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r>
            <w:t>Sommaire</w:t>
          </w:r>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F23C7C">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F23C7C">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F23C7C">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F23C7C">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F23C7C">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F23C7C">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F23C7C">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F23C7C">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F23C7C">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F23C7C">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r>
              <w:t>Définition</w:t>
            </w:r>
          </w:p>
        </w:tc>
      </w:tr>
      <w:tr w:rsidR="00656A56" w:rsidRPr="00824C02" w:rsidTr="00765E72">
        <w:tc>
          <w:tcPr>
            <w:tcW w:w="1644" w:type="dxa"/>
          </w:tcPr>
          <w:p w:rsidR="00656A56" w:rsidRDefault="007E4E98" w:rsidP="000532CC">
            <w:pPr>
              <w:pStyle w:val="NoSpacing"/>
            </w:pPr>
            <w:r>
              <w:t>Ressource</w:t>
            </w:r>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824C02"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824C02"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token)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824C02" w:rsidTr="00765E72">
        <w:tc>
          <w:tcPr>
            <w:tcW w:w="1644" w:type="dxa"/>
          </w:tcPr>
          <w:p w:rsidR="005E4FEB" w:rsidRDefault="005E4FEB" w:rsidP="000532CC">
            <w:pPr>
              <w:pStyle w:val="NoSpacing"/>
              <w:rPr>
                <w:lang w:val="fr-BE"/>
              </w:rPr>
            </w:pPr>
            <w:r>
              <w:rPr>
                <w:lang w:val="fr-BE"/>
              </w:rPr>
              <w:t>Resource owner</w:t>
            </w:r>
          </w:p>
        </w:tc>
        <w:tc>
          <w:tcPr>
            <w:tcW w:w="7212" w:type="dxa"/>
          </w:tcPr>
          <w:p w:rsidR="005E4FEB" w:rsidRDefault="003149CD" w:rsidP="006C2785">
            <w:pPr>
              <w:pStyle w:val="NoSpacing"/>
              <w:rPr>
                <w:lang w:val="fr-BE"/>
              </w:rPr>
            </w:pPr>
            <w:r>
              <w:rPr>
                <w:lang w:val="fr-BE"/>
              </w:rPr>
              <w:t>Une entité capable d’accorder l’accès à une ressource protégée. Lorsqu’un resource owner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824C02"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824C02"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Une application qui exécute des requêtes sur une ressource protégée avec le consentement du resource owner.</w:t>
            </w:r>
          </w:p>
        </w:tc>
      </w:tr>
      <w:tr w:rsidR="00CB7FE9" w:rsidRPr="00824C02"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824C02" w:rsidTr="00765E72">
        <w:tc>
          <w:tcPr>
            <w:tcW w:w="1644" w:type="dxa"/>
          </w:tcPr>
          <w:p w:rsidR="00CB7FE9" w:rsidRDefault="00CB7FE9" w:rsidP="000532CC">
            <w:pPr>
              <w:pStyle w:val="NoSpacing"/>
              <w:rPr>
                <w:lang w:val="fr-BE"/>
              </w:rPr>
            </w:pPr>
            <w:r>
              <w:rPr>
                <w:lang w:val="fr-BE"/>
              </w:rPr>
              <w:t>Serveur OpenId</w:t>
            </w:r>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824C02" w:rsidTr="00765E72">
        <w:tc>
          <w:tcPr>
            <w:tcW w:w="1644" w:type="dxa"/>
          </w:tcPr>
          <w:p w:rsidR="00D35F55" w:rsidRDefault="00D35F55" w:rsidP="000532CC">
            <w:pPr>
              <w:pStyle w:val="NoSpacing"/>
              <w:rPr>
                <w:lang w:val="fr-BE"/>
              </w:rPr>
            </w:pPr>
            <w:r>
              <w:rPr>
                <w:lang w:val="fr-BE"/>
              </w:rPr>
              <w:t>RPT token</w:t>
            </w:r>
          </w:p>
        </w:tc>
        <w:tc>
          <w:tcPr>
            <w:tcW w:w="7212" w:type="dxa"/>
          </w:tcPr>
          <w:p w:rsidR="00D35F55" w:rsidRDefault="00D35F55" w:rsidP="00D35F55">
            <w:pPr>
              <w:pStyle w:val="NoSpacing"/>
              <w:rPr>
                <w:lang w:val="fr-BE"/>
              </w:rPr>
            </w:pPr>
            <w:r>
              <w:rPr>
                <w:lang w:val="fr-BE"/>
              </w:rPr>
              <w:t xml:space="preserve">Token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Le tableau qui suit liste les différences entre les produits : Lokit, Identity Server, serveur Gluu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r w:rsidRPr="00926122">
              <w:rPr>
                <w:b/>
                <w:sz w:val="16"/>
                <w:szCs w:val="16"/>
              </w:rPr>
              <w:t>Lokit</w:t>
            </w:r>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r w:rsidRPr="00926122">
              <w:rPr>
                <w:b/>
                <w:sz w:val="16"/>
                <w:szCs w:val="16"/>
              </w:rPr>
              <w:t>Gluu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Brock Allen &amp; Dominick Baier</w:t>
            </w:r>
          </w:p>
        </w:tc>
        <w:tc>
          <w:tcPr>
            <w:tcW w:w="1836" w:type="dxa"/>
          </w:tcPr>
          <w:p w:rsidR="00C27496" w:rsidRPr="004D4AAD" w:rsidRDefault="00C27496" w:rsidP="004066E9">
            <w:pPr>
              <w:pStyle w:val="NoSpacing"/>
              <w:rPr>
                <w:sz w:val="16"/>
                <w:szCs w:val="16"/>
              </w:rPr>
            </w:pPr>
            <w:r>
              <w:rPr>
                <w:sz w:val="16"/>
                <w:szCs w:val="16"/>
              </w:rPr>
              <w:t>Société Gluu</w:t>
            </w:r>
          </w:p>
        </w:tc>
        <w:tc>
          <w:tcPr>
            <w:tcW w:w="1439" w:type="dxa"/>
          </w:tcPr>
          <w:p w:rsidR="00C27496" w:rsidRDefault="004066E9" w:rsidP="004066E9">
            <w:pPr>
              <w:pStyle w:val="NoSpacing"/>
              <w:rPr>
                <w:sz w:val="16"/>
                <w:szCs w:val="16"/>
              </w:rPr>
            </w:pPr>
            <w:r>
              <w:rPr>
                <w:sz w:val="16"/>
                <w:szCs w:val="16"/>
              </w:rPr>
              <w:t>Société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r>
              <w:rPr>
                <w:sz w:val="16"/>
                <w:szCs w:val="16"/>
              </w:rPr>
              <w:t>Octobre 2015</w:t>
            </w:r>
          </w:p>
        </w:tc>
        <w:tc>
          <w:tcPr>
            <w:tcW w:w="1859" w:type="dxa"/>
          </w:tcPr>
          <w:p w:rsidR="00C27496" w:rsidRPr="004D4AAD" w:rsidRDefault="00C27496" w:rsidP="004066E9">
            <w:pPr>
              <w:pStyle w:val="NoSpacing"/>
              <w:rPr>
                <w:sz w:val="16"/>
                <w:szCs w:val="16"/>
              </w:rPr>
            </w:pPr>
            <w:r>
              <w:rPr>
                <w:sz w:val="16"/>
                <w:szCs w:val="16"/>
              </w:rPr>
              <w:t>Janvier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Workflow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 fonctionnalités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r>
              <w:rPr>
                <w:sz w:val="16"/>
                <w:szCs w:val="16"/>
              </w:rPr>
              <w:t>Enregister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r>
              <w:rPr>
                <w:sz w:val="16"/>
                <w:szCs w:val="16"/>
              </w:rPr>
              <w:t>Encrypter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r>
              <w:rPr>
                <w:sz w:val="16"/>
                <w:szCs w:val="16"/>
              </w:rPr>
              <w:t>Invalider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824C02"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r>
              <w:rPr>
                <w:sz w:val="16"/>
                <w:szCs w:val="16"/>
              </w:rPr>
              <w:t>client_secret_basic</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client_secret_post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r>
              <w:rPr>
                <w:sz w:val="16"/>
                <w:szCs w:val="16"/>
              </w:rPr>
              <w:t>client_secret_jwt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private_key_jwt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Différents modes de réponse</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8935FB">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8935FB">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Quelques paramètres OpenId</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6C3A79">
        <w:tc>
          <w:tcPr>
            <w:tcW w:w="1907" w:type="dxa"/>
            <w:shd w:val="clear" w:color="auto" w:fill="auto"/>
          </w:tcPr>
          <w:p w:rsidR="00C27496" w:rsidRDefault="00C27496"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8935FB" w:rsidP="004066E9">
            <w:pPr>
              <w:pStyle w:val="NoSpacing"/>
              <w:rPr>
                <w:sz w:val="16"/>
                <w:szCs w:val="16"/>
              </w:rPr>
            </w:pPr>
            <w:r>
              <w:rPr>
                <w:sz w:val="16"/>
                <w:szCs w:val="16"/>
              </w:rPr>
              <w:t>NOK</w:t>
            </w:r>
          </w:p>
        </w:tc>
      </w:tr>
      <w:tr w:rsidR="00C27496" w:rsidTr="006C3A79">
        <w:tc>
          <w:tcPr>
            <w:tcW w:w="1907" w:type="dxa"/>
            <w:shd w:val="clear" w:color="auto" w:fill="auto"/>
          </w:tcPr>
          <w:p w:rsidR="00C27496" w:rsidRDefault="00C27496"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8935F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Qualité</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r>
              <w:rPr>
                <w:sz w:val="16"/>
                <w:szCs w:val="16"/>
              </w:rPr>
              <w:t>Nombre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UMA implémenté</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UI présente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CRUD openid assets (client, scope, resource owner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CRUD uma assets (resource, authorization policy etc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r>
              <w:rPr>
                <w:sz w:val="16"/>
                <w:szCs w:val="16"/>
              </w:rPr>
              <w:t xml:space="preserve">Ressource organisée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Pr="00C27496" w:rsidRDefault="00C27496" w:rsidP="004066E9">
            <w:pPr>
              <w:pStyle w:val="NoSpacing"/>
              <w:rPr>
                <w:sz w:val="16"/>
                <w:szCs w:val="16"/>
                <w:lang w:val="fr-BE"/>
              </w:rPr>
            </w:pPr>
            <w:r w:rsidRPr="00C27496">
              <w:rPr>
                <w:sz w:val="16"/>
                <w:szCs w:val="16"/>
                <w:lang w:val="fr-BE"/>
              </w:rPr>
              <w:t>Activer ou désactiver des identity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r>
              <w:rPr>
                <w:sz w:val="16"/>
                <w:szCs w:val="16"/>
              </w:rPr>
              <w:t>Déploiement</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824C02" w:rsidTr="00C27496">
        <w:tc>
          <w:tcPr>
            <w:tcW w:w="1907" w:type="dxa"/>
          </w:tcPr>
          <w:p w:rsidR="00C27496" w:rsidRDefault="00C27496" w:rsidP="004066E9">
            <w:pPr>
              <w:pStyle w:val="NoSpacing"/>
              <w:rPr>
                <w:sz w:val="16"/>
                <w:szCs w:val="16"/>
              </w:rPr>
            </w:pPr>
            <w:r>
              <w:rPr>
                <w:sz w:val="16"/>
                <w:szCs w:val="16"/>
              </w:rPr>
              <w:t>Méthodes de déploiement</w:t>
            </w:r>
          </w:p>
        </w:tc>
        <w:tc>
          <w:tcPr>
            <w:tcW w:w="1815" w:type="dxa"/>
          </w:tcPr>
          <w:p w:rsidR="00C27496" w:rsidRDefault="00C27496" w:rsidP="004066E9">
            <w:pPr>
              <w:pStyle w:val="NoSpacing"/>
              <w:rPr>
                <w:sz w:val="16"/>
                <w:szCs w:val="16"/>
              </w:rPr>
            </w:pPr>
            <w:r>
              <w:rPr>
                <w:sz w:val="16"/>
                <w:szCs w:val="16"/>
              </w:rPr>
              <w:t>Docker ou manuellement</w:t>
            </w:r>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cloud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Autres</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lastRenderedPageBreak/>
              <w:t>Nombre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r w:rsidRPr="00926122">
              <w:rPr>
                <w:b/>
                <w:sz w:val="16"/>
                <w:szCs w:val="16"/>
              </w:rPr>
              <w:t>Lokit</w:t>
            </w:r>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r w:rsidRPr="00926122">
              <w:rPr>
                <w:b/>
                <w:sz w:val="16"/>
                <w:szCs w:val="16"/>
              </w:rPr>
              <w:t>Gluu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r>
              <w:rPr>
                <w:sz w:val="16"/>
                <w:szCs w:val="16"/>
              </w:rPr>
              <w:t xml:space="preserve">Langage préféré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Pas de préférence</w:t>
            </w:r>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Extensions Visual Studio et nuget packages</w:t>
            </w:r>
          </w:p>
        </w:tc>
        <w:tc>
          <w:tcPr>
            <w:tcW w:w="1859" w:type="dxa"/>
          </w:tcPr>
          <w:p w:rsidR="002A2B7F" w:rsidRDefault="002A2B7F" w:rsidP="00E7218E">
            <w:pPr>
              <w:pStyle w:val="NoSpacing"/>
              <w:rPr>
                <w:sz w:val="16"/>
                <w:szCs w:val="16"/>
              </w:rPr>
            </w:pPr>
            <w:r>
              <w:rPr>
                <w:sz w:val="16"/>
                <w:szCs w:val="16"/>
              </w:rPr>
              <w:t>Nuget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Pr="00AF692E" w:rsidRDefault="0018446A"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Pr="006B751E" w:rsidRDefault="0018446A"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fOsQA&#10;AADcAAAADwAAAGRycy9kb3ducmV2LnhtbESPT4vCQAzF78J+hyELe9PpelCpjiLCoosI65+Dx9CJ&#10;bbGTaTuj1m9vDsLeEt7Le7/MFp2r1J3aUHo28D1IQBFn3pacGzgdf/oTUCEiW6w8k4EnBVjMP3oz&#10;TK1/8J7uh5grCeGQooEixjrVOmQFOQwDXxOLdvGtwyhrm2vb4kPCXaWHSTLSDkuWhgJrWhWUXQ83&#10;ZyBrdr9hO0qW49Ox+Wv0zq+tPhvz9dktp6AidfHf/L7eWMEfC748IxPo+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zrEAAAA3AAAAA8AAAAAAAAAAAAAAAAAmAIAAGRycy9k&#10;b3ducmV2LnhtbFBLBQYAAAAABAAEAPUAAACJAwAAAAA=&#10;" fillcolor="#f2dbdb [661]" stroked="f" strokeweight="2pt">
                  <v:textbox>
                    <w:txbxContent>
                      <w:p w:rsidR="0018446A" w:rsidRDefault="0018446A" w:rsidP="004C533E"/>
                    </w:txbxContent>
                  </v:textbox>
                </v:rect>
                <v:rect id="Rectangle 171" o:spid="_x0000_s1029" style="position:absolute;left:285;top:15430;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MtX8MA&#10;AADcAAAADwAAAGRycy9kb3ducmV2LnhtbERPS2vCQBC+F/oflin0IrrxQSoxqxRLqRcLtXofsmMS&#10;kp1Nd1eN/94VhN7m43tOvupNK87kfG1ZwXiUgCAurK65VLD//RzOQfiArLG1TAqu5GG1fH7KMdP2&#10;wj903oVSxBD2GSqoQugyKX1RkUE/sh1x5I7WGQwRulJqh5cYblo5SZJUGqw5NlTY0bqiotmdjILt&#10;zLvJoDkMyu+/afrRf61P6faq1OtL/74AEagP/+KHe6Pj/Lcx3J+JF8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MtX8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Pr="00AF692E" w:rsidRDefault="0018446A"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oPcIA&#10;AADcAAAADwAAAGRycy9kb3ducmV2LnhtbERPTYvCMBC9C/sfwix4EU1XpazVKIsienFhXb0PzdgW&#10;m0lNotZ/bxYWvM3jfc5s0Zpa3Mj5yrKCj0ECgji3uuJCweF33f8E4QOyxtoyKXiQh8X8rTPDTNs7&#10;/9BtHwoRQ9hnqKAMocmk9HlJBv3ANsSRO1lnMEToCqkd3mO4qeUwSVJpsOLYUGJDy5Ly8/5qFOzG&#10;3g1752Ov+L6M0lW7WV7T3UOp7nv7NQURqA0v8b97q+P8yRj+no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Gg9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TNpsQA&#10;AADcAAAADwAAAGRycy9kb3ducmV2LnhtbERPTWvCQBC9F/oflil4Ed1U22DTrCKK2ItC1d6H7DQJ&#10;yc6mu6vGf98tCL3N431OvuhNKy7kfG1ZwfM4AUFcWF1zqeB03IxmIHxA1thaJgU38rCYPz7kmGl7&#10;5U+6HEIpYgj7DBVUIXSZlL6oyKAf2444ct/WGQwRulJqh9cYblo5SZJUGqw5NlTY0aqiojmcjYLd&#10;i3eTYfM1LPc/03Tdb1fndHdTavDUL99BBOrDv/ju/tBx/tsr/D0TL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0zab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v:textbox>
                </v:rect>
                <v:rect id="Rectangle 196" o:spid="_x0000_s1032" style="position:absolute;left:34775;top:7933;width:12383;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ZT0cMA&#10;AADcAAAADwAAAGRycy9kb3ducmV2LnhtbERPS2vCQBC+C/0Pywi9iG58EGzqKsUi9qLQtL0P2TEJ&#10;Zmfj7qrx37sFwdt8fM9ZrDrTiAs5X1tWMB4lIIgLq2suFfz+bIZzED4ga2wsk4IbeVgtX3oLzLS9&#10;8jdd8lCKGMI+QwVVCG0mpS8qMuhHtiWO3ME6gyFCV0rt8BrDTSMnSZJKgzXHhgpbWldUHPOzUbCb&#10;eTcZHP8G5f40TT+77fqc7m5Kvfa7j3cQgbrwFD/cXzrOf0vh/5l4gV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ZT0c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v:textbox>
                </v:rect>
                <v:rect id="Rectangle 197" o:spid="_x0000_s1033" style="position:absolute;left:21231;top:29569;width:1238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SsMA&#10;AADcAAAADwAAAGRycy9kb3ducmV2LnhtbERPTWsCMRC9C/0PYYRepGarstXVKGKR9qKgrfdhM+4u&#10;biZrEnX9901B8DaP9zmzRWtqcSXnK8sK3vsJCOLc6ooLBb8/67cxCB+QNdaWScGdPCzmL50ZZtre&#10;eEfXfShEDGGfoYIyhCaT0uclGfR92xBH7midwRChK6R2eIvhppaDJEmlwYpjQ4kNrUrKT/uLUbAZ&#10;eTfonQ69Ynsepp/t1+qSbu5KvXbb5RREoDY8xQ/3t47zJx/w/0y8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2SsMAAADc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v:textbox>
                </v:rect>
                <v:rect id="Rectangle 198" o:spid="_x0000_s1034" style="position:absolute;left:31423;top:42265;width:10643;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ViOMYA&#10;AADcAAAADwAAAGRycy9kb3ducmV2LnhtbESPQWvCQBCF74X+h2UKXkQ3tSXU6CpFkfZioVbvQ3ZM&#10;gtnZuLtq/PedQ6G3Gd6b976ZL3vXqiuF2Hg28DzOQBGX3jZcGdj/bEZvoGJCtth6JgN3irBcPD7M&#10;sbD+xt903aVKSQjHAg3UKXWF1rGsyWEc+45YtKMPDpOsodI24E3CXasnWZZrhw1LQ40drWoqT7uL&#10;M7B9jWEyPB2G1df5JV/3H6tLvr0bM3jq32egEvXp3/x3/WkFfyq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ViOM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5d8IA&#10;AADcAAAADwAAAGRycy9kb3ducmV2LnhtbERPS4vCMBC+C/6HMMJeRNNdrGy7RhFhYb0IPtjz0Ixt&#10;12ZSk6zWf28Ewdt8fM+ZLTrTiAs5X1tW8D5OQBAXVtdcKjjsv0efIHxA1thYJgU38rCY93szzLW9&#10;8pYuu1CKGMI+RwVVCG0upS8qMujHtiWO3NE6gyFCV0rt8BrDTSM/kmQqDdYcGypsaVVRcdr9GwWb&#10;4e+5WC/bNJ38ufS2sXplM63U26BbfoEI1IWX+On+0XF+lsH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3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Pr="006B751E" w:rsidRDefault="0018446A"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kEcQA&#10;AADcAAAADwAAAGRycy9kb3ducmV2LnhtbESPQWvCQBSE70L/w/IKvYhuLI3YmI2IUGgvAbX0/Mi+&#10;JrHZt+nuqsm/7xYEj8PMfMPkm8F04kLOt5YVLOYJCOLK6pZrBZ/Ht9kKhA/IGjvLpGAkD5viYZJj&#10;pu2V93Q5hFpECPsMFTQh9JmUvmrIoJ/bnjh639YZDFG6WmqH1wg3nXxOkqU02HJcaLCnXUPVz+Fs&#10;FJTTr9/qY9un6cvJpWNp9c6+aqWeHoftGkSgIdzDt/a7VhCJ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ZBHEAAAA3A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v:textbox>
                </v:shape>
                <v:shape id="Can 203" o:spid="_x0000_s1037" type="#_x0000_t22" style="position:absolute;left:285;top:371;width:1333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6ZsUA&#10;AADcAAAADwAAAGRycy9kb3ducmV2LnhtbESPT4vCMBTE78J+h/AW9iKaqlvRrlFEENyL4B88P5q3&#10;bbV5qUlW67c3Cwseh5n5DTNbtKYWN3K+sqxg0E9AEOdWV1woOB7WvQkIH5A11pZJwYM8LOZvnRlm&#10;2t55R7d9KESEsM9QQRlCk0np85IM+r5tiKP3Y53BEKUrpHZ4j3BTy2GSjKXBiuNCiQ2tSsov+1+j&#10;YNs9XfPvZZOmn2eXPrZWr+xUK/Xx3i6/QARqwyv8395oBcNkBH9n4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s/pm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WKcsEAAADcAAAADwAAAGRycy9kb3ducmV2LnhtbESP3WoCMRCF7wu+QxjBu5pVsNTVKKIV&#10;vGurPsC4GTfRzWRJUt2+fVMQvDycn48zX3auETcK0XpWMBoWIIgrry3XCo6H7es7iJiQNTaeScEv&#10;RVguei9zLLW/8zfd9qkWeYRjiQpMSm0pZawMOYxD3xJn7+yDw5RlqKUOeM/jrpHjoniTDi1ngsGW&#10;1oaq6/7HZe7KXiaboLn6OF3sVzD4eW5QqUG/W81AJOrSM/xo77SCcTGF/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5YpywQAAANwAAAAPAAAAAAAAAAAAAAAA&#10;AKECAABkcnMvZG93bnJldi54bWxQSwUGAAAAAAQABAD5AAAAjwMAAAAA&#10;" strokecolor="black [3213]">
                  <v:stroke endarrow="open"/>
                </v:shape>
                <v:shape id="Straight Arrow Connector 216" o:spid="_x0000_s1039" type="#_x0000_t32" style="position:absolute;left:6477;top:4562;width:476;height:108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OI3cEAAADcAAAADwAAAGRycy9kb3ducmV2LnhtbESP3WoCMRCF74W+Q5hC7zSrUJHVrIht&#10;oXdV2wcYN+Mm62ayJKlu374RBC8P5+fjrNaD68SFQrSeFUwnBQji2mvLjYKf74/xAkRMyBo7z6Tg&#10;jyKsq6fRCkvtr7ynyyE1Io9wLFGBSakvpYy1IYdx4nvi7J18cJiyDI3UAa953HVyVhRz6dByJhjs&#10;aWuoPh9+XeZubPv6FjTX78fW7oLBr1OHSr08D5sliERDeoTv7U+tYDadw+1MPgK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o4jdwQAAANwAAAAPAAAAAAAAAAAAAAAA&#10;AKECAABkcnMvZG93bnJldi54bWxQSwUGAAAAAAQABAD5AAAAjwMAAAAA&#10;" strokecolor="black [3213]">
                  <v:stroke endarrow="open"/>
                </v:shape>
                <v:shape id="Straight Arrow Connector 217" o:spid="_x0000_s1040" type="#_x0000_t32" style="position:absolute;left:55140;top:4562;width:2529;height:110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tRsIAAADcAAAADwAAAGRycy9kb3ducmV2LnhtbESP3WoCMRCF7wu+QxjBu5pVqC2rWZHW&#10;gne2tg8w3YybrJvJkkTdvn1TELw8nJ+Ps1oPrhMXCtF6VjCbFiCIa68tNwq+v94fX0DEhKyx80wK&#10;finCuho9rLDU/sqfdDmkRuQRjiUqMCn1pZSxNuQwTn1PnL2jDw5TlqGROuA1j7tOzotiIR1azgSD&#10;Pb0aqk+Hs8vcjW2f3oLmevvT2o9gcH/sUKnJeNgsQSQa0j18a++0gvnsG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tRsIAAADcAAAADwAAAAAAAAAAAAAA&#10;AAChAgAAZHJzL2Rvd25yZXYueG1sUEsFBgAAAAAEAAQA+QAAAJADAAAAAA==&#10;" strokecolor="black [3213]">
                  <v:stroke endarrow="open"/>
                </v:shape>
                <v:shape id="Straight Arrow Connector 218" o:spid="_x0000_s1041" type="#_x0000_t32" style="position:absolute;left:35750;top:4562;width:5217;height:33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PX8IAAADcAAAADwAAAGRycy9kb3ducmV2LnhtbERPS2vCQBC+F/wPywje6kYPIqmr+KBQ&#10;L2LT0tLbkB2TYHY2ZtcY/33nIHj8+N6LVe9q1VEbKs8GJuMEFHHubcWFge+v99c5qBCRLdaeycCd&#10;AqyWg5cFptbf+JO6LBZKQjikaKCMsUm1DnlJDsPYN8TCnXzrMApsC21bvEm4q/U0SWbaYcXSUGJD&#10;25Lyc3Z1UnK5H2fb7mfXZb9Wb9z1b3/AvTGjYb9+AxWpj0/xw/1hDUwnslbOyBH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APX8IAAADcAAAADwAAAAAAAAAAAAAA&#10;AAChAgAAZHJzL2Rvd25yZXYueG1sUEsFBgAAAAAEAAQA+QAAAJADAAAAAA==&#10;" strokecolor="black [3213]">
                  <v:stroke endarrow="open"/>
                </v:shape>
                <v:shape id="Straight Arrow Connector 219" o:spid="_x0000_s1042" type="#_x0000_t32" style="position:absolute;left:27422;top:14696;width:13545;height: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wcr8IAAADcAAAADwAAAGRycy9kb3ducmV2LnhtbESP3WoCMRCF7wu+QxjBu5pVqLSrWZHW&#10;gne2tg8w3YybrJvJkkTdvn1TELw8nJ+Ps1oPrhMXCtF6VjCbFiCIa68tNwq+v94fn0HEhKyx80wK&#10;finCuho9rLDU/sqfdDmkRuQRjiUqMCn1pZSxNuQwTn1PnL2jDw5TlqGROuA1j7tOzotiIR1azgSD&#10;Pb0aqk+Hs8vcjW2f3oLmevvT2o9gcH/sUKnJeNgsQSQa0j18a++0gvnsBf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wcr8IAAADcAAAADwAAAAAAAAAAAAAA&#10;AAChAgAAZHJzL2Rvd25yZXYueG1sUEsFBgAAAAAEAAQA+QAAAJADAAAAAA==&#10;" strokecolor="black [3213]">
                  <v:stroke endarrow="open"/>
                </v:shape>
                <v:shape id="Straight Arrow Connector 220" o:spid="_x0000_s1043" type="#_x0000_t32" style="position:absolute;left:6477;top:14696;width:34490;height: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VrIb8AAADcAAAADwAAAGRycy9kb3ducmV2LnhtbERPTYvCMBC9C/sfwgjeNLUH0WqURRCX&#10;vYjag8ehmU2LyaTbRNv995uD4PHxvje7wVnxpC40nhXMZxkI4srrho2C8nqYLkGEiKzReiYFfxRg&#10;t/0YbbDQvuczPS/RiBTCoUAFdYxtIWWoanIYZr4lTtyP7xzGBDsjdYd9CndW5lm2kA4bTg01trSv&#10;qbpfHk6BtOa7XBl5Ppx0T8ffm/XuPldqMh4+1yAiDfEtfrm/tII8T/PTmXQE5PY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eVrIb8AAADcAAAADwAAAAAAAAAAAAAAAACh&#10;AgAAZHJzL2Rvd25yZXYueG1sUEsFBgAAAAAEAAQA+QAAAI0DA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Zsf8UAAADcAAAADwAAAGRycy9kb3ducmV2LnhtbESPzWrCQBSF9wXfYbhCd3ViFlKik1CV&#10;QrMpNUqLu0vmmoRm7qSZMYlv3xEKXR7Oz8fZZJNpxUC9aywrWC4iEMSl1Q1XCk7H16dnEM4ja2wt&#10;k4IbOcjS2cMGE21HPtBQ+EqEEXYJKqi97xIpXVmTQbewHXHwLrY36IPsK6l7HMO4aWUcRStpsOFA&#10;qLGjXU3ld3E1AfJz+1jths/9UHxpuTXXc/6OuVKP8+llDcLT5P/Df+03rSCOl3A/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Zsf8UAAADcAAAADwAAAAAAAAAA&#10;AAAAAAChAgAAZHJzL2Rvd25yZXYueG1sUEsFBgAAAAAEAAQA+QAAAJMDAAAAAA==&#10;" strokecolor="black [3213]">
                  <v:stroke endarrow="open"/>
                </v:shape>
                <v:shape id="Straight Arrow Connector 222" o:spid="_x0000_s1045" type="#_x0000_t32" style="position:absolute;left:27422;top:22288;width:0;height:72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TyCMQAAADcAAAADwAAAGRycy9kb3ducmV2LnhtbESPS2vCQBSF9wX/w3CF7urELKRER6lK&#10;odmIpsXS3SVzmwQzd9LM5PXvO0Khy8N5fJzNbjS16Kl1lWUFy0UEgji3uuJCwcf769MzCOeRNdaW&#10;ScFEDnbb2cMGE20HvlCf+UKEEXYJKii9bxIpXV6SQbewDXHwvm1r0AfZFlK3OIRxU8s4ilbSYMWB&#10;UGJDh5LyW9aZAPmZzqtDfz322aeWe9N9pSdMlXqcjy9rEJ5G/x/+a79pBXEcw/1MOAJ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PIIxAAAANwAAAAPAAAAAAAAAAAA&#10;AAAAAKECAABkcnMvZG93bnJldi54bWxQSwUGAAAAAAQABAD5AAAAkgMAAAAA&#10;" strokecolor="black [3213]">
                  <v:stroke endarrow="open"/>
                </v:shape>
                <v:shape id="Straight Arrow Connector 223" o:spid="_x0000_s1046" type="#_x0000_t32" style="position:absolute;left:27422;top:14696;width:13545;height:148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jh+MEAAADcAAAADwAAAGRycy9kb3ducmV2LnhtbESP3WoCMRCF7wu+QxjBu5p1pUVWo4hW&#10;8K6t+gDjZtxEN5MlSXX79k2h0MvD+fk4i1XvWnGnEK1nBZNxAYK49tpyo+B03D3PQMSErLH1TAq+&#10;KcJqOXhaYKX9gz/pfkiNyCMcK1RgUuoqKWNtyGEc+444excfHKYsQyN1wEced60si+JVOrScCQY7&#10;2hiqb4cvl7lre33ZBs312/lqP4LB90uLSo2G/XoOIlGf/sN/7b1WUJZT+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OH4wQAAANwAAAAPAAAAAAAAAAAAAAAA&#10;AKECAABkcnMvZG93bnJldi54bWxQSwUGAAAAAAQABAD5AAAAjwMAAAAA&#10;" strokecolor="black [3213]">
                  <v:stroke endarrow="open"/>
                </v:shape>
                <v:shape id="Straight Arrow Connector 239" o:spid="_x0000_s1047" type="#_x0000_t32" style="position:absolute;left:31422;top:22383;width:23718;height:35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lAz8EAAADcAAAADwAAAGRycy9kb3ducmV2LnhtbESP3WoCMRCF7wXfIYzQu5pVaamrUcRa&#10;6F2t+gDjZtxEN5MlSXX79k1B8PJwfj7OfNm5RlwpROtZwWhYgCCuvLZcKzjsP57fQMSErLHxTAp+&#10;KcJy0e/NsdT+xt903aVa5BGOJSowKbWllLEy5DAOfUucvZMPDlOWoZY64C2Pu0aOi+JVOrScCQZb&#10;WhuqLrsfl7kre355D5qrzfFst8Hg16lBpZ4G3WoGIlGXHuF7+1MrGE+m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iUDPwQAAANwAAAAPAAAAAAAAAAAAAAAA&#10;AKECAABkcnMvZG93bnJldi54bWxQSwUGAAAAAAQABAD5AAAAjwMAAAAA&#10;" strokecolor="black [3213]">
                  <v:stroke endarrow="open"/>
                </v:shape>
                <v:shape id="Straight Arrow Connector 290" o:spid="_x0000_s1048" type="#_x0000_t32" style="position:absolute;left:6477;top:22193;width:24850;height:37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UAA8IAAADcAAAADwAAAGRycy9kb3ducmV2LnhtbERPTWvCQBC9F/oflin0Vjd6kBpdRS2F&#10;eimaiuJtyI5JMDubZtcY/33nIPT4eN+zRe9q1VEbKs8GhoMEFHHubcWFgf3P59s7qBCRLdaeycCd&#10;Aizmz08zTK2/8Y66LBZKQjikaKCMsUm1DnlJDsPAN8TCnX3rMApsC21bvEm4q/UoScbaYcXSUGJD&#10;65LyS3Z1UvJ7347X3eGjy45Wr9z1tPnGjTGvL/1yCipSH//FD/eXNTCayHw5I0dA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UAA8IAAADcAAAADwAAAAAAAAAAAAAA&#10;AAChAgAAZHJzL2Rvd25yZXYueG1sUEsFBgAAAAAEAAQA+QAAAJADAAAAAA==&#10;" strokecolor="black [3213]">
                  <v:stroke endarrow="open"/>
                </v:shape>
                <v:shape id="Straight Arrow Connector 291" o:spid="_x0000_s1049" type="#_x0000_t32" style="position:absolute;left:36744;top:14696;width:4223;height:275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Straight Arrow Connector 295" o:spid="_x0000_s1050" type="#_x0000_t32" style="position:absolute;left:27422;top:36332;width:9322;height:59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Kjm8UAAADcAAAADwAAAGRycy9kb3ducmV2LnhtbESPzWrCQBSF90LfYbhCd2aiUNHoGFql&#10;UDeljaJ0d8ncJqGZOzEzifHtOwWhy8P5+TjrdDC16Kl1lWUF0ygGQZxbXXGh4Hh4nSxAOI+ssbZM&#10;Cm7kIN08jNaYaHvlT+ozX4gwwi5BBaX3TSKly0sy6CLbEAfv27YGfZBtIXWL1zBuajmL47k0WHEg&#10;lNjQtqT8J+tMgFxuH/Ntf9r12VnLF9N97d9xr9TjeHhegfA0+P/wvf2mFcyWT/B3JhwB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Kjm8UAAADcAAAADwAAAAAAAAAA&#10;AAAAAAChAgAAZHJzL2Rvd25yZXYueG1sUEsFBgAAAAAEAAQA+QAAAJMDAAAAAA==&#10;" strokecolor="black [3213]">
                  <v:stroke endarrow="open"/>
                </v:shape>
                <v:rect id="Rectangle 296" o:spid="_x0000_s1051" style="position:absolute;left:8157;top:42265;width:17549;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MyrcUA&#10;AADcAAAADwAAAGRycy9kb3ducmV2LnhtbESPQWvCQBSE7wX/w/KEXkQ3xhI0uopYSntRqNX7I/tM&#10;gtm3cXfV+O/dQqHHYWa+YRarzjTiRs7XlhWMRwkI4sLqmksFh5+P4RSED8gaG8uk4EEeVsveywJz&#10;be/8Tbd9KEWEsM9RQRVCm0vpi4oM+pFtiaN3ss5giNKVUju8R7hpZJokmTRYc1yosKVNRcV5fzUK&#10;tm/epYPzcVDuLpPsvfvcXLPtQ6nXfreegwjUhf/wX/tLK0hnG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zKt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Can 298" o:spid="_x0000_s1053" type="#_x0000_t22" style="position:absolute;left:16754;top:371;width:13059;height:5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39kMIA&#10;AADcAAAADwAAAGRycy9kb3ducmV2LnhtbERPz2vCMBS+C/sfwhvsIjNV7JidsRRBmJeC3dj50by1&#10;3ZqXmkRt//vlMPD48f3e5qPpxZWc7ywrWC4SEMS11R03Cj4/Ds+vIHxA1thbJgUTech3D7MtZtre&#10;+ETXKjQihrDPUEEbwpBJ6euWDPqFHYgj922dwRCha6R2eIvhpperJHmRBjuODS0OtG+p/q0uRkE5&#10;/zrXx2JI0/WPS6fS6r3daKWeHsfiDUSgMdzF/+53rWC1iWvjmXgE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Hf2Q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18446A" w:rsidRDefault="0018446A"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P1oMMAAADcAAAADwAAAGRycy9kb3ducmV2LnhtbESP3YrCMBSE7wXfIRzBO023q6Jdo4iL&#10;oJf+PMDZ5mxbTE5qE219eyMs7OUwM98wy3VnjXhQ4yvHCj7GCQji3OmKCwWX8240B+EDskbjmBQ8&#10;ycN61e8tMdOu5SM9TqEQEcI+QwVlCHUmpc9LsujHriaO3q9rLIYom0LqBtsIt0amSTKTFiuOCyXW&#10;tC0pv57uVsHVXPxP8vxOp+aw+Wz3E3e7HyZKDQfd5gtEoC78h//ae60gXSzgfS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D9aDDAAAA3AAAAA8AAAAAAAAAAAAA&#10;AAAAoQIAAGRycy9kb3ducmV2LnhtbFBLBQYAAAAABAAEAPkAAACRAwAAAAA=&#10;" adj="32630" strokecolor="black [3213]">
                  <v:stroke endarrow="open"/>
                </v:shape>
                <v:line id="Straight Connector 300" o:spid="_x0000_s1055" style="position:absolute;flip:y;visibility:visible;mso-wrap-style:square" from="285,37341" to="62278,37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jY8QAAADcAAAADwAAAGRycy9kb3ducmV2LnhtbESPTWvCQBCG74X+h2UKvZS6MYJI6ioi&#10;WDz6BV6H7JgEs7Nxd6uxv945CB6Hd95nnpnOe9eqK4XYeDYwHGSgiEtvG64MHPar7wmomJAttp7J&#10;wJ0izGfvb1MsrL/xlq67VCmBcCzQQJ1SV2gdy5ocxoHviCU7+eAwyRgqbQPeBO5anWfZWDtsWC7U&#10;2NGypvK8+3Oicc9Dm6+/Nqv/yyGOL8d8sbe/xnx+9IsfUIn69Fp+ttfWwCgTfXlGCK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NjxAAAANwAAAAPAAAAAAAAAAAA&#10;AAAAAKECAABkcnMvZG93bnJldi54bWxQSwUGAAAAAAQABAD5AAAAkgMAAAAA&#10;" strokecolor="#622423 [1605]">
                  <v:stroke dashstyle="dash"/>
                </v:line>
                <v:line id="Straight Connector 301" o:spid="_x0000_s1056" style="position:absolute;flip:y;visibility:visible;mso-wrap-style:square" from="0,6440" to="61988,6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2G+MUAAADcAAAADwAAAGRycy9kb3ducmV2LnhtbESPwWrDMBBE74H+g9hCL6GR40AobhRj&#10;Ci45tk6g18Xa2CbWypFUx+7XV4FCj8PsvNnZ5ZPpxUjOd5YVrFcJCOLa6o4bBadj+fwCwgdkjb1l&#10;UjCTh3z/sNhhpu2NP2msQiMihH2GCtoQhkxKX7dk0K/sQBy9s3UGQ5SukdrhLcJNL9Mk2UqDHceG&#10;Fgd6a6m+VN8mvjGnrk8Py4/y53ry2+tXWhz1u1JPj1PxCiLQFP6P/9IHrWCTrOE+JhJ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2G+MUAAADcAAAADwAAAAAAAAAA&#10;AAAAAAChAgAAZHJzL2Rvd25yZXYueG1sUEsFBgAAAAAEAAQA+QAAAJMDA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OpenId » tels que les clients ou les utilisateurs</w:t>
      </w:r>
    </w:p>
    <w:p w:rsidR="001903EA" w:rsidRDefault="001903EA" w:rsidP="001903EA">
      <w:pPr>
        <w:pStyle w:val="ListParagraph"/>
        <w:numPr>
          <w:ilvl w:val="0"/>
          <w:numId w:val="4"/>
        </w:numPr>
        <w:rPr>
          <w:lang w:val="fr-BE"/>
        </w:rPr>
      </w:pPr>
      <w:r w:rsidRPr="001F07D8">
        <w:rPr>
          <w:u w:val="single"/>
          <w:lang w:val="fr-BE"/>
        </w:rPr>
        <w:t>OpenId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 gère la configuration de l’API OpenId par exemple : activer ou désactiver les fournisseurs d’identité.</w:t>
      </w:r>
    </w:p>
    <w:p w:rsidR="001903EA" w:rsidRDefault="001903EA" w:rsidP="001903EA">
      <w:pPr>
        <w:pStyle w:val="ListParagraph"/>
        <w:numPr>
          <w:ilvl w:val="0"/>
          <w:numId w:val="4"/>
        </w:numPr>
        <w:rPr>
          <w:lang w:val="fr-BE"/>
        </w:rPr>
      </w:pPr>
      <w:r w:rsidRPr="001F07D8">
        <w:rPr>
          <w:u w:val="single"/>
          <w:lang w:val="fr-BE"/>
        </w:rPr>
        <w:t>WebSite API</w:t>
      </w:r>
      <w:r>
        <w:rPr>
          <w:lang w:val="fr-BE"/>
        </w:rPr>
        <w:t> : couche d’abstraction qui ajoute le concept de URI aux ressources.</w:t>
      </w:r>
    </w:p>
    <w:p w:rsidR="001903EA" w:rsidRDefault="009A480F" w:rsidP="001903EA">
      <w:pPr>
        <w:pStyle w:val="ListParagraph"/>
        <w:numPr>
          <w:ilvl w:val="0"/>
          <w:numId w:val="4"/>
        </w:numPr>
        <w:rPr>
          <w:lang w:val="fr-BE"/>
        </w:rPr>
      </w:pPr>
      <w:r w:rsidRPr="009A480F">
        <w:rPr>
          <w:u w:val="single"/>
          <w:lang w:val="fr-BE"/>
        </w:rPr>
        <w:t>WebSite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Pr="00925E35" w:rsidRDefault="0018446A"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2721E8"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01708E" w:rsidRDefault="0018446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edP8QA&#10;AADbAAAADwAAAGRycy9kb3ducmV2LnhtbESPQWvCQBSE7wX/w/IEb3VjLCWmriKCkIMeGpVeH9nX&#10;JDT7Nu6uGv+9Wyj0OMzMN8xyPZhO3Mj51rKC2TQBQVxZ3XKt4HTcvWYgfEDW2FkmBQ/ysF6NXpaY&#10;a3vnT7qVoRYRwj5HBU0IfS6lrxoy6Ke2J47et3UGQ5SultrhPcJNJ9MkeZcGW44LDfa0baj6Ka9G&#10;wWG7KLMifbivxbzYldllZ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3nT/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0" type="#_x0000_t202" style="position:absolute;left:39869;top:14695;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s4pMQA&#10;AADbAAAADwAAAGRycy9kb3ducmV2LnhtbESPT4vCMBTE7wt+h/CEva2pf1hqNYoIQg+7B7srXh/N&#10;sy02LzWJWr/9RhD2OMzMb5jlujetuJHzjWUF41ECgri0uuFKwe/P7iMF4QOyxtYyKXiQh/Vq8LbE&#10;TNs77+lWhEpECPsMFdQhdJmUvqzJoB/Zjjh6J+sMhihdJbXDe4SbVk6S5FMabDgu1NjRtqbyXFyN&#10;gu/tvEjzycMd59N8V6SXsf1KD0q9D/vNAkSgPvyHX+1cK5hN4fk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7OKT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1" type="#_x0000_t202" style="position:absolute;left:57513;top:29584;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g0MQA&#10;AADbAAAADwAAAGRycy9kb3ducmV2LnhtbESPT4vCMBTE7wt+h/AEb2vqH5ZajSKC0IN7sLvi9dE8&#10;22Lz0k2yWr+9WRD2OMzMb5jVpjetuJHzjWUFk3ECgri0uuFKwffX/j0F4QOyxtYyKXiQh8168LbC&#10;TNs7H+lWhEpECPsMFdQhdJmUvqzJoB/bjjh6F+sMhihdJbXDe4SbVk6T5EMabDgu1NjRrqbyWvwa&#10;BZ+7RZHm04c7L2b5vkh/JvaQnpQaDfvtEkSgPvyHX+1cK5jP4e9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SoND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062" type="#_x0000_t202" style="position:absolute;left:60385;top:26040;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4FS8QA&#10;AADbAAAADwAAAGRycy9kb3ducmV2LnhtbESPQWvCQBSE7wX/w/IEb3WjthKjqxRByKEemipeH9ln&#10;Esy+jbtbjf/eLRR6HGbmG2a16U0rbuR8Y1nBZJyAIC6tbrhScPjevaYgfEDW2FomBQ/ysFkPXlaY&#10;aXvnL7oVoRIRwj5DBXUIXSalL2sy6Me2I47e2TqDIUpXSe3wHuGmldMkmUuDDceFGjva1lReih+j&#10;YL9dFGk+fbjTYpbvivQ6sZ/pUanRsP9YggjUh//wXzvXCt7e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BUv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46" o:spid="_x0000_s1063" type="#_x0000_t202" style="position:absolute;left:58370;top:22833;width:8185;height:32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PMQA&#10;AADbAAAADwAAAGRycy9kb3ducmV2LnhtbESPQWvCQBSE7wX/w/IEb3WjFonRVUQQcrAH04rXR/aZ&#10;BLNv092txn/vCoUeh5n5hlltetOKGznfWFYwGScgiEurG64UfH/t31MQPiBrbC2Tggd52KwHbyvM&#10;tL3zkW5FqESEsM9QQR1Cl0npy5oM+rHtiKN3sc5giNJVUju8R7hp5TRJ5tJgw3Ghxo52NZXX4tco&#10;+NwtijSfPtx5Mcv3RfozsYf0pNRo2G+XIAL14T/81861go85vL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mzzEAAAA2wAAAA8AAAAAAAAAAAAAAAAAmAIAAGRycy9k&#10;b3ducmV2LnhtbFBLBQYAAAAABAAEAPUAAACJAwAAAAA=&#10;" fillcolor="white [3201]" stroked="f" strokeweight=".5pt">
                  <v:textbox>
                    <w:txbxContent>
                      <w:p w:rsidR="0018446A" w:rsidRPr="00925E35" w:rsidRDefault="0018446A"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v:textbox>
                </v:shape>
                <v:roundrect id="Rounded Rectangle 47" o:spid="_x0000_s1064" style="position:absolute;left:13184;top:359;width:73788;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cQA&#10;AADbAAAADwAAAGRycy9kb3ducmV2LnhtbESPQWvCQBSE7wX/w/IEb3WjhFZSV4mBiNBLq0Kvz+xr&#10;Epp9G7JrEv313ULB4zAz3zDr7Wga0VPnassKFvMIBHFhdc2lgvMpf16BcB5ZY2OZFNzIwXYzeVpj&#10;ou3An9QffSkChF2CCirv20RKV1Rk0M1tSxy8b9sZ9EF2pdQdDgFuGrmMohdpsOawUGFLWUXFz/Fq&#10;FKT5V3bJ68VHekK0Oxm/R/f9RanZdEzfQHga/SP83z5oBfEr/H0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LDvnEAAAA2wAAAA8AAAAAAAAAAAAAAAAAmAIAAGRycy9k&#10;b3ducmV2LnhtbFBLBQYAAAAABAAEAPUAAACJAwAAAAA=&#10;" filled="f" strokecolor="#d8d8d8 [2732]" strokeweight="2pt"/>
                <v:roundrect id="Rounded Rectangle 48" o:spid="_x0000_s1065" style="position:absolute;left:23382;top:33645;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o3sAA&#10;AADbAAAADwAAAGRycy9kb3ducmV2LnhtbERPy4rCMBTdD/gP4QqzG1NlkK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mo3sAAAADbAAAADwAAAAAAAAAAAAAAAACYAgAAZHJzL2Rvd25y&#10;ZXYueG1sUEsFBgAAAAAEAAQA9QAAAIUDAAAAAA==&#10;" filled="f" strokecolor="#7f7f7f [1612]" strokeweight="2pt">
                  <v:textbox>
                    <w:txbxContent>
                      <w:p w:rsidR="0018446A" w:rsidRPr="00925E35" w:rsidRDefault="0018446A"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NRcUA&#10;AADbAAAADwAAAGRycy9kb3ducmV2LnhtbESPQWvCQBSE7wX/w/KE3uomUsRG1yDB0iJ40Fbo8Zl9&#10;3YRm38bs1qT/visIHoeZ+YZZ5oNtxIU6XztWkE4SEMSl0zUbBZ8fr09zED4ga2wck4I/8pCvRg9L&#10;zLTreU+XQzAiQthnqKAKoc2k9GVFFv3EtcTR+3adxRBlZ6TusI9w28hpksykxZrjQoUtFRWVP4df&#10;q+DNmNPZN8fjduiL3dfeFZvU1Eo9jof1AkSgIdzDt/a7VvD8A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Q1FxQAAANsAAAAPAAAAAAAAAAAAAAAAAJgCAABkcnMv&#10;ZG93bnJldi54bWxQSwUGAAAAAAQABAD1AAAAigM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yBcAA&#10;AADbAAAADwAAAGRycy9kb3ducmV2LnhtbERPy4rCMBTdD/gP4QqzG1OFkaEaRYqiDLjwBS6vzTUt&#10;Nje1ibbz92YhzPJw3tN5ZyvxpMaXjhUMBwkI4tzpko2C42H19QPCB2SNlWNS8Ece5rPexxRT7Vre&#10;0XMfjIgh7FNUUIRQp1L6vCCLfuBq4shdXWMxRNgYqRtsY7it5ChJxtJiybGhwJqygvLb/mEVrI25&#10;3H11Ov12bbY971y2HJpSqc9+t5iACNSFf/HbvdEKvuP6+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YyBcAAAADbAAAADwAAAAAAAAAAAAAAAACYAgAAZHJzL2Rvd25y&#10;ZXYueG1sUEsFBgAAAAAEAAQA9QAAAIUDA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XnsQA&#10;AADbAAAADwAAAGRycy9kb3ducmV2LnhtbESPQWvCQBSE74L/YXlCb7pJw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al57EAAAA2wAAAA8AAAAAAAAAAAAAAAAAmAIAAGRycy9k&#10;b3ducmV2LnhtbFBLBQYAAAAABAAEAPUAAACJAw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UOP8IAAADbAAAADwAAAGRycy9kb3ducmV2LnhtbESPQWvCQBSE7wX/w/IEb3VjxCLRVUQI&#10;eBGiLT0/ss9s2uzbkF2T+O9dodDjMDPfMNv9aBvRU+drxwoW8wQEcel0zZWCr8/8fQ3CB2SNjWNS&#10;8CAP+93kbYuZdgNfqL+GSkQI+wwVmBDaTEpfGrLo564ljt7NdRZDlF0ldYdDhNtGpknyIS3WHBcM&#10;tnQ0VP5e71bB+bhcLS7uWxeMeP5J8yJ3t0Gp2XQ8bEAEGsN/+K990gpWKby+xB8gd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UOP8IAAADbAAAADwAAAAAAAAAAAAAA&#10;AAChAgAAZHJzL2Rvd25yZXYueG1sUEsFBgAAAAAEAAQA+QAAAJADAAAAAA==&#10;" strokecolor="black [3213]">
                  <v:stroke dashstyle="dash" endarrow="open"/>
                </v:shape>
                <v:roundrect id="Rounded Rectangle 54" o:spid="_x0000_s1070" style="position:absolute;left:69309;top:22081;width:14033;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00BsUA&#10;AADbAAAADwAAAGRycy9kb3ducmV2LnhtbESPQWvCQBSE7wX/w/KE3uomUqVE1yDB0iJ40Fbo8Zl9&#10;3YRm38bs1qT/visIHoeZ+YZZ5oNtxIU6XztWkE4SEMSl0zUbBZ8fr08vIHxA1tg4JgV/5CFfjR6W&#10;mGnX854uh2BEhLDPUEEVQptJ6cuKLPqJa4mj9+06iyHKzkjdYR/htpHTJJlLizXHhQpbKioqfw6/&#10;VsGbMaezb47H7dAXu6+9KzapqZV6HA/rBYhAQ7iHb+13rWD2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7TQGxQAAANsAAAAPAAAAAAAAAAAAAAAAAJgCAABkcnMv&#10;ZG93bnJldi54bWxQSwUGAAAAAAQABAD1AAAAigMAAAAA&#10;" filled="f" strokecolor="#7f7f7f [1612]" strokeweight="2pt">
                  <v:textbox>
                    <w:txbxContent>
                      <w:p w:rsidR="0018446A" w:rsidRPr="00925E35" w:rsidRDefault="0018446A"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yWS8IAAADbAAAADwAAAGRycy9kb3ducmV2LnhtbESPT4vCMBTE74LfITzBm01VKlJNiwgF&#10;L4J/lj0/mmfb3ealNNHWb79ZWNjjMDO/Yfb5aFrxot41lhUsoxgEcWl1w5WCj3ux2IJwHllja5kU&#10;vMlBnk0ne0y1HfhKr5uvRICwS1FB7X2XSunKmgy6yHbEwXvY3qAPsq+k7nEIcNPKVRxvpMGGw0KN&#10;HR1rKr9vT6PgfFwny6v91BdGPH+tikthH4NS89l42IHwNPr/8F/7pBUkCfx+CT9AZ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yWS8IAAADbAAAADwAAAAAAAAAAAAAA&#10;AAChAgAAZHJzL2Rvd25yZXYueG1sUEsFBgAAAAAEAAQA+QAAAJADA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tV8AAAADbAAAADwAAAGRycy9kb3ducmV2LnhtbESP3WoCMRCF7wu+QxjBu5ptQSlbsyJV&#10;wTtb9QHGzbjJdjNZklTXtzeFQi8P5+fjLJaD68SVQrSeFbxMCxDEtdeWGwWn4/b5DURMyBo7z6Tg&#10;ThGW1ehpgaX2N/6i6yE1Io9wLFGBSakvpYy1IYdx6nvi7F18cJiyDI3UAW953HXytSjm0qHlTDDY&#10;04eh+vvw4zJ3ZdvZOmiuN+fWfgaD+0uHSk3Gw+odRKIh/Yf/2jutYDaH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1u7VfAAAAA2wAAAA8AAAAAAAAAAAAAAAAA&#10;oQIAAGRycy9kb3ducmV2LnhtbFBLBQYAAAAABAAEAPkAAACOAwAAAAA=&#10;" strokecolor="black [3213]">
                  <v:stroke endarrow="open"/>
                </v:shape>
                <v:shape id="Straight Arrow Connector 57" o:spid="_x0000_s1073" type="#_x0000_t32" style="position:absolute;left:44434;top:31606;width:13079;height:26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0JEcQAAADbAAAADwAAAGRycy9kb3ducmV2LnhtbESPzWrCQBSF9wXfYbiCu2bSQlWiY2gt&#10;Bd1ITYvi7pK5TUIzd9LMJMa3dwqCy8P5+TjLdDC16Kl1lWUFT1EMgji3uuJCwffXx+MchPPIGmvL&#10;pOBCDtLV6GGJibZn3lOf+UKEEXYJKii9bxIpXV6SQRfZhjh4P7Y16INsC6lbPIdxU8vnOJ5KgxUH&#10;QokNrUvKf7POBMjf5XO67g/vfXbU8s10p+0Ot0pNxsPrAoSnwd/Dt/ZGK3iZwf+X8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DQkRxAAAANsAAAAPAAAAAAAAAAAA&#10;AAAAAKECAABkcnMvZG93bnJldi54bWxQSwUGAAAAAAQABAD5AAAAkgMAAAAA&#10;" strokecolor="black [3213]">
                  <v:stroke endarrow="open"/>
                </v:shape>
                <v:roundrect id="Rounded Rectangle 58" o:spid="_x0000_s1074" style="position:absolute;left:69309;top:34139;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A8AA&#10;AADbAAAADwAAAGRycy9kb3ducmV2LnhtbERPy4rCMBTdD/gP4QqzG1OFkaEaRYqiDLjwBS6vzTUt&#10;Nje1ibbz92YhzPJw3tN5ZyvxpMaXjhUMBwkI4tzpko2C42H19QPCB2SNlWNS8Ece5rPexxRT7Vre&#10;0XMfjIgh7FNUUIRQp1L6vCCLfuBq4shdXWMxRNgYqRtsY7it5ChJxtJiybGhwJqygvLb/mEVrI25&#10;3H11Ov12bbY971y2HJpSqc9+t5iACNSFf/HbvdEKvuPY+CX+AD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A+A8AAAADbAAAADwAAAAAAAAAAAAAAAACYAgAAZHJzL2Rvd25y&#10;ZXYueG1sUEsFBgAAAAAEAAQA9QAAAIUDAAAAAA==&#10;" filled="f" strokecolor="#7f7f7f [1612]" strokeweight="2pt">
                  <v:textbo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35DMQAAADbAAAADwAAAGRycy9kb3ducmV2LnhtbESPQYvCMBSE74L/IbwFL0VTBUW7piIF&#10;0YsL6h52b4/mbVvavJQmav33ZkHwOMzMN8x605tG3KhzlWUF00kMgji3uuJCwfdlN16CcB5ZY2OZ&#10;FDzIwSYdDtaYaHvnE93OvhABwi5BBaX3bSKly0sy6Ca2JQ7en+0M+iC7QuoO7wFuGjmL44U0WHFY&#10;KLGlrKS8Pl+Ngija6+hHc5/Vu8viePyqMvP7UGr00W8/QXjq/Tv8ah+0gvkK/r+EHyDT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zfkMxAAAANsAAAAPAAAAAAAAAAAA&#10;AAAAAKECAABkcnMvZG93bnJldi54bWxQSwUGAAAAAAQABAD5AAAAkgMAAAAA&#10;" strokecolor="black [3213]">
                  <v:stroke dashstyle="dash" endarrow="open"/>
                </v:shape>
                <v:roundrect id="Rounded Rectangle 60" o:spid="_x0000_s1076" style="position:absolute;left:50509;top:2895;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r4uMEA&#10;AADbAAAADwAAAGRycy9kb3ducmV2LnhtbERPz2vCMBS+D/wfwhO8rakeZNSmZRRlInjQKXh8a97S&#10;suala6Lt/vvlMNjx4/udl5PtxIMG3zpWsExSEMS10y0bBZf33fMLCB+QNXaOScEPeSiL2VOOmXYj&#10;n+hxDkbEEPYZKmhC6DMpfd2QRZ+4njhyn26wGCIcjNQDjjHcdnKVpmtpseXY0GBPVUP11/luFbwZ&#10;8/Htu+v1MI3V8XZy1XZpWqUW8+l1AyLQFP7Ff+69VrCO6+OX+AN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6+LjBAAAA2wAAAA8AAAAAAAAAAAAAAAAAmAIAAGRycy9kb3du&#10;cmV2LnhtbFBLBQYAAAAABAAEAPUAAACGAwAAAAA=&#10;" filled="f" strokecolor="#7f7f7f [1612]" strokeweight="2pt">
                  <v:textbox>
                    <w:txbxContent>
                      <w:p w:rsidR="0018446A" w:rsidRPr="00FD6C33"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18446A" w:rsidRDefault="0018446A"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Straight Arrow Connector 62" o:spid="_x0000_s1078" type="#_x0000_t32" style="position:absolute;left:44434;top:9575;width:13086;height:15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nEgsIAAADbAAAADwAAAGRycy9kb3ducmV2LnhtbESPQWvCQBSE70L/w/KE3nSTFKWkriKB&#10;QC9CoqXnR/aZRLNvQ3Zr0n/vCoLHYWa+YTa7yXTiRoNrLSuIlxEI4srqlmsFP6d88QnCeWSNnWVS&#10;8E8Odtu32QZTbUcu6Xb0tQgQdikqaLzvUyld1ZBBt7Q9cfDOdjDogxxqqQccA9x0MomitTTYclho&#10;sKesoep6/DMKDtnHKi7try4Y8XBJ8iK351Gp9/m0/wLhafKv8LP9rRWsE3h8CT9Ab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nEgsIAAADbAAAADwAAAAAAAAAAAAAA&#10;AAChAgAAZHJzL2Rvd25yZXYueG1sUEsFBgAAAAAEAAQA+QAAAJADA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tccQAAADbAAAADwAAAGRycy9kb3ducmV2LnhtbESPzWrDMBCE74W+g9hCb7GctoTiRDEm&#10;UJpr80ePG2sj27FWjqXGzttHhUKPw8x8wyzy0bbiSr2vHSuYJikI4tLpmo2C3fZj8g7CB2SNrWNS&#10;cCMP+fLxYYGZdgN/0XUTjIgQ9hkqqELoMil9WZFFn7iOOHon11sMUfZG6h6HCLetfEnTmbRYc1yo&#10;sKNVReV582MVDM3h8r1uPs20WB33Ur8Vl/pmlHp+Gos5iEBj+A//tddawewVfr/EH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yG1xxAAAANsAAAAPAAAAAAAAAAAA&#10;AAAAAKECAABkcnMvZG93bnJldi54bWxQSwUGAAAAAAQABAD5AAAAkgMAAAAA&#10;" strokecolor="black [3213]">
                  <v:stroke dashstyle="dash" endarrow="open"/>
                </v:shape>
                <v:roundrect id="Rounded Rectangle 64" o:spid="_x0000_s1080" style="position:absolute;left:32862;top:275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H+u8QA&#10;AADbAAAADwAAAGRycy9kb3ducmV2LnhtbESPT4vCMBTE74LfITzB25q6i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B/rvEAAAA2wAAAA8AAAAAAAAAAAAAAAAAmAIAAGRycy9k&#10;b3ducmV2LnhtbFBLBQYAAAAABAAEAPUAAACJAwAAAAA=&#10;" filled="f" strokecolor="#7f7f7f [1612]" strokeweight="2pt">
                  <v:textbo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bIMQA&#10;AADbAAAADwAAAGRycy9kb3ducmV2LnhtbESPT4vCMBTE74LfITzB25q6oCzVKFJcVhb24D/w+Gye&#10;abF56TbRdr/9RhA8DjPzG2a+7Gwl7tT40rGC8SgBQZw7XbJRcNh/vn2A8AFZY+WYFPyRh+Wi35tj&#10;ql3LW7rvghERwj5FBUUIdSqlzwuy6EeuJo7exTUWQ5SNkbrBNsJtJd+TZCotlhwXCqwpKyi/7m5W&#10;wZcx519fHY/fXZv9nLYuW49NqdRw0K1mIAJ14RV+tjdawXQCjy/xB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NWyDEAAAA2wAAAA8AAAAAAAAAAAAAAAAAmAIAAGRycy9k&#10;b3ducmV2LnhtbFBLBQYAAAAABAAEAPUAAACJAwAAAAA=&#10;" filled="f" strokecolor="#7f7f7f [1612]" strokeweight="2pt">
                  <v:textbox>
                    <w:txbxContent>
                      <w:p w:rsidR="0018446A" w:rsidRPr="002721E8" w:rsidRDefault="0018446A"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O6cIAAADbAAAADwAAAGRycy9kb3ducmV2LnhtbESPQWvCQBSE7wX/w/KE3urGUkKJrhIE&#10;qVetFY/P7HMTzb6N2dXEf98VBI/DzHzDTOe9rcWNWl85VjAeJSCIC6crNgq2v8uPbxA+IGusHZOC&#10;O3mYzwZvU8y063hNt00wIkLYZ6igDKHJpPRFSRb9yDXE0Tu61mKIsjVSt9hFuK3lZ5Kk0mLFcaHE&#10;hhYlFefN1SroTrvLfnX6MeN8cfiT+iu/VHej1PuwzycgAvXhFX62V1pBmsLj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7/O6cIAAADbAAAADwAAAAAAAAAAAAAA&#10;AAChAgAAZHJzL2Rvd25yZXYueG1sUEsFBgAAAAAEAAQA+QAAAJADAAAAAA==&#10;" strokecolor="black [3213]">
                  <v:stroke dashstyle="dash" endarrow="open"/>
                </v:shape>
                <v:roundrect id="Rounded Rectangle 73" o:spid="_x0000_s1083"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HwEsUA&#10;AADbAAAADwAAAGRycy9kb3ducmV2LnhtbESPQWvCQBSE7wX/w/KE3uomFrRE1yDB0iJ40Fbo8Zl9&#10;3YRm38bs1qT/visIHoeZ+YZZ5oNtxIU6XztWkE4SEMSl0zUbBZ8fr08vIHxA1tg4JgV/5CFfjR6W&#10;mGnX854uh2BEhLDPUEEVQptJ6cuKLPqJa4mj9+06iyHKzkjdYR/htpHTJJlJizXHhQpbKioqfw6/&#10;VsGbMaezb47H7dAXu6+9KzapqZV6HA/rBYhAQ7iHb+13rWD+DN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sfASxQAAANsAAAAPAAAAAAAAAAAAAAAAAJgCAABkcnMv&#10;ZG93bnJldi54bWxQSwUGAAAAAAQABAD1AAAAigMAAAAA&#10;" filled="f" strokecolor="#7f7f7f [1612]" strokeweight="2pt">
                  <v:textbox>
                    <w:txbxContent>
                      <w:p w:rsidR="0018446A" w:rsidRPr="0001708E" w:rsidRDefault="0018446A"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uxN8AAAADbAAAADwAAAGRycy9kb3ducmV2LnhtbESP3WoCMRCF7wt9hzAF72pWQVtWo0hr&#10;wTut9gHGzbiJbiZLkur69kYQvDycn48znXeuEWcK0XpWMOgXIIgrry3XCv52P++fIGJC1th4JgVX&#10;ijCfvb5MsdT+wr903qZa5BGOJSowKbWllLEy5DD2fUucvYMPDlOWoZY64CWPu0YOi2IsHVrOBIMt&#10;fRmqTtt/l7kLexx9B83Vcn+0m2BwfWhQqd5bt5iASNSlZ/jRXmkFH2O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bbsTfAAAAA2wAAAA8AAAAAAAAAAAAAAAAA&#10;oQIAAGRycy9kb3ducmV2LnhtbFBLBQYAAAAABAAEAPkAAACOAw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8580C" w:rsidRDefault="0018446A"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8580C" w:rsidRDefault="0018446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314A" w:rsidRDefault="0018446A"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A68D3" w:rsidRDefault="0018446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q/k8EA&#10;AADbAAAADwAAAGRycy9kb3ducmV2LnhtbERPTWvCQBC9F/oflil4qxsliKRZJQoRoZcaC71OstMk&#10;mJ0N2VVjf31XELzN431Ouh5NJy40uNaygtk0AkFcWd1yreD7mL8vQTiPrLGzTApu5GC9en1JMdH2&#10;yge6FL4WIYRdggoa7/tESlc1ZNBNbU8cuF87GPQBDrXUA15DuOnkPIoW0mDLoaHBnrYNVafibBRk&#10;+c+2zNvZV3ZEtBsZf0Z/u1KpyduYfYDwNPqn+OHe6zA/hvsv4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qv5PBAAAA2wAAAA8AAAAAAAAAAAAAAAAAmAIAAGRycy9kb3du&#10;cmV2LnhtbFBLBQYAAAAABAAEAPUAAACGAwAAAAA=&#10;" filled="f" strokecolor="#d8d8d8 [2732]" strokeweight="2pt"/>
                <v:roundrect id="Rounded Rectangle 21" o:spid="_x0000_s1088" style="position:absolute;left:19762;top:1113;width:14034;height:6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zk48MA&#10;AADbAAAADwAAAGRycy9kb3ducmV2LnhtbESPQWvCQBSE7wX/w/IEb3UTD1JSV5GgKEIP2goen9nn&#10;Jph9G7OrSf99VxB6HGbmG2a26G0tHtT6yrGCdJyAIC6crtgo+Plev3+A8AFZY+2YFPySh8V88DbD&#10;TLuO9/Q4BCMihH2GCsoQmkxKX5Rk0Y9dQxy9i2sthihbI3WLXYTbWk6SZCotVhwXSmwoL6m4Hu5W&#10;wcaY883Xx+Ou7/Kv097lq9RUSo2G/fITRKA+/Idf7a1WMEnh+S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zk48MAAADbAAAADwAAAAAAAAAAAAAAAACYAgAAZHJzL2Rv&#10;d25yZXYueG1sUEsFBgAAAAAEAAQA9QAAAIgDAAAAAA==&#10;" filled="f" strokecolor="#7f7f7f [1612]" strokeweight="2pt">
                  <v:textbox>
                    <w:txbxContent>
                      <w:p w:rsidR="0018446A" w:rsidRPr="00925E35" w:rsidRDefault="0018446A"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BQ8QA&#10;AADbAAAADwAAAGRycy9kb3ducmV2LnhtbESPQWvCQBSE74L/YXlCb7pJkSKpayjBohR60Fbo8Zl9&#10;bkKzb2N2TdJ/3y0UPA4z8w2zzkfbiJ46XztWkC4SEMSl0zUbBZ8fr/MVCB+QNTaOScEPecg308ka&#10;M+0GPlB/DEZECPsMFVQhtJmUvqzIol+4ljh6F9dZDFF2RuoOhwi3jXxMkidpsea4UGFLRUXl9/Fm&#10;FeyMOV99czq9jUPx/nVwxTY1tVIPs/HlGUSgMdzD/+29VrBM4e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DAUPEAAAA2wAAAA8AAAAAAAAAAAAAAAAAmAIAAGRycy9k&#10;b3ducmV2LnhtbFBLBQYAAAAABAAEAPUAAACJAwAAAAA=&#10;" filled="f" strokecolor="#7f7f7f [1612]" strokeweight="2pt">
                  <v:textbox>
                    <w:txbxContent>
                      <w:p w:rsidR="0018446A" w:rsidRDefault="0018446A"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RJcQA&#10;AADbAAAADwAAAGRycy9kb3ducmV2LnhtbESPQWvCQBSE7wX/w/IEb3WjB2lTV5GgKIIHtYEeX7PP&#10;TTD7NmZXE/99t1DocZiZb5j5sre1eFDrK8cKJuMEBHHhdMVGwed58/oGwgdkjbVjUvAkD8vF4GWO&#10;qXYdH+lxCkZECPsUFZQhNKmUvijJoh+7hjh6F9daDFG2RuoWuwi3tZwmyUxarDgulNhQVlJxPd2t&#10;gq0x3zdf5/m+77LD19Fl64mplBoN+9UHiEB9+A//tXdawewdfr/E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AUSXEAAAA2wAAAA8AAAAAAAAAAAAAAAAAmAIAAGRycy9k&#10;b3ducmV2LnhtbFBLBQYAAAAABAAEAPUAAACJAwAAAAA=&#10;" filled="f" strokecolor="#7f7f7f [1612]" strokeweight="2pt">
                  <v:textbox>
                    <w:txbxContent>
                      <w:p w:rsidR="0018446A" w:rsidRPr="0078580C" w:rsidRDefault="0018446A"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uZcAA&#10;AADbAAAADwAAAGRycy9kb3ducmV2LnhtbERPy4rCMBTdD/gP4QqzG1NdjEM1ihRFGXDhC1xem2ta&#10;bG5qE23n781CmOXhvKfzzlbiSY0vHSsYDhIQxLnTJRsFx8Pq6weED8gaK8ek4I88zGe9jymm2rW8&#10;o+c+GBFD2KeooAihTqX0eUEW/cDVxJG7usZiiLAxUjfYxnBbyVGSfEuLJceGAmvKCspv+4dVsDbm&#10;cvfV6fTbtdn2vHPZcmhKpT773WICIlAX/sVv90YrGMf18U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NuZcAAAADbAAAADwAAAAAAAAAAAAAAAACYAgAAZHJzL2Rvd25y&#10;ZXYueG1sUEsFBgAAAAAEAAQA9QAAAIUDAAAAAA==&#10;" filled="f" strokecolor="#7f7f7f [1612]" strokeweight="2pt">
                  <v:textbox>
                    <w:txbxContent>
                      <w:p w:rsidR="0018446A" w:rsidRPr="0078580C" w:rsidRDefault="0018446A"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sQA&#10;AADbAAAADwAAAGRycy9kb3ducmV2LnhtbESPQWvCQBSE74L/YXlCb7pJD1ZS11CCRSn0oK3Q4zP7&#10;3IRm38bsmqT/vlsoeBxm5htmnY+2ET11vnasIF0kIIhLp2s2Cj4/XucrED4ga2wck4If8pBvppM1&#10;ZtoNfKD+GIyIEPYZKqhCaDMpfVmRRb9wLXH0Lq6zGKLsjNQdDhFuG/mYJEtpsea4UGFLRUXl9/Fm&#10;FeyMOV99czq9jUPx/nVwxTY1tVIPs/HlGUSgMdzD/+29VvCUwt+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vy/7EAAAA2wAAAA8AAAAAAAAAAAAAAAAAmAIAAGRycy9k&#10;b3ducmV2LnhtbFBLBQYAAAAABAAEAPUAAACJAwAAAAA=&#10;" filled="f" strokecolor="#7f7f7f [1612]" strokeweight="2pt">
                  <v:textbox>
                    <w:txbxContent>
                      <w:p w:rsidR="0018446A" w:rsidRDefault="0018446A"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r2EcQA&#10;AADbAAAADwAAAGRycy9kb3ducmV2LnhtbESPT4vCMBTE74LfITzB25q6B12qUaS4rCzswX/g8dk8&#10;02Lz0m2i7X77jSB4HGbmN8x82dlK3KnxpWMF41ECgjh3umSj4LD/fPsA4QOyxsoxKfgjD8tFvzfH&#10;VLuWt3TfBSMihH2KCooQ6lRKnxdk0Y9cTRy9i2sshigbI3WDbYTbSr4nyURaLDkuFFhTVlB+3d2s&#10;gi9jzr++Oh6/uzb7OW1dth6bUqnhoFvNQATqwiv8bG+0gukU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K9hHEAAAA2wAAAA8AAAAAAAAAAAAAAAAAmAIAAGRycy9k&#10;b3ducmV2LnhtbFBLBQYAAAAABAAEAPUAAACJAwAAAAA=&#10;" filled="f" strokecolor="#7f7f7f [1612]" strokeweight="2pt">
                  <v:textbox>
                    <w:txbxContent>
                      <w:p w:rsidR="0018446A" w:rsidRDefault="0018446A"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nH+MUA&#10;AADbAAAADwAAAGRycy9kb3ducmV2LnhtbESPQWvCQBSE7wX/w/KE3uomHqqNrkGCpUXwoK3Q4zP7&#10;ugnNvo3ZrUn/fVcQPA4z8w2zzAfbiAt1vnasIJ0kIIhLp2s2Cj4/Xp/mIHxA1tg4JgV/5CFfjR6W&#10;mGnX854uh2BEhLDPUEEVQptJ6cuKLPqJa4mj9+06iyHKzkjdYR/htpHTJHmWFmuOCxW2VFRU/hx+&#10;rYI3Y05n3xyP26Evdl97V2xSUyv1OB7WCxCBhnAP39rvWsHsBa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Wcf4xQAAANsAAAAPAAAAAAAAAAAAAAAAAJgCAABkcnMv&#10;ZG93bnJldi54bWxQSwUGAAAAAAQABAD1AAAAigMAAAAA&#10;" filled="f" strokecolor="#7f7f7f [1612]" strokeweight="2pt">
                  <v:textbox>
                    <w:txbxContent>
                      <w:p w:rsidR="0018446A" w:rsidRPr="00F6314A" w:rsidRDefault="0018446A"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eLK74AAADbAAAADwAAAGRycy9kb3ducmV2LnhtbERPy4rCMBTdC/5DuII7TceCIx3TMvgA&#10;cTcqri/Nnba0uSlJrPXvzWJglofz3haj6cRAzjeWFXwsExDEpdUNVwpu1+NiA8IHZI2dZVLwIg9F&#10;Pp1sMdP2yT80XEIlYgj7DBXUIfSZlL6syaBf2p44cr/WGQwRukpqh88Ybjq5SpK1NNhwbKixp11N&#10;ZXt5GAUNp4FX+/RI50PrPqt7O9j0ptR8Nn5/gQg0hn/xn/ukFWzi+v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V4srvgAAANsAAAAPAAAAAAAAAAAAAAAAAKEC&#10;AABkcnMvZG93bnJldi54bWxQSwUGAAAAAAQABAD5AAAAjAMAAAAA&#10;" strokecolor="black [3213]">
                  <v:stroke endarrow="open"/>
                </v:shape>
                <v:roundrect id="Rounded Rectangle 81" o:spid="_x0000_s1096" style="position:absolute;left:35396;top:8465;width:14015;height:6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72cQA&#10;AADbAAAADwAAAGRycy9kb3ducmV2LnhtbESPQWvCQBSE74X+h+UVvNVNehBJ3QQJSkXwoK3Q42v2&#10;uQlm38bsauK/dwuFHoeZ+YZZFKNtxY163zhWkE4TEMSV0w0bBV+f69c5CB+QNbaOScGdPBT589MC&#10;M+0G3tPtEIyIEPYZKqhD6DIpfVWTRT91HXH0Tq63GKLsjdQ9DhFuW/mWJDNpseG4UGNHZU3V+XC1&#10;Cj6M+bn49njcjkO5+967cpWaRqnJy7h8BxFoDP/hv/ZGK5in8Psl/g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6u9nEAAAA2wAAAA8AAAAAAAAAAAAAAAAAmAIAAGRycy9k&#10;b3ducmV2LnhtbFBLBQYAAAAABAAEAPUAAACJAwAAAAA=&#10;" filled="f" strokecolor="#7f7f7f [1612]" strokeweight="2pt">
                  <v:textbox>
                    <w:txbxContent>
                      <w:p w:rsidR="0018446A" w:rsidRPr="009A68D3" w:rsidRDefault="0018446A"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92sMA&#10;AADbAAAADwAAAGRycy9kb3ducmV2LnhtbESPQWvCQBSE74L/YXlCb7pRaJHUVSQoitCDWqHH1+xz&#10;E8y+jdnVxH/fLQgeh5n5hpktOluJOzW+dKxgPEpAEOdOl2wUfB/XwykIH5A1Vo5JwYM8LOb93gxT&#10;7Vre0/0QjIgQ9ikqKEKoUyl9XpBFP3I1cfTOrrEYomyM1A22EW4rOUmSD2mx5LhQYE1ZQfnlcLMK&#10;Nsb8Xn11Ou26Nvv62btsNTalUm+DbvkJIlAXXuFne6sVTN/h/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G92sMAAADbAAAADwAAAAAAAAAAAAAAAACYAgAAZHJzL2Rv&#10;d25yZXYueG1sUEsFBgAAAAAEAAQA9QAAAIgDAAAAAA==&#10;" filled="f" strokecolor="#7f7f7f [1612]" strokeweight="2pt">
                  <v:textbox>
                    <w:txbxContent>
                      <w:p w:rsidR="0018446A" w:rsidRDefault="0018446A"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dbo.PolicyResource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824C02"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dbo.PolicyResource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r>
              <w:rPr>
                <w:lang w:val="fr-BE"/>
              </w:rPr>
              <w:t>Re-exécutez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r w:rsidRPr="00C23DE0">
        <w:rPr>
          <w:i/>
          <w:lang w:val="fr-BE"/>
        </w:rPr>
        <w:t>paste</w:t>
      </w:r>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dbo.PolicyResource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Protect your resources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r w:rsidR="009A1A5E" w:rsidRPr="009A1A5E">
        <w:rPr>
          <w:i/>
          <w:lang w:val="fr-BE"/>
        </w:rPr>
        <w:t>upload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how to access ?</w:t>
      </w:r>
      <w:r w:rsidR="00956DDC">
        <w:rPr>
          <w:lang w:val="fr-BE"/>
        </w:rPr>
        <w:t> , une nouvelle fenêtre s’affiche</w:t>
      </w:r>
      <w:r w:rsidR="000D3816">
        <w:rPr>
          <w:lang w:val="fr-BE"/>
        </w:rPr>
        <w:t>. V</w:t>
      </w:r>
      <w:r w:rsidR="007E5A91">
        <w:rPr>
          <w:lang w:val="fr-BE"/>
        </w:rPr>
        <w:t>érifiez si l’URL de la ressource est correcte et commence bien par « resources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r w:rsidR="000956C7" w:rsidRPr="00F17AF6">
        <w:rPr>
          <w:i/>
          <w:lang w:val="fr-BE"/>
        </w:rPr>
        <w:t>Rename</w:t>
      </w:r>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r w:rsidRPr="00F17AF6">
        <w:rPr>
          <w:i/>
          <w:lang w:val="fr-BE"/>
        </w:rPr>
        <w:t>Delete</w:t>
      </w:r>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r w:rsidR="00352826" w:rsidRPr="001419A4">
        <w:rPr>
          <w:i/>
          <w:lang w:val="fr-BE"/>
        </w:rPr>
        <w:t>into new folder</w:t>
      </w:r>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r w:rsidR="00FB0263" w:rsidRPr="00FB0263">
        <w:rPr>
          <w:i/>
          <w:lang w:val="fr-BE"/>
        </w:rPr>
        <w:t>Reload</w:t>
      </w:r>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New folder</w:t>
      </w:r>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r w:rsidR="001F46E7" w:rsidRPr="001F46E7">
        <w:rPr>
          <w:u w:val="single"/>
          <w:lang w:val="fr-BE"/>
        </w:rPr>
        <w:t>thabart</w:t>
      </w:r>
      <w:r w:rsidR="001F46E7">
        <w:rPr>
          <w:lang w:val="fr-BE"/>
        </w:rPr>
        <w:t xml:space="preserve"> de l’application </w:t>
      </w:r>
      <w:r w:rsidR="001F46E7" w:rsidRPr="001F46E7">
        <w:rPr>
          <w:u w:val="single"/>
          <w:lang w:val="fr-BE"/>
        </w:rPr>
        <w:t>Sample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Client Id : Sample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Claims : thabart</w:t>
      </w:r>
    </w:p>
    <w:p w:rsidR="00511D6A" w:rsidRDefault="00511D6A" w:rsidP="002F7223">
      <w:pPr>
        <w:pStyle w:val="NoSpacing"/>
        <w:numPr>
          <w:ilvl w:val="0"/>
          <w:numId w:val="1"/>
        </w:numPr>
        <w:rPr>
          <w:lang w:val="fr-BE"/>
        </w:rPr>
      </w:pPr>
      <w:r>
        <w:rPr>
          <w:lang w:val="fr-BE"/>
        </w:rPr>
        <w:t xml:space="preserve">Nature : </w:t>
      </w:r>
      <w:r w:rsidR="00B825AD">
        <w:rPr>
          <w:lang w:val="fr-BE"/>
        </w:rPr>
        <w:t>BankAccount</w:t>
      </w:r>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vous pouvez alors créer un répertoire BankAccount.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r w:rsidR="00245CB3" w:rsidRPr="00245CB3">
        <w:rPr>
          <w:i/>
          <w:lang w:val="fr-BE"/>
        </w:rPr>
        <w:t>allowed clients</w:t>
      </w:r>
      <w:r w:rsidR="00245CB3">
        <w:rPr>
          <w:lang w:val="fr-BE"/>
        </w:rPr>
        <w:t xml:space="preserve"> sélectionnez le client correspondant au </w:t>
      </w:r>
      <w:r w:rsidR="00245CB3" w:rsidRPr="00245CB3">
        <w:rPr>
          <w:i/>
          <w:lang w:val="fr-BE"/>
        </w:rPr>
        <w:t>Client Id</w:t>
      </w:r>
      <w:r w:rsidR="00531EC0">
        <w:rPr>
          <w:lang w:val="fr-BE"/>
        </w:rPr>
        <w:t xml:space="preserve"> (Sample Client).</w:t>
      </w:r>
      <w:r w:rsidR="00D83BA6">
        <w:rPr>
          <w:lang w:val="fr-BE"/>
        </w:rPr>
        <w:t xml:space="preserve"> </w:t>
      </w:r>
      <w:r w:rsidR="00531EC0">
        <w:rPr>
          <w:lang w:val="fr-BE"/>
        </w:rPr>
        <w:t>S</w:t>
      </w:r>
      <w:r w:rsidR="00245CB3">
        <w:rPr>
          <w:lang w:val="fr-BE"/>
        </w:rPr>
        <w:t xml:space="preserve">ous </w:t>
      </w:r>
      <w:r w:rsidR="00245CB3" w:rsidRPr="00245CB3">
        <w:rPr>
          <w:i/>
          <w:lang w:val="fr-BE"/>
        </w:rPr>
        <w:t>allowed claims</w:t>
      </w:r>
      <w:r w:rsidR="00245CB3">
        <w:rPr>
          <w:lang w:val="fr-BE"/>
        </w:rPr>
        <w:t xml:space="preserve"> sélectionnez </w:t>
      </w:r>
      <w:r w:rsidR="00245CB3" w:rsidRPr="003E4692">
        <w:rPr>
          <w:i/>
          <w:lang w:val="fr-BE"/>
        </w:rPr>
        <w:t>sub</w:t>
      </w:r>
      <w:r w:rsidR="003E4692">
        <w:rPr>
          <w:lang w:val="fr-BE"/>
        </w:rPr>
        <w:t xml:space="preserve"> et </w:t>
      </w:r>
      <w:r w:rsidR="001F10C1">
        <w:rPr>
          <w:lang w:val="fr-BE"/>
        </w:rPr>
        <w:t>rentrez</w:t>
      </w:r>
      <w:r w:rsidR="00245CB3">
        <w:rPr>
          <w:lang w:val="fr-BE"/>
        </w:rPr>
        <w:t xml:space="preserve"> la v</w:t>
      </w:r>
      <w:r w:rsidR="008924AD">
        <w:rPr>
          <w:lang w:val="fr-BE"/>
        </w:rPr>
        <w:t xml:space="preserve">aleur de votre claim (thabart) puis </w:t>
      </w:r>
      <w:r w:rsidR="00245CB3">
        <w:rPr>
          <w:lang w:val="fr-BE"/>
        </w:rPr>
        <w:t xml:space="preserve">cliquez sur </w:t>
      </w:r>
      <w:r w:rsidR="00245CB3" w:rsidRPr="00245CB3">
        <w:rPr>
          <w:i/>
          <w:lang w:val="fr-BE"/>
        </w:rPr>
        <w:t>Add</w:t>
      </w:r>
      <w:r w:rsidR="00245CB3">
        <w:rPr>
          <w:lang w:val="fr-BE"/>
        </w:rPr>
        <w:t xml:space="preserve"> afin d’ajouter le claim dans la liste.</w:t>
      </w:r>
    </w:p>
    <w:p w:rsidR="007A375D" w:rsidRDefault="00646B08" w:rsidP="00245CB3">
      <w:pPr>
        <w:rPr>
          <w:lang w:val="fr-BE"/>
        </w:rPr>
      </w:pPr>
      <w:r>
        <w:rPr>
          <w:lang w:val="fr-BE"/>
        </w:rPr>
        <w:t>Cochez les permissions qui ont été identifiés (read).</w:t>
      </w:r>
    </w:p>
    <w:p w:rsidR="00AC6691" w:rsidRDefault="00E06202" w:rsidP="00573BB1">
      <w:pPr>
        <w:rPr>
          <w:lang w:val="fr-BE"/>
        </w:rPr>
      </w:pPr>
      <w:r>
        <w:rPr>
          <w:lang w:val="fr-BE"/>
        </w:rPr>
        <w:t>Ajoutez</w:t>
      </w:r>
      <w:r w:rsidR="00A43C32">
        <w:rPr>
          <w:lang w:val="fr-BE"/>
        </w:rPr>
        <w:t xml:space="preserve"> la nouvelle règle en cliquant sur </w:t>
      </w:r>
      <w:r w:rsidR="00A43C32" w:rsidRPr="00F833CD">
        <w:rPr>
          <w:i/>
          <w:lang w:val="fr-BE"/>
        </w:rPr>
        <w:t>Add rule</w:t>
      </w:r>
      <w:r w:rsidR="00A43C32">
        <w:rPr>
          <w:lang w:val="fr-BE"/>
        </w:rPr>
        <w:t xml:space="preserve"> puis sur </w:t>
      </w:r>
      <w:r w:rsidR="00A43C32" w:rsidRPr="001131B1">
        <w:rPr>
          <w:i/>
          <w:lang w:val="fr-BE"/>
        </w:rPr>
        <w:t>save</w:t>
      </w:r>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r w:rsidRPr="00986BB3">
        <w:rPr>
          <w:i/>
          <w:lang w:val="fr-BE"/>
        </w:rPr>
        <w:t>assets</w:t>
      </w:r>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(openid &amp; uma)</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25E35" w:rsidRDefault="0018446A"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2721E8"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01708E"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D6AD4" w:rsidRDefault="0018446A"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D6AD4" w:rsidRDefault="0018446A"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shape id="Text Box 20" o:spid="_x0000_s1101" type="#_x0000_t202" style="position:absolute;left:36261;top:12373;width:8185;height:31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18446A" w:rsidRDefault="0018446A"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v:textbox>
                </v:shape>
                <v:roundrect id="Rounded Rectangle 91" o:spid="_x0000_s1102" style="position:absolute;left:13184;top:359;width:69112;height:413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4fUcMA&#10;AADbAAAADwAAAGRycy9kb3ducmV2LnhtbESPT4vCMBTE74LfITxhb5p2kUWrUapQWdjL+ge8Pptn&#10;W2xeSpPV6qffCILHYWZ+w8yXnanFlVpXWVYQjyIQxLnVFRcKDvtsOAHhPLLG2jIpuJOD5aLfm2Oi&#10;7Y23dN35QgQIuwQVlN43iZQuL8mgG9mGOHhn2xr0QbaF1C3eAtzU8jOKvqTBisNCiQ2tS8ovuz+j&#10;IM2O61NWxb/pHtGu5PgnemxOSn0MunQGwlPn3+FX+1srmMb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4fUcMAAADbAAAADwAAAAAAAAAAAAAAAACYAgAAZHJzL2Rv&#10;d25yZXYueG1sUEsFBgAAAAAEAAQA9QAAAIgDAAAAAA==&#10;" filled="f" strokecolor="#d8d8d8 [2732]" strokeweight="2pt"/>
                <v:roundrect id="Rounded Rectangle 92" o:spid="_x0000_s1103" style="position:absolute;left:21804;top:4161;width:14035;height:6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zc8QA&#10;AADbAAAADwAAAGRycy9kb3ducmV2LnhtbESPQWvCQBSE74L/YXlCb7rRg9TUTZBgUQo9qBV6fM0+&#10;N8Hs2zS7mvTfdwsFj8PMfMOs88E24k6drx0rmM8SEMSl0zUbBR+n1+kzCB+QNTaOScEPeciz8WiN&#10;qXY9H+h+DEZECPsUFVQhtKmUvqzIop+5ljh6F9dZDFF2RuoO+wi3jVwkyVJarDkuVNhSUVF5Pd6s&#10;gp0xX9++OZ/fhr54/zy4Yjs3tVJPk2HzAiLQEB7h//ZeK1gt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xs3PEAAAA2wAAAA8AAAAAAAAAAAAAAAAAmAIAAGRycy9k&#10;b3ducmV2LnhtbFBLBQYAAAAABAAEAPUAAACJAwAAAAA=&#10;" filled="f" strokecolor="#7f7f7f [1612]" strokeweight="2pt">
                  <v:textbox>
                    <w:txbxContent>
                      <w:p w:rsidR="0018446A" w:rsidRPr="00925E35" w:rsidRDefault="0018446A"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riWb0AAADcAAAADwAAAGRycy9kb3ducmV2LnhtbERPSwrCMBDdC94hjOBOUxVFqlFEKLgR&#10;/OF6aMa22kxKE229vREEd/N431muW1OKF9WusKxgNIxAEKdWF5wpuJyTwRyE88gaS8uk4E0O1qtu&#10;Z4mxtg0f6XXymQgh7GJUkHtfxVK6NCeDbmgr4sDdbG3QB1hnUtfYhHBTynEUzaTBgkNDjhVtc0of&#10;p6dRsN9OpqOjveoDI+7v4+SQ2FujVL/XbhYgPLX+L/65dzrMj6bwfSZ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K4lm9AAAA3AAAAA8AAAAAAAAAAAAAAAAAoQIA&#10;AGRycy9kb3ducmV2LnhtbFBLBQYAAAAABAAEAPkAAACLAwAAAAA=&#10;" strokecolor="black [3213]">
                  <v:stroke dashstyle="dash" endarrow="open"/>
                </v:shape>
                <v:roundrect id="Rounded Rectangle 108" o:spid="_x0000_s1105" style="position:absolute;left:21804;top:17526;width:14009;height:6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gFsUA&#10;AADcAAAADwAAAGRycy9kb3ducmV2LnhtbESPQWvCQBCF7wX/wzJCb3VjD1JSV5GgVIQetBU8jtlx&#10;E8zOxuxq0n/fORR6m+G9ee+b+XLwjXpQF+vABqaTDBRxGWzNzsD31+blDVRMyBabwGTghyIsF6On&#10;OeY29LynxyE5JSEcczRQpdTmWseyIo9xElpi0S6h85hk7Zy2HfYS7hv9mmUz7bFmaaiwpaKi8nq4&#10;ewMfzp1vsTked0NffJ72oVhPXW3M83hYvYNKNKR/89/11gp+JrTyjEy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yAWxQAAANwAAAAPAAAAAAAAAAAAAAAAAJgCAABkcnMv&#10;ZG93bnJldi54bWxQSwUGAAAAAAQABAD1AAAAigMAAAAA&#10;" filled="f" strokecolor="#7f7f7f [1612]" strokeweight="2pt">
                  <v:textbox>
                    <w:txbxContent>
                      <w:p w:rsidR="0018446A" w:rsidRPr="002721E8"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S6zcUA&#10;AADcAAAADwAAAGRycy9kb3ducmV2LnhtbESPQWvCQBCF7wX/wzJCb3UTD6WkrlKCohR60FbocZqd&#10;boLZ2ZhdTfz3zqHQ2wzvzXvfLFajb9WV+tgENpDPMlDEVbANOwNfn5unF1AxIVtsA5OBG0VYLScP&#10;CyxsGHhP10NySkI4FmigTqkrtI5VTR7jLHTEov2G3mOStXfa9jhIuG/1PMuetceGpaHGjsqaqtPh&#10;4g1snfs5x/Z4fB+H8uN7H8p17hpjHqfj2yuoRGP6N/9d76zg54Ivz8gE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RLrNxQAAANwAAAAPAAAAAAAAAAAAAAAAAJgCAABkcnMv&#10;ZG93bnJldi54bWxQSwUGAAAAAAQABAD1AAAAigMAAAAA&#10;" filled="f" strokecolor="#7f7f7f [1612]" strokeweight="2pt">
                  <v:textbox>
                    <w:txbxContent>
                      <w:p w:rsidR="0018446A" w:rsidRPr="0001708E" w:rsidRDefault="0018446A"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9x1cEAAADcAAAADwAAAGRycy9kb3ducmV2LnhtbESP3WoCMRCF74W+Q5hC7zS7QkW2RpH+&#10;QO/8fYDpZtzEbiZLEnV9eyMI3s1wzpzvzGzRu1acKUTrWUE5KkAQ115bbhTsdz/DKYiYkDW2nknB&#10;lSIs5i+DGVbaX3hD521qRA7hWKECk1JXSRlrQw7jyHfEWTv44DDlNTRSB7zkcNfKcVFMpEPLmWCw&#10;o09D9f/25DJ3aY/vX0Fz/f13tOtgcHVoUam31375ASJRn57mx/WvzvXLEu7P5Ank/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b3HVwQAAANwAAAAPAAAAAAAAAAAAAAAA&#10;AKECAABkcnMvZG93bnJldi54bWxQSwUGAAAAAAQABAD5AAAAjwMAAAAA&#10;" strokecolor="black [3213]">
                  <v:stroke endarrow="open"/>
                </v:shape>
                <v:roundrect id="Rounded Rectangle 113" o:spid="_x0000_s1108" style="position:absolute;left:37442;top:3942;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kusIA&#10;AADcAAAADwAAAGRycy9kb3ducmV2LnhtbERPTWvCQBC9F/wPywi91U0UpERXkaAohR60FTyO2XET&#10;zM7G7GrSf+8WCr3N433OfNnbWjyo9ZVjBekoAUFcOF2xUfD9tXl7B+EDssbaMSn4IQ/LxeBljpl2&#10;He/pcQhGxBD2GSooQ2gyKX1RkkU/cg1x5C6utRgibI3ULXYx3NZynCRTabHi2FBiQ3lJxfVwtwq2&#10;xpxvvj4eP/ou/zztXb5OTaXU67BfzUAE6sO/+M+903F+OoH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iS6wgAAANwAAAAPAAAAAAAAAAAAAAAAAJgCAABkcnMvZG93&#10;bnJldi54bWxQSwUGAAAAAAQABAD1AAAAhwMAAAAA&#10;" filled="f" strokecolor="#7f7f7f [1612]" strokeweight="2pt">
                  <v:textbox>
                    <w:txbxContent>
                      <w:p w:rsidR="0018446A" w:rsidRDefault="0018446A"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RH8EAAADcAAAADwAAAGRycy9kb3ducmV2LnhtbERPS2uDQBC+F/Iflgn01qwmbQkmmxAE&#10;IRfBPOh5cCdq4s6Ku1H777uFQm/z8T1nu59MKwbqXWNZQbyIQBCXVjdcKbhesrc1COeRNbaWScE3&#10;OdjvZi9bTLQd+UTD2VcihLBLUEHtfZdI6cqaDLqF7YgDd7O9QR9gX0nd4xjCTSuXUfQpDTYcGmrs&#10;KK2pfJyfRkGerj7ik/3SBSPm92VWZPY2KvU6nw4bEJ4m/y/+cx91mB+/w+8z4QK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H9EfwQAAANwAAAAPAAAAAAAAAAAAAAAA&#10;AKECAABkcnMvZG93bnJldi54bWxQSwUGAAAAAAQABAD5AAAAjwMAAAAA&#10;" strokecolor="black [3213]">
                  <v:stroke dashstyle="dash" endarrow="open"/>
                </v:shape>
                <v:roundrect id="Rounded Rectangle 119" o:spid="_x0000_s1110" style="position:absolute;left:65701;top:3943;width:14008;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TUMIA&#10;AADcAAAADwAAAGRycy9kb3ducmV2LnhtbERPTWvCQBC9F/wPywi91U08iI2uIkFRCj1oK3gcs+Mm&#10;mJ2N2dWk/94tFHqbx/uc+bK3tXhQ6yvHCtJRAoK4cLpio+D7a/M2BeEDssbaMSn4IQ/LxeBljpl2&#10;He/pcQhGxBD2GSooQ2gyKX1RkkU/cg1x5C6utRgibI3ULXYx3NZynCQTabHi2FBiQ3lJxfVwtwq2&#10;xpxvvj4eP/ou/zztXb5OTaXU67BfzUAE6sO/+M+903F++g6/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hNQwgAAANwAAAAPAAAAAAAAAAAAAAAAAJgCAABkcnMvZG93&#10;bnJldi54bWxQSwUGAAAAAAQABAD1AAAAhwMAAAAA&#10;" filled="f" strokecolor="#7f7f7f [1612]" strokeweight="2pt">
                  <v:textbo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wcMUA&#10;AADcAAAADwAAAGRycy9kb3ducmV2LnhtbESPQWvCQBCF74L/YZlCb7rRQ5HoKiVULIUetAoep9np&#10;JjQ7G7NbE/+9cxB6m+G9ee+b1WbwjbpSF+vABmbTDBRxGWzNzsDxaztZgIoJ2WITmAzcKMJmPR6t&#10;MLeh5z1dD8kpCeGYo4EqpTbXOpYVeYzT0BKL9hM6j0nWzmnbYS/hvtHzLHvRHmuWhgpbKioqfw9/&#10;3sDOue9LbE6nj6EvPs/7ULzNXG3M89PwugSVaEj/5sf1uxX8ueDLMzKBXt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KHBwxQAAANwAAAAPAAAAAAAAAAAAAAAAAJgCAABkcnMv&#10;ZG93bnJldi54bWxQSwUGAAAAAAQABAD1AAAAigMAAAAA&#10;" filled="f" strokecolor="#7f7f7f [1612]" strokeweight="2pt">
                  <v:textbox>
                    <w:txbxContent>
                      <w:p w:rsidR="0018446A" w:rsidRDefault="0018446A"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B8MA&#10;AADcAAAADwAAAGRycy9kb3ducmV2LnhtbERPTWvCQBC9C/0PyxS86UYL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uB8MAAADcAAAADwAAAAAAAAAAAAAAAACYAgAAZHJzL2Rv&#10;d25yZXYueG1sUEsFBgAAAAAEAAQA9QAAAIgDAAAAAA==&#10;" filled="f" strokecolor="#7f7f7f [1612]" strokeweight="2pt">
                  <v:textbox>
                    <w:txbxContent>
                      <w:p w:rsidR="0018446A" w:rsidRPr="009D6AD4" w:rsidRDefault="0018446A"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v:textbox>
                </v:roundrect>
                <v:roundrect id="Rounded Rectangle 124" o:spid="_x0000_s1113" style="position:absolute;left:65701;top:29019;width:14008;height:663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2c8MA&#10;AADcAAAADwAAAGRycy9kb3ducmV2LnhtbERPTWvCQBC9C/0PyxS86UYpRVI3oYRKi+BBbaDHaXbc&#10;BLOzMbs18d93CwVv83ifs85H24or9b5xrGAxT0AQV043bBR8HjezFQgfkDW2jknBjTzk2cNkjal2&#10;A+/peghGxBD2KSqoQ+hSKX1Vk0U/dx1x5E6utxgi7I3UPQ4x3LZymSTP0mLDsaHGjoqaqvPhxyp4&#10;N+b74tuy3I5Dsfvau+JtYRqlpo/j6wuIQGO4i//dHzrOXz7B3zPxAp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N2c8MAAADcAAAADwAAAAAAAAAAAAAAAACYAgAAZHJzL2Rv&#10;d25yZXYueG1sUEsFBgAAAAAEAAQA9QAAAIgDAAAAAA==&#10;" filled="f" strokecolor="#7f7f7f [1612]" strokeweight="2pt">
                  <v:textbox>
                    <w:txbxContent>
                      <w:p w:rsidR="0018446A" w:rsidRPr="009D6AD4" w:rsidRDefault="0018446A"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v:textbox>
                </v:roundrect>
                <v:roundrect id="Rounded Rectangle 158" o:spid="_x0000_s1114" style="position:absolute;left:50284;top:12883;width:14008;height:66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PC8YA&#10;AADcAAAADwAAAGRycy9kb3ducmV2LnhtbESPT2vDMAzF74N+B6PBbqvTwsrI6pYRWloGPfQf9KjF&#10;mhMWy2nsNtm3nw6D3STe03s/zZeDb9SdulgHNjAZZ6CIy2BrdgZOx/XzK6iYkC02gcnAD0VYLkYP&#10;c8xt6HlP90NySkI45migSqnNtY5lRR7jOLTEon2FzmOStXPadthLuG/0NMtm2mPN0lBhS0VF5ffh&#10;5g1snPu8xuZ8/hj6YnfZh2I1cbUxT4/D+xuoREP6N/9db63gvwitPCMT6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gPC8YAAADcAAAADwAAAAAAAAAAAAAAAACYAgAAZHJz&#10;L2Rvd25yZXYueG1sUEsFBgAAAAAEAAQA9QAAAIsDA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SqkMMA&#10;AADcAAAADwAAAGRycy9kb3ducmV2LnhtbERPTWvCQBC9F/wPywi91U2Eio2uQYKlRfCgrdDjmJ1u&#10;QrOzMbs16b/vCoK3ebzPWeaDbcSFOl87VpBOEhDEpdM1GwWfH69PcxA+IGtsHJOCP/KQr0YPS8y0&#10;63lPl0MwIoawz1BBFUKbSenLiiz6iWuJI/ftOoshws5I3WEfw20jp0kykxZrjg0VtlRUVP4cfq2C&#10;N2NOZ98cj9uhL3Zfe1dsUlMr9Tge1gsQgYZwF9/c7zrOf36B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SqkMMAAADcAAAADwAAAAAAAAAAAAAAAACYAgAAZHJzL2Rv&#10;d25yZXYueG1sUEsFBgAAAAAEAAQA9QAAAIgDA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LJsMUA&#10;AADcAAAADwAAAGRycy9kb3ducmV2LnhtbESPQWvCQBCF7wX/wzKCt7rRg5ToKiUoFcGDVsHjNDvd&#10;hGZn0+xq0n/fORR6m+G9ee+b1WbwjXpQF+vABmbTDBRxGWzNzsDlfff8AiomZItNYDLwQxE269HT&#10;CnMbej7R45yckhCOORqoUmpzrWNZkcc4DS2xaJ+h85hk7Zy2HfYS7hs9z7KF9lizNFTYUlFR+XW+&#10;ewNvzn18x+Z6PQx9cbydQrGdudqYyXh4XYJKNKR/89/13gr+QvDlGZlA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QsmwxQAAANwAAAAPAAAAAAAAAAAAAAAAAJgCAABkcnMv&#10;ZG93bnJldi54bWxQSwUGAAAAAAQABAD1AAAAigMAAAAA&#10;" filled="f" strokecolor="#7f7f7f [1612]" strokeweight="2pt">
                  <v:textbox>
                    <w:txbxContent>
                      <w:p w:rsidR="0018446A" w:rsidRPr="00935D20" w:rsidRDefault="0018446A"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sK8IA&#10;AADcAAAADwAAAGRycy9kb3ducmV2LnhtbERPTYvCMBC9L/gfwgje1rR7kKVrFCnKirAHdQWPYzOm&#10;xWZSm2i7/34jCN7m8T5nOu9tLe7U+sqxgnScgCAunK7YKPjdr94/QfiArLF2TAr+yMN8NnibYqZd&#10;x1u674IRMYR9hgrKEJpMSl+UZNGPXUMcubNrLYYIWyN1i10Mt7X8SJKJtFhxbCixobyk4rK7WQXf&#10;xpyuvj4cNn2X/xy3Ll+mplJqNOwXXyAC9eElfrrXOs6fpPB4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mwrwgAAANwAAAAPAAAAAAAAAAAAAAAAAJgCAABkcnMvZG93&#10;bnJldi54bWxQSwUGAAAAAAQABAD1AAAAhwMAAAAA&#10;" filled="f" strokecolor="#7f7f7f [1612]" strokeweight="2pt">
                  <v:textbox>
                    <w:txbxContent>
                      <w:p w:rsidR="0018446A" w:rsidRDefault="0018446A"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r w:rsidRPr="008A0DFD">
        <w:rPr>
          <w:i/>
          <w:lang w:val="fr-BE"/>
        </w:rPr>
        <w:t>assets&gt;&gt;openid&gt;&gt;clients</w:t>
      </w:r>
      <w:r>
        <w:rPr>
          <w:lang w:val="fr-BE"/>
        </w:rPr>
        <w:t xml:space="preserve"> puis affichez son menu contextuel. Cliquez sur </w:t>
      </w:r>
      <w:r w:rsidRPr="008A0DFD">
        <w:rPr>
          <w:i/>
          <w:lang w:val="fr-BE"/>
        </w:rPr>
        <w:t>add client</w:t>
      </w:r>
      <w:r>
        <w:rPr>
          <w:lang w:val="fr-BE"/>
        </w:rPr>
        <w:t xml:space="preserve"> et rentrez une ou plusieurs urls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urls doivent obligatoirement commencées par https et ne peuvent pas </w:t>
      </w:r>
      <w:r w:rsidR="00FF1180">
        <w:rPr>
          <w:lang w:val="fr-BE"/>
        </w:rPr>
        <w:t xml:space="preserve">avoir comme </w:t>
      </w:r>
      <w:r w:rsidR="00DA443F">
        <w:rPr>
          <w:lang w:val="fr-BE"/>
        </w:rPr>
        <w:t>nom d’</w:t>
      </w:r>
      <w:r w:rsidR="00FF1180">
        <w:rPr>
          <w:lang w:val="fr-BE"/>
        </w:rPr>
        <w:t xml:space="preserve">hôte localhost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L’identifiant du client, son secret ainsi que ses url</w:t>
      </w:r>
      <w:r w:rsidR="001222E5">
        <w:rPr>
          <w:lang w:val="fr-BE"/>
        </w:rPr>
        <w:t xml:space="preserve">s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s dans le RFC OpenId</w:t>
      </w:r>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workflow.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r w:rsidRPr="00AC314E">
        <w:rPr>
          <w:i/>
          <w:lang w:val="fr-BE"/>
        </w:rPr>
        <w:t>request</w:t>
      </w:r>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Modifier la façon dont le client va s’authentifier au point d’entrée token.</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openid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r w:rsidRPr="00804390">
        <w:rPr>
          <w:i/>
          <w:lang w:val="fr-BE"/>
        </w:rPr>
        <w:t>assets&gt;&gt;openid&gt;&gt;scopes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Open id scope : Indique si c’est un scope OpenId</w:t>
      </w:r>
    </w:p>
    <w:p w:rsidR="00137257" w:rsidRDefault="009525F0" w:rsidP="009525F0">
      <w:pPr>
        <w:pStyle w:val="ListParagraph"/>
        <w:numPr>
          <w:ilvl w:val="0"/>
          <w:numId w:val="1"/>
        </w:numPr>
        <w:rPr>
          <w:lang w:val="fr-BE"/>
        </w:rPr>
      </w:pPr>
      <w:r>
        <w:rPr>
          <w:lang w:val="fr-BE"/>
        </w:rPr>
        <w:t>Displayed in the consent screen : Indique si le scope est affiché sur l’écran consent.</w:t>
      </w:r>
    </w:p>
    <w:p w:rsidR="009525F0" w:rsidRDefault="009525F0" w:rsidP="009525F0">
      <w:pPr>
        <w:pStyle w:val="ListParagraph"/>
        <w:numPr>
          <w:ilvl w:val="0"/>
          <w:numId w:val="1"/>
        </w:numPr>
        <w:rPr>
          <w:lang w:val="fr-BE"/>
        </w:rPr>
      </w:pPr>
      <w:r>
        <w:rPr>
          <w:lang w:val="fr-BE"/>
        </w:rPr>
        <w:t xml:space="preserve">Exposed in the contract : indique si le scope est retourné par le endpoint </w:t>
      </w:r>
      <w:r w:rsidRPr="009525F0">
        <w:rPr>
          <w:lang w:val="fr-BE"/>
        </w:rPr>
        <w:t>/.well-known/openid-configuration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Supprimer un ou plusieurs resource owners</w:t>
      </w:r>
      <w:bookmarkEnd w:id="27"/>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resource owners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Editer un resource owner</w:t>
      </w:r>
      <w:bookmarkEnd w:id="28"/>
    </w:p>
    <w:p w:rsidR="00E86A23" w:rsidRDefault="00E86A23" w:rsidP="00573BB1">
      <w:pPr>
        <w:rPr>
          <w:lang w:val="fr-BE"/>
        </w:rPr>
      </w:pPr>
    </w:p>
    <w:p w:rsidR="00E651CB" w:rsidRDefault="00CA22C8" w:rsidP="00573BB1">
      <w:pPr>
        <w:rPr>
          <w:lang w:val="fr-BE"/>
        </w:rPr>
      </w:pPr>
      <w:r>
        <w:rPr>
          <w:lang w:val="fr-BE"/>
        </w:rPr>
        <w:t xml:space="preserve">Pour ajouter des rôles à un resource owner il doit être déclaré comme </w:t>
      </w:r>
      <w:r w:rsidR="00841B33">
        <w:rPr>
          <w:lang w:val="fr-BE"/>
        </w:rPr>
        <w:t xml:space="preserve">un </w:t>
      </w:r>
      <w:r>
        <w:rPr>
          <w:lang w:val="fr-BE"/>
        </w:rPr>
        <w:t>compte local, autrement le message « not a local account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role n’est pas standard à OpenId mais il l’est pour un fournisseur de token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resource owners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resource owner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4158C8"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5656F9"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4158C8" w:rsidRDefault="0018446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oUW8MA&#10;AADcAAAADwAAAGRycy9kb3ducmV2LnhtbERPzWrCQBC+F3yHZYReim5MSwipaygFqYdeND7AsDsm&#10;qdnZmN1ofHu3UOhtPr7fWZeT7cSVBt86VrBaJiCItTMt1wqO1XaRg/AB2WDnmBTcyUO5mT2tsTDu&#10;xnu6HkItYgj7AhU0IfSFlF43ZNEvXU8cuZMbLIYIh1qaAW8x3HYyTZJMWmw5NjTY02dD+nwYrYLq&#10;9O293R/1vcrSUV/c689L/qXU83z6eAcRaAr/4j/3zsT5byn8PhMv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oUW8MAAADcAAAADwAAAAAAAAAAAAAAAACYAgAAZHJzL2Rv&#10;d25yZXYueG1sUEsFBgAAAAAEAAQA9QAAAIgDAAAAAA==&#10;" fillcolor="black [3213]" strokecolor="black [3213]" strokeweight="2pt"/>
                <v:oval id="Oval 143" o:spid="_x0000_s1121" style="position:absolute;left:44223;top:24978;width:2347;height:2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xwMIA&#10;AADcAAAADwAAAGRycy9kb3ducmV2LnhtbERPzYrCMBC+C/sOYRb2Ijb1B5HaKIuw7B68aH2AIRnb&#10;ajPpNlHr2xtB8DYf3+/k69424kqdrx0rGCcpCGLtTM2lgkPxM1qA8AHZYOOYFNzJw3r1McgxM+7G&#10;O7ruQyliCPsMFVQhtJmUXldk0SeuJY7c0XUWQ4RdKU2HtxhuGzlJ07m0WHNsqLClTUX6vL9YBcVx&#10;673dHfS9mE8u+t9NT8PFr1Jfn/33EkSgPrzFL/efifNnU3g+Ey+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rHAwgAAANwAAAAPAAAAAAAAAAAAAAAAAJgCAABkcnMvZG93&#10;bnJldi54bWxQSwUGAAAAAAQABAD1AAAAhwMAAAAA&#10;" fillcolor="black [3213]" strokecolor="black [3213]" strokeweight="2pt">
                  <v:textbox>
                    <w:txbxContent>
                      <w:p w:rsidR="0018446A" w:rsidRDefault="0018446A" w:rsidP="005419C6"/>
                    </w:txbxContent>
                  </v:textbox>
                </v:oval>
                <v:oval id="Oval 144" o:spid="_x0000_s1122" style="position:absolute;left:43270;top:24007;width:3986;height:3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oIFsQA&#10;AADcAAAADwAAAGRycy9kb3ducmV2LnhtbERPTWvCQBC9F/wPywi9lLrRSK3RNYggpl6K1noesmMS&#10;zM6G7DZJ/323UOhtHu9z1ulgatFR6yrLCqaTCARxbnXFhYLLx/75FYTzyBpry6Tgmxykm9HDGhNt&#10;ez5Rd/aFCCHsElRQet8kUrq8JINuYhviwN1sa9AH2BZSt9iHcFPLWRS9SIMVh4YSG9qVlN/PX0bB&#10;Mvu8HOVtMTzFh/vy7UpxZd5jpR7Hw3YFwtPg/8V/7kyH+fM5/D4TLp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aCBbEAAAA3AAAAA8AAAAAAAAAAAAAAAAAmAIAAGRycy9k&#10;b3ducmV2LnhtbFBLBQYAAAAABAAEAPUAAACJAwAAAAA=&#10;" filled="f" strokecolor="black [3213]" strokeweight="2pt">
                  <v:textbox>
                    <w:txbxContent>
                      <w:p w:rsidR="0018446A" w:rsidRDefault="0018446A"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2SMMA&#10;AADcAAAADwAAAGRycy9kb3ducmV2LnhtbERPTWvCQBC9F/wPywi91U2kSomuQYKlRfCgrdDjmJ1u&#10;QrOzMbs16b/vCoK3ebzPWeaDbcSFOl87VpBOEhDEpdM1GwWfH69PLyB8QNbYOCYFf+QhX40elphp&#10;1/OeLodgRAxhn6GCKoQ2k9KXFVn0E9cSR+7bdRZDhJ2RusM+httGTpNkLi3WHBsqbKmoqPw5/FoF&#10;b8aczr45HrdDX+y+9q7YpKZW6nE8rBcgAg3hLr6533Wc/zyD6zPxA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A2SMMAAADcAAAADwAAAAAAAAAAAAAAAACYAgAAZHJzL2Rv&#10;d25yZXYueG1sUEsFBgAAAAAEAAQA9QAAAIgDAAAAAA==&#10;" filled="f" strokecolor="#7f7f7f [1612]" strokeweight="2pt">
                  <v:textbox>
                    <w:txbxContent>
                      <w:p w:rsidR="0018446A" w:rsidRDefault="0018446A"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KoP8IA&#10;AADcAAAADwAAAGRycy9kb3ducmV2LnhtbERPS4vCMBC+C/6HMIK3NXURWapRpLisLOzBF3gcmzEt&#10;NpNuE233328Ewdt8fM+ZLztbiTs1vnSsYDxKQBDnTpdsFBz2n28fIHxA1lg5JgV/5GG56PfmmGrX&#10;8pbuu2BEDGGfooIihDqV0ucFWfQjVxNH7uIaiyHCxkjdYBvDbSXfk2QqLZYcGwqsKSsov+5uVsGX&#10;MedfXx2P312b/Zy2LluPTanUcNCtZiACdeElfro3Os6fTO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qg/wgAAANwAAAAPAAAAAAAAAAAAAAAAAJgCAABkcnMvZG93&#10;bnJldi54bWxQSwUGAAAAAAQABAD1AAAAhwMAAAAA&#10;" filled="f" strokecolor="#7f7f7f [1612]" strokeweight="2pt">
                  <v:textbox>
                    <w:txbxContent>
                      <w:p w:rsidR="0018446A" w:rsidRDefault="0018446A"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768EAAADcAAAADwAAAGRycy9kb3ducmV2LnhtbERPTWvDMAy9F/YfjAa7tU6T0Yysbhjb&#10;CmO3pqVnEatJSCwH20vTf18PBrvp8T61LWcziImc7ywrWK8SEMS11R03Ck7H/fIFhA/IGgfLpOBG&#10;Hsrdw2KLhbZXPtBUhUbEEPYFKmhDGAspfd2SQb+yI3HkLtYZDBG6RmqH1xhuBpkmyUYa7Dg2tDjS&#10;e0t1X/0YBR1ngdOPbE/fn73Lm3M/2eyk1NPj/PYKItAc/sV/7i8d5z/n8PtMvE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vrwQAAANwAAAAPAAAAAAAAAAAAAAAA&#10;AKECAABkcnMvZG93bnJldi54bWxQSwUGAAAAAAQABAD5AAAAjwMAAAAA&#10;" strokecolor="black [3213]">
                  <v:stroke endarrow="open"/>
                </v:shape>
                <v:shape id="Straight Arrow Connector 148" o:spid="_x0000_s1126" type="#_x0000_t32" style="position:absolute;left:29816;top:25939;width:13454;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3VcEAAADcAAAADwAAAGRycy9kb3ducmV2LnhtbESPzU4CMRDH7ya+QzMm3qSLEWNWCiEq&#10;CTcRfIBxO2wL2+mmLbC8vXMg4TaT+X/8ZjofQqdOlLKPbGA8qkARN9F6bg38bpdPb6ByQbbYRSYD&#10;F8own93fTbG28cw/dNqUVkkI5xoNuFL6WuvcOAqYR7EnltsupoBF1tRqm/As4aHTz1X1qgN6lgaH&#10;PX04ag6bY5Dehd9PPpPl5utv79fJ4feuQ2MeH4bFO6hCQ7mJr+6VFfwXoZV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vdVwQAAANwAAAAPAAAAAAAAAAAAAAAA&#10;AKECAABkcnMvZG93bnJldi54bWxQSwUGAAAAAAQABAD5AAAAjwMAAAAA&#10;" strokecolor="black [3213]">
                  <v:stroke endarrow="open"/>
                </v:shape>
                <v:shape id="Straight Arrow Connector 149" o:spid="_x0000_s1127" type="#_x0000_t32" style="position:absolute;left:6379;top:5130;width:9429;height: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pSzsMAAADcAAAADwAAAGRycy9kb3ducmV2LnhtbESP0WoCMRBF3wX/IYzQN81WWtGtUcS2&#10;0Lfq6gdMN+MmdjNZklS3f98UBN9muHfuubNc964VFwrRelbwOClAENdeW24UHA/v4zmImJA1tp5J&#10;wS9FWK+GgyWW2l95T5cqNSKHcCxRgUmpK6WMtSGHceI74qydfHCY8hoaqQNec7hr5bQoZtKh5Uww&#10;2NHWUP1d/bjM3djz82vQXL99ne0uGPw8tajUw6jfvIBI1Ke7+Xb9oXP9pwX8P5Mnk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qUs7DAAAA3AAAAA8AAAAAAAAAAAAA&#10;AAAAoQIAAGRycy9kb3ducmV2LnhtbFBLBQYAAAAABAAEAPkAAACRAwAAAAA=&#10;" strokecolor="black [3213]">
                  <v:stroke endarrow="open"/>
                </v:shape>
                <v:roundrect id="Rounded Rectangle 150" o:spid="_x0000_s1128" style="position:absolute;left:3083;top:13933;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F7AsUA&#10;AADcAAAADwAAAGRycy9kb3ducmV2LnhtbESPQUsDMRCF74L/IUzBm81WUOvatIggLUgPrV56Gzaz&#10;m6XJJG7SdvvvnYPgbYb35r1vFqsxeHWmIfeRDcymFSjiJtqeOwPfXx/3c1C5IFv0kcnAlTKslrc3&#10;C6xtvPCOzvvSKQnhXKMBV0qqtc6No4B5GhOxaG0cAhZZh07bAS8SHrx+qKonHbBnaXCY6N1Rc9yf&#10;goG2HHdt2n6m+c+zPWzzi1+7gzfmbjK+vYIqNJZ/89/1xgr+o+DLMzKB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XsCxQAAANwAAAAPAAAAAAAAAAAAAAAAAJgCAABkcnMv&#10;ZG93bnJldi54bWxQSwUGAAAAAAQABAD1AAAAigMAAAAA&#10;" filled="f" stroked="f" strokeweight="2pt">
                  <v:textbox>
                    <w:txbxContent>
                      <w:p w:rsidR="0018446A" w:rsidRPr="004158C8"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emcIA&#10;AADcAAAADwAAAGRycy9kb3ducmV2LnhtbERPTWsCMRC9C/0PYQreNKtga7dGEUEUigdtL96Gzexm&#10;MZnETdTtv28Khd7m8T5nseqdFXfqYutZwWRcgCCuvG65UfD1uR3NQcSErNF6JgXfFGG1fBossNT+&#10;wUe6n1IjcgjHEhWYlEIpZawMOYxjH4gzV/vOYcqwa6Tu8JHDnZXToniRDlvODQYDbQxVl9PNKajT&#10;5ViHw0eYX1/1+RDf7M6crVLD5379DiJRn/7Ff+69zvNnE/h9Jl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d6ZwgAAANwAAAAPAAAAAAAAAAAAAAAAAJgCAABkcnMvZG93&#10;bnJldi54bWxQSwUGAAAAAAQABAD1AAAAhwMAAAAA&#10;" filled="f" stroked="f" strokeweight="2pt">
                  <v:textbox>
                    <w:txbxContent>
                      <w:p w:rsidR="0018446A" w:rsidRPr="005656F9" w:rsidRDefault="0018446A"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rNcEAAADcAAAADwAAAGRycy9kb3ducmV2LnhtbERPyWrDMBC9F/oPYgq5NXJsuuBGCaVJ&#10;oPRWx/Q8WBPb2BoZSbGdv48Cgd7m8dZZb2fTi5Gcby0rWC0TEMSV1S3XCsrj4fkdhA/IGnvLpOBC&#10;Hrabx4c15tpO/EtjEWoRQ9jnqKAJYcil9FVDBv3SDsSRO1lnMEToaqkdTjHc9DJNkldpsOXY0OBA&#10;Xw1VXXE2ClrOAqe77EA/+8691X/daLNSqcXT/PkBItAc/sV397eO818yuD0TL5Cb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mys1wQAAANwAAAAPAAAAAAAAAAAAAAAA&#10;AKECAABkcnMvZG93bnJldi54bWxQSwUGAAAAAAQABAD5AAAAjwMAAAAA&#10;" strokecolor="black [3213]">
                  <v:stroke endarrow="open"/>
                </v:shape>
                <v:roundrect id="Rounded Rectangle 154" o:spid="_x0000_s1131" style="position:absolute;left:4226;top:4086;width:14008;height:66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9AcIA&#10;AADcAAAADwAAAGRycy9kb3ducmV2LnhtbERPTWsCMRC9C/0PYQreNNuird0apQhiQTxoe/E2bGY3&#10;i8kk3UTd/nsjFHqbx/uc+bJ3Vlyoi61nBU/jAgRx5XXLjYLvr/VoBiImZI3WMyn4pQjLxcNgjqX2&#10;V97T5ZAakUM4lqjApBRKKWNlyGEc+0Ccudp3DlOGXSN1h9cc7qx8LooX6bDl3GAw0MpQdTqcnYI6&#10;nfZ12G3D7OdVH3fxzW7M0So1fOw/3kEk6tO/+M/9qfP86QTuz+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n0BwgAAANwAAAAPAAAAAAAAAAAAAAAAAJgCAABkcnMvZG93&#10;bnJldi54bWxQSwUGAAAAAAQABAD1AAAAhwMAAAAA&#10;" filled="f" stroked="f" strokeweight="2pt">
                  <v:textbox>
                    <w:txbxContent>
                      <w:p w:rsidR="0018446A" w:rsidRPr="004158C8" w:rsidRDefault="0018446A"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Twitter », « Hotmail » ou encore « GitHub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r>
        <w:rPr>
          <w:lang w:val="fr-BE"/>
        </w:rPr>
        <w:t>create a local account</w:t>
      </w:r>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resource owner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r w:rsidRPr="008515D2">
        <w:rPr>
          <w:i/>
          <w:lang w:val="fr-BE"/>
        </w:rPr>
        <w:t>assets&gt;&gt;uma&gt;&gt;authorization policies</w:t>
      </w:r>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assets&gt;&gt;uma&gt;&gt;resources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GitHub,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Editer un resource owner</w:t>
      </w:r>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QmB8EA&#10;AADcAAAADwAAAGRycy9kb3ducmV2LnhtbERPS4vCMBC+L/gfwgje1kQRWapRqlARvPhY2OvYjG2x&#10;mZQmat1fvxGEvc3H95z5srO1uFPrK8caRkMFgjh3puJCw/cp+/wC4QOywdoxaXiSh+Wi9zHHxLgH&#10;H+h+DIWIIewT1FCG0CRS+rwki37oGuLIXVxrMUTYFtK0+IjhtpZjpabSYsWxocSG1iXl1+PNakiz&#10;n/U5q0b79IToVnKyU7+bs9aDfpfOQATqwr/47d6aOF9N4fVMvE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kJgfBAAAA3AAAAA8AAAAAAAAAAAAAAAAAmAIAAGRycy9kb3du&#10;cmV2LnhtbFBLBQYAAAAABAAEAPUAAACGAwAAAAA=&#10;" filled="f" strokecolor="#d8d8d8 [2732]" strokeweight="2pt">
                  <v:textbox>
                    <w:txbxContent>
                      <w:p w:rsidR="0018446A" w:rsidRDefault="0018446A" w:rsidP="004B3359"/>
                    </w:txbxContent>
                  </v:textbox>
                </v:roundrect>
                <v:roundrect id="Rounded Rectangle 107" o:spid="_x0000_s1135" style="position:absolute;left:7689;top:3591;width:12250;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S0ZMIA&#10;AADcAAAADwAAAGRycy9kb3ducmV2LnhtbERPTWvCQBC9F/oflil40409qKSuIsGiCD1oG+hxzI6b&#10;YHY2ZleT/ntXEHqbx/uc+bK3tbhR6yvHCsajBARx4XTFRsHP9+dwBsIHZI21Y1LwRx6Wi9eXOaba&#10;dbyn2yEYEUPYp6igDKFJpfRFSRb9yDXEkTu51mKIsDVSt9jFcFvL9ySZSIsVx4YSG8pKKs6Hq1Ww&#10;MeZ48XWe7/ou+/rdu2w9NpVSg7d+9QEiUB/+xU/3Vsf5yRQez8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dLRkwgAAANwAAAAPAAAAAAAAAAAAAAAAAJgCAABkcnMvZG93&#10;bnJldi54bWxQSwUGAAAAAAQABAD1AAAAhwMAAAAA&#10;" filled="f" strokecolor="#7f7f7f [1612]" strokeweight="2pt">
                  <v:textbo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1Nn8MA&#10;AADcAAAADwAAAGRycy9kb3ducmV2LnhtbERPTWvCQBC9F/wPywi91Y05hBJdRYLSUughVsHjmB03&#10;wexsmt0m6b/vFgq9zeN9zno72VYM1PvGsYLlIgFBXDndsFFw+jg8PYPwAVlj65gUfJOH7Wb2sMZc&#10;u5FLGo7BiBjCPkcFdQhdLqWvarLoF64jjtzN9RZDhL2RuscxhttWpkmSSYsNx4YaOypqqu7HL6vg&#10;xZjrp2/P57dpLN4vpSv2S9Mo9TifdisQgabwL/5zv+o4P83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41Nn8MAAADcAAAADwAAAAAAAAAAAAAAAACYAgAAZHJzL2Rv&#10;d25yZXYueG1sUEsFBgAAAAAEAAQA9QAAAIgDAAAAAA==&#10;" filled="f" strokecolor="#7f7f7f [1612]" strokeweight="2pt">
                  <v:textbox>
                    <w:txbxContent>
                      <w:p w:rsidR="0018446A" w:rsidRDefault="0018446A"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oBMMA&#10;AADcAAAADwAAAGRycy9kb3ducmV2LnhtbERPTWvCQBC9C/0PyxS86UYPraRuQgmVFsGD2kCP0+y4&#10;CWZnY3Zr4r/vFgre5vE+Z52PthVX6n3jWMFinoAgrpxu2Cj4PG5mKxA+IGtsHZOCG3nIs4fJGlPt&#10;Bt7T9RCMiCHsU1RQh9ClUvqqJot+7jriyJ1cbzFE2BupexxiuG3lMkmepMWGY0ONHRU1VefDj1Xw&#10;bsz3xbdluR2HYve1d8XbwjRKTR/H1xcQgcZwF/+7P3Scv3yGv2fiB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HoBMMAAADcAAAADwAAAAAAAAAAAAAAAACYAgAAZHJzL2Rv&#10;d25yZXYueG1sUEsFBgAAAAAEAAQA9QAAAIgDAAAAAA==&#10;" filled="f" strokecolor="#7f7f7f [1612]" strokeweight="2pt">
                  <v:textbox>
                    <w:txbxContent>
                      <w:p w:rsidR="0018446A" w:rsidRDefault="0018446A"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nKOcMAAADcAAAADwAAAGRycy9kb3ducmV2LnhtbESPT2vDMAzF74N9B6PBbqvTBLaS1i1l&#10;a2Hs1j/0LGI1CYnlYLtp9u2nw6A3iff03k+rzeR6NVKIrWcD81kGirjytuXawPm0f1uAignZYu+Z&#10;DPxShM36+WmFpfV3PtB4TLWSEI4lGmhSGkqtY9WQwzjzA7FoVx8cJllDrW3Au4S7XudZ9q4dtiwN&#10;DQ702VDVHW/OQMtF4vyr2NPPrgsf9aUbfXE25vVl2i5BJZrSw/x//W0FPxdaeUYm0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5yjnDAAAA3AAAAA8AAAAAAAAAAAAA&#10;AAAAoQIAAGRycy9kb3ducmV2LnhtbFBLBQYAAAAABAAEAPkAAACRAwAAAAA=&#10;" strokecolor="black [3213]">
                  <v:stroke endarrow="open"/>
                </v:shape>
                <v:shape id="Straight Arrow Connector 130" o:spid="_x0000_s1139" type="#_x0000_t32" style="position:absolute;left:19938;top:14175;width:6722;height:75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aILsEAAADcAAAADwAAAGRycy9kb3ducmV2LnhtbESPzU4CMRDH7ya+QzMm3qSLBmNWCiEq&#10;CTcRfIBxO2wL2+mmLbC8vXMg4TaT+X/8ZjofQqdOlLKPbGA8qkARN9F6bg38bpdPb6ByQbbYRSYD&#10;F8own93fTbG28cw/dNqUVkkI5xoNuFL6WuvcOAqYR7EnltsupoBF1tRqm/As4aHTz1X1qgN6lgaH&#10;PX04ag6bY5Dehd9PPpPl5utv79fJ4feuQ2MeH4bFO6hCQ7mJr+6VFfwXwZdnZAI9+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loguwQAAANwAAAAPAAAAAAAAAAAAAAAA&#10;AKECAABkcnMvZG93bnJldi54bWxQSwUGAAAAAAQABAD5AAAAjwMAAAAA&#10;" strokecolor="black [3213]">
                  <v:stroke endarrow="open"/>
                </v:shape>
                <v:roundrect id="Rounded Rectangle 131" o:spid="_x0000_s1140" style="position:absolute;left:26660;top:18785;width:12249;height:59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1DNsIA&#10;AADcAAAADwAAAGRycy9kb3ducmV2LnhtbERPTWvCQBC9F/wPywi91U0UpERXkaAohR60FTyO2XET&#10;zM7G7GrSf+8WCr3N433OfNnbWjyo9ZVjBekoAUFcOF2xUfD9tXl7B+EDssbaMSn4IQ/LxeBljpl2&#10;He/pcQhGxBD2GSooQ2gyKX1RkkU/cg1x5C6utRgibI3ULXYx3NZynCRTabHi2FBiQ3lJxfVwtwq2&#10;xpxvvj4eP/ou/zztXb5OTaXU67BfzUAE6sO/+M+903H+JIXfZ+IF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vUM2wgAAANwAAAAPAAAAAAAAAAAAAAAAAJgCAABkcnMvZG93&#10;bnJldi54bWxQSwUGAAAAAAQABAD1AAAAhwMAAAAA&#10;" filled="f" strokecolor="#7f7f7f [1612]" strokeweight="2pt">
                  <v:textbox>
                    <w:txbxContent>
                      <w:p w:rsidR="0018446A" w:rsidRDefault="0018446A"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Linkedin, Google, GitHub,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Pour ajouter un fournisseur cliquez sur le bouton « New identity provider ». Une nouvelle fenêtre s’affiche au premier plan</w:t>
      </w:r>
      <w:r w:rsidR="00847242">
        <w:rPr>
          <w:lang w:val="fr-BE"/>
        </w:rPr>
        <w:t>. Remplissez les champs en vous aidant du tableau explicatif ci-dessous. Lorsque vous avez terminé, cliquez sur le bouton « Create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824C02"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824C02" w:rsidTr="005304D2">
        <w:tc>
          <w:tcPr>
            <w:tcW w:w="1809" w:type="dxa"/>
          </w:tcPr>
          <w:p w:rsidR="005304D2" w:rsidRDefault="005304D2" w:rsidP="00847242">
            <w:pPr>
              <w:rPr>
                <w:lang w:val="fr-BE"/>
              </w:rPr>
            </w:pPr>
            <w:r>
              <w:rPr>
                <w:lang w:val="fr-BE"/>
              </w:rPr>
              <w:t>Callback path</w:t>
            </w:r>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/signin-* » autrement le bouton ne sera pas affiché</w:t>
            </w:r>
          </w:p>
        </w:tc>
      </w:tr>
      <w:tr w:rsidR="005304D2" w:rsidRPr="00824C02"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r w:rsidR="002F3E25" w:rsidRPr="002F3E25">
        <w:rPr>
          <w:lang w:val="fr-BE"/>
        </w:rPr>
        <w:t>enhancement</w:t>
      </w:r>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dlls.</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de données des utilisateurs. On peut vous aider à migrer vos données vers la nouvelle table ou créer un fournisseur d’identité OpenId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TokenEndpoint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Namespace</w:t>
            </w:r>
          </w:p>
        </w:tc>
        <w:tc>
          <w:tcPr>
            <w:tcW w:w="3819" w:type="dxa"/>
          </w:tcPr>
          <w:p w:rsidR="00724AAC" w:rsidRDefault="00724AAC" w:rsidP="002F55E5">
            <w:pPr>
              <w:rPr>
                <w:lang w:val="fr-BE"/>
              </w:rPr>
            </w:pPr>
            <w:r>
              <w:rPr>
                <w:lang w:val="fr-BE"/>
              </w:rPr>
              <w:t>AuthorizationEndpoint</w:t>
            </w:r>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UserInformationEndpoint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ClientId</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ClientSecret</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WellKnownConfigurationEndPoint</w:t>
            </w:r>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Callback path</w:t>
            </w:r>
          </w:p>
        </w:tc>
        <w:tc>
          <w:tcPr>
            <w:tcW w:w="3819" w:type="dxa"/>
          </w:tcPr>
          <w:p w:rsidR="00724AAC" w:rsidRDefault="00724AAC" w:rsidP="002F55E5">
            <w:pPr>
              <w:rPr>
                <w:lang w:val="fr-BE"/>
              </w:rPr>
            </w:pPr>
            <w:r>
              <w:rPr>
                <w:lang w:val="fr-BE"/>
              </w:rPr>
              <w:t>Realm</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Namespace</w:t>
            </w:r>
          </w:p>
        </w:tc>
        <w:tc>
          <w:tcPr>
            <w:tcW w:w="3819" w:type="dxa"/>
            <w:vMerge w:val="restart"/>
          </w:tcPr>
          <w:p w:rsidR="00A07829" w:rsidRDefault="00A07829" w:rsidP="002F55E5">
            <w:pPr>
              <w:rPr>
                <w:lang w:val="fr-BE"/>
              </w:rPr>
            </w:pPr>
            <w:r>
              <w:rPr>
                <w:lang w:val="fr-BE"/>
              </w:rPr>
              <w:t>IdEndpoint</w:t>
            </w: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Namespace, Code et Class n’existent pas dans OpenId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OpenId.</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18446A" w:rsidRPr="00C33409" w:rsidRDefault="0018446A">
                            <w:pPr>
                              <w:rPr>
                                <w:i/>
                              </w:rPr>
                            </w:pPr>
                            <w:r w:rsidRPr="00C33409">
                              <w:rPr>
                                <w:i/>
                              </w:rPr>
                              <w:t>public List&lt;Claim&gt; Process(JObject jObj)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18446A" w:rsidRPr="00C33409" w:rsidRDefault="0018446A">
                      <w:pPr>
                        <w:rPr>
                          <w:i/>
                        </w:rPr>
                      </w:pPr>
                      <w:r w:rsidRPr="00C33409">
                        <w:rPr>
                          <w:i/>
                        </w:rPr>
                        <w:t>public List&lt;Claim&gt; Process(</w:t>
                      </w:r>
                      <w:proofErr w:type="spellStart"/>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WS-Federation</w:t>
      </w:r>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18446A" w:rsidRPr="00C33409" w:rsidRDefault="0018446A" w:rsidP="00F84883">
                            <w:pPr>
                              <w:rPr>
                                <w:i/>
                              </w:rPr>
                            </w:pPr>
                            <w:r w:rsidRPr="00F84883">
                              <w:rPr>
                                <w:i/>
                              </w:rPr>
                              <w:t>public List&lt;Claim&gt; Process(XmlNode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18446A" w:rsidRPr="00C33409" w:rsidRDefault="0018446A" w:rsidP="00F84883">
                      <w:pPr>
                        <w:rPr>
                          <w:i/>
                        </w:rPr>
                      </w:pPr>
                      <w:r w:rsidRPr="00F84883">
                        <w:rPr>
                          <w:i/>
                        </w:rPr>
                        <w:t>public List&lt;Claim&gt; Process(</w:t>
                      </w:r>
                      <w:proofErr w:type="spellStart"/>
                      <w:r w:rsidRPr="00F84883">
                        <w:rPr>
                          <w:i/>
                        </w:rPr>
                        <w:t>XmlNode</w:t>
                      </w:r>
                      <w:proofErr w:type="spellEnd"/>
                      <w:r w:rsidRPr="00F84883">
                        <w:rPr>
                          <w:i/>
                        </w:rPr>
                        <w:t xml:space="preserv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namespace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le code du parseur est le suivant alors le namespace est « Parser » et le nom de la classe est « Example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18446A" w:rsidRPr="00402ABD" w:rsidRDefault="0018446A" w:rsidP="00402ABD">
                            <w:pPr>
                              <w:rPr>
                                <w:i/>
                              </w:rPr>
                            </w:pPr>
                            <w:r w:rsidRPr="00402ABD">
                              <w:rPr>
                                <w:i/>
                              </w:rPr>
                              <w:t>namespace Parser</w:t>
                            </w:r>
                          </w:p>
                          <w:p w:rsidR="0018446A" w:rsidRPr="00402ABD" w:rsidRDefault="0018446A" w:rsidP="00402ABD">
                            <w:pPr>
                              <w:rPr>
                                <w:i/>
                              </w:rPr>
                            </w:pPr>
                            <w:r w:rsidRPr="00402ABD">
                              <w:rPr>
                                <w:i/>
                              </w:rPr>
                              <w:t>{</w:t>
                            </w:r>
                          </w:p>
                          <w:p w:rsidR="0018446A" w:rsidRPr="00402ABD" w:rsidRDefault="0018446A" w:rsidP="00402ABD">
                            <w:pPr>
                              <w:rPr>
                                <w:i/>
                              </w:rPr>
                            </w:pPr>
                            <w:r w:rsidRPr="00402ABD">
                              <w:rPr>
                                <w:i/>
                              </w:rPr>
                              <w:tab/>
                              <w:t xml:space="preserve">public class Example </w:t>
                            </w:r>
                          </w:p>
                          <w:p w:rsidR="0018446A" w:rsidRPr="00402ABD" w:rsidRDefault="0018446A" w:rsidP="00402ABD">
                            <w:pPr>
                              <w:rPr>
                                <w:i/>
                              </w:rPr>
                            </w:pPr>
                            <w:r w:rsidRPr="00402ABD">
                              <w:rPr>
                                <w:i/>
                              </w:rPr>
                              <w:tab/>
                              <w:t>{</w:t>
                            </w:r>
                          </w:p>
                          <w:p w:rsidR="0018446A" w:rsidRPr="00402ABD" w:rsidRDefault="0018446A" w:rsidP="00402ABD">
                            <w:pPr>
                              <w:rPr>
                                <w:i/>
                              </w:rPr>
                            </w:pPr>
                            <w:r w:rsidRPr="00402ABD">
                              <w:rPr>
                                <w:i/>
                              </w:rPr>
                              <w:tab/>
                            </w:r>
                            <w:r w:rsidRPr="00402ABD">
                              <w:rPr>
                                <w:i/>
                              </w:rPr>
                              <w:tab/>
                              <w:t>public List&lt;Claim&gt; Process(XmlNode node) { }</w:t>
                            </w:r>
                          </w:p>
                          <w:p w:rsidR="0018446A" w:rsidRPr="00402ABD" w:rsidRDefault="0018446A" w:rsidP="00402ABD">
                            <w:pPr>
                              <w:rPr>
                                <w:i/>
                              </w:rPr>
                            </w:pPr>
                            <w:r w:rsidRPr="00402ABD">
                              <w:rPr>
                                <w:i/>
                              </w:rPr>
                              <w:tab/>
                              <w:t>}</w:t>
                            </w:r>
                          </w:p>
                          <w:p w:rsidR="0018446A" w:rsidRPr="00C33409" w:rsidRDefault="0018446A"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18446A" w:rsidRPr="00402ABD" w:rsidRDefault="0018446A" w:rsidP="00402ABD">
                      <w:pPr>
                        <w:rPr>
                          <w:i/>
                        </w:rPr>
                      </w:pPr>
                      <w:r w:rsidRPr="00402ABD">
                        <w:rPr>
                          <w:i/>
                        </w:rPr>
                        <w:t>namespace Parser</w:t>
                      </w:r>
                    </w:p>
                    <w:p w:rsidR="0018446A" w:rsidRPr="00402ABD" w:rsidRDefault="0018446A" w:rsidP="00402ABD">
                      <w:pPr>
                        <w:rPr>
                          <w:i/>
                        </w:rPr>
                      </w:pPr>
                      <w:r w:rsidRPr="00402ABD">
                        <w:rPr>
                          <w:i/>
                        </w:rPr>
                        <w:t>{</w:t>
                      </w:r>
                    </w:p>
                    <w:p w:rsidR="0018446A" w:rsidRPr="00402ABD" w:rsidRDefault="0018446A" w:rsidP="00402ABD">
                      <w:pPr>
                        <w:rPr>
                          <w:i/>
                        </w:rPr>
                      </w:pPr>
                      <w:r w:rsidRPr="00402ABD">
                        <w:rPr>
                          <w:i/>
                        </w:rPr>
                        <w:tab/>
                        <w:t xml:space="preserve">public class Example </w:t>
                      </w:r>
                    </w:p>
                    <w:p w:rsidR="0018446A" w:rsidRPr="00402ABD" w:rsidRDefault="0018446A" w:rsidP="00402ABD">
                      <w:pPr>
                        <w:rPr>
                          <w:i/>
                        </w:rPr>
                      </w:pPr>
                      <w:r w:rsidRPr="00402ABD">
                        <w:rPr>
                          <w:i/>
                        </w:rPr>
                        <w:tab/>
                        <w:t>{</w:t>
                      </w:r>
                    </w:p>
                    <w:p w:rsidR="0018446A" w:rsidRPr="00402ABD" w:rsidRDefault="0018446A"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18446A" w:rsidRPr="00402ABD" w:rsidRDefault="0018446A" w:rsidP="00402ABD">
                      <w:pPr>
                        <w:rPr>
                          <w:i/>
                        </w:rPr>
                      </w:pPr>
                      <w:r w:rsidRPr="00402ABD">
                        <w:rPr>
                          <w:i/>
                        </w:rPr>
                        <w:tab/>
                        <w:t>}</w:t>
                      </w:r>
                    </w:p>
                    <w:p w:rsidR="0018446A" w:rsidRPr="00C33409" w:rsidRDefault="0018446A"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RFCs. </w:t>
      </w:r>
      <w:r w:rsidR="002C7D29">
        <w:rPr>
          <w:lang w:val="fr-BE"/>
        </w:rPr>
        <w:t>Pour plus d’informations lisez les RFCs OpenId</w:t>
      </w:r>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r w:rsidR="00836CD8">
        <w:rPr>
          <w:lang w:val="fr-BE"/>
        </w:rPr>
        <w:t xml:space="preserve">Federation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secondes des token</w:t>
      </w:r>
      <w:r w:rsidR="00304BD6">
        <w:rPr>
          <w:lang w:val="fr-BE"/>
        </w:rPr>
        <w:t>s</w:t>
      </w:r>
      <w:r w:rsidR="00B119CC">
        <w:rPr>
          <w:lang w:val="fr-BE"/>
        </w:rPr>
        <w:t xml:space="preserve"> (access token ou identity token)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SimpleIdentityServer » en cliquant sur « Tools &gt; Options &gt; SimpleIdentityServer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r w:rsidR="00260C8C">
        <w:rPr>
          <w:lang w:val="fr-BE"/>
        </w:rPr>
        <w:t>re-sélectionnez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JVesMA&#10;AADcAAAADwAAAGRycy9kb3ducmV2LnhtbERPTWvCQBC9F/wPywi91Y1S0hJdJQZSCr1YLXgds2MS&#10;zM6G7DZJ++tdQfA2j/c5q81oGtFT52rLCuazCARxYXXNpYKfQ/7yDsJ5ZI2NZVLwRw4268nTChNt&#10;B/6mfu9LEULYJaig8r5NpHRFRQbdzLbEgTvbzqAPsCul7nAI4aaRiyiKpcGaQ0OFLWUVFZf9r1GQ&#10;5sfslNfzXXpAtFv5+hX9f5yUep6O6RKEp9E/xHf3pw7z32K4PRMuk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JVesMAAADcAAAADwAAAAAAAAAAAAAAAACYAgAAZHJzL2Rv&#10;d25yZXYueG1sUEsFBgAAAAAEAAQA9QAAAIgDAAAAAA==&#10;" filled="f" strokecolor="#d8d8d8 [2732]" strokeweight="2pt">
                  <v:textbox>
                    <w:txbxContent>
                      <w:p w:rsidR="0018446A" w:rsidRDefault="0018446A" w:rsidP="00383159"/>
                    </w:txbxContent>
                  </v:textbox>
                </v:roundrect>
                <v:roundrect id="Rounded Rectangle 181" o:spid="_x0000_s1147"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KK0cIA&#10;AADcAAAADwAAAGRycy9kb3ducmV2LnhtbERPS2vCQBC+C/6HZYTedBMPRaKrSGixFHrwEfA4ZsdN&#10;aHY2zW5N+u+7guBtPr7nrDaDbcSNOl87VpDOEhDEpdM1GwWn4/t0AcIHZI2NY1LwRx426/FohZl2&#10;Pe/pdghGxBD2GSqoQmgzKX1ZkUU/cy1x5K6usxgi7IzUHfYx3DZyniSv0mLNsaHClvKKyu/Dr1Ww&#10;M+by45ui+Bz6/Ou8d/lbamqlXibDdgki0BCe4of7Q8f5ixTuz8QL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orRwgAAANwAAAAPAAAAAAAAAAAAAAAAAJgCAABkcnMvZG93&#10;bnJldi54bWxQSwUGAAAAAAQABAD1AAAAhwM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UpsEA&#10;AADcAAAADwAAAGRycy9kb3ducmV2LnhtbERPTYvCMBC9L/gfwgh7W1M9LFKNIkVRFvagq+BxbMa0&#10;2ExqE23990YQ9jaP9znTeWcrcafGl44VDAcJCOLc6ZKNgv3f6msMwgdkjZVjUvAgD/NZ72OKqXYt&#10;b+m+C0bEEPYpKihCqFMpfV6QRT9wNXHkzq6xGCJsjNQNtjHcVnKUJN/SYsmxocCasoLyy+5mFayN&#10;OV19dTj8dG32e9y6bDk0pVKf/W4xARGoC//it3uj4/zxCF7PxAv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QFKbBAAAA3AAAAA8AAAAAAAAAAAAAAAAAmAIAAGRycy9kb3du&#10;cmV2LnhtbFBLBQYAAAAABAAEAPUAAACGAw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cDMIA&#10;AADcAAAADwAAAGRycy9kb3ducmV2LnhtbERPTWvCQBC9F/wPywi91U08iI2uIkFRCj1oK3gcs+Mm&#10;mJ2N2dWk/94tFHqbx/uc+bK3tXhQ6yvHCtJRAoK4cLpio+D7a/M2BeEDssbaMSn4IQ/LxeBljpl2&#10;He/pcQhGxBD2GSooQ2gyKX1RkkU/cg1x5C6utRgibI3ULXYx3NZynCQTabHi2FBiQ3lJxfVwtwq2&#10;xpxvvj4eP/ou/zztXb5OTaXU67BfzUAE6sO/+M+903H+ewq/z8QL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2xwMwgAAANwAAAAPAAAAAAAAAAAAAAAAAJgCAABkcnMvZG93&#10;bnJldi54bWxQSwUGAAAAAAQABAD1AAAAhwMAAAAA&#10;" filled="f" strokecolor="#7f7f7f [1612]" strokeweight="2pt">
                  <v:textbox>
                    <w:txbxContent>
                      <w:p w:rsidR="0018446A" w:rsidRDefault="0018446A"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A8MAAADcAAAADwAAAGRycy9kb3ducmV2LnhtbESPT2vCQBDF7wW/wzKCt7qpgVZSVyn+&#10;AemtKp6H7DQJyc6G3TXGb+8cCr3N8N6895vVZnSdGijExrOBt3kGirj0tuHKwOV8eF2CignZYueZ&#10;DDwowmY9eVlhYf2df2g4pUpJCMcCDdQp9YXWsazJYZz7nli0Xx8cJllDpW3Au4S7Ti+y7F07bFga&#10;auxpW1PZnm7OQMN54sUuP9D3vg0f1bUdfH4xZjYdvz5BJRrTv/nv+mgFfym08ox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flQPDAAAA3AAAAA8AAAAAAAAAAAAA&#10;AAAAoQIAAGRycy9kb3ducmV2LnhtbFBLBQYAAAAABAAEAPkAAACRAw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refresh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Protect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l’assembly&gt;\&lt;numéro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Ajouter les Nuget packages « SimpleIdentityServer.UmaIntrospection.Authentication » et « SimpleIdentityServer.Uma.Authorization »</w:t>
      </w:r>
    </w:p>
    <w:p w:rsidR="008A2A1E" w:rsidRPr="008A2A1E" w:rsidRDefault="00347992" w:rsidP="004535F3">
      <w:pPr>
        <w:pStyle w:val="ListParagraph"/>
        <w:numPr>
          <w:ilvl w:val="0"/>
          <w:numId w:val="1"/>
        </w:numPr>
        <w:rPr>
          <w:lang w:val="fr-BE"/>
        </w:rPr>
      </w:pPr>
      <w:r>
        <w:rPr>
          <w:lang w:val="fr-BE"/>
        </w:rPr>
        <w:t>Ajouter un fichier de test « Startup_Sample.cs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token.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generate security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FZj8EA&#10;AADcAAAADwAAAGRycy9kb3ducmV2LnhtbERPy4rCMBTdC/5DuMLsNFVmRGpTqUKHgdmMD3B7ba5t&#10;sbkpTdTq108WgsvDeSer3jTiRp2rLSuYTiIQxIXVNZcKDvt8vADhPLLGxjIpeJCDVTocJBhre+ct&#10;3Xa+FCGEXYwKKu/bWEpXVGTQTWxLHLiz7Qz6ALtS6g7vIdw0chZFc2mw5tBQYUubiorL7moUZPlx&#10;c8rr6V+2R7Rr+fkbPb9PSn2M+mwJwlPv3+KX+0crmH2FteFMOAI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hWY/BAAAA3AAAAA8AAAAAAAAAAAAAAAAAmAIAAGRycy9kb3du&#10;cmV2LnhtbFBLBQYAAAAABAAEAPUAAACGAwAAAAA=&#10;" filled="f" strokecolor="#d8d8d8 [2732]" strokeweight="2pt">
                  <v:textbox>
                    <w:txbxContent>
                      <w:p w:rsidR="0018446A" w:rsidRDefault="0018446A" w:rsidP="009F282D"/>
                    </w:txbxContent>
                  </v:textbox>
                </v:roundrect>
                <v:roundrect id="Rounded Rectangle 259" o:spid="_x0000_s1154" style="position:absolute;left:28589;top:2760;width:12251;height:5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L7MUA&#10;AADcAAAADwAAAGRycy9kb3ducmV2LnhtbESPQWvCQBSE7wX/w/KE3uomQkuNrkGCYin0oFXw+Mw+&#10;N8Hs25jdmvTfdwuFHoeZ+YZZ5INtxJ06XztWkE4SEMSl0zUbBYfPzdMrCB+QNTaOScE3eciXo4cF&#10;Ztr1vKP7PhgRIewzVFCF0GZS+rIii37iWuLoXVxnMUTZGak77CPcNnKaJC/SYs1xocKWiorK6/7L&#10;Ktgac7755nh8H/ri47RzxTo1tVKP42E1BxFoCP/hv/abVjB9n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cvsxQAAANwAAAAPAAAAAAAAAAAAAAAAAJgCAABkcnMv&#10;ZG93bnJldi54bWxQSwUGAAAAAAQABAD1AAAAigM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ozMMA&#10;AADcAAAADwAAAGRycy9kb3ducmV2LnhtbERPPWvDMBDdC/kP4gLdGjkZTHCihGIaWgod7MbQ8Wpd&#10;ZVPr5Fiq7fz7aAh0fLzv/XG2nRhp8K1jBetVAoK4drplo+D8eXragvABWWPnmBRcycPxsHjYY6bd&#10;xAWNZTAihrDPUEETQp9J6euGLPqV64kj9+MGiyHCwUg94BTDbSc3SZJKiy3HhgZ7yhuqf8s/q+DV&#10;mO+L76rqfZ7yj6/C5S9r0yr1uJyfdyACzeFffHe/aQWbNM6PZ+IRkIc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eozMMAAADcAAAADwAAAAAAAAAAAAAAAACYAgAAZHJzL2Rv&#10;d25yZXYueG1sUEsFBgAAAAAEAAQA9QAAAIgDA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V8UA&#10;AADcAAAADwAAAGRycy9kb3ducmV2LnhtbESPT2vCQBTE70K/w/IK3nQTDyKpq0hosQg9+CfQ4zP7&#10;3ASzb2N2a9Jv7xYKHoeZ+Q2zXA+2EXfqfO1YQTpNQBCXTtdsFJyOH5MFCB+QNTaOScEveVivXkZL&#10;zLTreU/3QzAiQthnqKAKoc2k9GVFFv3UtcTRu7jOYoiyM1J32Ee4beQsSebSYs1xocKW8orK6+HH&#10;Ktgac775pih2Q59/fe9d/p6aWqnx67B5AxFoCM/wf/tTK5jN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Kw1XxQAAANwAAAAPAAAAAAAAAAAAAAAAAJgCAABkcnMv&#10;ZG93bnJldi54bWxQSwUGAAAAAAQABAD1AAAAigMAAAAA&#10;" filled="f" strokecolor="#7f7f7f [1612]" strokeweight="2pt">
                  <v:textbox>
                    <w:txbxContent>
                      <w:p w:rsidR="0018446A" w:rsidRDefault="0018446A"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4lb8EAAADcAAAADwAAAGRycy9kb3ducmV2LnhtbESPT4vCMBTE78J+h/AW9qapLehSjSK7&#10;CuLNP+z50Tzb0ualJLF2v70RBI/DzPyGWa4H04qenK8tK5hOEhDEhdU1lwou5934G4QPyBpby6Tg&#10;nzysVx+jJeba3vlI/SmUIkLY56igCqHLpfRFRQb9xHbE0btaZzBE6UqpHd4j3LQyTZKZNFhzXKiw&#10;o5+KiuZ0MwpqzgKnv9mODtvGzcu/prfZRamvz2GzABFoCO/wq73XCtJZCs8z8Qj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iVvwQAAANwAAAAPAAAAAAAAAAAAAAAA&#10;AKECAABkcnMvZG93bnJldi54bWxQSwUGAAAAAAQABAD5AAAAjwM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Search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 xml:space="preserve">Sélectionnez une ressource puis cliquez sur « Add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le Nuget package</w:t>
      </w:r>
      <w:r>
        <w:rPr>
          <w:lang w:val="fr-BE"/>
        </w:rPr>
        <w:t> : « SimpleIdentityServer.Proxy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r>
        <w:rPr>
          <w:lang w:val="fr-BE"/>
        </w:rPr>
        <w:t xml:space="preserve">SecurityProxy_*.cs : </w:t>
      </w:r>
      <w:r w:rsidR="004C23DE">
        <w:rPr>
          <w:lang w:val="fr-BE"/>
        </w:rPr>
        <w:t xml:space="preserve">possède une méthode </w:t>
      </w:r>
      <w:r w:rsidR="00872CDD">
        <w:rPr>
          <w:lang w:val="fr-BE"/>
        </w:rPr>
        <w:t xml:space="preserve">statique </w:t>
      </w:r>
      <w:r w:rsidR="004C23DE">
        <w:rPr>
          <w:lang w:val="fr-BE"/>
        </w:rPr>
        <w:t>qui retourne le RPT token.</w:t>
      </w:r>
    </w:p>
    <w:p w:rsidR="007A42D0" w:rsidRDefault="00CA02BA" w:rsidP="006064A4">
      <w:pPr>
        <w:pStyle w:val="ListParagraph"/>
        <w:numPr>
          <w:ilvl w:val="1"/>
          <w:numId w:val="1"/>
        </w:numPr>
        <w:rPr>
          <w:lang w:val="fr-BE"/>
        </w:rPr>
      </w:pPr>
      <w:r w:rsidRPr="008557A0">
        <w:rPr>
          <w:lang w:val="fr-BE"/>
        </w:rPr>
        <w:t xml:space="preserve">AuthProvider.cs : </w:t>
      </w:r>
      <w:r w:rsidR="00872CDD" w:rsidRPr="008557A0">
        <w:rPr>
          <w:lang w:val="fr-BE"/>
        </w:rPr>
        <w:t>possède une méthode statique qui retourne l’identity token</w:t>
      </w:r>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 xml:space="preserve">Le «workflow » que l’on souhaite implémenter est décrit dans le graphe ci-dessous. </w:t>
      </w:r>
      <w:r w:rsidR="0084613D">
        <w:t>Il se compose de trois</w:t>
      </w:r>
      <w:r w:rsidR="00BD2E98">
        <w:t xml:space="preserve"> grandes étapes </w:t>
      </w:r>
      <w:r w:rsidR="0084613D">
        <w:t>:</w:t>
      </w:r>
    </w:p>
    <w:p w:rsidR="009801D7" w:rsidRPr="009801D7" w:rsidRDefault="001D66C3" w:rsidP="009801D7">
      <w:pPr>
        <w:pStyle w:val="NoSpacing"/>
        <w:numPr>
          <w:ilvl w:val="0"/>
          <w:numId w:val="3"/>
        </w:numPr>
        <w:rPr>
          <w:lang w:val="fr-BE"/>
        </w:rPr>
      </w:pPr>
      <w:r w:rsidRPr="001D66C3">
        <w:rPr>
          <w:i/>
          <w:lang w:val="fr-BE"/>
        </w:rPr>
        <w:t>Identity token</w:t>
      </w:r>
      <w:r>
        <w:rPr>
          <w:lang w:val="fr-BE"/>
        </w:rPr>
        <w:t xml:space="preserve"> : </w:t>
      </w:r>
      <w:r w:rsidR="00955676">
        <w:rPr>
          <w:lang w:val="fr-BE"/>
        </w:rPr>
        <w:t>Récupérer un identity token avec le grant-type implicit</w:t>
      </w:r>
      <w:r w:rsidR="006D6106">
        <w:rPr>
          <w:lang w:val="fr-BE"/>
        </w:rPr>
        <w:t xml:space="preserve"> </w:t>
      </w:r>
      <w:r w:rsidR="00794C5B">
        <w:rPr>
          <w:rStyle w:val="FootnoteReference"/>
          <w:lang w:val="fr-BE"/>
        </w:rPr>
        <w:footnoteReference w:id="13"/>
      </w:r>
      <w:r w:rsidR="00955676">
        <w:rPr>
          <w:lang w:val="fr-BE"/>
        </w:rPr>
        <w:t xml:space="preserve">. Le token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RPT token</w:t>
      </w:r>
      <w:r>
        <w:rPr>
          <w:lang w:val="fr-BE"/>
        </w:rPr>
        <w:t xml:space="preserve"> : </w:t>
      </w:r>
      <w:r w:rsidR="00414A2C">
        <w:rPr>
          <w:lang w:val="fr-BE"/>
        </w:rPr>
        <w:t>Le client (application WPF) récupère un RPT Token</w:t>
      </w:r>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l’identity token du resource owner.</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du RPT token</w:t>
      </w:r>
      <w:r>
        <w:rPr>
          <w:lang w:val="fr-BE"/>
        </w:rPr>
        <w:t xml:space="preserve">: </w:t>
      </w:r>
      <w:r w:rsidR="00887CA4">
        <w:rPr>
          <w:lang w:val="fr-BE"/>
        </w:rPr>
        <w:t xml:space="preserve">Le RPT token est passé dans le header « Authorization » de la requête exécutée pour récupérer la liste des clients. </w:t>
      </w:r>
      <w:r w:rsidR="00CF0773">
        <w:rPr>
          <w:lang w:val="fr-BE"/>
        </w:rPr>
        <w:t>Lorsqu’elle est reçue par l’API, le token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18446A" w:rsidRDefault="0018446A"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18446A" w:rsidRPr="00A62F63" w:rsidRDefault="0018446A"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18446A" w:rsidRPr="002B6E56" w:rsidRDefault="0018446A"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18446A" w:rsidRPr="00392B0F" w:rsidRDefault="0018446A"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18446A" w:rsidRPr="00057C5D" w:rsidRDefault="0018446A"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18446A" w:rsidRPr="00793257" w:rsidRDefault="0018446A"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Xi8UA&#10;AADbAAAADwAAAGRycy9kb3ducmV2LnhtbESPT2sCMRTE74V+h/AKvYhm3UK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NeLxQAAANsAAAAPAAAAAAAAAAAAAAAAAJgCAABkcnMv&#10;ZG93bnJldi54bWxQSwUGAAAAAAQABAD1AAAAigMAAAAA&#10;" filled="f" strokecolor="black [3213]" strokeweight="2pt">
                  <v:textbox>
                    <w:txbxContent>
                      <w:p w:rsidR="0018446A" w:rsidRPr="00F776A4" w:rsidRDefault="0018446A"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P/8UA&#10;AADbAAAADwAAAGRycy9kb3ducmV2LnhtbESPT2sCMRTE74V+h/AKvYhmXUq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U//xQAAANsAAAAPAAAAAAAAAAAAAAAAAJgCAABkcnMv&#10;ZG93bnJldi54bWxQSwUGAAAAAAQABAD1AAAAigMAAAAA&#10;" filled="f" strokecolor="black [3213]" strokeweight="2pt">
                  <v:textbox>
                    <w:txbxContent>
                      <w:p w:rsidR="0018446A" w:rsidRPr="00F776A4" w:rsidRDefault="0018446A"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HqZMUA&#10;AADbAAAADwAAAGRycy9kb3ducmV2LnhtbESPT2sCMRTE74V+h/AKvYhmXWiRrVFEUJeCBf8dvD02&#10;z83SzUvYRN1+e1Mo9DjMzG+Y6by3rbhRFxrHCsajDARx5XTDtYLjYTWcgAgRWWPrmBT8UID57Plp&#10;ioV2d97RbR9rkSAcClRgYvSFlKEyZDGMnCdO3sV1FmOSXS11h/cEt63Ms+xdWmw4LRj0tDRUfe+v&#10;VsFqYwYL+bk9+TJ8XWxe+vVmcFbq9aVffICI1Mf/8F+71AryN/j9kn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epkxQAAANsAAAAPAAAAAAAAAAAAAAAAAJgCAABkcnMv&#10;ZG93bnJldi54bWxQSwUGAAAAAAQABAD1AAAAigMAAAAA&#10;" filled="f" strokecolor="black [3213]" strokeweight="2pt">
                  <v:textbox>
                    <w:txbxContent>
                      <w:p w:rsidR="0018446A" w:rsidRPr="00F776A4" w:rsidRDefault="0018446A"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yasUAAADbAAAADwAAAGRycy9kb3ducmV2LnhtbESPQWvCQBSE74X+h+UVvNWNARNJXSUU&#10;hKqnakuvj+wzic2+DbvbGP31bqHQ4zAz3zDL9Wg6MZDzrWUFs2kCgriyuuVawcdx87wA4QOyxs4y&#10;KbiSh/Xq8WGJhbYXfqfhEGoRIewLVNCE0BdS+qohg35qe+LonawzGKJ0tdQOLxFuOpkmSSYNthwX&#10;GuzptaHq+/BjFCyq3dmVebmdzT/7/Dak+2zzlSs1eRrLFxCBxvAf/mu/aQVpBr9f4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JyasUAAADbAAAADwAAAAAAAAAA&#10;AAAAAAChAgAAZHJzL2Rvd25yZXYueG1sUEsFBgAAAAAEAAQA+QAAAJMDAAAAAA==&#10;" strokecolor="black [3213]"/>
                <v:line id="Connecteur droit 106" o:spid="_x0000_s1164"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7X8cUAAADbAAAADwAAAGRycy9kb3ducmV2LnhtbESPQWvCQBSE7wX/w/IEb7oxUBNSVwmC&#10;0NpTtaXXR/Y1Sc2+DbvbGP313YLQ4zAz3zDr7Wg6MZDzrWUFy0UCgriyuuVawftpP89B+ICssbNM&#10;Cq7kYbuZPKyx0PbCbzQcQy0ihH2BCpoQ+kJKXzVk0C9sTxy9L+sMhihdLbXDS4SbTqZJspIGW44L&#10;Dfa0a6g6H3+Mgrw6fLsyK1+Wjx99dhvS19X+M1NqNh3LJxCBxvAfvreftYI0g7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87X8cUAAADbAAAADwAAAAAAAAAA&#10;AAAAAAChAgAAZHJzL2Rvd25yZXYueG1sUEsFBgAAAAAEAAQA+QAAAJMDAAAAAA==&#10;" strokecolor="black [3213]"/>
                <v:line id="Connecteur droit 107" o:spid="_x0000_s1165"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FDg8EAAADbAAAADwAAAGRycy9kb3ducmV2LnhtbERPz2vCMBS+D/wfwhN2m6mFWalGKYKg&#10;7jQ38fponm21eSlJrHV//XIY7Pjx/V6uB9OKnpxvLCuYThIQxKXVDVcKvr+2b3MQPiBrbC2Tgid5&#10;WK9GL0vMtX3wJ/XHUIkYwj5HBXUIXS6lL2sy6Ce2I47cxTqDIUJXSe3wEcNNK9MkmUmDDceGGjva&#10;1FTejnejYF4erq7Iiv30/dRlP336MdueM6Vex0OxABFoCP/iP/dOK0jj2Pgl/g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UODwQAAANsAAAAPAAAAAAAAAAAAAAAA&#10;AKECAABkcnMvZG93bnJldi54bWxQSwUGAAAAAAQABAD5AAAAjwMAAAAA&#10;" strokecolor="black [3213]"/>
                <v:shape id="Connecteur droit avec flèche 7" o:spid="_x0000_s1166"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shape id="Zone de texte 16" o:spid="_x0000_s1167"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VrsIA&#10;AADbAAAADwAAAGRycy9kb3ducmV2LnhtbERPz2uDMBS+D/Y/hFfYbY22MNQ1LUUoeOgOcxu7Psyr&#10;Ss2LS1K1//1yGOz48f3eHRYziImc7y0rSNcJCOLG6p5bBZ8fp+cMhA/IGgfLpOBOHg77x4cdFtrO&#10;/E5THVoRQ9gXqKALYSyk9E1HBv3ajsSRu1hnMEToWqkdzjHcDHKTJC/SYM+xocORyo6aa30zCt7K&#10;vM6qzd1959vqVGc/qT1nX0o9rZbjK4hAS/gX/7krrWAb18c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9WuwgAAANsAAAAPAAAAAAAAAAAAAAAAAJgCAABkcnMvZG93&#10;bnJldi54bWxQSwUGAAAAAAQABAD1AAAAhwMAAAAA&#10;" fillcolor="white [3201]" stroked="f" strokeweight=".5pt">
                  <v:textbox>
                    <w:txbxContent>
                      <w:p w:rsidR="0018446A" w:rsidRDefault="0018446A" w:rsidP="009801D7">
                        <w:proofErr w:type="spellStart"/>
                        <w:r>
                          <w:t>Récupérer</w:t>
                        </w:r>
                        <w:proofErr w:type="spellEnd"/>
                        <w:r>
                          <w:t xml:space="preserve"> Identity Token</w:t>
                        </w:r>
                      </w:p>
                    </w:txbxContent>
                  </v:textbox>
                </v:shape>
                <v:group id="Groupe 78" o:spid="_x0000_s1168"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line id="Connecteur droit 44" o:spid="_x0000_s1169"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DitMUAAADbAAAADwAAAGRycy9kb3ducmV2LnhtbESPQWvCQBSE7wX/w/KE3urGlBpJXSUI&#10;Qq0ntaXXR/Y1Sc2+DbvbGPvru4LgcZiZb5jFajCt6Mn5xrKC6SQBQVxa3XCl4OO4eZqD8AFZY2uZ&#10;FFzIw2o5elhgru2Z99QfQiUihH2OCuoQulxKX9Zk0E9sRxy9b+sMhihdJbXDc4SbVqZJMpMGG44L&#10;NXa0rqk8HX6Ngnn5/uOKrNhOXz677K9Pd7PNV6bU43goXkEEGsI9fGu/aQXPKV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DitMUAAADbAAAADwAAAAAAAAAA&#10;AAAAAAChAgAAZHJzL2Rvd25yZXYueG1sUEsFBgAAAAAEAAQA+QAAAJMDAAAAAA==&#10;" strokecolor="black [3213]"/>
                  <v:shape id="Connecteur en angle 65" o:spid="_x0000_s1170"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lPDMQAAADbAAAADwAAAGRycy9kb3ducmV2LnhtbESPT4vCMBTE7wt+h/CEva2puqxSjSKC&#10;i6wH8Q+ot0fzbIvNS2liW7+9ERY8DjPzG2Y6b00haqpcbllBvxeBIE6szjlVcDysvsYgnEfWWFgm&#10;BQ9yMJ91PqYYa9vwjuq9T0WAsItRQeZ9GUvpkowMup4tiYN3tZVBH2SVSl1hE+CmkIMo+pEGcw4L&#10;GZa0zCi57e9GwWWz3aXff/J8GhlqVnV/Wf/6h1Kf3XYxAeGp9e/wf3utFQyH8PoSfo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U8MxAAAANsAAAAPAAAAAAAAAAAA&#10;AAAAAKECAABkcnMvZG93bnJldi54bWxQSwUGAAAAAAQABAD5AAAAkgM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mmJcQAAADbAAAADwAAAGRycy9kb3ducmV2LnhtbESP0WoCMRRE3wX/IdxCX0SzrdXKahQp&#10;FPoiqO0H3G6um6XJzbqJ7urXG6Hg4zAzZ5jFqnNWnKkJlWcFL6MMBHHhdcWlgp/vz+EMRIjIGq1n&#10;UnChAKtlv7fAXPuWd3Tex1IkCIccFZgY61zKUBhyGEa+Jk7ewTcOY5JNKXWDbYI7K1+zbCodVpwW&#10;DNb0Yaj425+cgtn7+PiLG5rY64B3F2PX29O1Ver5qVvPQUTq4iP83/7SCsZvcP+SfoB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aYlxAAAANsAAAAPAAAAAAAAAAAA&#10;AAAAAKECAABkcnMvZG93bnJldi54bWxQSwUGAAAAAAQABAD5AAAAkgMAAAAA&#10;" strokecolor="black [3213]">
                  <v:stroke dashstyle="dash" endarrow="block"/>
                </v:shape>
                <v:shape id="Zone de texte 16" o:spid="_x0000_s1172" type="#_x0000_t202" style="position:absolute;left:8089;top:12772;width:10960;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2NsQA&#10;AADbAAAADwAAAGRycy9kb3ducmV2LnhtbESPQWvCQBSE7wX/w/KE3upGxRKjq4gg5NAeTCteH9ln&#10;Esy+jburxn/fFYQeh5n5hlmue9OKGznfWFYwHiUgiEurG64U/P7sPlIQPiBrbC2Tggd5WK8Gb0vM&#10;tL3znm5FqESEsM9QQR1Cl0npy5oM+pHtiKN3ss5giNJVUju8R7hp5SRJPqXBhuNCjR1tayrPxdUo&#10;+N7OizSfPNxxPs13RXoZ26/0oNT7sN8sQATqw3/41c61gukM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djbEAAAA2wAAAA8AAAAAAAAAAAAAAAAAmAIAAGRycy9k&#10;b3ducmV2LnhtbFBLBQYAAAAABAAEAPUAAACJAwAAAAA=&#10;" fillcolor="white [3201]" stroked="f" strokeweight=".5pt">
                  <v:textbox>
                    <w:txbxContent>
                      <w:p w:rsidR="0018446A" w:rsidRPr="00A62F63" w:rsidRDefault="0018446A"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v:textbox>
                </v:shape>
                <v:rect id="Rectangle 36" o:spid="_x0000_s1173"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izsQA&#10;AADbAAAADwAAAGRycy9kb3ducmV2LnhtbESPQWsCMRSE74L/ITyhF9FsLYhsjSKCdREsaOuht8fm&#10;uVncvIRNquu/b4SCx2FmvmHmy8424kptqB0reB1nIIhLp2uuFHx/bUYzECEia2wck4I7BVgu+r05&#10;5trd+EDXY6xEgnDIUYGJ0edShtKQxTB2njh5Z9dajEm2ldQt3hLcNnKSZVNpsea0YNDT2lB5Of5a&#10;BZutGa7kbn/yRfg820nhP7bDH6VeBt3qHUSkLj7D/+1CK3ibwu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4s7EAAAA2wAAAA8AAAAAAAAAAAAAAAAAmAIAAGRycy9k&#10;b3ducmV2LnhtbFBLBQYAAAAABAAEAPUAAACJAwAAAAA=&#10;" filled="f" strokecolor="black [3213]" strokeweight="2pt">
                  <v:textbox>
                    <w:txbxContent>
                      <w:p w:rsidR="0018446A" w:rsidRPr="00743622" w:rsidRDefault="0018446A"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j3cQAAADbAAAADwAAAGRycy9kb3ducmV2LnhtbESPW2sCMRSE34X+h3CEvmnWXrysRqlC&#10;ofRFvPyAw+a4WdycbJOo6/76plDwcZiZb5jFqrW1uJIPlWMFo2EGgrhwuuJSwfHwOZiCCBFZY+2Y&#10;FNwpwGr51Ftgrt2Nd3Tdx1IkCIccFZgYm1zKUBiyGIauIU7eyXmLMUlfSu3xluC2li9ZNpYWK04L&#10;BhvaGCrO+4tVUHfx2M3WG9NlP293vd2OnX//Vuq5337MQURq4yP83/7SCl4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YGPdxAAAANsAAAAPAAAAAAAAAAAA&#10;AAAAAKECAABkcnMvZG93bnJldi54bWxQSwUGAAAAAAQABAD5AAAAkgMAAAAA&#10;" strokecolor="black [3213]"/>
                <v:shape id="Zone de texte 16" o:spid="_x0000_s1175"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ZqMIA&#10;AADbAAAADwAAAGRycy9kb3ducmV2LnhtbERPz2uDMBS+D/Y/hFfYbY22MNQ1LUUoeOgOcxu7Psyr&#10;Ss2LS1K1//1yGOz48f3eHRYziImc7y0rSNcJCOLG6p5bBZ8fp+cMhA/IGgfLpOBOHg77x4cdFtrO&#10;/E5THVoRQ9gXqKALYSyk9E1HBv3ajsSRu1hnMEToWqkdzjHcDHKTJC/SYM+xocORyo6aa30zCt7K&#10;vM6qzd1959vqVGc/qT1nX0o9rZbjK4hAS/gX/7krrWAbx8Yv8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dmowgAAANsAAAAPAAAAAAAAAAAAAAAAAJgCAABkcnMvZG93&#10;bnJldi54bWxQSwUGAAAAAAQABAD1AAAAhwMAAAAA&#10;" fillcolor="white [3201]" stroked="f" strokeweight=".5pt">
                  <v:textbox>
                    <w:txbxContent>
                      <w:p w:rsidR="0018446A" w:rsidRPr="002B6E56" w:rsidRDefault="0018446A"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dtasUAAADbAAAADwAAAGRycy9kb3ducmV2LnhtbESPQUsDMRSE70L/Q3iF3my2CkXXpsVW&#10;hNJT3Sri7bF5blY3L9sk3d3++6YgeBxm5htmsRpsIzryoXasYDbNQBCXTtdcKXg/vN4+gAgRWWPj&#10;mBScKcBqObpZYK5dz2/UFbESCcIhRwUmxjaXMpSGLIapa4mT9+28xZikr6T22Ce4beRdls2lxZrT&#10;gsGWNobK3+JkFTTdrj9+nH6O5mXfHYrN55dZ+1apyXh4fgIRaYj/4b/2Viu4f4T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dtasUAAADbAAAADwAAAAAAAAAA&#10;AAAAAAChAgAAZHJzL2Rvd25yZXYueG1sUEsFBgAAAAAEAAQA+QAAAJMDAAAAAA==&#10;" strokecolor="black [3213]">
                  <v:stroke endarrow="block"/>
                </v:shape>
                <v:shape id="Zone de texte 16" o:spid="_x0000_s1177"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mm08IA&#10;AADbAAAADwAAAGRycy9kb3ducmV2LnhtbERPPWvDMBDdC/kP4grdGjluKY5rOQRDwEM6xG3IelhX&#10;29Q6uZKaOP8+GgIdH++72MxmFGdyfrCsYLVMQBC3Vg/cKfj63D1nIHxA1jhaJgVX8rApFw8F5tpe&#10;+EDnJnQihrDPUUEfwpRL6dueDPqlnYgj922dwRCh66R2eInhZpRpkrxJgwPHhh4nqnpqf5o/o+Cj&#10;WjdZnV7daf1S75rsd2X32VGpp8d5+w4i0Bz+xXd3rRW8xvXxS/wBsr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abTwgAAANsAAAAPAAAAAAAAAAAAAAAAAJgCAABkcnMvZG93&#10;bnJldi54bWxQSwUGAAAAAAQABAD1AAAAhwMAAAAA&#10;" fillcolor="white [3201]" stroked="f" strokeweight=".5pt">
                  <v:textbox>
                    <w:txbxContent>
                      <w:p w:rsidR="0018446A" w:rsidRPr="00392B0F" w:rsidRDefault="0018446A" w:rsidP="00A62F63">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178"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wbJ8QAAADbAAAADwAAAGRycy9kb3ducmV2LnhtbESPX2vCQBDE3wt+h2OFvuml/6RGT2kL&#10;BX2oYCri45Jbk9DcXshtk/jte4LQx2FmfsMs14OrVUdtqDwbeJgmoIhzbysuDBy+PyevoIIgW6w9&#10;k4ELBVivRndLTK3veU9dJoWKEA4pGihFmlTrkJfkMEx9Qxy9s28dSpRtoW2LfYS7Wj8myUw7rDgu&#10;lNjQR0n5T/brDOzeT8+b/niRL54Ln7ZZF4I9G3M/Ht4WoIQG+Q/f2htr4OUJrl/iD9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DBsnxAAAANsAAAAPAAAAAAAAAAAA&#10;AAAAAKECAABkcnMvZG93bnJldi54bWxQSwUGAAAAAAQABAD5AAAAkgMAAAAA&#10;" strokecolor="black [3213]">
                  <v:stroke dashstyle="dash" endarrow="block"/>
                </v:shape>
                <v:shape id="Zone de texte 16" o:spid="_x0000_s1179"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ix8QA&#10;AADbAAAADwAAAGRycy9kb3ducmV2LnhtbESPQWvCQBSE7wX/w/IEb3Wjgo3RVUQQcrAH04rXR/aZ&#10;BLNv092txn/vFoQeh5n5hlltetOKGznfWFYwGScgiEurG64UfH/t31MQPiBrbC2Tggd52KwHbyvM&#10;tL3zkW5FqESEsM9QQR1Cl0npy5oM+rHtiKN3sc5giNJVUju8R7hp5TRJ5tJgw3Ghxo52NZXX4tco&#10;+NwtijSfPtx5Mcv3RfozsYf0pNRo2G+XIAL14T/8audawfwD/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1YsfEAAAA2wAAAA8AAAAAAAAAAAAAAAAAmAIAAGRycy9k&#10;b3ducmV2LnhtbFBLBQYAAAAABAAEAPUAAACJAwAAAAA=&#10;" fillcolor="white [3201]" stroked="f" strokeweight=".5pt">
                  <v:textbox>
                    <w:txbxContent>
                      <w:p w:rsidR="0018446A" w:rsidRPr="00057C5D" w:rsidRDefault="0018446A" w:rsidP="00A62F63">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180"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G28UAAADbAAAADwAAAGRycy9kb3ducmV2LnhtbESPzWrDMBCE74W8g9hAbo2cHNriRgn5&#10;IVByap2G0NtibS031sqRFNt9+6pQ6HGYmW+YxWqwjejIh9qxgtk0A0FcOl1zpeD9uL9/AhEissbG&#10;MSn4pgCr5ehugbl2Pb9RV8RKJAiHHBWYGNtcylAashimriVO3qfzFmOSvpLaY5/gtpHzLHuQFmtO&#10;CwZb2hoqL8XNKmi6Q3893b6uZvfaHYvt+cNsfKvUZDysn0FEGuJ/+K/9ohU8zuH3S/o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lG28UAAADbAAAADwAAAAAAAAAA&#10;AAAAAAChAgAAZHJzL2Rvd25yZXYueG1sUEsFBgAAAAAEAAQA+QAAAJMDAAAAAA==&#10;" strokecolor="black [3213]">
                  <v:stroke endarrow="block"/>
                </v:shape>
                <v:shape id="Zone de texte 16" o:spid="_x0000_s1181"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qbcQA&#10;AADbAAAADwAAAGRycy9kb3ducmV2LnhtbESPQWvCQBSE7wX/w/IEb3Wjl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m3EAAAA2wAAAA8AAAAAAAAAAAAAAAAAmAIAAGRycy9k&#10;b3ducmV2LnhtbFBLBQYAAAAABAAEAPUAAACJAwAAAAA=&#10;" fillcolor="white [3201]" stroked="f" strokeweight=".5pt">
                  <v:textbox>
                    <w:txbxContent>
                      <w:p w:rsidR="0018446A" w:rsidRPr="00793257" w:rsidRDefault="0018446A"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x6qMQAAADbAAAADwAAAGRycy9kb3ducmV2LnhtbESPQWvCQBSE7wX/w/KE3nTT0tYaXaUt&#10;FPRQwVTE4yP7TEKzb0P2NYn/visIPQ4z8w2zXA+uVh21ofJs4GGagCLOva24MHD4/py8ggqCbLH2&#10;TAYuFGC9Gt0tMbW+5z11mRQqQjikaKAUaVKtQ16SwzD1DXH0zr51KFG2hbYt9hHuav2YJC/aYcVx&#10;ocSGPkrKf7JfZ2D3fnra9MeLfPFc+LTNuhDs2Zj78fC2ACU0yH/41t5YA7NnuH6JP0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HHqoxAAAANsAAAAPAAAAAAAAAAAA&#10;AAAAAKECAABkcnMvZG93bnJldi54bWxQSwUGAAAAAAQABAD5AAAAkgM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workflow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45C7" w:rsidRDefault="0018446A"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Q74A&#10;AADcAAAADwAAAGRycy9kb3ducmV2LnhtbERPyQrCMBC9C/5DGMGbpiouVKOIongQweXgcWjGtthM&#10;ShO1/r0RBG/zeOvMFrUpxJMql1tW0OtGIIgTq3NOFVzOm84EhPPIGgvLpOBNDhbzZmOGsbYvPtLz&#10;5FMRQtjFqCDzvoyldElGBl3XlsSBu9nKoA+wSqWu8BXCTSH7UTSSBnMODRmWtMoouZ8eRsEguW28&#10;4e1wLPcHd43qYi1XPaXarXo5BeGp9n/xz73TYf54A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Y2kO+AAAA3AAAAA8AAAAAAAAAAAAAAAAAmAIAAGRycy9kb3ducmV2&#10;LnhtbFBLBQYAAAAABAAEAPUAAACDAwAAAAA=&#10;" fillcolor="white [3212]" strokecolor="#a5a5a5 [2092]" strokeweight="2pt">
                  <v:textbox>
                    <w:txbxContent>
                      <w:p w:rsidR="0018446A" w:rsidRPr="00CE7C7A" w:rsidRDefault="0018446A"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nrL4A&#10;AADcAAAADwAAAGRycy9kb3ducmV2LnhtbERPyQrCMBC9C/5DGMGbpiouVKOIongQweXgcWjGtthM&#10;ShO1/r0RBG/zeOvMFrUpxJMql1tW0OtGIIgTq3NOFVzOm84EhPPIGgvLpOBNDhbzZmOGsbYvPtLz&#10;5FMRQtjFqCDzvoyldElGBl3XlsSBu9nKoA+wSqWu8BXCTSH7UTSSBnMODRmWtMoouZ8eRsEguW28&#10;4e1wLPcHd43qYi1XPaXarXo5BeGp9n/xz73TYf54CN9nw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p956y+AAAA3AAAAA8AAAAAAAAAAAAAAAAAmAIAAGRycy9kb3ducmV2&#10;LnhtbFBLBQYAAAAABAAEAPUAAACDAwAAAAA=&#10;" fillcolor="white [3212]" strokecolor="#a5a5a5 [2092]" strokeweight="2pt">
                  <v:textbox>
                    <w:txbxContent>
                      <w:p w:rsidR="0018446A" w:rsidRDefault="0018446A"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5csEA&#10;AADcAAAADwAAAGRycy9kb3ducmV2LnhtbERPTWvCQBC9F/wPyxR6q5uG0kp0FQkIUk9JFDwO2TEJ&#10;ZmfD7tbEf+8Khd7m8T5ntZlML27kfGdZwcc8AUFcW91xo+BY7d4XIHxA1thbJgV38rBZz15WmGk7&#10;ckG3MjQihrDPUEEbwpBJ6euWDPq5HYgjd7HOYIjQNVI7HGO46WWaJF/SYMexocWB8pbqa/lrFOQn&#10;J/ehKaY6vdg0x3Pyc6iOSr29TtsliEBT+Bf/ufc6zv/+hO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KuXLBAAAA3AAAAA8AAAAAAAAAAAAAAAAAmAIAAGRycy9kb3du&#10;cmV2LnhtbFBLBQYAAAAABAAEAPUAAACGAw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cQMAA&#10;AADcAAAADwAAAGRycy9kb3ducmV2LnhtbERPTYvCMBC9C/6HMII3TV3RSjWKdKl4EGFdDx6HZmyL&#10;zaQ0Ubv/fiMI3ubxPme16UwtHtS6yrKCyTgCQZxbXXGh4PybjRYgnEfWWFsmBX/kYLPu91aYaPvk&#10;H3qcfCFCCLsEFZTeN4mULi/JoBvbhjhwV9sa9AG2hdQtPkO4qeVXFM2lwYpDQ4kNpSXlt9PdKJjm&#10;18wb3s1ieTi6S9TV3zKdKDUcdNslCE+d/4jf7r0O8+MYXs+EC+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PcQMAAAADcAAAADwAAAAAAAAAAAAAAAACYAgAAZHJzL2Rvd25y&#10;ZXYueG1sUEsFBgAAAAAEAAQA9QAAAIUDAAAAAA==&#10;" fillcolor="white [3212]" strokecolor="#a5a5a5 [2092]" strokeweight="2pt">
                  <v:textbox>
                    <w:txbxContent>
                      <w:p w:rsidR="0018446A" w:rsidRDefault="0018446A"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tjsYA&#10;AADcAAAADwAAAGRycy9kb3ducmV2LnhtbESPT2vCQBDF70K/wzKFXqRuFKwldRXRFgq51D+k1yE7&#10;TUKzsyG7mvjtnYPgbYb35r3fLNeDa9SFulB7NjCdJKCIC29rLg2cjl+v76BCRLbYeCYDVwqwXj2N&#10;lpha3/OeLodYKgnhkKKBKsY21ToUFTkME98Si/bnO4dR1q7UtsNewl2jZ0nyph3WLA0VtrStqPg/&#10;nJ2BjPPZIs/dLrO/dfZ5nff5ePpjzMvzsPkAFWmID/P9+tsK/kJo5RmZQK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tjsYAAADcAAAADwAAAAAAAAAAAAAAAACYAgAAZHJz&#10;L2Rvd25yZXYueG1sUEsFBgAAAAAEAAQA9QAAAIsDAAAAAA==&#10;" adj="10814" fillcolor="white [3212]" strokecolor="#a5a5a5 [2092]" strokeweight="2pt">
                  <v:textbox>
                    <w:txbxContent>
                      <w:p w:rsidR="0018446A" w:rsidRDefault="0018446A" w:rsidP="00D66FBB"/>
                    </w:txbxContent>
                  </v:textbox>
                </v:shape>
                <v:roundrect id="Rounded Rectangle 179" o:spid="_x0000_s1190"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DtqcEA&#10;AADcAAAADwAAAGRycy9kb3ducmV2LnhtbERPS4vCMBC+C/6HMII3Tausj2oqoih7WAQfB49DM7bF&#10;ZlKaqPXfbxYWvM3H95zlqjWVeFLjSssK4mEEgjizuuRcweW8G8xAOI+ssbJMCt7kYJV2O0tMtH3x&#10;kZ4nn4sQwi5BBYX3dSKlywoy6Ia2Jg7czTYGfYBNLnWDrxBuKjmKook0WHJoKLCmTUHZ/fQwCsbZ&#10;becN77+m8ufgrlFbbeUmVqrfa9cLEJ5a/xH/u791mD+dw98z4QK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w7anBAAAA3AAAAA8AAAAAAAAAAAAAAAAAmAIAAGRycy9kb3du&#10;cmV2LnhtbFBLBQYAAAAABAAEAPUAAACGAwAAAAA=&#10;" fillcolor="white [3212]" strokecolor="#a5a5a5 [2092]" strokeweight="2pt">
                  <v:textbox>
                    <w:txbxContent>
                      <w:p w:rsidR="0018446A" w:rsidRDefault="0018446A"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FjsQA&#10;AADcAAAADwAAAGRycy9kb3ducmV2LnhtbESPQW/CMAyF70j8h8iTdoN0HBDrCBUCoe2wCx0g7WY1&#10;pq3aOFGTQffv8WHSbrbe83uf18XoenWjIbaeDbzMM1DElbct1wZOX4fZClRMyBZ7z2TglyIUm+lk&#10;jbn1dz7SrUy1khCOORpoUgq51rFqyGGc+0As2tUPDpOsQ63tgHcJd71eZNlSO2xZGhoMtGuo6sof&#10;Z+C85NLuM9u978MuHr7p9fMSrDHPT+P2DVSiMf2b/64/rOCvBF+ekQn0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BxY7EAAAA3AAAAA8AAAAAAAAAAAAAAAAAmAIAAGRycy9k&#10;b3ducmV2LnhtbFBLBQYAAAAABAAEAPUAAACJAwAAAAA=&#10;" adj="10814" fillcolor="white [3212]" strokecolor="#a5a5a5 [2092]" strokeweight="2pt">
                  <v:textbox>
                    <w:txbxContent>
                      <w:p w:rsidR="0018446A" w:rsidRDefault="0018446A"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QNsMA&#10;AADcAAAADwAAAGRycy9kb3ducmV2LnhtbESPS4sCMRCE74L/IbTgTRPfMhpFXJQ9LIKPg8dm0s4M&#10;TjrDJKvjvzcLCx6LqvqKWq4bW4oH1b5wrGHQVyCIU2cKzjRczrveHIQPyAZLx6ThRR7Wq3ZriYlx&#10;Tz7S4xQyESHsE9SQh1AlUvo0J4u+7yri6N1cbTFEWWfS1PiMcFvKoVJTabHguJBjRduc0vvp12oY&#10;pbddsLyfzOTPwV9VU37J7UDrbqfZLEAEasIn/N/+NhqGagx/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JQNsMAAADcAAAADwAAAAAAAAAAAAAAAACYAgAAZHJzL2Rv&#10;d25yZXYueG1sUEsFBgAAAAAEAAQA9QAAAIgDAAAAAA==&#10;" fillcolor="white [3212]" strokecolor="#a5a5a5 [2092]" strokeweight="2pt">
                  <v:textbox>
                    <w:txbxContent>
                      <w:p w:rsidR="0018446A" w:rsidRDefault="0018446A"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zrmcQA&#10;AADcAAAADwAAAGRycy9kb3ducmV2LnhtbESPwW7CMBBE75X4B2uReoMNSLQlYBCFVmqPBQ4cl3hJ&#10;IuJ1arsQ/r6uhNTjaGbeaObLzjbqwj7UTjSMhhkolsKZWkoN+9374AVUiCSGGies4cYBlovew5xy&#10;467yxZdtLFWCSMhJQxVjmyOGomJLYehaluSdnLcUk/QlGk/XBLcNjrPsCS3VkhYqanldcXHe/lgN&#10;5Wtwn8f197559ocbbjC+rXCq9WO/W81ARe7if/je/jAaxtkE/s6kI4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c65nEAAAA3AAAAA8AAAAAAAAAAAAAAAAAmAIAAGRycy9k&#10;b3ducmV2LnhtbFBLBQYAAAAABAAEAPUAAACJAwAAAAA=&#10;" adj="10814" fillcolor="white [3212]" strokecolor="#a5a5a5 [2092]" strokeweight="2pt">
                  <v:textbox>
                    <w:txbxContent>
                      <w:p w:rsidR="0018446A" w:rsidRDefault="0018446A"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A6L4A&#10;AADcAAAADwAAAGRycy9kb3ducmV2LnhtbERPyQrCMBC9C/5DGMGbplVcqEYRRfEggsvB49CMbbGZ&#10;lCZq/XtzEDw+3j5fNqYUL6pdYVlB3I9AEKdWF5wpuF62vSkI55E1lpZJwYccLBft1hwTbd98otfZ&#10;ZyKEsEtQQe59lUjp0pwMur6tiAN3t7VBH2CdSV3jO4SbUg6iaCwNFhwacqxonVP6OD+NgmF633rD&#10;u9FEHo7uFjXlRq5jpbqdZjUD4anxf/HPvdcKBn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zwwOi+AAAA3AAAAA8AAAAAAAAAAAAAAAAAmAIAAGRycy9kb3ducmV2&#10;LnhtbFBLBQYAAAAABAAEAPUAAACDAwAAAAA=&#10;" fillcolor="white [3212]" strokecolor="#a5a5a5 [2092]" strokeweight="2pt">
                  <v:textbox>
                    <w:txbxContent>
                      <w:p w:rsidR="0018446A" w:rsidRPr="00F645C7" w:rsidRDefault="0018446A"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195"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7R8MA&#10;AADcAAAADwAAAGRycy9kb3ducmV2LnhtbESPwW7CMBBE75X4B2uReiubcICSYhBQKtFjKQeO23ib&#10;RI3XwXYh/H2NhNTjaGbeaObL3rbqzD40TjTkowwUS+lMI5WGw+fb0zOoEEkMtU5Yw5UDLBeDhzkV&#10;xl3kg8/7WKkEkVCQhjrGrkAMZc2Wwsh1LMn7dt5STNJXaDxdEty2OM6yCVpqJC3U1PGm5vJn/2s1&#10;VOvg3r82p0M79ccrvmLcrnCm9eOwX72AitzH//C9vTMaxnkOtzPpCOD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7R8MAAADcAAAADwAAAAAAAAAAAAAAAACYAgAAZHJzL2Rv&#10;d25yZXYueG1sUEsFBgAAAAAEAAQA9QAAAIgDAAAAAA==&#10;" adj="10814" fillcolor="white [3212]" strokecolor="#a5a5a5 [2092]" strokeweight="2pt">
                  <v:textbox>
                    <w:txbxContent>
                      <w:p w:rsidR="0018446A" w:rsidRDefault="0018446A"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824C02"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resource owners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r w:rsidR="004B742C">
        <w:rPr>
          <w:lang w:val="fr-BE"/>
        </w:rPr>
        <w:t>Client</w:t>
      </w:r>
      <w:r w:rsidR="008E5F2A">
        <w:rPr>
          <w:lang w:val="fr-BE"/>
        </w:rPr>
        <w:t>Api</w:t>
      </w:r>
      <w:r w:rsidR="004B742C">
        <w:rPr>
          <w:lang w:val="fr-BE"/>
        </w:rPr>
        <w:t xml:space="preserve"> / v1 /</w:t>
      </w:r>
      <w:r w:rsidR="00706ABE">
        <w:rPr>
          <w:lang w:val="fr-BE"/>
        </w:rPr>
        <w:t xml:space="preserve"> Clients / Get</w:t>
      </w:r>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Essayez d’abord de deviner les grant_types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Le workflow présenté ci-dessous requière une seule interaction avec le serveur OpenId. Elle débouche sur l’obtention d’un identity token et d’un access token valide pour les scopes « uma_protection » et « uma_authorization »</w:t>
      </w:r>
      <w:r w:rsidR="00F0141E">
        <w:rPr>
          <w:lang w:val="fr-BE"/>
        </w:rPr>
        <w:t xml:space="preserve"> (cet access token sera réutilisé plus tard </w:t>
      </w:r>
      <w:r w:rsidR="002956BB">
        <w:rPr>
          <w:lang w:val="fr-BE"/>
        </w:rPr>
        <w:t>lors de l’échange du RPT token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18446A" w:rsidRDefault="0018446A"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18446A" w:rsidRPr="00A62F63" w:rsidRDefault="0018446A"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18446A" w:rsidRPr="002B6E56" w:rsidRDefault="0018446A"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18446A" w:rsidRPr="00392B0F" w:rsidRDefault="0018446A"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18446A" w:rsidRPr="00057C5D" w:rsidRDefault="0018446A"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18446A" w:rsidRPr="00793257" w:rsidRDefault="0018446A"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AE1405" w:rsidRDefault="0018446A"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JEacMA&#10;AADcAAAADwAAAGRycy9kb3ducmV2LnhtbERPS2vCQBC+C/0Pywi96UYPPqKrFIvQUiia2ENvQ3bM&#10;hmZnQ3bV5N+7BcHbfHzPWW87W4srtb5yrGAyTkAQF05XXCo45fvRAoQPyBprx6SgJw/bzctgjal2&#10;Nz7SNQuliCHsU1RgQmhSKX1hyKIfu4Y4cmfXWgwRtqXULd5iuK3lNElm0mLFscFgQztDxV92sQry&#10;5mee9GHXffnp77fJ+kP2+V4q9Trs3lYgAnXhKX64P3ScP1vC/zPxAr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JEacMAAADcAAAADwAAAAAAAAAAAAAAAACYAgAAZHJzL2Rv&#10;d25yZXYueG1sUEsFBgAAAAAEAAQA9QAAAIgDAAAAAA==&#10;" fillcolor="#fde9d9 [665]" strokecolor="#f79646 [3209]" strokeweight=".5pt">
                  <v:textbox>
                    <w:txbxContent>
                      <w:p w:rsidR="0018446A" w:rsidRDefault="0018446A"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W8QA&#10;AADbAAAADwAAAGRycy9kb3ducmV2LnhtbESPQWsCMRSE74L/ITyhF9FsPRTdGkUE6yJY0NZDb4/N&#10;c7O4eQmbVNd/3wgFj8PMfMPMl51txJXaUDtW8DrOQBCXTtdcKfj+2oymIEJE1tg4JgV3CrBc9Htz&#10;zLW78YGux1iJBOGQowITo8+lDKUhi2HsPHHyzq61GJNsK6lbvCW4beQky96kxZrTgkFPa0Pl5fhr&#10;FWy2ZriSu/3JF+HzbCeF/9gOf5R6GXSrdxCRuvgM/7cLrWA6g8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qv1vEAAAA2wAAAA8AAAAAAAAAAAAAAAAAmAIAAGRycy9k&#10;b3ducmV2LnhtbFBLBQYAAAAABAAEAPUAAACJAwAAAAA=&#10;" filled="f" strokecolor="black [3213]" strokeweight="2pt">
                  <v:textbox>
                    <w:txbxContent>
                      <w:p w:rsidR="0018446A" w:rsidRPr="00F776A4" w:rsidRDefault="0018446A"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AG8IA&#10;AADbAAAADwAAAGRycy9kb3ducmV2LnhtbERPz2vCMBS+C/sfwhvsIprOw9BqKjJwloGCbh68PZrX&#10;pqx5CU2m3X+/HASPH9/v1XqwnbhSH1rHCl6nGQjiyumWGwXfX9vJHESIyBo7x6TgjwKsi6fRCnPt&#10;bnyk6yk2IoVwyFGBidHnUobKkMUwdZ44cbXrLcYE+0bqHm8p3HZylmVv0mLLqcGgp3dD1c/p1yrY&#10;7sx4Iz/3Z1+GQ21npf/YjS9KvTwPmyWISEN8iO/uUitYpPX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YAbwgAAANsAAAAPAAAAAAAAAAAAAAAAAJgCAABkcnMvZG93&#10;bnJldi54bWxQSwUGAAAAAAQABAD1AAAAhwMAAAAA&#10;" filled="f" strokecolor="black [3213]" strokeweight="2pt">
                  <v:textbox>
                    <w:txbxContent>
                      <w:p w:rsidR="0018446A" w:rsidRPr="00F776A4" w:rsidRDefault="0018446A"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sebMUA&#10;AADbAAAADwAAAGRycy9kb3ducmV2LnhtbESPT2sCMRTE74LfIbxCL6LZWii6GkUE6yK0UP8cvD02&#10;z83SzUvYpLr99qZQ8DjMzG+Y+bKzjbhSG2rHCl5GGQji0umaKwXHw2Y4AREissbGMSn4pQDLRb83&#10;x1y7G3/RdR8rkSAcclRgYvS5lKE0ZDGMnCdO3sW1FmOSbSV1i7cEt40cZ9mbtFhzWjDoaW2o/N7/&#10;WAWbrRms5O7j5IvwebHjwr9vB2elnp+61QxEpC4+wv/tQiuYvs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Gx5sxQAAANsAAAAPAAAAAAAAAAAAAAAAAJgCAABkcnMv&#10;ZG93bnJldi54bWxQSwUGAAAAAAQABAD1AAAAigMAAAAA&#10;" filled="f" strokecolor="black [3213]" strokeweight="2pt">
                  <v:textbox>
                    <w:txbxContent>
                      <w:p w:rsidR="0018446A" w:rsidRPr="00F776A4" w:rsidRDefault="0018446A"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OAYcUAAADbAAAADwAAAGRycy9kb3ducmV2LnhtbESPQWvCQBSE7wX/w/KE3upGscZGVwmC&#10;oO1Jben1kX0m0ezbsLuNaX99t1DwOMzMN8xy3ZtGdOR8bVnBeJSAIC6srrlU8H7aPs1B+ICssbFM&#10;Cr7Jw3o1eFhipu2ND9QdQykihH2GCqoQ2kxKX1Rk0I9sSxy9s3UGQ5SulNrhLcJNIydJMpMGa44L&#10;Fba0qai4Hr+MgnnxenF5mu/Hzx9t+tNN3mbbz1Spx2GfL0AE6sM9/N/eaQUv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OAYcUAAADbAAAADwAAAAAAAAAA&#10;AAAAAAChAgAAZHJzL2Rvd25yZXYueG1sUEsFBgAAAAAEAAQA+QAAAJMDAAAAAA==&#10;" strokecolor="black [3213]"/>
                <v:line id="Connecteur droit 106" o:spid="_x0000_s1203" style="position:absolute;visibility:visible;mso-wrap-style:square" from="26519,5671" to="26519,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l+sUAAADbAAAADwAAAGRycy9kb3ducmV2LnhtbESPQWvCQBSE7wX/w/KE3upGQWOjqwRB&#10;sPZU2+L1kX0m0ezbsLvG2F/fLRQ8DjPzDbNc96YRHTlfW1YwHiUgiAuray4VfH1uX+YgfEDW2Fgm&#10;BXfysF4NnpaYaXvjD+oOoRQRwj5DBVUIbSalLyoy6Ee2JY7eyTqDIUpXSu3wFuGmkZMkmUmDNceF&#10;ClvaVFRcDlejYF7szy5P87fx9LtNf7rJ+2x7TJV6Hvb5AkSgPjzC/+2dVvA6hb8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l+sUAAADbAAAADwAAAAAAAAAA&#10;AAAAAAChAgAAZHJzL2Rvd25yZXYueG1sUEsFBgAAAAAEAAQA+QAAAJMDAAAAAA==&#10;" strokecolor="black [3213]"/>
                <v:line id="Connecteur droit 107" o:spid="_x0000_s1204" style="position:absolute;visibility:visible;mso-wrap-style:square" from="50628,5598" to="50628,30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shape id="Connecteur droit avec flèche 7" o:spid="_x0000_s1205" type="#_x0000_t32" style="position:absolute;left:6949;top:9070;width:1938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DaX8MAAADbAAAADwAAAGRycy9kb3ducmV2LnhtbESPQYvCMBSE7wv+h/AEb2uqwqrVKCLo&#10;qjeroN4ezbMtNi+lidr99xtB8DjMzDfMdN6YUjyodoVlBb1uBII4tbrgTMHxsPoegXAeWWNpmRT8&#10;kYP5rPU1xVjbJ+/pkfhMBAi7GBXk3lexlC7NyaDr2oo4eFdbG/RB1pnUNT4D3JSyH0U/0mDBYSHH&#10;ipY5pbfkbhQM5ek3GqWbfm88OJ4vy8Rud2urVKfdLCYgPDX+E363N1rBeAivL+EHyN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Q2l/DAAAA2wAAAA8AAAAAAAAAAAAA&#10;AAAAoQIAAGRycy9kb3ducmV2LnhtbFBLBQYAAAAABAAEAPkAAACRAwAAAAA=&#10;" strokecolor="black [3213]">
                  <v:stroke endarrow="block"/>
                </v:shape>
                <v:shape id="Zone de texte 16" o:spid="_x0000_s1206" type="#_x0000_t202" style="position:absolute;left:7534;top:6144;width:19005;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vb8IA&#10;AADbAAAADwAAAGRycy9kb3ducmV2LnhtbERPy2oCMRTdC/5DuEI3opl2IXU0igotUvrAB+LyMrlO&#10;Bic3QxJ1/PtmIbg8nPd03tpaXMmHyrGC12EGgrhwuuJSwX73MXgHESKyxtoxKbhTgPms25lirt2N&#10;N3TdxlKkEA45KjAxNrmUoTBkMQxdQ5y4k/MWY4K+lNrjLYXbWr5l2UharDg1GGxoZag4by9Wwdl8&#10;9f+yz5/lYbS++9/dxR3991Gpl167mICI1Man+OFeawXjNDZ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9vwgAAANsAAAAPAAAAAAAAAAAAAAAAAJgCAABkcnMvZG93&#10;bnJldi54bWxQSwUGAAAAAAQABAD1AAAAhwMAAAAA&#10;" filled="f" stroked="f" strokeweight=".5pt">
                  <v:textbox>
                    <w:txbxContent>
                      <w:p w:rsidR="0018446A" w:rsidRDefault="0018446A" w:rsidP="00321DCF">
                        <w:proofErr w:type="spellStart"/>
                        <w:r>
                          <w:t>Récupérer</w:t>
                        </w:r>
                        <w:proofErr w:type="spellEnd"/>
                        <w:r>
                          <w:t xml:space="preserve"> Identity Token</w:t>
                        </w:r>
                      </w:p>
                    </w:txbxContent>
                  </v:textbox>
                </v:shape>
                <v:group id="Groupe 78" o:spid="_x0000_s1207" style="position:absolute;left:26334;top:10607;width:4682;height:3438" coordorigin="26334,10607" coordsize="4681,34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line id="Connecteur droit 44" o:spid="_x0000_s1208" style="position:absolute;visibility:visible;mso-wrap-style:square" from="26519,10607" to="31016,10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shape id="Connecteur en angle 65" o:spid="_x0000_s1209" type="#_x0000_t34" style="position:absolute;left:26334;top:10607;width:4682;height:343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oEcIAAADcAAAADwAAAGRycy9kb3ducmV2LnhtbERPS4vCMBC+C/6HMII3TSuyK12jiKCI&#10;HsQHuHsbmtm22ExKE9v67zfCgrf5+J4zX3amFA3VrrCsIB5HIIhTqwvOFFwvm9EMhPPIGkvLpOBJ&#10;DpaLfm+OibYtn6g5+0yEEHYJKsi9rxIpXZqTQTe2FXHgfm1t0AdYZ1LX2IZwU8pJFH1IgwWHhhwr&#10;WueU3s8Po+DncDxl0738vn0aajdNvG62/qnUcNCtvkB46vxb/O/e6TA/iuH1TLh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2ToEcIAAADcAAAADwAAAAAAAAAAAAAA&#10;AAChAgAAZHJzL2Rvd25yZXYueG1sUEsFBgAAAAAEAAQA+QAAAJADA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OTjsIAAADcAAAADwAAAGRycy9kb3ducmV2LnhtbERP22oCMRB9F/oPYQRfRLNVamVrFCkI&#10;fSl46QeMm+lmMZlsN9Fd/XojFHybw7nOYtU5Ky7UhMqzgtdxBoK48LriUsHPYTOagwgRWaP1TAqu&#10;FGC1fOktMNe+5R1d9rEUKYRDjgpMjHUuZSgMOQxjXxMn7tc3DmOCTSl1g20Kd1ZOsmwmHVacGgzW&#10;9GmoOO3PTsH8ffp3xG96s7ch767GrrfnW6vUoN+tP0BE6uJT/O/+0ml+NoHH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ROTjsIAAADcAAAADwAAAAAAAAAAAAAA&#10;AAChAgAAZHJzL2Rvd25yZXYueG1sUEsFBgAAAAAEAAQA+QAAAJADAAAAAA==&#10;" strokecolor="black [3213]">
                  <v:stroke dashstyle="dash" endarrow="block"/>
                </v:shape>
                <v:shape id="Zone de texte 16" o:spid="_x0000_s1211" type="#_x0000_t202" style="position:absolute;left:5603;top:12772;width:2171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rsidR="0018446A" w:rsidRPr="00A62F63" w:rsidRDefault="0018446A"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v:textbox>
                </v:shape>
                <v:rect id="Rectangle 104" o:spid="_x0000_s1212"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LmcMA&#10;AADcAAAADwAAAGRycy9kb3ducmV2LnhtbERPTWsCMRC9F/ofwhS8SM1Wp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fLmcMAAADcAAAADwAAAAAAAAAAAAAAAACYAgAAZHJzL2Rv&#10;d25yZXYueG1sUEsFBgAAAAAEAAQA9QAAAIgDAAAAAA==&#10;" filled="f" strokecolor="black [3213]" strokeweight="2pt">
                  <v:textbox>
                    <w:txbxContent>
                      <w:p w:rsidR="0018446A" w:rsidRPr="00743622" w:rsidRDefault="0018446A"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lkcEAAADcAAAADwAAAGRycy9kb3ducmV2LnhtbERPzWoCMRC+C75DGKE3TVpaqVujWEGQ&#10;XqTWBxg2083SzWRNoq779EYQepuP73fmy8414kwh1p41PE8UCOLSm5orDYefzfgdREzIBhvPpOFK&#10;EZaL4WCOhfEX/qbzPlUih3AsUINNqS2kjKUlh3HiW+LM/frgMGUYKmkCXnK4a+SLUlPpsObcYLGl&#10;taXyb39yGpo+HfrZ59r26vh6Nbvd1Ie3L62fRt3qA0SiLv2LH+6tyfPVDO7P5Avk4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6uWRwQAAANwAAAAPAAAAAAAAAAAAAAAA&#10;AKECAABkcnMvZG93bnJldi54bWxQSwUGAAAAAAQABAD5AAAAjwMAAAAA&#10;" strokecolor="black [3213]"/>
                <v:shape id="Zone de texte 16" o:spid="_x0000_s1214" type="#_x0000_t202" style="position:absolute;left:27320;top:7322;width:16548;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nasQA&#10;AADcAAAADwAAAGRycy9kb3ducmV2LnhtbERPTWsCMRC9C/6HMIKXUrN6ELsapS0oUlqlWsTjsJlu&#10;FjeTJYm6/vtGKHibx/uc2aK1tbiQD5VjBcNBBoK4cLriUsHPfvk8AREissbaMSm4UYDFvNuZYa7d&#10;lb/psoulSCEcclRgYmxyKUNhyGIYuIY4cb/OW4wJ+lJqj9cUbms5yrKxtFhxajDY0Luh4rQ7WwUn&#10;8/G0zVZfb4fx+uY3+7M7+s+jUv1e+zoFEamND/G/e63T/NEL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aJ2rEAAAA3AAAAA8AAAAAAAAAAAAAAAAAmAIAAGRycy9k&#10;b3ducmV2LnhtbFBLBQYAAAAABAAEAPUAAACJAwAAAAA=&#10;" filled="f" stroked="f" strokeweight=".5pt">
                  <v:textbox>
                    <w:txbxContent>
                      <w:p w:rsidR="0018446A" w:rsidRPr="002B6E56" w:rsidRDefault="0018446A"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LtucQAAADcAAAADwAAAGRycy9kb3ducmV2LnhtbERPS2sCMRC+F/wPYQRvNauFUrZG8YFQ&#10;PLVrRXobNtPN1s1kTeLu9t83hUJv8/E9Z7EabCM68qF2rGA2zUAQl07XXCl4P+7vn0CEiKyxcUwK&#10;vinAajm6W2CuXc9v1BWxEimEQ44KTIxtLmUoDVkMU9cSJ+7TeYsxQV9J7bFP4baR8yx7lBZrTg0G&#10;W9oaKi/FzSpoukN/Pd2+rmb32h2L7fnDbHyr1GQ8rJ9BRBriv/jP/aLT/Ic5/D6TLp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u25xAAAANwAAAAPAAAAAAAAAAAA&#10;AAAAAKECAABkcnMvZG93bnJldi54bWxQSwUGAAAAAAQABAD5AAAAkgMAAAAA&#10;" strokecolor="black [3213]">
                  <v:stroke endarrow="block"/>
                </v:shape>
                <v:shape id="Zone de texte 16" o:spid="_x0000_s1216" type="#_x0000_t202" style="position:absolute;left:8942;top:16723;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uGXcMA&#10;AADcAAAADwAAAGRycy9kb3ducmV2LnhtbERPTWsCMRC9C/6HMIIXqdkq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uGXcMAAADcAAAADwAAAAAAAAAAAAAAAACYAgAAZHJzL2Rv&#10;d25yZXYueG1sUEsFBgAAAAAEAAQA9QAAAIgDAAAAAA==&#10;" filled="f" stroked="f" strokeweight=".5pt">
                  <v:textbox>
                    <w:txbxContent>
                      <w:p w:rsidR="0018446A" w:rsidRPr="00392B0F" w:rsidRDefault="0018446A" w:rsidP="00321DCF">
                        <w:pPr>
                          <w:rPr>
                            <w:lang w:val="fr-BE"/>
                          </w:rPr>
                        </w:pPr>
                        <w:r>
                          <w:rPr>
                            <w:rFonts w:eastAsia="Calibri"/>
                            <w:lang w:val="fr-BE"/>
                          </w:rPr>
                          <w:t xml:space="preserve">Récupérer RPT </w:t>
                        </w:r>
                        <w:proofErr w:type="spellStart"/>
                        <w:r>
                          <w:rPr>
                            <w:rFonts w:eastAsia="Calibri"/>
                            <w:lang w:val="fr-BE"/>
                          </w:rPr>
                          <w:t>token</w:t>
                        </w:r>
                        <w:proofErr w:type="spellEnd"/>
                      </w:p>
                    </w:txbxContent>
                  </v:textbox>
                </v:shape>
                <v:shape id="Connecteur droit avec flèche 114" o:spid="_x0000_s1217" type="#_x0000_t32" style="position:absolute;left:6661;top:23599;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G0usIAAADcAAAADwAAAGRycy9kb3ducmV2LnhtbERPS2vCQBC+F/oflil4qxsfFBtdRYWC&#10;PbRgLOJxyI5JMDsbstMk/vtuodDbfHzPWW0GV6uO2lB5NjAZJ6CIc28rLgx8nd6eF6CCIFusPZOB&#10;OwXYrB8fVpha3/ORukwKFUM4pGigFGlSrUNeksMw9g1x5K6+dSgRtoW2LfYx3NV6miQv2mHFsaHE&#10;hvYl5bfs2xn43F3mh/58lw9+Fb68Z10I9mrM6GnYLkEJDfIv/nMfbJw/m8PvM/ECv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G0usIAAADcAAAADwAAAAAAAAAAAAAA&#10;AAChAgAAZHJzL2Rvd25yZXYueG1sUEsFBgAAAAAEAAQA+QAAAJADAAAAAA==&#10;" strokecolor="black [3213]">
                  <v:stroke dashstyle="dash" endarrow="block"/>
                </v:shape>
                <v:shape id="Zone de texte 16" o:spid="_x0000_s1218" type="#_x0000_t202" style="position:absolute;left:8450;top:20600;width:9093;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Bz8MA&#10;AADcAAAADwAAAGRycy9kb3ducmV2LnhtbERPTWvCQBC9C/6HZQq9mY1KJUZXEUHIoT0YLb0O2TEJ&#10;zc6mu1uN/75bELzN433OejuYTlzJ+daygmmSgiCurG65VnA+HSYZCB+QNXaWScGdPGw349Eac21v&#10;fKRrGWoRQ9jnqKAJoc+l9FVDBn1ie+LIXawzGCJ0tdQObzHcdHKWpgtpsOXY0GBP+4aq7/LXKPjY&#10;L8usmN3d13JeHMrsZ2rfs0+lXl+G3QpEoCE8xQ93oeP8+Rv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lBz8MAAADcAAAADwAAAAAAAAAAAAAAAACYAgAAZHJzL2Rv&#10;d25yZXYueG1sUEsFBgAAAAAEAAQA9QAAAIgDAAAAAA==&#10;" fillcolor="white [3201]" stroked="f" strokeweight=".5pt">
                  <v:textbox>
                    <w:txbxContent>
                      <w:p w:rsidR="0018446A" w:rsidRPr="00057C5D" w:rsidRDefault="0018446A" w:rsidP="00321DCF">
                        <w:pPr>
                          <w:rPr>
                            <w:lang w:val="fr-BE"/>
                          </w:rPr>
                        </w:pPr>
                        <w:r>
                          <w:rPr>
                            <w:rFonts w:eastAsia="Calibri"/>
                            <w:lang w:val="fr-BE"/>
                          </w:rPr>
                          <w:t xml:space="preserve">RPT </w:t>
                        </w:r>
                        <w:proofErr w:type="spellStart"/>
                        <w:r>
                          <w:rPr>
                            <w:rFonts w:eastAsia="Calibri"/>
                            <w:lang w:val="fr-BE"/>
                          </w:rPr>
                          <w:t>token</w:t>
                        </w:r>
                        <w:proofErr w:type="spellEnd"/>
                      </w:p>
                    </w:txbxContent>
                  </v:textbox>
                </v:shape>
                <v:shape id="Connecteur droit avec flèche 116" o:spid="_x0000_s1219" type="#_x0000_t32" style="position:absolute;left:6920;top:26817;width:437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usQAAADcAAAADwAAAGRycy9kb3ducmV2LnhtbERPS2sCMRC+F/wPYYTealYLUrZG8YEg&#10;PdW1pfQ2bKabrZvJmsTd7b9vhEJv8/E9Z7EabCM68qF2rGA6yUAQl07XXCl4O+0fnkCEiKyxcUwK&#10;fijAajm6W2CuXc9H6opYiRTCIUcFJsY2lzKUhiyGiWuJE/flvMWYoK+k9tincNvIWZbNpcWaU4PB&#10;lraGynNxtQqa7qW/vF+/L2b32p2K7cen2fhWqfvxsH4GEWmI/+I/90Gn+Y9zuD2TL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6eu6xAAAANwAAAAPAAAAAAAAAAAA&#10;AAAAAKECAABkcnMvZG93bnJldi54bWxQSwUGAAAAAAQABAD5AAAAkgMAAAAA&#10;" strokecolor="black [3213]">
                  <v:stroke endarrow="block"/>
                </v:shape>
                <v:shape id="Zone de texte 16" o:spid="_x0000_s1220" type="#_x0000_t202" style="position:absolute;left:8738;top:23891;width:13754;height:28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6I8MA&#10;AADcAAAADwAAAGRycy9kb3ducmV2LnhtbERPTWvCQBC9C/6HZQq9mY0KNUZXEUHIoT0YLb0O2TEJ&#10;zc6mu1uN/75bELzN433OejuYTlzJ+daygmmSgiCurG65VnA+HSYZCB+QNXaWScGdPGw349Eac21v&#10;fKRrGWoRQ9jnqKAJoc+l9FVDBn1ie+LIXawzGCJ0tdQObzHcdHKWpm/SYMuxocGe9g1V3+WvUfCx&#10;X5ZZMbu7r+W8OJTZz9S+Z59Kvb4MuxWIQEN4ih/uQsf58wX8PxMv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d6I8MAAADcAAAADwAAAAAAAAAAAAAAAACYAgAAZHJzL2Rv&#10;d25yZXYueG1sUEsFBgAAAAAEAAQA9QAAAIgDAAAAAA==&#10;" fillcolor="white [3201]" stroked="f" strokeweight=".5pt">
                  <v:textbox>
                    <w:txbxContent>
                      <w:p w:rsidR="0018446A" w:rsidRPr="00793257" w:rsidRDefault="0018446A"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y+v8UAAADcAAAADwAAAGRycy9kb3ducmV2LnhtbESPT0vDQBDF70K/wzIFb3bjH0TTbksr&#10;CPWg0CilxyE7TYLZ2ZAdk/TbOwfB2wzvzXu/WW2m0JqB+tREdnC7yMAQl9E3XDn4+ny9eQKTBNlj&#10;G5kcXCjBZj27WmHu48gHGgqpjIZwytFBLdLl1qaypoBpETti1c6xDyi69pX1PY4aHlp7l2WPNmDD&#10;2lBjRy81ld/FT3DwsTs97MfjRd75Wfj0Vgwp+bNz1/NpuwQjNMm/+e967xX/Xmn1GZ3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2y+v8UAAADcAAAADwAAAAAAAAAA&#10;AAAAAAChAgAAZHJzL2Rvd25yZXYueG1sUEsFBgAAAAAEAAQA+QAAAJMDAAAAAA==&#10;" strokecolor="black [3213]">
                  <v:stroke dashstyle="dash" endarrow="block"/>
                </v:shape>
                <v:oval id="Oval 140" o:spid="_x0000_s1222" style="position:absolute;left:3342;top:6638;width:3607;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0R8UA&#10;AADcAAAADwAAAGRycy9kb3ducmV2LnhtbESPQU/DMAyF70j7D5EncWPpEEKoWzZtY0yIC9DtB1iN&#10;11RrnNKEteXX4wMSNz/5fc/Py/XgG3WlLtaBDcxnGSjiMtiaKwOn48vdE6iYkC02gcnASBHWq8nN&#10;EnMbev6ka5EqJSEcczTgUmpzrWPpyGOchZZYdufQeUwiu0rbDnsJ942+z7JH7bFmueCwpZ2j8lJ8&#10;e6lR+I/Dobn8jO9v+3HcP7v+q9gaczsdNgtQiYb0b/6jX61wD1J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ovRHxQAAANwAAAAPAAAAAAAAAAAAAAAAAJgCAABkcnMv&#10;ZG93bnJldi54bWxQSwUGAAAAAAQABAD1AAAAigMAAAAA&#10;" fillcolor="white [3212]" strokecolor="#f79646 [3209]" strokeweight="2pt">
                  <v:textbox>
                    <w:txbxContent>
                      <w:p w:rsidR="0018446A" w:rsidRPr="00AE1405" w:rsidRDefault="0018446A"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Selon la façon dont est implémentée votre application WPF, le grant-type sera différent. Voici les relations entre le type d’implémentation et le grant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824C02"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r>
              <w:rPr>
                <w:lang w:val="fr-BE"/>
              </w:rPr>
              <w:t>i</w:t>
            </w:r>
            <w:r w:rsidR="00581385">
              <w:rPr>
                <w:lang w:val="fr-BE"/>
              </w:rPr>
              <w:t>mplicit</w:t>
            </w:r>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Pas le contrôle sur look &amp; feel de la page d’authentification</w:t>
            </w:r>
          </w:p>
        </w:tc>
      </w:tr>
      <w:tr w:rsidR="00581385" w:rsidRPr="00824C02"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r>
              <w:rPr>
                <w:lang w:val="fr-BE"/>
              </w:rPr>
              <w:t>c</w:t>
            </w:r>
            <w:r w:rsidR="00581385">
              <w:rPr>
                <w:lang w:val="fr-BE"/>
              </w:rPr>
              <w:t>lient_credentials</w:t>
            </w:r>
          </w:p>
        </w:tc>
        <w:tc>
          <w:tcPr>
            <w:tcW w:w="2433" w:type="dxa"/>
            <w:shd w:val="clear" w:color="auto" w:fill="92D050"/>
          </w:tcPr>
          <w:p w:rsidR="00581385" w:rsidRDefault="00581385" w:rsidP="00953FED">
            <w:pPr>
              <w:rPr>
                <w:lang w:val="fr-BE"/>
              </w:rPr>
            </w:pPr>
            <w:r>
              <w:rPr>
                <w:lang w:val="fr-BE"/>
              </w:rPr>
              <w:t>Contrôle sur le look &amp; feel</w:t>
            </w:r>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r w:rsidRPr="00581385">
              <w:rPr>
                <w:lang w:val="fr-BE"/>
              </w:rPr>
              <w:t xml:space="preserve">obfusqué </w:t>
            </w:r>
            <w:r>
              <w:rPr>
                <w:lang w:val="fr-BE"/>
              </w:rPr>
              <w:t>pour ne pas exposer le ClientId et Clientsecret</w:t>
            </w:r>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grant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r>
              <w:rPr>
                <w:lang w:val="fr-BE"/>
              </w:rPr>
              <w:t>Response type</w:t>
            </w:r>
            <w:r w:rsidR="00F67DFF">
              <w:rPr>
                <w:lang w:val="fr-BE"/>
              </w:rPr>
              <w:t>s</w:t>
            </w:r>
          </w:p>
        </w:tc>
      </w:tr>
      <w:tr w:rsidR="001762FC" w:rsidTr="001762FC">
        <w:tc>
          <w:tcPr>
            <w:tcW w:w="4428" w:type="dxa"/>
          </w:tcPr>
          <w:p w:rsidR="001762FC" w:rsidRDefault="00224011" w:rsidP="00AE1405">
            <w:pPr>
              <w:rPr>
                <w:lang w:val="fr-BE"/>
              </w:rPr>
            </w:pPr>
            <w:r>
              <w:rPr>
                <w:lang w:val="fr-BE"/>
              </w:rPr>
              <w:t>Authorization code</w:t>
            </w:r>
          </w:p>
        </w:tc>
        <w:tc>
          <w:tcPr>
            <w:tcW w:w="4428" w:type="dxa"/>
          </w:tcPr>
          <w:p w:rsidR="001762FC" w:rsidRDefault="00224011" w:rsidP="00AE1405">
            <w:pPr>
              <w:rPr>
                <w:lang w:val="fr-BE"/>
              </w:rPr>
            </w:pPr>
            <w:r>
              <w:rPr>
                <w:lang w:val="fr-BE"/>
              </w:rPr>
              <w:t>Authorization code</w:t>
            </w:r>
          </w:p>
        </w:tc>
      </w:tr>
      <w:tr w:rsidR="00BB4C18" w:rsidTr="00BB4C18">
        <w:trPr>
          <w:trHeight w:val="113"/>
        </w:trPr>
        <w:tc>
          <w:tcPr>
            <w:tcW w:w="4428" w:type="dxa"/>
            <w:vMerge w:val="restart"/>
          </w:tcPr>
          <w:p w:rsidR="00BB4C18" w:rsidRDefault="00BB4C18" w:rsidP="00AE1405">
            <w:pPr>
              <w:rPr>
                <w:lang w:val="fr-BE"/>
              </w:rPr>
            </w:pPr>
            <w:r>
              <w:rPr>
                <w:lang w:val="fr-BE"/>
              </w:rPr>
              <w:t>Implicit flow</w:t>
            </w:r>
          </w:p>
        </w:tc>
        <w:tc>
          <w:tcPr>
            <w:tcW w:w="4428" w:type="dxa"/>
          </w:tcPr>
          <w:p w:rsidR="00BB4C18" w:rsidRDefault="00BB4C18" w:rsidP="00AE1405">
            <w:pPr>
              <w:rPr>
                <w:lang w:val="fr-BE"/>
              </w:rPr>
            </w:pPr>
            <w:r>
              <w:rPr>
                <w:lang w:val="fr-BE"/>
              </w:rPr>
              <w:t>Token</w:t>
            </w:r>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r>
              <w:rPr>
                <w:lang w:val="fr-BE"/>
              </w:rPr>
              <w:t>Authorization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r>
              <w:rPr>
                <w:lang w:val="fr-BE"/>
              </w:rPr>
              <w:t>Identity token</w:t>
            </w:r>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credentials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Password</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r>
              <w:rPr>
                <w:lang w:val="fr-BE"/>
              </w:rPr>
              <w:t>Refresh token</w:t>
            </w:r>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Relations entre les grant types et response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Type token</w:t>
            </w:r>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Récupérer un RPT token</w:t>
            </w:r>
          </w:p>
        </w:tc>
        <w:tc>
          <w:tcPr>
            <w:tcW w:w="4428" w:type="dxa"/>
          </w:tcPr>
          <w:p w:rsidR="000A42AE" w:rsidRDefault="000A42AE" w:rsidP="009A1CEC">
            <w:pPr>
              <w:rPr>
                <w:lang w:val="fr-BE"/>
              </w:rPr>
            </w:pPr>
            <w:r>
              <w:rPr>
                <w:lang w:val="fr-BE"/>
              </w:rPr>
              <w:t>uma_authorization</w:t>
            </w:r>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r>
              <w:rPr>
                <w:lang w:val="fr-BE"/>
              </w:rPr>
              <w:t>uma_protection</w:t>
            </w:r>
          </w:p>
        </w:tc>
      </w:tr>
      <w:tr w:rsidR="008468DD" w:rsidTr="009A1CEC">
        <w:trPr>
          <w:trHeight w:val="113"/>
        </w:trPr>
        <w:tc>
          <w:tcPr>
            <w:tcW w:w="4428" w:type="dxa"/>
            <w:vMerge w:val="restart"/>
          </w:tcPr>
          <w:p w:rsidR="008468DD" w:rsidRDefault="008468DD" w:rsidP="009A1CEC">
            <w:pPr>
              <w:rPr>
                <w:lang w:val="fr-BE"/>
              </w:rPr>
            </w:pPr>
            <w:r>
              <w:rPr>
                <w:lang w:val="fr-BE"/>
              </w:rPr>
              <w:t>Récupérer un identity token</w:t>
            </w:r>
          </w:p>
        </w:tc>
        <w:tc>
          <w:tcPr>
            <w:tcW w:w="4428" w:type="dxa"/>
          </w:tcPr>
          <w:p w:rsidR="008468DD" w:rsidRDefault="008468DD" w:rsidP="009A1CEC">
            <w:pPr>
              <w:rPr>
                <w:lang w:val="fr-BE"/>
              </w:rPr>
            </w:pPr>
            <w:r>
              <w:rPr>
                <w:lang w:val="fr-BE"/>
              </w:rPr>
              <w:t>Openid</w:t>
            </w:r>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r>
              <w:rPr>
                <w:lang w:val="fr-BE"/>
              </w:rPr>
              <w:t>Role</w:t>
            </w:r>
          </w:p>
        </w:tc>
      </w:tr>
      <w:tr w:rsidR="008468DD" w:rsidRPr="00824C02" w:rsidTr="009A1CEC">
        <w:trPr>
          <w:trHeight w:val="112"/>
        </w:trPr>
        <w:tc>
          <w:tcPr>
            <w:tcW w:w="4428" w:type="dxa"/>
            <w:vMerge/>
          </w:tcPr>
          <w:p w:rsidR="008468DD" w:rsidRDefault="008468DD" w:rsidP="009A1CEC">
            <w:pPr>
              <w:rPr>
                <w:lang w:val="fr-BE"/>
              </w:rPr>
            </w:pPr>
          </w:p>
        </w:tc>
        <w:tc>
          <w:tcPr>
            <w:tcW w:w="4428" w:type="dxa"/>
            <w:tcBorders>
              <w:bottom w:val="single" w:sz="4" w:space="0" w:color="auto"/>
            </w:tcBorders>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entre le type de token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uris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r w:rsidR="00D90569">
        <w:rPr>
          <w:lang w:val="fr-BE"/>
        </w:rPr>
        <w:t>implicit</w:t>
      </w:r>
    </w:p>
    <w:p w:rsidR="009F1EAB" w:rsidRDefault="009F1EAB" w:rsidP="009F1EAB">
      <w:pPr>
        <w:pStyle w:val="ListParagraph"/>
        <w:numPr>
          <w:ilvl w:val="0"/>
          <w:numId w:val="3"/>
        </w:numPr>
        <w:rPr>
          <w:lang w:val="fr-BE"/>
        </w:rPr>
      </w:pPr>
      <w:r>
        <w:rPr>
          <w:lang w:val="fr-BE"/>
        </w:rPr>
        <w:t>Response types : token, id_token</w:t>
      </w:r>
    </w:p>
    <w:p w:rsidR="009F1EAB" w:rsidRPr="009F1EAB" w:rsidRDefault="009F1EAB" w:rsidP="009F1EAB">
      <w:pPr>
        <w:pStyle w:val="ListParagraph"/>
        <w:numPr>
          <w:ilvl w:val="0"/>
          <w:numId w:val="3"/>
        </w:numPr>
      </w:pPr>
      <w:r w:rsidRPr="009F1EAB">
        <w:t>Scopes : openid, profile, role, uma_authorization, uma_protection</w:t>
      </w:r>
    </w:p>
    <w:p w:rsidR="009F1EAB" w:rsidRDefault="009F1EAB" w:rsidP="009F1EAB"/>
    <w:p w:rsidR="009F1EAB" w:rsidRPr="009F1EAB" w:rsidRDefault="00E41C5E" w:rsidP="009F1EAB">
      <w:pPr>
        <w:jc w:val="center"/>
      </w:pPr>
      <w:r>
        <w:rPr>
          <w:noProof/>
        </w:rPr>
        <w:drawing>
          <wp:inline distT="0" distB="0" distL="0" distR="0">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Apis\ClientApi\v1\ClientsController\Get</w:t>
      </w:r>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les URLs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Ajouter le rôle marketing au resource owner</w:t>
      </w:r>
      <w:bookmarkEnd w:id="53"/>
    </w:p>
    <w:p w:rsidR="00486B70" w:rsidRDefault="00486B70" w:rsidP="00CD6F99">
      <w:pPr>
        <w:rPr>
          <w:lang w:val="fr-BE"/>
        </w:rPr>
      </w:pPr>
    </w:p>
    <w:p w:rsidR="00E21C43" w:rsidRDefault="00BC57A8" w:rsidP="00CD6F99">
      <w:pPr>
        <w:rPr>
          <w:lang w:val="fr-BE"/>
        </w:rPr>
      </w:pPr>
      <w:r>
        <w:rPr>
          <w:lang w:val="fr-BE"/>
        </w:rPr>
        <w:t xml:space="preserve">Le rôle « marketing » doit être ajouté au resource owner autrement la politique d’autorisation ne passera jamais. </w:t>
      </w:r>
      <w:r w:rsidR="00CA22DB">
        <w:rPr>
          <w:lang w:val="fr-BE"/>
        </w:rPr>
        <w:t>Editez les propriétés d</w:t>
      </w:r>
      <w:r w:rsidR="001C4005">
        <w:rPr>
          <w:lang w:val="fr-BE"/>
        </w:rPr>
        <w:t>u resource owner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r w:rsidR="00ED6989">
        <w:rPr>
          <w:lang w:val="fr-BE"/>
        </w:rPr>
        <w:t>URLs</w:t>
      </w:r>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nuget packages </w:t>
      </w:r>
      <w:r w:rsidR="00E1432C">
        <w:rPr>
          <w:lang w:val="fr-BE"/>
        </w:rPr>
        <w:t>« </w:t>
      </w:r>
      <w:r w:rsidR="00E1432C" w:rsidRPr="00A47061">
        <w:rPr>
          <w:i/>
          <w:lang w:val="fr-BE"/>
        </w:rPr>
        <w:t>SimpleIdentityServer.UmaIntrospection.Authentication</w:t>
      </w:r>
      <w:r w:rsidR="00E1432C">
        <w:rPr>
          <w:lang w:val="fr-BE"/>
        </w:rPr>
        <w:t> » et « </w:t>
      </w:r>
      <w:r w:rsidR="00E1432C" w:rsidRPr="00A47061">
        <w:rPr>
          <w:i/>
          <w:lang w:val="fr-BE"/>
        </w:rPr>
        <w:t>SimpleIdentityServer.Uma.Authorization</w:t>
      </w:r>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ConfigureServices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18446A" w:rsidRDefault="0018446A"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 xml:space="preserve">L’opération « ClientController/Get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Avant de commencer n’oubliez pas d’installer le nuget package « </w:t>
      </w:r>
      <w:r w:rsidR="00F50EF0">
        <w:rPr>
          <w:lang w:val="fr-BE"/>
        </w:rPr>
        <w:t>SimpleIdentityServer.Proxy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r w:rsidR="00AA45FC">
        <w:rPr>
          <w:lang w:val="fr-BE"/>
        </w:rPr>
        <w:t>identity token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utilisez le code suivant pour récupérer le RPT token.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roofErr w:type="spellEnd"/>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GetRptToken en n’oubliant pas de passer en paramètre </w:t>
      </w:r>
      <w:r w:rsidR="007A42D0">
        <w:rPr>
          <w:lang w:val="fr-BE"/>
        </w:rPr>
        <w:t xml:space="preserve">les tokens (identity &amp; access)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18446A" w:rsidRDefault="0018446A"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 xml:space="preserve">Si vous voulez exécuter l’exemple complet ouvrez la solution « Scenario1\WpfClient » du repository </w:t>
      </w:r>
      <w:r w:rsidRPr="00065699">
        <w:rPr>
          <w:lang w:val="fr-BE"/>
        </w:rPr>
        <w:t>« SimpleIdentityServer.Samples »</w:t>
      </w:r>
      <w:r>
        <w:rPr>
          <w:lang w:val="fr-BE"/>
        </w:rPr>
        <w:t xml:space="preserve"> et mettez à jour les propriétés dans les fichiers « UI\WpfClient\SecurityProxyClientApi » &amp; « UI\WpfClient\Constants » &amp; « Api\ClientApi\Startup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workflow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est pas nécessaire de passer un identity-token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18446A" w:rsidRPr="00392B0F" w:rsidRDefault="0018446A"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ED2A95" w:rsidRDefault="0018446A"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18446A" w:rsidRPr="00793257" w:rsidRDefault="0018446A"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R4sUA&#10;AADcAAAADwAAAGRycy9kb3ducmV2LnhtbESPQWvCQBSE7wX/w/IEb3VjhDamriKCkIMeGpVeH9nX&#10;JDT7Nu6uGv+9Wyj0OMzMN8xyPZhO3Mj51rKC2TQBQVxZ3XKt4HTcvWYgfEDW2FkmBQ/ysF6NXpaY&#10;a3vnT7qVoRYRwj5HBU0IfS6lrxoy6Ke2J47et3UGQ5SultrhPcJNJ9MkeZMGW44LDfa0baj6Ka9G&#10;wWG7KLMifbivxbzYldllZvfZWanJeNh8gAg0hP/wX7vQCtLkH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tHixQAAANwAAAAPAAAAAAAAAAAAAAAAAJgCAABkcnMv&#10;ZG93bnJldi54bWxQSwUGAAAAAAQABAD1AAAAigMAAAAA&#10;" fillcolor="white [3201]" stroked="f" strokeweight=".5pt">
                  <v:textbox>
                    <w:txbxContent>
                      <w:p w:rsidR="0018446A" w:rsidRPr="00392B0F" w:rsidRDefault="0018446A" w:rsidP="00ED2A95">
                        <w:pPr>
                          <w:rPr>
                            <w:lang w:val="fr-BE"/>
                          </w:rPr>
                        </w:pPr>
                        <w:r>
                          <w:rPr>
                            <w:rFonts w:eastAsia="Calibri"/>
                            <w:lang w:val="fr-BE"/>
                          </w:rPr>
                          <w:t xml:space="preserve">Récupérer RPT </w:t>
                        </w:r>
                        <w:proofErr w:type="spellStart"/>
                        <w:r>
                          <w:rPr>
                            <w:rFonts w:eastAsia="Calibri"/>
                            <w:lang w:val="fr-BE"/>
                          </w:rPr>
                          <w:t>token</w:t>
                        </w:r>
                        <w:proofErr w:type="spellEnd"/>
                      </w:p>
                    </w:txbxContent>
                  </v:textbox>
                </v:shape>
                <v:rect id="Rectangle 183" o:spid="_x0000_s1229" style="position:absolute;left:2487;top:731;width:877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1Qt8MA&#10;AADcAAAADwAAAGRycy9kb3ducmV2LnhtbERPTWsCMRC9F/wPYYReRLNVK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1Qt8MAAADcAAAADwAAAAAAAAAAAAAAAACYAgAAZHJzL2Rv&#10;d25yZXYueG1sUEsFBgAAAAAEAAQA9QAAAIgDAAAAAA==&#10;" filled="f" strokecolor="black [3213]" strokeweight="2pt">
                  <v:textbox>
                    <w:txbxContent>
                      <w:p w:rsidR="0018446A" w:rsidRPr="00ED2A95" w:rsidRDefault="0018446A"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TIw8MA&#10;AADcAAAADwAAAGRycy9kb3ducmV2LnhtbERPTWsCMRC9F/wPYYReRLMVKb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TIw8MAAADcAAAADwAAAAAAAAAAAAAAAACYAgAAZHJzL2Rv&#10;d25yZXYueG1sUEsFBgAAAAAEAAQA9QAAAIgDAAAAAA==&#10;" filled="f" strokecolor="black [3213]" strokeweight="2pt">
                  <v:textbox>
                    <w:txbxContent>
                      <w:p w:rsidR="0018446A" w:rsidRPr="00F776A4" w:rsidRDefault="0018446A"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WMMA&#10;AADcAAAADwAAAGRycy9kb3ducmV2LnhtbERPTWsCMRC9F/wPYYReRLMVLLI1igjWRbCgrYfehs24&#10;WdxMwibV9d8boeBtHu9zZovONuJCbagdK3gbZSCIS6drrhT8fK+HUxAhImtsHJOCGwVYzHsvM8y1&#10;u/KeLodYiRTCIUcFJkafSxlKQxbDyHnixJ1cazEm2FZSt3hN4baR4yx7lxZrTg0GPa0MlefDn1Ww&#10;3pjBUm53R1+Er5MdF/5zM/hV6rXfLT9AROriU/zvLnSaP53A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WMMAAADcAAAADwAAAAAAAAAAAAAAAACYAgAAZHJzL2Rv&#10;d25yZXYueG1sUEsFBgAAAAAEAAQA9QAAAIgDAAAAAA==&#10;" filled="f" strokecolor="black [3213]" strokeweight="2pt">
                  <v:textbox>
                    <w:txbxContent>
                      <w:p w:rsidR="0018446A" w:rsidRPr="00F776A4" w:rsidRDefault="0018446A"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YyzcMAAADcAAAADwAAAGRycy9kb3ducmV2LnhtbERPTWvCQBC9F/oflil4qxsFk5C6SigI&#10;VU/Vll6H7JjEZmfD7jZGf71bKPQ2j/c5y/VoOjGQ861lBbNpAoK4srrlWsHHcfOcg/ABWWNnmRRc&#10;ycN69fiwxELbC7/TcAi1iCHsC1TQhNAXUvqqIYN+anviyJ2sMxgidLXUDi8x3HRyniSpNNhybGiw&#10;p9eGqu/Dj1GQV7uzK7NyO1t89tltmO/TzVem1ORpLF9ABBrDv/jP/abj/DyF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WMs3DAAAA3AAAAA8AAAAAAAAAAAAA&#10;AAAAoQIAAGRycy9kb3ducmV2LnhtbFBLBQYAAAAABAAEAPkAAACRAwAAAAA=&#10;" strokecolor="black [3213]"/>
                <v:line id="Connecteur droit 106" o:spid="_x0000_s1233" style="position:absolute;visibility:visible;mso-wrap-style:square" from="26519,5671" to="26519,22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SiE8MAAADcAAAADwAAAGRycy9kb3ducmV2LnhtbERPTWvCQBC9F/wPywi91Y0BjU1dJQiC&#10;tadqS69Ddpqkzc6G3TVGf71bKHibx/uc5XowrejJ+caygukkAUFcWt1wpeDjuH1agPABWWNrmRRc&#10;yMN6NXpYYq7tmd+pP4RKxBD2OSqoQ+hyKX1Zk0E/sR1x5L6tMxgidJXUDs8x3LQyTZK5NNhwbKix&#10;o01N5e/hZBQsyv2PK7LidTr77LJrn77Nt1+ZUo/joXgBEWgId/G/e6fj/OcU/p6JF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0ohPDAAAA3AAAAA8AAAAAAAAAAAAA&#10;AAAAoQIAAGRycy9kb3ducmV2LnhtbFBLBQYAAAAABAAEAPkAAACRAwAAAAA=&#10;" strokecolor="black [3213]"/>
                <v:line id="Connecteur droit 107" o:spid="_x0000_s1234" style="position:absolute;visibility:visible;mso-wrap-style:square" from="50628,5598" to="50628,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HiMQAAADcAAAADwAAAGRycy9kb3ducmV2LnhtbERPTWvCQBC9C/0PyxS86UZFY1NXCYLQ&#10;2pO2pdchO02i2dmwu8bor+8WCr3N433OatObRnTkfG1ZwWScgCAurK65VPDxvhstQfiArLGxTApu&#10;5GGzfhisMNP2ygfqjqEUMYR9hgqqENpMSl9UZNCPbUscuW/rDIYIXSm1w2sMN42cJslCGqw5NlTY&#10;0rai4ny8GAXLYn9yeZq/TuafbXrvpm+L3Veq1PCxz59BBOrDv/jP/aLj/KcZ/D4TL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AeIxAAAANwAAAAPAAAAAAAAAAAA&#10;AAAAAKECAABkcnMvZG93bnJldi54bWxQSwUGAAAAAAQABAD5AAAAkgMAAAAA&#10;" strokecolor="black [3213]"/>
                <v:rect id="Rectangle 201" o:spid="_x0000_s1235"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JfcUA&#10;AADcAAAADwAAAGRycy9kb3ducmV2LnhtbESPQWsCMRSE7wX/Q3hCL6JZ91DKahQR1EWwoLaH3h6b&#10;52bp5iVsUl3/vSkUPA4z8w0zX/a2FVfqQuNYwXSSgSCunG64VvB53ozfQYSIrLF1TAruFGC5GLzM&#10;sdDuxke6nmItEoRDgQpMjL6QMlSGLIaJ88TJu7jOYkyyq6Xu8JbgtpV5lr1Jiw2nBYOe1oaqn9Ov&#10;VbDZmdFK7g9fvgwfF5uXfrsbfSv1OuxXMxCR+vgM/7dLrSDPpvB3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Ql9xQAAANwAAAAPAAAAAAAAAAAAAAAAAJgCAABkcnMv&#10;ZG93bnJldi54bWxQSwUGAAAAAAQABAD1AAAAigMAAAAA&#10;" filled="f" strokecolor="black [3213]" strokeweight="2pt">
                  <v:textbox>
                    <w:txbxContent>
                      <w:p w:rsidR="0018446A" w:rsidRPr="00743622" w:rsidRDefault="0018446A"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tW6MUAAADcAAAADwAAAGRycy9kb3ducmV2LnhtbESPQWvCQBSE74L/YXlCb3VjoEaiqwRB&#10;aOup2uL1kX0m0ezbsLuNaX+9Wyh4HGbmG2a1GUwrenK+saxgNk1AEJdWN1wp+DzunhcgfEDW2Fom&#10;BT/kYbMej1aYa3vjD+oPoRIRwj5HBXUIXS6lL2sy6Ke2I47e2TqDIUpXSe3wFuGmlWmSzKXBhuNC&#10;jR1tayqvh2+jYFG+X1yRFW+zl68u++3T/Xx3ypR6mgzFEkSgITzC/+1XrSBNUvg7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5tW6MUAAADcAAAADwAAAAAAAAAA&#10;AAAAAAChAgAAZHJzL2Rvd25yZXYueG1sUEsFBgAAAAAEAAQA+QAAAJMDAAAAAA==&#10;" strokecolor="black [3213]"/>
                <v:shape id="Connecteur droit avec flèche 112" o:spid="_x0000_s1237" type="#_x0000_t32" style="position:absolute;left:7022;top:7711;width:31455;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BAe8UAAADcAAAADwAAAGRycy9kb3ducmV2LnhtbESPQWsCMRSE7wX/Q3iCt5rVg5TVKFUp&#10;FE92bZHeHpvXzdbNy5rE3fXfN4VCj8PMfMOsNoNtREc+1I4VzKYZCOLS6ZorBe+nl8cnECEia2wc&#10;k4I7BdisRw8rzLXr+Y26IlYiQTjkqMDE2OZShtKQxTB1LXHyvpy3GJP0ldQe+wS3jZxn2UJarDkt&#10;GGxpZ6i8FDeroOkO/fXj9n01+2N3KnbnT7P1rVKT8fC8BBFpiP/hv/arVjDPFvB7Jh0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BAe8UAAADcAAAADwAAAAAAAAAA&#10;AAAAAAChAgAAZHJzL2Rvd25yZXYueG1sUEsFBgAAAAAEAAQA+QAAAJMDA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UVfsEAAADcAAAADwAAAGRycy9kb3ducmV2LnhtbERPS2vCQBC+F/wPywi91Y1Sik2zigqC&#10;PbRgLMXjkJ08MDsbstMk/vvuodDjx/fOtpNr1UB9aDwbWC4SUMSFtw1XBr4ux6c1qCDIFlvPZOBO&#10;Abab2UOGqfUjn2nIpVIxhEOKBmqRLtU6FDU5DAvfEUeu9L1DibCvtO1xjOGu1askedEOG44NNXZ0&#10;qKm45T/OwOf++nwav+/ywa/C1/d8CMGWxjzOp90bKKFJ/sV/7pM1sEri2ngmHgG9+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JRV+wQAAANwAAAAPAAAAAAAAAAAAAAAA&#10;AKECAABkcnMvZG93bnJldi54bWxQSwUGAAAAAAQABAD5AAAAjwM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LQpcYAAADcAAAADwAAAGRycy9kb3ducmV2LnhtbESPzWrDMBCE74W8g9hAbo0cH0Jxo4T8&#10;ECg9tU5L6W2xtpYTa+VIiu2+fVUo9DjMzDfMajPaVvTkQ+NYwWKegSCunG64VvB2Ot4/gAgRWWPr&#10;mBR8U4DNenK3wkK7gV+pL2MtEoRDgQpMjF0hZagMWQxz1xEn78t5izFJX0vtcUhw28o8y5bSYsNp&#10;wWBHe0PVpbxZBW3/PFzfb+erObz0p3L/8Wl2vlNqNh23jyAijfE//Nd+0gryRQ6/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C0KXGAAAA3AAAAA8AAAAAAAAA&#10;AAAAAAAAoQIAAGRycy9kb3ducmV2LnhtbFBLBQYAAAAABAAEAPkAAACUAwAAAAA=&#10;" strokecolor="black [3213]">
                  <v:stroke endarrow="block"/>
                </v:shape>
                <v:shape id="Zone de texte 16" o:spid="_x0000_s1240" type="#_x0000_t202" style="position:absolute;left:8016;top:14428;width:13754;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BPMUA&#10;AADcAAAADwAAAGRycy9kb3ducmV2LnhtbESPQWvCQBSE7wX/w/IEb3WTCCVGVxFByMEemlp6fWSf&#10;STD7Nu6uGv99t1DocZiZb5j1djS9uJPznWUF6TwBQVxb3XGj4PR5eM1B+ICssbdMCp7kYbuZvKyx&#10;0PbBH3SvQiMihH2BCtoQhkJKX7dk0M/tQBy9s3UGQ5SukdrhI8JNL7MkeZMGO44LLQ60b6m+VDej&#10;4H2/rPIye7rv5aI8VPk1tcf8S6nZdNytQAQaw3/4r11qBVm6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E8xQAAANwAAAAPAAAAAAAAAAAAAAAAAJgCAABkcnMv&#10;ZG93bnJldi54bWxQSwUGAAAAAAQABAD1AAAAigMAAAAA&#10;" fillcolor="white [3201]" stroked="f" strokeweight=".5pt">
                  <v:textbox>
                    <w:txbxContent>
                      <w:p w:rsidR="0018446A" w:rsidRPr="00793257" w:rsidRDefault="0018446A"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GJpsQAAADcAAAADwAAAGRycy9kb3ducmV2LnhtbESPQWvCQBSE7wX/w/IK3upGkVJTV6mF&#10;gh4qNIp4fGSfSWj2bcg+k/jvXaHQ4zAz3zDL9eBq1VEbKs8GppMEFHHubcWFgePh6+UNVBBki7Vn&#10;MnCjAOvV6GmJqfU9/1CXSaEihEOKBkqRJtU65CU5DBPfEEfv4luHEmVbaNtiH+Gu1rMkedUOK44L&#10;JTb0WVL+m12dgf3mPN/2p5t880L4vMu6EOzFmPHz8PEOSmiQ//Bfe2sNzKZzeJyJR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sYmmxAAAANwAAAAPAAAAAAAAAAAA&#10;AAAAAKECAABkcnMvZG93bnJldi54bWxQSwUGAAAAAAQABAD5AAAAkgM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Toutefois la tâche où la notion de resource owner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v9b0A&#10;AADcAAAADwAAAGRycy9kb3ducmV2LnhtbERPyQrCMBC9C/5DGMGbpu5SjSKK4kEEl4PHoRnbYjMp&#10;TdT69+YgeHy8fb6sTSFeVLncsoJeNwJBnFidc6rgetl2piCcR9ZYWCYFH3KwXDQbc4y1ffOJXmef&#10;ihDCLkYFmfdlLKVLMjLourYkDtzdVgZ9gFUqdYXvEG4K2Y+isTSYc2jIsKR1Rsnj/DQKBsl96w3v&#10;RhN5OLpbVBcbue4p1W7VqxkIT7X/i3/uvVbQH4b54Uw4AnLx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0Pv9b0AAADcAAAADwAAAAAAAAAAAAAAAACYAgAAZHJzL2Rvd25yZXYu&#10;eG1sUEsFBgAAAAAEAAQA9QAAAIIDAAAAAA==&#10;" fillcolor="white [3212]" strokecolor="#a5a5a5 [2092]" strokeweight="2pt">
                  <v:textbox>
                    <w:txbxContent>
                      <w:p w:rsidR="0018446A" w:rsidRPr="00CE7C7A" w:rsidRDefault="0018446A"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9KbsQA&#10;AADcAAAADwAAAGRycy9kb3ducmV2LnhtbESPS4vCQBCE7wv+h6EFb+sk6qrEjCKKsodF8HHw2GQ6&#10;D8z0hMyo8d87Cwt7LKrqKypddaYWD2pdZVlBPIxAEGdWV1wouJx3n3MQziNrrC2Tghc5WC17Hykm&#10;2j75SI+TL0SAsEtQQel9k0jpspIMuqFtiIOX29agD7ItpG7xGeCmlqMomkqDFYeFEhvalJTdTnej&#10;YJzlO294/zWTPwd3jbp6KzexUoN+t16A8NT5//Bf+1srGE1i+D0TjoB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PSm7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vXMIA&#10;AADcAAAADwAAAGRycy9kb3ducmV2LnhtbESPT4vCMBTE74LfITxhbzY1LLJ0jSIFQfTkP9jjo3m2&#10;xealJFHrt98sCHscZuY3zGI12E48yIfWsYZZloMgrpxpudZwPm2mXyBCRDbYOSYNLwqwWo5HCyyM&#10;e/KBHsdYiwThUKCGJsa+kDJUDVkMmeuJk3d13mJM0tfSeHwmuO2kyvO5tNhyWmiwp7Kh6na8Ww3l&#10;xcttrA9Dpa5OlfiT7/ans9Yfk2H9DSLSEP/D7/bWaFCfCv7OpCM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i9cwgAAANwAAAAPAAAAAAAAAAAAAAAAAJgCAABkcnMvZG93&#10;bnJldi54bWxQSwUGAAAAAAQABAD1AAAAhwM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FxgsQA&#10;AADcAAAADwAAAGRycy9kb3ducmV2LnhtbESPQYvCMBSE7wv+h/AEb2uq7qrUpiKKiwcRrB48Pppn&#10;W2xeShO1++83grDHYWa+YZJlZ2rxoNZVlhWMhhEI4tzqigsF59P2cw7CeWSNtWVS8EsOlmnvI8FY&#10;2ycf6ZH5QgQIuxgVlN43sZQuL8mgG9qGOHhX2xr0QbaF1C0+A9zUchxFU2mw4rBQYkPrkvJbdjcK&#10;Jvl16w3/fM/k/uAuUVdv5Hqk1KDfrRYgPHX+P/xu77SC8dcEXmfCEZ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YL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SMSsUA&#10;AADcAAAADwAAAGRycy9kb3ducmV2LnhtbESPT2vCQBTE74V+h+UVvBTdGLRK6irFPyDkYlXi9ZF9&#10;TUKzb0N2NfHbu0Khx2FmfsMsVr2pxY1aV1lWMB5FIIhzqysuFJxPu+EchPPIGmvLpOBODlbL15cF&#10;Jtp2/E23oy9EgLBLUEHpfZNI6fKSDLqRbYiD92Nbgz7ItpC6xS7ATS3jKPqQBisOCyU2tC4p/z1e&#10;jYKUs3iWZWaT6kuVbu/TLnsfH5QavPVfnyA89f4//NfeawXxZALPM+EI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9IxKxQAAANwAAAAPAAAAAAAAAAAAAAAAAJgCAABkcnMv&#10;ZG93bnJldi54bWxQSwUGAAAAAAQABAD1AAAAigMAAAAA&#10;" adj="10814" fillcolor="white [3212]" strokecolor="#a5a5a5 [2092]" strokeweight="2pt">
                  <v:textbox>
                    <w:txbxContent>
                      <w:p w:rsidR="0018446A" w:rsidRDefault="0018446A" w:rsidP="006F304E"/>
                    </w:txbxContent>
                  </v:textbox>
                </v:shape>
                <v:roundrect id="Rounded Rectangle 245" o:spid="_x0000_s1249" style="position:absolute;left:18889;top:16626;width:12452;height:79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MbcQA&#10;AADcAAAADwAAAGRycy9kb3ducmV2LnhtbESPT4vCMBTE78J+h/AWvGnqv12pTWVRFA8i2N2Dx0fz&#10;bIvNS2myWr+9EQSPw8z8hkmWnanFlVpXWVYwGkYgiHOrKy4U/P1uBnMQziNrrC2Tgjs5WKYfvQRj&#10;bW98pGvmCxEg7GJUUHrfxFK6vCSDbmgb4uCdbWvQB9kWUrd4C3BTy3EUfUmDFYeFEhtalZRfsn+j&#10;YJKfN97wdvYt9wd3irp6LVcjpfqf3c8ChKfOv8Ov9k4rGE9n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0TG3EAAAA3AAAAA8AAAAAAAAAAAAAAAAAmAIAAGRycy9k&#10;b3ducmV2LnhtbFBLBQYAAAAABAAEAPUAAACJAw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jh8MA&#10;AADcAAAADwAAAGRycy9kb3ducmV2LnhtbESPQYvCMBSE78L+h/AWvGm6IsWtRhFF9ODFugreHs2z&#10;LTYvoclq999vBMHjMDPfMLNFZxpxp9bXlhV8DRMQxIXVNZcKfo6bwQSED8gaG8uk4I88LOYfvRlm&#10;2j74QPc8lCJC2GeooArBZVL6oiKDfmgdcfSutjUYomxLqVt8RLhp5ChJUmmw5rhQoaNVRcUt/zUK&#10;Tinnep3o23btVn5zoe/92Wml+p/dcgoiUBfe4Vd7pxWMxik8z8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gjh8MAAADcAAAADwAAAAAAAAAAAAAAAACYAgAAZHJzL2Rv&#10;d25yZXYueG1sUEsFBgAAAAAEAAQA9QAAAIgDAAAAAA==&#10;" adj="10814" fillcolor="white [3212]" strokecolor="#a5a5a5 [2092]" strokeweight="2pt">
                  <v:textbox>
                    <w:txbxContent>
                      <w:p w:rsidR="0018446A" w:rsidRDefault="0018446A"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3gcIA&#10;AADcAAAADwAAAGRycy9kb3ducmV2LnhtbESPzarCMBSE94LvEI7gTlP/pRpFvHhxIYLVhctDc2yL&#10;zUlpcrX37Y0guBxm5htmuW5MKR5Uu8KygkE/AkGcWl1wpuBy3vXmIJxH1lhaJgX/5GC9areWGGv7&#10;5BM9Ep+JAGEXo4Lc+yqW0qU5GXR9WxEH72Zrgz7IOpO6xmeAm1IOo2gqDRYcFnKsaJtTek/+jIJR&#10;ett5w7+TmTwc3TVqyh+5HSjV7TSbBQhPjf+GP+29VjAcz+B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neBwgAAANwAAAAPAAAAAAAAAAAAAAAAAJgCAABkcnMvZG93&#10;bnJldi54bWxQSwUGAAAAAAQABAD1AAAAhwMAAAAA&#10;" fillcolor="white [3212]" strokecolor="#a5a5a5 [2092]" strokeweight="2pt">
                  <v:textbox>
                    <w:txbxContent>
                      <w:p w:rsidR="0018446A" w:rsidRDefault="0018446A"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9x8EA&#10;AADcAAAADwAAAGRycy9kb3ducmV2LnhtbERPO2/CMBDeK/EfrENiKxcQaiFgENBWakceA+MRH0lE&#10;fE5tF8K/r4dKHT9978Wqs426sQ+1Ew2jYQaKpXCmllLD8fDxPAUVIomhxglreHCA1bL3tKDcuLvs&#10;+LaPpUohEnLSUMXY5oihqNhSGLqWJXEX5y3FBH2JxtM9hdsGx1n2gpZqSQ0VtbytuLjuf6yGchPc&#10;13n7fWxe/emBbxjf1zjTetDv1nNQkbv4L/5zfxoN40lam86kI4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3/cfBAAAA3AAAAA8AAAAAAAAAAAAAAAAAmAIAAGRycy9kb3du&#10;cmV2LnhtbFBLBQYAAAAABAAEAPUAAACGAwAAAAA=&#10;" adj="10814" fillcolor="white [3212]" strokecolor="#a5a5a5 [2092]" strokeweight="2pt">
                  <v:textbox>
                    <w:txbxContent>
                      <w:p w:rsidR="0018446A" w:rsidRDefault="0018446A"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Ressource : ClientApi / v1 / Clients / Get</w:t>
      </w:r>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grant type. Quel grant-type </w:t>
      </w:r>
      <w:r w:rsidRPr="00F45DC0">
        <w:rPr>
          <w:rFonts w:eastAsiaTheme="majorEastAsia"/>
          <w:lang w:val="fr-BE"/>
        </w:rPr>
        <w:t xml:space="preserve">choisirez </w:t>
      </w:r>
      <w:r w:rsidR="0001724C">
        <w:rPr>
          <w:rFonts w:eastAsiaTheme="majorEastAsia"/>
          <w:lang w:val="fr-BE"/>
        </w:rPr>
        <w:t>vous sachant qu’aucune interaction du resource owner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client_credentials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Grant-types : client credentials</w:t>
      </w:r>
    </w:p>
    <w:p w:rsidR="00E603C9" w:rsidRPr="00E603C9" w:rsidRDefault="00E603C9" w:rsidP="00E603C9">
      <w:pPr>
        <w:pStyle w:val="ListParagraph"/>
        <w:numPr>
          <w:ilvl w:val="0"/>
          <w:numId w:val="3"/>
        </w:numPr>
        <w:rPr>
          <w:rFonts w:eastAsiaTheme="majorEastAsia"/>
          <w:lang w:val="fr-BE"/>
        </w:rPr>
      </w:pPr>
      <w:r>
        <w:rPr>
          <w:rFonts w:eastAsiaTheme="majorEastAsia"/>
          <w:lang w:val="fr-BE"/>
        </w:rPr>
        <w:t>Scopes : uma_authorization et uma_protection</w:t>
      </w:r>
    </w:p>
    <w:p w:rsidR="00921928" w:rsidRDefault="00921928" w:rsidP="007650C9">
      <w:pPr>
        <w:rPr>
          <w:rFonts w:eastAsiaTheme="majorEastAsia"/>
          <w:lang w:val="fr-BE"/>
        </w:rPr>
      </w:pPr>
    </w:p>
    <w:p w:rsidR="00E603C9" w:rsidRDefault="006F429E" w:rsidP="006F429E">
      <w:pPr>
        <w:jc w:val="center"/>
        <w:rPr>
          <w:rFonts w:eastAsiaTheme="majorEastAsia"/>
          <w:lang w:val="fr-BE"/>
        </w:rPr>
      </w:pPr>
      <w:r>
        <w:rPr>
          <w:rFonts w:eastAsiaTheme="majorEastAsia"/>
          <w:noProof/>
        </w:rPr>
        <w:drawing>
          <wp:inline distT="0" distB="0" distL="0" distR="0">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resources\Apis\ClientApi\v1\ClientsController\Get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r>
        <w:rPr>
          <w:lang w:val="fr-BE"/>
        </w:rPr>
        <w:t>Allowed clients : Marketing API</w:t>
      </w:r>
    </w:p>
    <w:p w:rsidR="0005239A" w:rsidRPr="0005239A" w:rsidRDefault="0005239A" w:rsidP="0005239A">
      <w:pPr>
        <w:pStyle w:val="ListParagraph"/>
        <w:numPr>
          <w:ilvl w:val="0"/>
          <w:numId w:val="3"/>
        </w:numPr>
        <w:rPr>
          <w:lang w:val="fr-BE"/>
        </w:rPr>
      </w:pPr>
      <w:r>
        <w:rPr>
          <w:lang w:val="fr-BE"/>
        </w:rPr>
        <w:t>Permissions : execute</w:t>
      </w:r>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Le N</w:t>
      </w:r>
      <w:r w:rsidR="00A3422E">
        <w:rPr>
          <w:lang w:val="fr-BE"/>
        </w:rPr>
        <w:t>uget package « SimpleIdentityServer.Proxy » doit être installé. Récupérez d’abord l’access token valide pour les scopes « uma_protection » et « uma_authorization » en utilisant le grant type « client credentials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Pr>
                          <w:rFonts w:ascii="Consolas" w:hAnsi="Consolas" w:cs="Consolas"/>
                          <w:color w:val="000000"/>
                          <w:sz w:val="19"/>
                          <w:szCs w:val="19"/>
                        </w:rPr>
                        <w:t>)</w:t>
                      </w:r>
                    </w:p>
                    <w:p w:rsidR="0018446A" w:rsidRDefault="0018446A"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token</w:t>
      </w:r>
      <w:r w:rsidR="0054530F">
        <w:rPr>
          <w:lang w:val="fr-BE"/>
        </w:rPr>
        <w:t xml:space="preserve">. </w:t>
      </w:r>
      <w:r w:rsidR="00872C64">
        <w:rPr>
          <w:lang w:val="fr-BE"/>
        </w:rPr>
        <w:t xml:space="preserve">Ce dernier pourra ensuite être utilisé </w:t>
      </w:r>
      <w:r w:rsidR="0054530F">
        <w:rPr>
          <w:lang w:val="fr-BE"/>
        </w:rPr>
        <w:t>utilisé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8446A" w:rsidRDefault="0018446A"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18446A" w:rsidRDefault="0018446A"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 xml:space="preserve">Si vous voulez exécuter l’exemple complet ouvrez la solution « Scenario2\MarketingClient» du repository </w:t>
      </w:r>
      <w:r w:rsidRPr="00065699">
        <w:rPr>
          <w:lang w:val="fr-BE"/>
        </w:rPr>
        <w:t>« SimpleIdentityServer.Samples »</w:t>
      </w:r>
      <w:r>
        <w:rPr>
          <w:lang w:val="fr-BE"/>
        </w:rPr>
        <w:t xml:space="preserve"> et mettez à jour les propriétés.</w:t>
      </w:r>
    </w:p>
    <w:p w:rsidR="00F770E1" w:rsidRDefault="00F770E1" w:rsidP="00E4681A">
      <w:pPr>
        <w:rPr>
          <w:lang w:val="fr-BE"/>
        </w:rPr>
      </w:pPr>
      <w:r>
        <w:rPr>
          <w:lang w:val="fr-BE"/>
        </w:rPr>
        <w:t xml:space="preserve">Lancez les deux projets « ClientApi » &amp; « MarketingClient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administrator » peuvent voir le bouton « </w:t>
      </w:r>
      <w:r w:rsidR="000945BB">
        <w:rPr>
          <w:lang w:val="fr-BE"/>
        </w:rPr>
        <w:t>administrate</w:t>
      </w:r>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Comparé aux autres scénarios, le workflow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identity &amp; access tokens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tokens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18446A" w:rsidRDefault="0018446A"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18446A" w:rsidRPr="00793257" w:rsidRDefault="0018446A"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18446A" w:rsidRPr="00392B0F" w:rsidRDefault="0018446A"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ED2A95" w:rsidRDefault="0018446A"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776A4" w:rsidRDefault="0018446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743622" w:rsidRDefault="0018446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Zc8UA&#10;AADcAAAADwAAAGRycy9kb3ducmV2LnhtbESPQWvCQBSE74X+h+UJvdWNKW1jdBURhBzqoWnF6yP7&#10;TILZt+nuqvHfu4LQ4zAz3zDz5WA6cSbnW8sKJuMEBHFldcu1gt+fzWsGwgdkjZ1lUnAlD8vF89Mc&#10;c20v/E3nMtQiQtjnqKAJoc+l9FVDBv3Y9sTRO1hnMETpaqkdXiLcdDJNkg9psOW40GBP64aqY3ky&#10;CrbraZkV6dXtp2/Fpsz+JvYr2yn1MhpWMxCBhvAffrQLrSD9fIf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9plzxQAAANwAAAAPAAAAAAAAAAAAAAAAAJgCAABkcnMv&#10;ZG93bnJldi54bWxQSwUGAAAAAAQABAD1AAAAigMAAAAA&#10;" fillcolor="white [3201]" stroked="f" strokeweight=".5pt">
                  <v:textbox>
                    <w:txbxContent>
                      <w:p w:rsidR="0018446A" w:rsidRDefault="0018446A"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v:textbox>
                </v:shape>
                <v:shape id="Zone de texte 16" o:spid="_x0000_s1258" type="#_x0000_t202" style="position:absolute;left:27447;top:8713;width:18326;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xMQA&#10;AADcAAAADwAAAGRycy9kb3ducmV2LnhtbESPQWvCQBSE74L/YXkFb7oxgsToKkUQctBDY4vXR/Y1&#10;Cc2+jburxn/fLRQ8DjPzDbPZDaYTd3K+taxgPktAEFdWt1wr+DwfphkIH5A1dpZJwZM87Lbj0QZz&#10;bR/8Qfcy1CJC2OeooAmhz6X0VUMG/cz2xNH7ts5giNLVUjt8RLjpZJokS2mw5bjQYE/7hqqf8mYU&#10;nParMivSp7usFsWhzK5ze8y+lJq8De9rEIGG8Ar/twutIF0s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vsTEAAAA3AAAAA8AAAAAAAAAAAAAAAAAmAIAAGRycy9k&#10;b3ducmV2LnhtbFBLBQYAAAAABAAEAPUAAACJAwAAAAA=&#10;" fillcolor="white [3201]" stroked="f" strokeweight=".5pt">
                  <v:textbox>
                    <w:txbxContent>
                      <w:p w:rsidR="0018446A" w:rsidRPr="00793257" w:rsidRDefault="0018446A"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v:textbox>
                </v:shape>
                <v:shape id="Zone de texte 16" o:spid="_x0000_s1259" type="#_x0000_t202" style="position:absolute;left:8450;top:5486;width:10281;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T9cUA&#10;AADcAAAADwAAAGRycy9kb3ducmV2LnhtbESPQWvCQBSE7wX/w/IEb3VjLCWmriKCkIMeGpVeH9nX&#10;JDT7Nu6uGv+9Wyj0OMzMN8xyPZhO3Mj51rKC2TQBQVxZ3XKt4HTcvWYgfEDW2FkmBQ/ysF6NXpaY&#10;a3vnT7qVoRYRwj5HBU0IfS6lrxoy6Ke2J47et3UGQ5SultrhPcJNJ9MkeZcGW44LDfa0baj6Ka9G&#10;wWG7KLMifbivxbzYldllZvfZWanJeNh8gAg0hP/wX7vQCtL0DX7Px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P1xQAAANwAAAAPAAAAAAAAAAAAAAAAAJgCAABkcnMv&#10;ZG93bnJldi54bWxQSwUGAAAAAAQABAD1AAAAigMAAAAA&#10;" fillcolor="white [3201]" stroked="f" strokeweight=".5pt">
                  <v:textbox>
                    <w:txbxContent>
                      <w:p w:rsidR="0018446A" w:rsidRPr="00392B0F" w:rsidRDefault="0018446A"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tTHsYA&#10;AADcAAAADwAAAGRycy9kb3ducmV2LnhtbESPT2sCMRTE74V+h/AKvYhmXWiRrVFEUJeCBf8dvD02&#10;z83SzUvYRN1+e1Mo9DjMzG+Y6by3rbhRFxrHCsajDARx5XTDtYLjYTWcgAgRWWPrmBT8UID57Plp&#10;ioV2d97RbR9rkSAcClRgYvSFlKEyZDGMnCdO3sV1FmOSXS11h/cEt63Ms+xdWmw4LRj0tDRUfe+v&#10;VsFqYwYL+bk9+TJ8XWxe+vVmcFbq9aVffICI1Mf/8F+71Ary/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tTHsYAAADcAAAADwAAAAAAAAAAAAAAAACYAgAAZHJz&#10;L2Rvd25yZXYueG1sUEsFBgAAAAAEAAQA9QAAAIsDAAAAAA==&#10;" filled="f" strokecolor="black [3213]" strokeweight="2pt">
                  <v:textbox>
                    <w:txbxContent>
                      <w:p w:rsidR="0018446A" w:rsidRPr="00ED2A95" w:rsidRDefault="0018446A"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NacYA&#10;AADcAAAADwAAAGRycy9kb3ducmV2LnhtbESPT2sCMRTE7wW/Q3gFL1Kz7kHK1ihSUBehhfrn4O2x&#10;eW4WNy9hE3X99qZQ6HGYmd8ws0VvW3GjLjSOFUzGGQjiyumGawWH/ertHUSIyBpbx6TgQQEW88HL&#10;DAvt7vxDt12sRYJwKFCBidEXUobKkMUwdp44eWfXWYxJdrXUHd4T3LYyz7KptNhwWjDo6dNQddld&#10;rYLVxoyWcvt19GX4Ptu89OvN6KTU8LVffoCI1Mf/8F+71AryfAq/Z9IRkP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nNacYAAADcAAAADwAAAAAAAAAAAAAAAACYAgAAZHJz&#10;L2Rvd25yZXYueG1sUEsFBgAAAAAEAAQA9QAAAIsDAAAAAA==&#10;" filled="f" strokecolor="black [3213]" strokeweight="2pt">
                  <v:textbox>
                    <w:txbxContent>
                      <w:p w:rsidR="0018446A" w:rsidRPr="00F776A4" w:rsidRDefault="0018446A"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o8sYA&#10;AADcAAAADwAAAGRycy9kb3ducmV2LnhtbESPT2sCMRTE74V+h/AKvYhm3UMrW6OIoC4FC/47eHts&#10;npulm5ewibr99qZQ6HGYmd8w03lvW3GjLjSOFYxHGQjiyumGawXHw2o4AREissbWMSn4oQDz2fPT&#10;FAvt7ryj2z7WIkE4FKjAxOgLKUNlyGIYOU+cvIvrLMYku1rqDu8JbluZZ9mbtNhwWjDoaWmo+t5f&#10;rYLVxgwW8nN78mX4uti89OvN4KzU60u/+AARqY//4b92qRXk+Tv8nklH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o8sYAAADcAAAADwAAAAAAAAAAAAAAAACYAgAAZHJz&#10;L2Rvd25yZXYueG1sUEsFBgAAAAAEAAQA9QAAAIsDAAAAAA==&#10;" filled="f" strokecolor="black [3213]" strokeweight="2pt">
                  <v:textbox>
                    <w:txbxContent>
                      <w:p w:rsidR="0018446A" w:rsidRPr="00F776A4" w:rsidRDefault="0018446A"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Connecteur droit 106" o:spid="_x0000_s1264" style="position:absolute;visibility:visible;mso-wrap-style:square" from="26519,5671" to="26519,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qY+cYAAADcAAAADwAAAGRycy9kb3ducmV2LnhtbESPQWvCQBSE7wX/w/KE3urGgMamrhIE&#10;wdpTtaXXR/Y1SZt9G3bXGP31bqHgcZiZb5jlejCt6Mn5xrKC6SQBQVxa3XCl4OO4fVqA8AFZY2uZ&#10;FFzIw3o1elhiru2Z36k/hEpECPscFdQhdLmUvqzJoJ/Yjjh639YZDFG6SmqH5wg3rUyTZC4NNhwX&#10;auxoU1P5ezgZBYty/+OKrHidzj677Nqnb/PtV6bU43goXkAEGsI9/N/eaQVp+gx/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KmPnGAAAA3AAAAA8AAAAAAAAA&#10;AAAAAAAAoQIAAGRycy9kb3ducmV2LnhtbFBLBQYAAAAABAAEAPkAAACUAwAAAAA=&#10;" strokecolor="black [3213]"/>
                <v:line id="Connecteur droit 107" o:spid="_x0000_s1265" style="position:absolute;visibility:visible;mso-wrap-style:square" from="50628,5598" to="50863,2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mnucMAAADcAAAADwAAAGRycy9kb3ducmV2LnhtbERPz2vCMBS+D/wfwhO8zdSOWemMUgRh&#10;utPUseujeWurzUtJYq3765fDwOPH93u5HkwrenK+saxgNk1AEJdWN1wpOB23zwsQPiBrbC2Tgjt5&#10;WK9GT0vMtb3xJ/WHUIkYwj5HBXUIXS6lL2sy6Ke2I47cj3UGQ4SuktrhLYabVqZJMpcGG44NNXa0&#10;qam8HK5GwaLcn12RFbvZ61eX/fbpx3z7nSk1GQ/FG4hAQ3iI/93vWkH6E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pp7nDAAAA3AAAAA8AAAAAAAAAAAAA&#10;AAAAoQIAAGRycy9kb3ducmV2LnhtbFBLBQYAAAAABAAEAPkAAACRAwAAAAA=&#10;" strokecolor="black [3213]"/>
                <v:rect id="Rectangle 231" o:spid="_x0000_s1266" style="position:absolute;left:33986;top:849;width:8776;height:4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DwMYA&#10;AADcAAAADwAAAGRycy9kb3ducmV2LnhtbESPQWsCMRSE7wX/Q3hCL6JZt1DKahQR1KXQQm09eHts&#10;npvFzUvYRN3++0YQehxm5htmvuxtK67UhcaxgukkA0FcOd1wreDnezN+AxEissbWMSn4pQDLxeBp&#10;joV2N/6i6z7WIkE4FKjAxOgLKUNlyGKYOE+cvJPrLMYku1rqDm8JbluZZ9mrtNhwWjDoaW2oOu8v&#10;VsFmZ0Yr+f5x8GX4PNm89Nvd6KjU87BfzUBE6uN/+NEutYL8ZQr3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nDwMYAAADcAAAADwAAAAAAAAAAAAAAAACYAgAAZHJz&#10;L2Rvd25yZXYueG1sUEsFBgAAAAAEAAQA9QAAAIsDAAAAAA==&#10;" filled="f" strokecolor="black [3213]" strokeweight="2pt">
                  <v:textbox>
                    <w:txbxContent>
                      <w:p w:rsidR="0018446A" w:rsidRPr="00743622" w:rsidRDefault="0018446A"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ecVcYAAADcAAAADwAAAGRycy9kb3ducmV2LnhtbESPQWvCQBSE7wX/w/KE3urGlBpJXSUI&#10;Qq0ntaXXR/Y1Sc2+DbvbGPvru4LgcZiZb5jFajCt6Mn5xrKC6SQBQVxa3XCl4OO4eZqD8AFZY2uZ&#10;FFzIw2o5elhgru2Z99QfQiUihH2OCuoQulxKX9Zk0E9sRxy9b+sMhihdJbXDc4SbVqZJMpMGG44L&#10;NXa0rqk8HX6Ngnn5/uOKrNhOXz677K9Pd7PNV6bU43goXkEEGsI9fGu/aQXpcwr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3nFXGAAAA3AAAAA8AAAAAAAAA&#10;AAAAAAAAoQIAAGRycy9kb3ducmV2LnhtbFBLBQYAAAAABAAEAPkAAACUAwAAAAA=&#10;" strokecolor="black [3213]"/>
                <v:shape id="Connecteur droit avec flèche 112" o:spid="_x0000_s1268" type="#_x0000_t32" style="position:absolute;left:6831;top:7638;width:31456;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spXsYAAADcAAAADwAAAGRycy9kb3ducmV2LnhtbESPQWsCMRSE7wX/Q3hCbzWrQimrUaxS&#10;KD21a4t4e2yem7WblzWJu9t/3xQKHoeZ+YZZrgfbiI58qB0rmE4yEMSl0zVXCj73Lw9PIEJE1tg4&#10;JgU/FGC9Gt0tMdeu5w/qiliJBOGQowITY5tLGUpDFsPEtcTJOzlvMSbpK6k99gluGznLskdpsea0&#10;YLClraHyu7haBU331l++rueL2b13+2J7OJpn3yp1Px42CxCRhngL/7dftYLZfA5/Z9IR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7KV7GAAAA3AAAAA8AAAAAAAAA&#10;AAAAAAAAoQIAAGRycy9kb3ducmV2LnhtbFBLBQYAAAAABAAEAPkAAACUAw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TVxsQAAADcAAAADwAAAGRycy9kb3ducmV2LnhtbESPQWvCQBSE74L/YXmF3nRTK2JTV7EF&#10;wR4qmJbi8ZF9JqHZtyH7TOK/7xYEj8PMfMOsNoOrVUdtqDwbeJomoIhzbysuDHx/7SZLUEGQLdae&#10;ycCVAmzW49EKU+t7PlKXSaEihEOKBkqRJtU65CU5DFPfEEfv7FuHEmVbaNtiH+Gu1rMkWWiHFceF&#10;Eht6Lyn/zS7OwOHtNN/3P1f55Bfh00fWhWDPxjw+DNtXUEKD3MO39t4amD3P4f9MPA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BNXGxAAAANwAAAAPAAAAAAAAAAAA&#10;AAAAAKECAABkcnMvZG93bnJldi54bWxQSwUGAAAAAAQABAD5AAAAkgM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4UscYAAADcAAAADwAAAGRycy9kb3ducmV2LnhtbESPQUsDMRSE70L/Q3iF3mzWiiLbpkUr&#10;QvGk25bS22PzulndvGyTdHf990YoeBxm5htmsRpsIzryoXas4G6agSAuna65UrDbvt0+gQgRWWPj&#10;mBT8UIDVcnSzwFy7nj+pK2IlEoRDjgpMjG0uZSgNWQxT1xIn7+S8xZikr6T22Ce4beQsyx6lxZrT&#10;gsGW1obK7+JiFTTde3/eX77O5vWj2xbrw9G8+FapyXh4noOINMT/8LW90Qpm9w/wdyYd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eFLHGAAAA3AAAAA8AAAAAAAAA&#10;AAAAAAAAoQIAAGRycy9kb3ducmV2LnhtbFBLBQYAAAAABAAEAPkAAACUAw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ZLscUAAADcAAAADwAAAGRycy9kb3ducmV2LnhtbESPQWvCQBSE7wX/w/KE3nSjLa2mrmIL&#10;BT200FTE4yP7TEKzb0P2NYn/visIPQ4z8w2z2gyuVh21ofJsYDZNQBHn3lZcGDh8v08WoIIgW6w9&#10;k4ELBdisR3crTK3v+Yu6TAoVIRxSNFCKNKnWIS/JYZj6hjh6Z986lCjbQtsW+wh3tZ4nyZN2WHFc&#10;KLGht5Lyn+zXGfh8PT3u+uNFPngpfNpnXQj2bMz9eNi+gBIa5D98a++sgfnDM1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ZLscUAAADcAAAADwAAAAAAAAAA&#10;AAAAAAChAgAAZHJzL2Rvd25yZXYueG1sUEsFBgAAAAAEAAQA+QAAAJMDA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HjMQAAADcAAAADwAAAGRycy9kb3ducmV2LnhtbESP3WoCMRSE7wt9h3CE3pSarVKV1ShS&#10;KHgj+PcAp5vjZjE52W6iu/r0Rih4OczMN8xs0TkrLtSEyrOCz34GgrjwuuJSwWH/8zEBESKyRuuZ&#10;FFwpwGL++jLDXPuWt3TZxVIkCIccFZgY61zKUBhyGPq+Jk7e0TcOY5JNKXWDbYI7KwdZNpIOK04L&#10;Bmv6NlScdmenYDIe/v3imr7s7Z23V2OXm/OtVeqt1y2nICJ18Rn+b6+0gsF4BI8z6Qj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C4eMxAAAANwAAAAPAAAAAAAAAAAA&#10;AAAAAKECAABkcnMvZG93bnJldi54bWxQSwUGAAAAAAQABAD5AAAAkgM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CE7C7A" w:rsidRDefault="0018446A"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F645C7" w:rsidRDefault="0018446A"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lGaMQA&#10;AADcAAAADwAAAGRycy9kb3ducmV2LnhtbESPT4vCMBTE7wt+h/AEb5rq/tNqlKVLZQ8irOvB46N5&#10;tsXmpTSxrd/eCMIeh5n5DbPa9KYSLTWutKxgOolAEGdWl5wrOP6l4zkI55E1VpZJwY0cbNaDlxXG&#10;2nb8S+3B5yJA2MWooPC+jqV0WUEG3cTWxME728agD7LJpW6wC3BTyVkUfUiDJYeFAmtKCsouh6tR&#10;8JqdU294+/4pd3t3ivrqWyZTpUbD/msJwlPv/8PP9o9WMHtbwONMO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5RmjEAAAA3AAAAA8AAAAAAAAAAAAAAAAAmAIAAGRycy9k&#10;b3ducmV2LnhtbFBLBQYAAAAABAAEAPUAAACJAwAAAAA=&#10;" fillcolor="white [3212]" strokecolor="#a5a5a5 [2092]" strokeweight="2pt">
                  <v:textbox>
                    <w:txbxContent>
                      <w:p w:rsidR="0018446A" w:rsidRPr="00CE7C7A" w:rsidRDefault="0018446A"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p5KL4A&#10;AADcAAAADwAAAGRycy9kb3ducmV2LnhtbERPuwrCMBTdBf8hXMFNUxUfVKOIojiIYHVwvDTXttjc&#10;lCZq/XszCI6H816sGlOKF9WusKxg0I9AEKdWF5wpuF52vRkI55E1lpZJwYccrJbt1gJjbd98plfi&#10;MxFC2MWoIPe+iqV0aU4GXd9WxIG729qgD7DOpK7xHcJNKYdRNJEGCw4NOVa0ySl9JE+jYJTed97w&#10;fjyVx5O7RU25lZuBUt1Os56D8NT4v/jnPmgFw3G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qaeSi+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1GecMA&#10;AADcAAAADwAAAGRycy9kb3ducmV2LnhtbESPT4vCMBTE74LfITzBm023B5WuaVkKgujJPwt7fDTP&#10;tmzzUpKo9dubhQWPw8z8htmUo+nFnZzvLCv4SFIQxLXVHTcKLuftYg3CB2SNvWVS8CQPZTGdbDDX&#10;9sFHup9CIyKEfY4K2hCGXEpft2TQJ3Ygjt7VOoMhStdI7fAR4aaXWZoupcGO40KLA1Ut1b+nm1FQ&#10;fTu5C81xrLOrzSr8SfeH80Wp+Wz8+gQRaAzv8H97pxVkqxX8nYlHQB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1GecMAAADcAAAADwAAAAAAAAAAAAAAAACYAgAAZHJzL2Rv&#10;d25yZXYueG1sUEsFBgAAAAAEAAQA9QAAAIgD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kpTr4A&#10;AADcAAAADwAAAGRycy9kb3ducmV2LnhtbERPuwrCMBTdBf8hXMFNUxWtVKOIojiI4GNwvDTXttjc&#10;lCZq/XszCI6H854vG1OKF9WusKxg0I9AEKdWF5wpuF62vSkI55E1lpZJwYccLBft1hwTbd98otfZ&#10;ZyKEsEtQQe59lUjp0pwMur6tiAN3t7VBH2CdSV3jO4SbUg6jaCINFhwacqxonVP6OD+NglF633rD&#10;u3EsD0d3i5pyI9cDpbqdZjUD4anxf/HPvdcKhnFYG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9ZKU6+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acYA&#10;AADcAAAADwAAAGRycy9kb3ducmV2LnhtbESPQWvCQBSE70L/w/IKvUjdGLDW6CaUVqGQi7USr4/s&#10;axKafRuyq4n/vlsQPA4z8w2zyUbTigv1rrGsYD6LQBCXVjdcKTh+755fQTiPrLG1TAqu5CBLHyYb&#10;TLQd+IsuB1+JAGGXoILa+y6R0pU1GXQz2xEH78f2Bn2QfSV1j0OAm1bGUfQiDTYcFmrs6L2m8vdw&#10;NgpyLuJlUZiPXJ+afHtdDMV0vlfq6XF8W4PwNPp7+Nb+1Ari5Qr+z4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pacYAAADcAAAADwAAAAAAAAAAAAAAAACYAgAAZHJz&#10;L2Rvd25yZXYueG1sUEsFBgAAAAAEAAQA9QAAAIsDAAAAAA==&#10;" adj="10814" fillcolor="white [3212]" strokecolor="#a5a5a5 [2092]" strokeweight="2pt">
                  <v:textbox>
                    <w:txbxContent>
                      <w:p w:rsidR="0018446A" w:rsidRDefault="0018446A" w:rsidP="0053570A"/>
                    </w:txbxContent>
                  </v:textbox>
                </v:shape>
                <v:roundrect id="Rounded Rectangle 179" o:spid="_x0000_s1280" style="position:absolute;left:816;top:16548;width:12452;height:79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pVb74A&#10;AADcAAAADwAAAGRycy9kb3ducmV2LnhtbERPuwrCMBTdBf8hXMFNUxUfVKOIojiIYHVwvDTXttjc&#10;lCZq/XszCI6H816sGlOKF9WusKxg0I9AEKdWF5wpuF52vRkI55E1lpZJwYccrJbt1gJjbd98plfi&#10;MxFC2MWoIPe+iqV0aU4GXd9WxIG729qgD7DOpK7xHcJNKYdRNJEGCw4NOVa0ySl9JE+jYJTed97w&#10;fjyVx5O7RU25lZuBUt1Os56D8NT4v/jnPmgFw1mYH86EIy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6VW++AAAA3AAAAA8AAAAAAAAAAAAAAAAAmAIAAGRycy9kb3ducmV2&#10;LnhtbFBLBQYAAAAABAAEAPUAAACDAw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gBacQA&#10;AADcAAAADwAAAGRycy9kb3ducmV2LnhtbESPQWvCQBSE74X+h+UJ3upGDyFGVxFF9OClsS309sg+&#10;k2D27ZLdJvHfu4VCj8PMfMOst6NpRU+dbywrmM8SEMSl1Q1XCj6ux7cMhA/IGlvLpOBBHrab15c1&#10;5toO/E59ESoRIexzVFCH4HIpfVmTQT+zjjh6N9sZDFF2ldQdDhFuWrlIklQabDgu1OhoX1N5L36M&#10;gs+UC31I9P10cHt//Kbl5ctppaaTcbcCEWgM/+G/9lkrWGRz+D0Tj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oAWn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ug8MA&#10;AADcAAAADwAAAGRycy9kb3ducmV2LnhtbESPT4vCMBTE78J+h/AW9qapFV2pjbK4uHgQwa4Hj4/m&#10;9Q82L6WJWr+9EQSPw8z8hklXvWnElTpXW1YwHkUgiHOray4VHP83wzkI55E1NpZJwZ0crJYfgxQT&#10;bW98oGvmSxEg7BJUUHnfJlK6vCKDbmRb4uAVtjPog+xKqTu8BbhpZBxFM2mw5rBQYUvrivJzdjEK&#10;Jnmx8Yb/pt9yt3enqG9+5Xqs1Ndn/7MA4an37/CrvdUK4n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Rug8MAAADcAAAADwAAAAAAAAAAAAAAAACYAgAAZHJzL2Rv&#10;d25yZXYueG1sUEsFBgAAAAAEAAQA9QAAAIgDAAAAAA==&#10;" fillcolor="white [3212]" strokecolor="#a5a5a5 [2092]" strokeweight="2pt">
                  <v:textbox>
                    <w:txbxContent>
                      <w:p w:rsidR="0018446A" w:rsidRDefault="0018446A"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VLMQA&#10;AADcAAAADwAAAGRycy9kb3ducmV2LnhtbESPzW7CMBCE70i8g7WVeoNNqUR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q1Sz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TbMIA&#10;AADcAAAADwAAAGRycy9kb3ducmV2LnhtbESPzarCMBSE94LvEI7gTlP/pRpFvHhxIYLVhctDc2yL&#10;zUlpcrX37Y0guBxm5htmuW5MKR5Uu8KygkE/AkGcWl1wpuBy3vXmIJxH1lhaJgX/5GC9areWGGv7&#10;5BM9Ep+JAGEXo4Lc+yqW0qU5GXR9WxEH72Zrgz7IOpO6xmeAm1IOo2gqDRYcFnKsaJtTek/+jIJR&#10;ett5w7+TmTwc3TVqyh+5HSjV7TSbBQhPjf+GP+29VjCcj+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VNswgAAANwAAAAPAAAAAAAAAAAAAAAAAJgCAABkcnMvZG93&#10;bnJldi54bWxQSwUGAAAAAAQABAD1AAAAhwMAAAAA&#10;" fillcolor="white [3212]" strokecolor="#a5a5a5 [2092]" strokeweight="2pt">
                  <v:textbox>
                    <w:txbxContent>
                      <w:p w:rsidR="0018446A" w:rsidRPr="00F645C7" w:rsidRDefault="0018446A"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v:textbox>
                </v:roundrect>
                <v:shape id="Chevron 211" o:spid="_x0000_s1285" type="#_x0000_t55" style="position:absolute;left:13280;top:17950;width:4833;height:4826;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ow8QA&#10;AADcAAAADwAAAGRycy9kb3ducmV2LnhtbESPzW7CMBCE70i8g7WVeoNNkUppikH8FAmOpRx63Mbb&#10;JGq8DrYL4e0xUiWOo5n5RjOdd7ZRJ/ahdqLhaZiBYimcqaXUcPjcDCagQiQx1DhhDRcOMJ/1e1PK&#10;jTvLB5/2sVQJIiEnDVWMbY4YioothaFrWZL347ylmKQv0Xg6J7htcJRlY7RUS1qoqOVVxcXv/s9q&#10;KJfB7b5Xx0Pz4r8uuMb4vsBXrR8fusUbqMhdvIf/21ujYTR5htuZdARw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P6MPEAAAA3AAAAA8AAAAAAAAAAAAAAAAAmAIAAGRycy9k&#10;b3ducmV2LnhtbFBLBQYAAAAABAAEAPUAAACJAwAAAAA=&#10;" adj="10814" fillcolor="white [3212]" strokecolor="#a5a5a5 [2092]" strokeweight="2pt">
                  <v:textbox>
                    <w:txbxContent>
                      <w:p w:rsidR="0018446A" w:rsidRDefault="0018446A"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r w:rsidR="00EB41BE">
        <w:rPr>
          <w:lang w:val="fr-BE"/>
        </w:rPr>
        <w:t>WebSite</w:t>
      </w:r>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r w:rsidR="00102FB2">
        <w:rPr>
          <w:lang w:val="fr-BE"/>
        </w:rPr>
        <w:t>WebSite \ Scenario3 \ Home \ Admin</w:t>
      </w:r>
    </w:p>
    <w:p w:rsidR="008F19CE" w:rsidRDefault="008F19CE" w:rsidP="008F19CE">
      <w:pPr>
        <w:pStyle w:val="NoSpacing"/>
        <w:numPr>
          <w:ilvl w:val="0"/>
          <w:numId w:val="3"/>
        </w:numPr>
        <w:rPr>
          <w:lang w:val="fr-BE"/>
        </w:rPr>
      </w:pPr>
      <w:r>
        <w:rPr>
          <w:lang w:val="fr-BE"/>
        </w:rPr>
        <w:t xml:space="preserve">Liste des clients autorisés : </w:t>
      </w:r>
      <w:r w:rsidR="002D0398">
        <w:rPr>
          <w:lang w:val="fr-BE"/>
        </w:rPr>
        <w:t>WebSite</w:t>
      </w:r>
    </w:p>
    <w:p w:rsidR="008F19CE" w:rsidRDefault="008F19CE" w:rsidP="008F19CE">
      <w:pPr>
        <w:pStyle w:val="NoSpacing"/>
        <w:numPr>
          <w:ilvl w:val="0"/>
          <w:numId w:val="3"/>
        </w:numPr>
        <w:rPr>
          <w:lang w:val="fr-BE"/>
        </w:rPr>
      </w:pPr>
      <w:r>
        <w:rPr>
          <w:lang w:val="fr-BE"/>
        </w:rPr>
        <w:t xml:space="preserve">Liste des claims : </w:t>
      </w:r>
      <w:r w:rsidR="002D0398">
        <w:rPr>
          <w:lang w:val="fr-BE"/>
        </w:rPr>
        <w:t>rôle « administrator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grant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grant type choisi sera « password ». </w:t>
      </w:r>
      <w:r w:rsidR="00A13D85">
        <w:rPr>
          <w:lang w:val="fr-BE"/>
        </w:rPr>
        <w:t xml:space="preserve">Faîtes bien attention si vous choisissez </w:t>
      </w:r>
      <w:r w:rsidR="00F23732">
        <w:rPr>
          <w:lang w:val="fr-BE"/>
        </w:rPr>
        <w:t>ce grant-type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grant-type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uma_authorization » &amp; « uma_protection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url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Grant types : implicit</w:t>
      </w:r>
    </w:p>
    <w:p w:rsidR="0008465F" w:rsidRDefault="0008465F" w:rsidP="00494C7F">
      <w:pPr>
        <w:pStyle w:val="ListParagraph"/>
        <w:numPr>
          <w:ilvl w:val="0"/>
          <w:numId w:val="3"/>
        </w:numPr>
        <w:rPr>
          <w:lang w:val="fr-BE"/>
        </w:rPr>
      </w:pPr>
      <w:r>
        <w:rPr>
          <w:lang w:val="fr-BE"/>
        </w:rPr>
        <w:t>Response types : token &amp; id_token</w:t>
      </w:r>
    </w:p>
    <w:p w:rsidR="0008465F" w:rsidRPr="00F21551" w:rsidRDefault="0008465F" w:rsidP="00494C7F">
      <w:pPr>
        <w:pStyle w:val="ListParagraph"/>
        <w:numPr>
          <w:ilvl w:val="0"/>
          <w:numId w:val="3"/>
        </w:numPr>
      </w:pPr>
      <w:r w:rsidRPr="00F21551">
        <w:t>Scopes : uma_protection, uma_authorization, role, openid, profile</w:t>
      </w:r>
    </w:p>
    <w:p w:rsidR="00374E4A" w:rsidRPr="00F21551" w:rsidRDefault="00374E4A" w:rsidP="00E4681A"/>
    <w:p w:rsidR="008728B7" w:rsidRDefault="008728B7" w:rsidP="008728B7">
      <w:pPr>
        <w:jc w:val="center"/>
        <w:rPr>
          <w:lang w:val="fr-BE"/>
        </w:rPr>
      </w:pPr>
      <w:r>
        <w:rPr>
          <w:noProof/>
        </w:rPr>
        <w:drawing>
          <wp:inline distT="0" distB="0" distL="0" distR="0">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WebSite \ Scenario3 \ Home \ Admin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r w:rsidRPr="00770A3A">
        <w:rPr>
          <w:lang w:val="fr-BE"/>
        </w:rPr>
        <w:t xml:space="preserve">Allowed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r w:rsidR="00770A3A">
        <w:rPr>
          <w:lang w:val="fr-BE"/>
        </w:rPr>
        <w:t>read</w:t>
      </w:r>
    </w:p>
    <w:p w:rsidR="00770A3A" w:rsidRPr="00770A3A" w:rsidRDefault="00770A3A" w:rsidP="004066E9">
      <w:pPr>
        <w:pStyle w:val="ListParagraph"/>
        <w:numPr>
          <w:ilvl w:val="0"/>
          <w:numId w:val="3"/>
        </w:numPr>
        <w:rPr>
          <w:lang w:val="fr-BE"/>
        </w:rPr>
      </w:pPr>
      <w:r>
        <w:rPr>
          <w:lang w:val="fr-BE"/>
        </w:rPr>
        <w:t>Allowed claims : rôle « administrator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administrator » au resource owner</w:t>
      </w:r>
      <w:bookmarkEnd w:id="66"/>
    </w:p>
    <w:p w:rsidR="00C05707" w:rsidRDefault="00C05707" w:rsidP="00E4681A">
      <w:pPr>
        <w:rPr>
          <w:lang w:val="fr-BE"/>
        </w:rPr>
      </w:pPr>
    </w:p>
    <w:p w:rsidR="00136CDD" w:rsidRDefault="00136CDD" w:rsidP="00136CDD">
      <w:pPr>
        <w:rPr>
          <w:lang w:val="fr-BE"/>
        </w:rPr>
      </w:pPr>
      <w:r>
        <w:rPr>
          <w:lang w:val="fr-BE"/>
        </w:rPr>
        <w:t>. Editez les propriétés du resource owner de votre choix et ajoutez lui le rôle « administrator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r w:rsidR="004B3E02">
        <w:rPr>
          <w:lang w:val="fr-BE"/>
        </w:rPr>
        <w:t>WebApplication</w:t>
      </w:r>
      <w:r>
        <w:rPr>
          <w:lang w:val="fr-BE"/>
        </w:rPr>
        <w:t> »</w:t>
      </w:r>
      <w:r w:rsidR="00192C02">
        <w:rPr>
          <w:lang w:val="fr-BE"/>
        </w:rPr>
        <w:t xml:space="preserve"> du repository</w:t>
      </w:r>
      <w:r w:rsidR="00723433">
        <w:rPr>
          <w:lang w:val="fr-BE"/>
        </w:rPr>
        <w:t xml:space="preserve"> </w:t>
      </w:r>
      <w:r w:rsidR="00723433" w:rsidRPr="00065699">
        <w:rPr>
          <w:lang w:val="fr-BE"/>
        </w:rPr>
        <w:t>« SimpleIdentityServer.Samples »</w:t>
      </w:r>
      <w:r>
        <w:rPr>
          <w:lang w:val="fr-BE"/>
        </w:rPr>
        <w:t>. Mettez à jour les paramètres du fichier « Constants.cs » et lancez l’application.</w:t>
      </w:r>
    </w:p>
    <w:p w:rsidR="00192D89" w:rsidRDefault="00537436" w:rsidP="00190B36">
      <w:pPr>
        <w:rPr>
          <w:lang w:val="fr-BE"/>
        </w:rPr>
      </w:pPr>
      <w:r>
        <w:rPr>
          <w:lang w:val="fr-BE"/>
        </w:rPr>
        <w:t xml:space="preserve">Si vous-vous connectez avec un utilisateur qui possède </w:t>
      </w:r>
      <w:r w:rsidR="00AC3926">
        <w:rPr>
          <w:lang w:val="fr-BE"/>
        </w:rPr>
        <w:t xml:space="preserve">le rôle « administrator » alors </w:t>
      </w:r>
      <w:r w:rsidR="00192D89">
        <w:rPr>
          <w:lang w:val="fr-BE"/>
        </w:rPr>
        <w:t xml:space="preserve">la permission « Admin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administrator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administrator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load balancing, </w:t>
      </w:r>
      <w:r>
        <w:rPr>
          <w:lang w:val="fr-BE"/>
        </w:rPr>
        <w:t>pour plus de précisions référez vous au chapitre « Documentation technique \ Load balancing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hyperlink r:id="rId76" w:history="1">
        <w:r w:rsidRPr="003E1F8A">
          <w:rPr>
            <w:rStyle w:val="Hyperlink"/>
            <w:lang w:val="fr-BE"/>
          </w:rPr>
          <w:t>link</w:t>
        </w:r>
      </w:hyperlink>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Certificate Store \ Local User \ Trusted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9"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Configurer VirtualBox</w:t>
      </w:r>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Par défaut Docker utilise VirtualBox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Ouvrez VirtualBox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Nom : Kibana</w:t>
      </w:r>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r w:rsidR="00565FEE" w:rsidRPr="007F32C3">
        <w:rPr>
          <w:i/>
          <w:lang w:val="fr-BE"/>
        </w:rPr>
        <w:t>simpleidserver-*</w:t>
      </w:r>
      <w:r w:rsidR="00565FEE">
        <w:rPr>
          <w:lang w:val="fr-BE"/>
        </w:rPr>
        <w:t> » puis importez le fichier « Kibana-Exports\export.xml ». Le dashboard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widgets</w:t>
      </w:r>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tokens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autorisations ainsi qu’un autre widget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2" w:name="_Toc460231428"/>
      <w:r>
        <w:rPr>
          <w:lang w:val="fr-BE"/>
        </w:rPr>
        <w:t>Nuget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r>
        <w:rPr>
          <w:lang w:val="fr-BE"/>
        </w:rPr>
        <w:t>SimpleIdentityServer.Proxy</w:t>
      </w:r>
      <w:bookmarkEnd w:id="83"/>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r w:rsidR="00595C08">
        <w:rPr>
          <w:lang w:val="fr-BE"/>
        </w:rPr>
        <w:t xml:space="preserve">token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r>
        <w:rPr>
          <w:lang w:val="fr-BE"/>
        </w:rPr>
        <w:lastRenderedPageBreak/>
        <w:t>SimpleIdentityServer.UmaIntrospection.Authentication</w:t>
      </w:r>
      <w:bookmarkEnd w:id="84"/>
    </w:p>
    <w:p w:rsidR="005779B4" w:rsidRDefault="005779B4" w:rsidP="00132053">
      <w:pPr>
        <w:rPr>
          <w:lang w:val="fr-BE"/>
        </w:rPr>
      </w:pPr>
    </w:p>
    <w:p w:rsidR="00403D98" w:rsidRDefault="00532F5F" w:rsidP="00532F5F">
      <w:pPr>
        <w:rPr>
          <w:lang w:val="fr-BE"/>
        </w:rPr>
      </w:pPr>
      <w:r>
        <w:rPr>
          <w:lang w:val="fr-BE"/>
        </w:rPr>
        <w:t>Installez le sur un projet ASP.NET CORE qui contient des ressources sensibles. Il authentifie les requêtes qui ont un RPT token dans l’Authorization header.</w:t>
      </w:r>
    </w:p>
    <w:p w:rsidR="00403D98" w:rsidRDefault="00403D98" w:rsidP="00132053">
      <w:pPr>
        <w:rPr>
          <w:lang w:val="fr-BE"/>
        </w:rPr>
      </w:pPr>
    </w:p>
    <w:p w:rsidR="00FA4864" w:rsidRDefault="00FA4864" w:rsidP="00FA4864">
      <w:pPr>
        <w:pStyle w:val="Heading3"/>
        <w:rPr>
          <w:lang w:val="fr-BE"/>
        </w:rPr>
      </w:pPr>
      <w:bookmarkStart w:id="85" w:name="_Toc460231431"/>
      <w:r>
        <w:rPr>
          <w:lang w:val="fr-BE"/>
        </w:rPr>
        <w:t>SimpleIdentityServer.Uma.Authorization</w:t>
      </w:r>
      <w:bookmarkEnd w:id="85"/>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r>
        <w:rPr>
          <w:lang w:val="fr-BE"/>
        </w:rPr>
        <w:t>Load balancing</w:t>
      </w:r>
      <w:bookmarkEnd w:id="86"/>
    </w:p>
    <w:p w:rsidR="00132053" w:rsidRDefault="00132053" w:rsidP="00132053">
      <w:pPr>
        <w:rPr>
          <w:lang w:val="fr-BE"/>
        </w:rPr>
      </w:pPr>
    </w:p>
    <w:p w:rsidR="000F208D" w:rsidRDefault="00EA0EB6" w:rsidP="006A3716">
      <w:pPr>
        <w:rPr>
          <w:lang w:val="fr-BE"/>
        </w:rPr>
      </w:pPr>
      <w:r>
        <w:rPr>
          <w:lang w:val="fr-BE"/>
        </w:rPr>
        <w:t xml:space="preserve">Pour mettre en place le load balancing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load balancing  (HalProxy etc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Pr="006A3716" w:rsidRDefault="0018446A"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ycAA&#10;AADcAAAADwAAAGRycy9kb3ducmV2LnhtbERPy4rCMBTdD/gP4QruxtQHMlSjVKEiuPEx4PbaXNti&#10;c1OaqNWvNwvB5eG8Z4vWVOJOjSstKxj0IxDEmdUl5wr+j+nvHwjnkTVWlknBkxws5p2fGcbaPnhP&#10;94PPRQhhF6OCwvs6ltJlBRl0fVsTB+5iG4M+wCaXusFHCDeVHEbRRBosOTQUWNOqoOx6uBkFSXpa&#10;ndNysEuOiHYpx9votT4r1eu2yRSEp9Z/xR/3RisYjcP8cCYcAT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6/MycAAAADcAAAADwAAAAAAAAAAAAAAAACYAgAAZHJzL2Rvd25y&#10;ZXYueG1sUEsFBgAAAAAEAAQA9QAAAIUDAAAAAA==&#10;" filled="f" strokecolor="#d8d8d8 [2732]" strokeweight="2pt">
                  <v:textbox>
                    <w:txbxContent>
                      <w:p w:rsidR="0018446A" w:rsidRPr="006A3716" w:rsidRDefault="0018446A"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v:textbox>
                </v:roundrect>
                <v:roundrect id="Rounded Rectangle 341" o:spid="_x0000_s1289" style="position:absolute;left:12035;top:584;width:9144;height:58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pUsQA&#10;AADcAAAADwAAAGRycy9kb3ducmV2LnhtbESPT4vCMBTE78J+h/AW9qZpd0WkGqUrVBa8+A+8Pptn&#10;W2xeShO166c3guBxmJnfMNN5Z2pxpdZVlhXEgwgEcW51xYWC/S7rj0E4j6yxtkwK/snBfPbRm2Ki&#10;7Y03dN36QgQIuwQVlN43iZQuL8mgG9iGOHgn2xr0QbaF1C3eAtzU8juKRtJgxWGhxIYWJeXn7cUo&#10;SLPD4phV8TrdIdpfOVxF9+VRqa/PLp2A8NT5d/jV/tMKfoY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jaVLEAAAA3AAAAA8AAAAAAAAAAAAAAAAAmAIAAGRycy9k&#10;b3ducmV2LnhtbFBLBQYAAAAABAAEAPUAAACJAwAAAAA=&#10;" filled="f" strokecolor="#d8d8d8 [2732]" strokeweight="2pt">
                  <v:textbox>
                    <w:txbxContent>
                      <w:p w:rsidR="0018446A" w:rsidRDefault="0018446A"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v:textbox>
                </v:roundrect>
                <v:roundrect id="Rounded Rectangle 342" o:spid="_x0000_s1290" style="position:absolute;left:1799;top:590;width:9143;height:58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H3JcQA&#10;AADcAAAADwAAAGRycy9kb3ducmV2LnhtbESPT4vCMBTE74LfITzBm6b+QZZqlCp0WfCiVvD6bJ5t&#10;sXkpTVa7fnqzsLDHYWZ+w6w2nanFg1pXWVYwGUcgiHOrKy4UnLN09AHCeWSNtWVS8EMONut+b4Wx&#10;tk8+0uPkCxEg7GJUUHrfxFK6vCSDbmwb4uDdbGvQB9kWUrf4DHBTy2kULaTBisNCiQ3tSsrvp2+j&#10;IEkvu2taTQ5Jhmi3cr6PXp9XpYaDLlmC8NT5//Bf+0srmM2n8HsmHAG5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x9yXEAAAA3AAAAA8AAAAAAAAAAAAAAAAAmAIAAGRycy9k&#10;b3ducmV2LnhtbFBLBQYAAAAABAAEAPUAAACJAwAAAAA=&#10;" filled="f" strokecolor="#d8d8d8 [2732]" strokeweight="2pt">
                  <v:textbox>
                    <w:txbxContent>
                      <w:p w:rsidR="0018446A" w:rsidRDefault="0018446A"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v:textbox>
                </v:roundrect>
                <v:roundrect id="Rounded Rectangle 343" o:spid="_x0000_s1291" style="position:absolute;left:33687;top:7815;width:11350;height:49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1SvsQA&#10;AADcAAAADwAAAGRycy9kb3ducmV2LnhtbESPQYvCMBSE74L/IbwFb5q6ikjXKFWoLHhRK3h9Nm/b&#10;ss1LabLa9dcbQfA4zMw3zGLVmVpcqXWVZQXjUQSCOLe64kLBKUuHcxDOI2usLZOCf3KwWvZ7C4y1&#10;vfGBrkdfiABhF6OC0vsmltLlJRl0I9sQB+/HtgZ9kG0hdYu3ADe1/IyimTRYcVgosaFNSfnv8c8o&#10;SNLz5pJW432SIdq1nO6i+/ai1OCjS75AeOr8O/xqf2sFk+kE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9Ur7EAAAA3AAAAA8AAAAAAAAAAAAAAAAAmAIAAGRycy9k&#10;b3ducmV2LnhtbFBLBQYAAAAABAAEAPUAAACJAwAAAAA=&#10;" filled="f" strokecolor="#d8d8d8 [2732]" strokeweight="2pt">
                  <v:textbox>
                    <w:txbxContent>
                      <w:p w:rsidR="0018446A" w:rsidRDefault="0018446A"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44" o:spid="_x0000_s1292" style="position:absolute;left:25744;top:590;width:12782;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KysMA&#10;AADcAAAADwAAAGRycy9kb3ducmV2LnhtbESPQYvCMBSE7wv+h/AEb2uqlkWqUapQEfbiquD12Tzb&#10;YvNSmqh1f71ZWPA4zMw3zHzZmVrcqXWVZQWjYQSCOLe64kLB8ZB9TkE4j6yxtkwKnuRgueh9zDHR&#10;9sE/dN/7QgQIuwQVlN43iZQuL8mgG9qGOHgX2xr0QbaF1C0+AtzUchxFX9JgxWGhxIbWJeXX/c0o&#10;SLPT+pxVo116QLQrGX9Hv5uzUoN+l85AeOr8O/zf3moFkziGvzPhCM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TKysMAAADcAAAADwAAAAAAAAAAAAAAAACYAgAAZHJzL2Rv&#10;d25yZXYueG1sUEsFBgAAAAAEAAQA9QAAAIgDAAAAAA==&#10;" filled="f" strokecolor="#d8d8d8 [2732]" strokeweight="2pt">
                  <v:textbo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vUcUA&#10;AADcAAAADwAAAGRycy9kb3ducmV2LnhtbESPS4vCQBCE7wv+h6EFbzrxsSLRUaIQWdjL+gCvbaZN&#10;gpmekBk16693FoQ9FlX1FbVYtaYSd2pcaVnBcBCBIM6sLjlXcDyk/RkI55E1VpZJwS85WC07HwuM&#10;tX3wju57n4sAYRejgsL7OpbSZQUZdANbEwfvYhuDPsgml7rBR4CbSo6iaCoNlhwWCqxpU1B23d+M&#10;giQ9bc5pOfxJDoh2LSff0XN7VqrXbZM5CE+t/w+/219awXjyCX9nwhGQy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G9RxQAAANwAAAAPAAAAAAAAAAAAAAAAAJgCAABkcnMv&#10;ZG93bnJldi54bWxQSwUGAAAAAAQABAD1AAAAigMAAAAA&#10;" filled="f" strokecolor="#d8d8d8 [2732]" strokeweight="2pt">
                  <v:textbox>
                    <w:txbxContent>
                      <w:p w:rsidR="0018446A" w:rsidRDefault="0018446A"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eNsUAAADcAAAADwAAAGRycy9kb3ducmV2LnhtbESPzWrCQBSF90LfYbgFdzppK6FEJ6G1&#10;FHQjNYri7pK5TUIzd9LMGOPbO0Khy8P5+TiLbDCN6KlztWUFT9MIBHFhdc2lgv3uc/IKwnlkjY1l&#10;UnAlB1n6MFpgou2Ft9TnvhRhhF2CCirv20RKV1Rk0E1tSxy8b9sZ9EF2pdQdXsK4aeRzFMXSYM2B&#10;UGFLy4qKn/xsAuT3+hUv+8NHnx+1fDfn03qDa6XGj8PbHISnwf+H/9orreBlFsP9TDgCMr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EeNsUAAADcAAAADwAAAAAAAAAA&#10;AAAAAAChAgAAZHJzL2Rvd25yZXYueG1sUEsFBgAAAAAEAAQA+QAAAJMDAAAAAA==&#10;" strokecolor="black [3213]">
                  <v:stroke endarrow="open"/>
                </v:shape>
                <v:shape id="Straight Arrow Connector 347" o:spid="_x0000_s1295" type="#_x0000_t32" style="position:absolute;left:11650;top:6414;width:4957;height:30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NxsIAAADcAAAADwAAAGRycy9kb3ducmV2LnhtbESP3WoCMRCF74W+QxihdzVrq23ZGkW0&#10;gnf+tA8w3Yyb2M1kSVJd394IBS8P5+fjTGada8SJQrSeFQwHBQjiymvLtYLvr9XTO4iYkDU2nknB&#10;hSLMpg+9CZban3lHp32qRR7hWKICk1JbShkrQw7jwLfE2Tv44DBlGWqpA57zuGvkc1G8SoeWM8Fg&#10;SwtD1e/+z2Xu3B7Hy6C5+vw52m0wuDk0qNRjv5t/gEjUpXv4v73WCl5Gb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NxsIAAADcAAAADwAAAAAAAAAAAAAA&#10;AAChAgAAZHJzL2Rvd25yZXYueG1sUEsFBgAAAAAEAAQA+QAAAJADAAAAAA==&#10;" strokecolor="black [3213]">
                  <v:stroke endarrow="open"/>
                </v:shape>
                <v:shape id="Straight Arrow Connector 348" o:spid="_x0000_s1296" type="#_x0000_t32" style="position:absolute;left:32135;top:5049;width:7227;height:276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Iv38IAAADcAAAADwAAAGRycy9kb3ducmV2LnhtbERPTWvCQBC9F/wPywi91U1bEYmu0loK&#10;9SI1iuJtyI5JMDubZtcY/33nUOjx8b7ny97VqqM2VJ4NPI8SUMS5txUXBva7z6cpqBCRLdaeycCd&#10;AiwXg4c5ptbfeEtdFgslIRxSNFDG2KRah7wkh2HkG2Lhzr51GAW2hbYt3iTc1folSSbaYcXSUGJD&#10;q5LyS3Z1UvJz/56susNHlx2tfnfX03qDa2Meh/3bDFSkPv6L/9xf1sDrWNbKGTkC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Iv38IAAADcAAAADwAAAAAAAAAAAAAA&#10;AAChAgAAZHJzL2Rvd25yZXYueG1sUEsFBgAAAAAEAAQA+QAAAJADAAAAAA==&#10;" strokecolor="black [3213]">
                  <v:stroke endarrow="open"/>
                </v:shape>
                <v:shape id="Straight Arrow Connector 349" o:spid="_x0000_s1297" type="#_x0000_t32" style="position:absolute;left:39362;top:5049;width:6583;height:27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48L8IAAADcAAAADwAAAGRycy9kb3ducmV2LnhtbESP3WoCMRCF74W+QxihdzVrq6XdGkW0&#10;gnf+tA8w3Yyb2M1kSVJd394IBS8P5+fjTGada8SJQrSeFQwHBQjiymvLtYLvr9XTG4iYkDU2nknB&#10;hSLMpg+9CZban3lHp32qRR7hWKICk1JbShkrQw7jwLfE2Tv44DBlGWqpA57zuGvkc1G8SoeWM8Fg&#10;SwtD1e/+z2Xu3B7Hy6C5+vw52m0wuDk0qNRjv5t/gEjUpXv4v73WCl5G7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48L8IAAADcAAAADwAAAAAAAAAAAAAA&#10;AAChAgAAZHJzL2Rvd25yZXYueG1sUEsFBgAAAAAEAAQA+QAAAJADAAAAAA==&#10;" strokecolor="black [3213]">
                  <v:stroke endarrow="open"/>
                </v:shape>
                <v:roundrect id="Rounded Rectangle 350" o:spid="_x0000_s1298" style="position:absolute;left:79019;top:17825;width:9278;height:59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ZaFMIA&#10;AADcAAAADwAAAGRycy9kb3ducmV2LnhtbERPTWvCQBC9C/0PyxR6azaptkh0lTSQUujFGsHrmB2T&#10;YHY2ZFdN/fXdg+Dx8b6X69F04kKDay0rSKIYBHFldcu1gl1ZvM5BOI+ssbNMCv7IwXr1NFliqu2V&#10;f+my9bUIIexSVNB436dSuqohgy6yPXHgjnYw6AMcaqkHvIZw08m3OP6QBlsODQ32lDdUnbZnoyAr&#10;9vmhaJNNViLaTzn7iW9fB6VensdsAcLT6B/iu/tbK5i+h/nhTD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loUwgAAANwAAAAPAAAAAAAAAAAAAAAAAJgCAABkcnMvZG93&#10;bnJldi54bWxQSwUGAAAAAAQABAD1AAAAhw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1" o:spid="_x0000_s1299" style="position:absolute;left:64423;top:26613;width:9144;height:59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j8QA&#10;AADcAAAADwAAAGRycy9kb3ducmV2LnhtbESPQWvCQBSE74L/YXmF3nST1kqJrhKFFMFLjUKvz+wz&#10;Cc2+Ddmtpv56VxA8DjPzDTNf9qYRZ+pcbVlBPI5AEBdW11wqOOyz0ScI55E1NpZJwT85WC6Ggzkm&#10;2l54R+fclyJA2CWooPK+TaR0RUUG3di2xME72c6gD7Irpe7wEuCmkW9RNJUGaw4LFba0rqj4zf+M&#10;gjT7WR+zOv5O94h2JSfb6Pp1VOr1pU9nIDz1/hl+tDdawftHDPcz4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6/4/EAAAA3AAAAA8AAAAAAAAAAAAAAAAAmAIAAGRycy9k&#10;b3ducmV2LnhtbFBLBQYAAAAABAAEAPUAAACJAw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v:textbox>
                </v:roundrect>
                <v:roundrect id="Rounded Rectangle 352" o:spid="_x0000_s1300" style="position:absolute;left:64424;top:11327;width:9144;height:64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h+MUA&#10;AADcAAAADwAAAGRycy9kb3ducmV2LnhtbESPQWvCQBSE74X+h+UVetON1haJrhKFFKGXNhG8PrPP&#10;JJh9G7JrkvbXdwtCj8PMfMOst6NpRE+dqy0rmE0jEMSF1TWXCo55OlmCcB5ZY2OZFHyTg+3m8WGN&#10;sbYDf1Gf+VIECLsYFVTet7GUrqjIoJvaljh4F9sZ9EF2pdQdDgFuGjmPojdpsOawUGFL+4qKa3Yz&#10;CpL0tD+n9ewzyRHtTi4+op/3s1LPT2OyAuFp9P/he/ugFby8zu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GH4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v:textbox>
                </v:roundrect>
                <v:shape id="Straight Arrow Connector 353" o:spid="_x0000_s1301" type="#_x0000_t32" style="position:absolute;left:73567;top:20817;width:5452;height:8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dGMEAAADcAAAADwAAAGRycy9kb3ducmV2LnhtbESP3WoCMRCF7wu+Q5iCdzXbiqVsjSJW&#10;wTut9QHGzbiJ3UyWJOr69kYQvDycn48znnauEWcK0XpW8D4oQBBXXluuFez+lm9fIGJC1th4JgVX&#10;ijCd9F7GWGp/4V86b1Mt8gjHEhWYlNpSylgZchgHviXO3sEHhynLUEsd8JLHXSM/iuJTOrScCQZb&#10;mhuq/rcnl7kzexz9BM3VYn+0m2BwfWhQqf5rN/sGkahLz/CjvdIKhqMh3M/kIyAn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X50YwQAAANwAAAAPAAAAAAAAAAAAAAAA&#10;AKECAABkcnMvZG93bnJldi54bWxQSwUGAAAAAAQABAD5AAAAjwMAAAAA&#10;" strokecolor="black [3213]">
                  <v:stroke endarrow="open"/>
                </v:shape>
                <v:shape id="Straight Arrow Connector 354" o:spid="_x0000_s1302" type="#_x0000_t32" style="position:absolute;left:73568;top:14576;width:5451;height:6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zB8UAAADcAAAADwAAAGRycy9kb3ducmV2LnhtbESPzWrCQBSF90LfYbgFdzpptSLRUWxK&#10;oW6KTUVxd8ncJsHMnTQzJvHtnULB5eH8fJzlujeVaKlxpWUFT+MIBHFmdcm5gv33+2gOwnlkjZVl&#10;UnAlB+vVw2CJsbYdf1Gb+lyEEXYxKii8r2MpXVaQQTe2NXHwfmxj0AfZ5FI32IVxU8nnKJpJgyUH&#10;QoE1JQVl5/RiAuT3upsl7eGtTY9avprLafuJW6WGj/1mAcJT7+/h//aHVjB5mcLfmXA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KazB8UAAADcAAAADwAAAAAAAAAA&#10;AAAAAAChAgAAZHJzL2Rvd25yZXYueG1sUEsFBgAAAAAEAAQA+QAAAJMDAAAAAA==&#10;" strokecolor="black [3213]">
                  <v:stroke endarrow="open"/>
                </v:shape>
                <v:roundrect id="Rounded Rectangle 355" o:spid="_x0000_s1303" style="position:absolute;left:19677;top:23808;width:9277;height:54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jMUA&#10;AADcAAAADwAAAGRycy9kb3ducmV2LnhtbESPQWvCQBSE74X+h+UVetONtikSXSUKKYVebCJ4fWaf&#10;STD7NmS3Ju2v7wpCj8PMfMOsNqNpxZV611hWMJtGIIhLqxuuFByKbLIA4TyyxtYyKfghB5v148MK&#10;E20H/qJr7isRIOwSVFB73yVSurImg25qO+LgnW1v0AfZV1L3OAS4aeU8it6kwYbDQo0d7WoqL/m3&#10;UZBmx90pa2b7tEC0W/n6Gf2+n5R6fhrTJQhPo/8P39sfWsFLHM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fmM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56" o:spid="_x0000_s1304" style="position:absolute;left:9168;top:32561;width:9138;height:456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n+8UA&#10;AADcAAAADwAAAGRycy9kb3ducmV2LnhtbESPQWvCQBSE74X+h+UVeqsbbQ0SXSUKKYVebCJ4fWaf&#10;STD7NmS3Ju2v7wpCj8PMfMOsNqNpxZV611hWMJ1EIIhLqxuuFByK7GUBwnlkja1lUvBDDjbrx4cV&#10;JtoO/EXX3FciQNglqKD2vkukdGVNBt3EdsTBO9veoA+yr6TucQhw08pZFMXSYMNhocaOdjWVl/zb&#10;KEiz4+6UNdN9WiDarXz7jH7fT0o9P43pEoSn0f+H7+0PreB1HsPt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2f7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CYMUA&#10;AADcAAAADwAAAGRycy9kb3ducmV2LnhtbESPT2vCQBTE7wW/w/IEb3Wj1j9EV4lCROilVcHrM/tM&#10;gtm3Ibtq6qfvCoUeh5n5DbNYtaYSd2pcaVnBoB+BIM6sLjlXcDyk7zMQziNrrCyTgh9ysFp23hYY&#10;a/vgb7rvfS4ChF2MCgrv61hKlxVk0PVtTRy8i20M+iCbXOoGHwFuKjmMook0WHJYKLCmTUHZdX8z&#10;CpL0tDmn5eArOSDatfz4jJ7bs1K9bpvMQXhq/X/4r73TCkbjK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8JgxQAAANwAAAAPAAAAAAAAAAAAAAAAAJgCAABkcnMv&#10;ZG93bnJldi54bWxQSwUGAAAAAAQABAD1AAAAigMAAAAA&#10;" filled="f" strokecolor="#d8d8d8 [2732]" strokeweight="2pt">
                  <v:textbox>
                    <w:txbxContent>
                      <w:p w:rsidR="0018446A" w:rsidRDefault="0018446A"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Xpb8AAADcAAAADwAAAGRycy9kb3ducmV2LnhtbERPy4rCMBTdC/5DuAOz03QsPugYRXzA&#10;4M4qri/Nnba0uSlJrJ2/nywEl4fzXm8H04qenK8tK/iaJiCIC6trLhXcrqfJCoQPyBpby6Tgjzxs&#10;N+PRGjNtn3yhPg+liCHsM1RQhdBlUvqiIoN+ajviyP1aZzBE6EqpHT5juGnlLEkW0mDNsaHCjvYV&#10;FU3+MApqTgPPDumJzsfGLct709v0ptTnx7D7BhFoCG/xy/2jFaTzuDaei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vXpb8AAADcAAAADwAAAAAAAAAAAAAAAACh&#10;AgAAZHJzL2Rvd25yZXYueG1sUEsFBgAAAAAEAAQA+QAAAI0DAAAAAA==&#10;" strokecolor="black [3213]">
                  <v:stroke endarrow="open"/>
                </v:shape>
                <v:shape id="Straight Arrow Connector 359" o:spid="_x0000_s1307" type="#_x0000_t32" style="position:absolute;left:13737;top:29217;width:10579;height:33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eq8sEAAADcAAAADwAAAGRycy9kb3ducmV2LnhtbESP3WoCMRCF7wXfIYzQO83aorSrUcRa&#10;8M7W9gGmm3ET3UyWJOr27Y1Q8PJwfj7OfNm5RlwoROtZwXhUgCCuvLZcK/j5/hi+gogJWWPjmRT8&#10;UYTlot+bY6n9lb/osk+1yCMcS1RgUmpLKWNlyGEc+ZY4ewcfHKYsQy11wGsed418LoqpdGg5Ewy2&#10;tDZUnfZnl7kre5y8B83V5vdoP4PB3aFBpZ4G3WoGIlGXHuH/9lYreJm8wf1MPgJy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t6rywQAAANwAAAAPAAAAAAAAAAAAAAAA&#10;AKECAABkcnMvZG93bnJldi54bWxQSwUGAAAAAAQABAD5AAAAjwMAAAAA&#10;" strokecolor="black [3213]">
                  <v:stroke endarrow="open"/>
                </v:shape>
                <v:roundrect id="Rounded Rectangle 360" o:spid="_x0000_s1308" style="position:absolute;left:41924;top:23807;width:11347;height:4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QqcAA&#10;AADcAAAADwAAAGRycy9kb3ducmV2LnhtbERPy4rCMBTdC/5DuII7TX0gUo1ShQ4DbnyB22tzbYvN&#10;TWky2vHrzUJweTjv5bo1lXhQ40rLCkbDCARxZnXJuYLzKR3MQTiPrLGyTAr+ycF61e0sMdb2yQd6&#10;HH0uQgi7GBUU3texlC4ryKAb2po4cDfbGPQBNrnUDT5DuKnkOIpm0mDJoaHAmrYFZffjn1GQpJft&#10;NS1H++SEaDdyuoteP1el+r02WYDw1Pqv+OP+1QomszA/nAlHQK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qQqcAAAADcAAAADwAAAAAAAAAAAAAAAACYAgAAZHJzL2Rvd25y&#10;ZXYueG1sUEsFBgAAAAAEAAQA9QAAAIUDAAAAAA==&#10;" filled="f" strokecolor="#d8d8d8 [2732]" strokeweight="2pt">
                  <v:textbox>
                    <w:txbxContent>
                      <w:p w:rsidR="0018446A" w:rsidRDefault="0018446A"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v:textbox>
                </v:roundrect>
                <v:roundrect id="Rounded Rectangle 361" o:spid="_x0000_s1309" style="position:absolute;left:33436;top:32681;width:12649;height:44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1MsUA&#10;AADcAAAADwAAAGRycy9kb3ducmV2LnhtbESPQWvCQBSE70L/w/IKvekmrYSSukoaiBR6qVro9Zl9&#10;JsHs25Bdk7S/3i0IHoeZ+YZZbSbTioF611hWEC8iEMSl1Q1XCr4PxfwVhPPIGlvLpOCXHGzWD7MV&#10;ptqOvKNh7ysRIOxSVFB736VSurImg25hO+LgnWxv0AfZV1L3OAa4aeVzFCXSYMNhocaO8prK8/5i&#10;FGTFT34smvgrOyDad7n8jP62R6WeHqfsDYSnyd/Dt/aHVvCSxPB/Jhw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jUyxQAAANwAAAAPAAAAAAAAAAAAAAAAAJgCAABkcnMv&#10;ZG93bnJldi54bWxQSwUGAAAAAAQABAD1AAAAigMAAAAA&#10;" filled="f" strokecolor="#d8d8d8 [2732]" strokeweight="2pt">
                  <v:textbo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SrRcMA&#10;AADcAAAADwAAAGRycy9kb3ducmV2LnhtbESPT4vCMBTE74LfITzBm6b+QaQapQpdhL24Knh9Ns+2&#10;2LyUJqt1P70RFjwOM/MbZrluTSXu1LjSsoLRMAJBnFldcq7gdEwHcxDOI2usLJOCJzlYr7qdJcba&#10;PviH7gefiwBhF6OCwvs6ltJlBRl0Q1sTB+9qG4M+yCaXusFHgJtKjqNoJg2WHBYKrGlbUHY7/BoF&#10;SXreXtJytE+OiHYjp9/R39dFqX6vTRYgPLX+E/5v77SCyWw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SrRcMAAADcAAAADwAAAAAAAAAAAAAAAACYAgAAZHJzL2Rv&#10;d25yZXYueG1sUEsFBgAAAAAEAAQA9QAAAIgDAAAAAA==&#10;" filled="f" strokecolor="#d8d8d8 [2732]" strokeweight="2pt">
                  <v:textbox>
                    <w:txbxContent>
                      <w:p w:rsidR="0018446A" w:rsidRDefault="0018446A"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PacIAAADcAAAADwAAAGRycy9kb3ducmV2LnhtbESPS2vDMBCE74X8B7GB3ho5ESTFjRJC&#10;HlByy4OeF2trG1srIymO+++rQCDHYWa+YZbrwbaiJx9qxxqmkwwEceFMzaWG6+Xw8QkiRGSDrWPS&#10;8EcB1qvR2xJz4+58ov4cS5EgHHLUUMXY5VKGoiKLYeI64uT9Om8xJulLaTzeE9y2cpZlc2mx5rRQ&#10;YUfbiormfLMaalaRZzt1oOO+8Yvyp+mdumr9Ph42XyAiDfEVfra/jQY1V/A4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OPacIAAADcAAAADwAAAAAAAAAAAAAA&#10;AAChAgAAZHJzL2Rvd25yZXYueG1sUEsFBgAAAAAEAAQA+QAAAJADAAAAAA==&#10;" strokecolor="black [3213]">
                  <v:stroke endarrow="open"/>
                </v:shape>
                <v:shape id="Straight Arrow Connector 364" o:spid="_x0000_s1312" type="#_x0000_t32" style="position:absolute;left:39761;top:28760;width:7837;height:39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rP0cEAAADcAAAADwAAAGRycy9kb3ducmV2LnhtbESP3WoCMRCF7wt9hzAF72q22opsjSK1&#10;Qu+sPw8wbsZN7GayJKmub28EwcvD+fk4k1nnGnGiEK1nBW/9AgRx5bXlWsFuu3wdg4gJWWPjmRRc&#10;KMJs+vw0wVL7M6/ptEm1yCMcS1RgUmpLKWNlyGHs+5Y4ewcfHKYsQy11wHMed40cFMVIOrScCQZb&#10;+jJU/W3+XebO7fFjETRX3/uj/Q0GV4cGleq9dPNPEIm69Ajf2z9awXD0Drcz+QjI6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2s/RwQAAANwAAAAPAAAAAAAAAAAAAAAA&#10;AKECAABkcnMvZG93bnJldi54bWxQSwUGAAAAAAQABAD5AAAAjwM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1J5cQAAADcAAAADwAAAGRycy9kb3ducmV2LnhtbESPQYvCMBSE78L+h/AWvBRNV7EsXaMs&#10;BdGLgtXDens0b9ti81KaqPXfG0HwOMzMN8x82ZtGXKlztWUFX+MYBHFhdc2lguNhNfoG4TyyxsYy&#10;KbiTg+XiYzDHVNsb7+ma+1IECLsUFVTet6mUrqjIoBvbljh4/7Yz6IPsSqk7vAW4aeQkjhNpsOaw&#10;UGFLWUXFOb8YBVG01tGf5j47rw7JdrurM3O6KzX87H9/QHjq/Tv8am+0gmkyg+eZc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UnlxAAAANwAAAAPAAAAAAAAAAAA&#10;AAAAAKECAABkcnMvZG93bnJldi54bWxQSwUGAAAAAAQABAD5AAAAkgM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P3b8IAAADcAAAADwAAAGRycy9kb3ducmV2LnhtbESPT4vCMBTE78J+h/AW9mZTFctSTYsI&#10;hb0I/mPPj+bZVpuX0mRt99sbQfA4zMxvmHU+mlbcqXeNZQWzKAZBXFrdcKXgfCqm3yCcR9bYWiYF&#10;/+Qgzz4ma0y1HfhA96OvRICwS1FB7X2XSunKmgy6yHbEwbvY3qAPsq+k7nEIcNPKeRwn0mDDYaHG&#10;jrY1lbfjn1Gw2y6Ws4P91XtG3F3nxb6wl0Gpr89xswLhafTv8Kv9oxUskgSeZ8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P3b8IAAADcAAAADwAAAAAAAAAAAAAA&#10;AAChAgAAZHJzL2Rvd25yZXYueG1sUEsFBgAAAAAEAAQA+QAAAJADA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zme8IAAADcAAAADwAAAGRycy9kb3ducmV2LnhtbERPTYvCMBC9C/sfwizspWi6KxSpxrIU&#10;intR0HrQ29CMbbGZlCZq/febg+Dx8b5X2Wg6cafBtZYVfM9iEMSV1S3XCo5lMV2AcB5ZY2eZFDzJ&#10;Qbb+mKww1fbBe7offC1CCLsUFTTe96mUrmrIoJvZnjhwFzsY9AEOtdQDPkK46eRPHCfSYMuhocGe&#10;8oaq6+FmFETRRkcnzWN+Lcpku921uTk/lfr6HH+XIDyN/i1+uf+0gnkS1oYz4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Azme8IAAADcAAAADwAAAAAAAAAAAAAA&#10;AAChAgAAZHJzL2Rvd25yZXYueG1sUEsFBgAAAAAEAAQA+QAAAJADA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BD4MQAAADcAAAADwAAAGRycy9kb3ducmV2LnhtbESPQYvCMBSE7wv+h/CEvRRNXaFoNYoU&#10;ZPeisOpBb4/m2Rabl9JErf/eCILHYWa+YebLztTiRq2rLCsYDWMQxLnVFRcKDvv1YALCeWSNtWVS&#10;8CAHy0Xva46ptnf+p9vOFyJA2KWooPS+SaV0eUkG3dA2xME729agD7ItpG7xHuCmlj9xnEiDFYeF&#10;EhvKSsovu6tREEW/Ojpq7rLLep9sNtsqM6eHUt/9bjUD4anzn/C7/acVjJMpvM6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QEPgxAAAANwAAAAPAAAAAAAAAAAA&#10;AAAAAKECAABkcnMvZG93bnJldi54bWxQSwUGAAAAAAQABAD5AAAAkgM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9cXb0AAADcAAAADwAAAGRycy9kb3ducmV2LnhtbERPyQrCMBC9C/5DGMGbpiouVKOIUPAi&#10;uOF5aMa22kxKE239e3MQPD7evtq0phRvql1hWcFoGIEgTq0uOFNwvSSDBQjnkTWWlknBhxxs1t3O&#10;CmNtGz7R++wzEULYxagg976KpXRpTgbd0FbEgbvb2qAPsM6krrEJ4aaU4yiaSYMFh4YcK9rllD7P&#10;L6PgsJtMRyd700dGPDzGyTGx90apfq/dLkF4av1f/HPvtYLJPMwPZ8IR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0/XF29AAAA3AAAAA8AAAAAAAAAAAAAAAAAoQIA&#10;AGRycy9kb3ducmV2LnhtbFBLBQYAAAAABAAEAPkAAACLAw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3752"/>
        <w:gridCol w:w="2629"/>
        <w:gridCol w:w="2475"/>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GenerateResourceCommand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Utiliser un seul token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 xml:space="preserve">Supprimer la propriété « include sub » de UmaIntrospection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4B2190">
            <w:pPr>
              <w:rPr>
                <w:lang w:val="fr-BE"/>
              </w:rPr>
            </w:pPr>
            <w:r>
              <w:rPr>
                <w:lang w:val="fr-BE"/>
              </w:rPr>
              <w:t>Utiliser WS-Federation AUTH0</w:t>
            </w:r>
          </w:p>
        </w:tc>
        <w:tc>
          <w:tcPr>
            <w:tcW w:w="2629" w:type="dxa"/>
          </w:tcPr>
          <w:p w:rsidR="00466C7E" w:rsidRDefault="00466C7E" w:rsidP="004B2190">
            <w:pPr>
              <w:rPr>
                <w:lang w:val="fr-BE"/>
              </w:rPr>
            </w:pPr>
            <w:r>
              <w:rPr>
                <w:lang w:val="fr-BE"/>
              </w:rPr>
              <w:t>5</w:t>
            </w:r>
          </w:p>
        </w:tc>
        <w:tc>
          <w:tcPr>
            <w:tcW w:w="2475" w:type="dxa"/>
          </w:tcPr>
          <w:p w:rsidR="00466C7E" w:rsidRDefault="00824C02" w:rsidP="004B2190">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Ajouter une partie dans le document sur Kibana</w:t>
            </w:r>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bookmarkStart w:id="88" w:name="_GoBack"/>
            <w:bookmarkEnd w:id="88"/>
          </w:p>
        </w:tc>
      </w:tr>
      <w:tr w:rsidR="00466C7E" w:rsidRPr="000F785D" w:rsidTr="00291EFB">
        <w:tc>
          <w:tcPr>
            <w:tcW w:w="3752" w:type="dxa"/>
          </w:tcPr>
          <w:p w:rsidR="00466C7E" w:rsidRDefault="00466C7E" w:rsidP="009A1CEC">
            <w:pPr>
              <w:rPr>
                <w:lang w:val="fr-BE"/>
              </w:rPr>
            </w:pPr>
            <w:r>
              <w:rPr>
                <w:lang w:val="fr-BE"/>
              </w:rPr>
              <w:t>Sécuriser l’API</w:t>
            </w:r>
          </w:p>
        </w:tc>
        <w:tc>
          <w:tcPr>
            <w:tcW w:w="2629" w:type="dxa"/>
          </w:tcPr>
          <w:p w:rsidR="00466C7E" w:rsidRDefault="00466C7E" w:rsidP="009A1CEC">
            <w:pPr>
              <w:rPr>
                <w:lang w:val="fr-BE"/>
              </w:rPr>
            </w:pPr>
            <w:r>
              <w:rPr>
                <w:lang w:val="fr-BE"/>
              </w:rPr>
              <w:t>5</w:t>
            </w:r>
          </w:p>
        </w:tc>
        <w:tc>
          <w:tcPr>
            <w:tcW w:w="2475" w:type="dxa"/>
          </w:tcPr>
          <w:p w:rsidR="00466C7E" w:rsidRDefault="00466C7E" w:rsidP="009A1CEC">
            <w:pPr>
              <w:rPr>
                <w:lang w:val="fr-BE"/>
              </w:rPr>
            </w:pPr>
            <w:r>
              <w:rPr>
                <w:lang w:val="fr-BE"/>
              </w:rPr>
              <w:t>TODO</w:t>
            </w:r>
          </w:p>
        </w:tc>
      </w:tr>
      <w:tr w:rsidR="00466C7E" w:rsidRPr="000F785D" w:rsidTr="00291EFB">
        <w:tc>
          <w:tcPr>
            <w:tcW w:w="3752" w:type="dxa"/>
          </w:tcPr>
          <w:p w:rsidR="00466C7E" w:rsidRDefault="00466C7E" w:rsidP="004B2190">
            <w:pPr>
              <w:rPr>
                <w:lang w:val="fr-BE"/>
              </w:rPr>
            </w:pPr>
            <w:r>
              <w:rPr>
                <w:lang w:val="fr-BE"/>
              </w:rPr>
              <w:t>Créer un site marketing</w:t>
            </w:r>
          </w:p>
        </w:tc>
        <w:tc>
          <w:tcPr>
            <w:tcW w:w="2629" w:type="dxa"/>
          </w:tcPr>
          <w:p w:rsidR="00466C7E" w:rsidRDefault="00466C7E" w:rsidP="004B2190">
            <w:pPr>
              <w:rPr>
                <w:lang w:val="fr-BE"/>
              </w:rPr>
            </w:pPr>
            <w:r>
              <w:rPr>
                <w:lang w:val="fr-BE"/>
              </w:rPr>
              <w:t>5</w:t>
            </w:r>
          </w:p>
        </w:tc>
        <w:tc>
          <w:tcPr>
            <w:tcW w:w="2475" w:type="dxa"/>
          </w:tcPr>
          <w:p w:rsidR="00466C7E" w:rsidRDefault="00466C7E" w:rsidP="004B2190">
            <w:pPr>
              <w:rPr>
                <w:lang w:val="fr-BE"/>
              </w:rPr>
            </w:pPr>
            <w:r>
              <w:rPr>
                <w:lang w:val="fr-BE"/>
              </w:rPr>
              <w:t>IN PROGRESS</w:t>
            </w:r>
          </w:p>
        </w:tc>
      </w:tr>
    </w:tbl>
    <w:p w:rsidR="00D56A98" w:rsidRDefault="00D56A98" w:rsidP="00466F9A">
      <w:pPr>
        <w:rPr>
          <w:lang w:val="fr-BE"/>
        </w:rPr>
      </w:pPr>
      <w:r>
        <w:rPr>
          <w:lang w:val="fr-BE"/>
        </w:rPr>
        <w:br w:type="page"/>
      </w:r>
    </w:p>
    <w:p w:rsidR="006C100E" w:rsidRPr="00753E6B"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sectPr w:rsidR="006C100E" w:rsidRPr="00753E6B"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3C7C" w:rsidRDefault="00F23C7C" w:rsidP="00016880">
      <w:r>
        <w:separator/>
      </w:r>
    </w:p>
  </w:endnote>
  <w:endnote w:type="continuationSeparator" w:id="0">
    <w:p w:rsidR="00F23C7C" w:rsidRDefault="00F23C7C"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3C7C" w:rsidRDefault="00F23C7C" w:rsidP="00016880">
      <w:r>
        <w:separator/>
      </w:r>
    </w:p>
  </w:footnote>
  <w:footnote w:type="continuationSeparator" w:id="0">
    <w:p w:rsidR="00F23C7C" w:rsidRDefault="00F23C7C" w:rsidP="00016880">
      <w:r>
        <w:continuationSeparator/>
      </w:r>
    </w:p>
  </w:footnote>
  <w:footnote w:id="1">
    <w:p w:rsidR="0018446A" w:rsidRPr="00016880" w:rsidRDefault="0018446A">
      <w:pPr>
        <w:pStyle w:val="FootnoteText"/>
        <w:rPr>
          <w:lang w:val="fr-BE"/>
        </w:rPr>
      </w:pPr>
      <w:r>
        <w:rPr>
          <w:rStyle w:val="FootnoteReference"/>
        </w:rPr>
        <w:footnoteRef/>
      </w:r>
      <w:r w:rsidRPr="00B54C5F">
        <w:rPr>
          <w:lang w:val="fr-BE"/>
        </w:rPr>
        <w:t xml:space="preserve"> UMA terminologies : </w:t>
      </w:r>
      <w:hyperlink r:id="rId1" w:anchor="terminology" w:history="1">
        <w:r w:rsidRPr="00B54C5F">
          <w:rPr>
            <w:rStyle w:val="Hyperlink"/>
            <w:lang w:val="fr-BE"/>
          </w:rPr>
          <w:t>https://docs.kantarainitiative.org/uma/rec-uma-core.html#terminology</w:t>
        </w:r>
      </w:hyperlink>
    </w:p>
  </w:footnote>
  <w:footnote w:id="2">
    <w:p w:rsidR="0018446A" w:rsidRPr="006C2785" w:rsidRDefault="0018446A">
      <w:pPr>
        <w:pStyle w:val="FootnoteText"/>
        <w:rPr>
          <w:lang w:val="fr-BE"/>
        </w:rPr>
      </w:pPr>
      <w:r>
        <w:rPr>
          <w:rStyle w:val="FootnoteReference"/>
        </w:rPr>
        <w:footnoteRef/>
      </w:r>
      <w:r w:rsidRPr="006C2785">
        <w:rPr>
          <w:lang w:val="fr-BE"/>
        </w:rPr>
        <w:t xml:space="preserve"> </w:t>
      </w:r>
      <w:r>
        <w:rPr>
          <w:lang w:val="fr-BE"/>
        </w:rPr>
        <w:t xml:space="preserve">Autorisation : </w:t>
      </w:r>
      <w:hyperlink r:id="rId2" w:anchor="claim-push" w:history="1">
        <w:r w:rsidRPr="00984682">
          <w:rPr>
            <w:rStyle w:val="Hyperlink"/>
            <w:lang w:val="fr-BE"/>
          </w:rPr>
          <w:t>https://docs.kantarainitiative.org/uma/rec-uma-core.html#claim-push</w:t>
        </w:r>
      </w:hyperlink>
    </w:p>
  </w:footnote>
  <w:footnote w:id="3">
    <w:p w:rsidR="0018446A" w:rsidRPr="00475E10" w:rsidRDefault="0018446A">
      <w:pPr>
        <w:pStyle w:val="FootnoteText"/>
      </w:pPr>
      <w:r>
        <w:rPr>
          <w:rStyle w:val="FootnoteReference"/>
        </w:rPr>
        <w:footnoteRef/>
      </w:r>
      <w:r w:rsidRPr="00475E10">
        <w:t xml:space="preserve"> Resource owner : </w:t>
      </w:r>
      <w:hyperlink r:id="rId3" w:anchor="section-1.1" w:history="1">
        <w:r w:rsidRPr="00984682">
          <w:rPr>
            <w:rStyle w:val="Hyperlink"/>
          </w:rPr>
          <w:t>https://tools.ietf.org/html/rfc6749#section-1.1</w:t>
        </w:r>
      </w:hyperlink>
    </w:p>
  </w:footnote>
  <w:footnote w:id="4">
    <w:p w:rsidR="0018446A" w:rsidRPr="00260C8C" w:rsidRDefault="0018446A">
      <w:pPr>
        <w:pStyle w:val="FootnoteText"/>
      </w:pPr>
      <w:r>
        <w:rPr>
          <w:rStyle w:val="FootnoteReference"/>
        </w:rPr>
        <w:footnoteRef/>
      </w:r>
      <w:r w:rsidRPr="00260C8C">
        <w:t xml:space="preserve"> RFC OPENID : http://openid.net/specs/openid-connect-core-1_0.html</w:t>
      </w:r>
    </w:p>
  </w:footnote>
  <w:footnote w:id="5">
    <w:p w:rsidR="0018446A" w:rsidRPr="00260C8C" w:rsidRDefault="0018446A">
      <w:pPr>
        <w:pStyle w:val="FootnoteText"/>
      </w:pPr>
      <w:r>
        <w:rPr>
          <w:rStyle w:val="FootnoteReference"/>
        </w:rPr>
        <w:footnoteRef/>
      </w:r>
      <w:r w:rsidRPr="00260C8C">
        <w:t xml:space="preserve"> RFC UMA : https://docs.kantarainitiative.org/uma/rec-uma-core.html</w:t>
      </w:r>
    </w:p>
  </w:footnote>
  <w:footnote w:id="6">
    <w:p w:rsidR="0018446A" w:rsidRDefault="0018446A">
      <w:pPr>
        <w:pStyle w:val="FootnoteText"/>
        <w:rPr>
          <w:lang w:val="fr-BE"/>
        </w:rPr>
      </w:pPr>
      <w:r>
        <w:rPr>
          <w:rStyle w:val="FootnoteReference"/>
        </w:rPr>
        <w:footnoteRef/>
      </w:r>
      <w:r w:rsidRPr="00FF1180">
        <w:rPr>
          <w:lang w:val="fr-BE"/>
        </w:rPr>
        <w:t xml:space="preserve"> </w:t>
      </w:r>
      <w:r>
        <w:rPr>
          <w:lang w:val="fr-BE"/>
        </w:rPr>
        <w:t xml:space="preserve">Règles de validation sur redirect_uri : </w:t>
      </w:r>
      <w:hyperlink r:id="rId4" w:anchor="ClientMetadata" w:history="1">
        <w:r w:rsidRPr="00984682">
          <w:rPr>
            <w:rStyle w:val="Hyperlink"/>
            <w:lang w:val="fr-BE"/>
          </w:rPr>
          <w:t>https://openid.net/specs/openid-connect-registration-1_0.html#ClientMetadata</w:t>
        </w:r>
      </w:hyperlink>
    </w:p>
    <w:p w:rsidR="0018446A" w:rsidRPr="00FF1180" w:rsidRDefault="0018446A">
      <w:pPr>
        <w:pStyle w:val="FootnoteText"/>
        <w:rPr>
          <w:lang w:val="fr-BE"/>
        </w:rPr>
      </w:pPr>
    </w:p>
  </w:footnote>
  <w:footnote w:id="7">
    <w:p w:rsidR="0018446A" w:rsidRPr="001D00DA" w:rsidRDefault="0018446A">
      <w:pPr>
        <w:pStyle w:val="FootnoteText"/>
        <w:rPr>
          <w:lang w:val="fr-BE"/>
        </w:rPr>
      </w:pPr>
      <w:r>
        <w:rPr>
          <w:rStyle w:val="FootnoteReference"/>
        </w:rPr>
        <w:footnoteRef/>
      </w:r>
      <w:r w:rsidRPr="00545FF3">
        <w:rPr>
          <w:lang w:val="fr-BE"/>
        </w:rPr>
        <w:t xml:space="preserve"> </w:t>
      </w:r>
      <w:r>
        <w:rPr>
          <w:lang w:val="fr-BE"/>
        </w:rPr>
        <w:t xml:space="preserve">Paramètres d’un client : </w:t>
      </w:r>
      <w:hyperlink r:id="rId5" w:anchor="ClientMetadata" w:history="1">
        <w:r w:rsidRPr="00984682">
          <w:rPr>
            <w:rStyle w:val="Hyperlink"/>
            <w:lang w:val="fr-BE"/>
          </w:rPr>
          <w:t>https://openid.net/specs/openid-connect-registration-1_0.html#ClientMetadata</w:t>
        </w:r>
      </w:hyperlink>
    </w:p>
  </w:footnote>
  <w:footnote w:id="8">
    <w:p w:rsidR="0018446A" w:rsidRPr="00AC314E" w:rsidRDefault="0018446A">
      <w:pPr>
        <w:pStyle w:val="FootnoteText"/>
        <w:rPr>
          <w:lang w:val="fr-BE"/>
        </w:rPr>
      </w:pPr>
      <w:r>
        <w:rPr>
          <w:rStyle w:val="FootnoteReference"/>
        </w:rPr>
        <w:footnoteRef/>
      </w:r>
      <w:r w:rsidRPr="00AC314E">
        <w:rPr>
          <w:lang w:val="fr-BE"/>
        </w:rPr>
        <w:t xml:space="preserve"> </w:t>
      </w:r>
      <w:r>
        <w:rPr>
          <w:lang w:val="fr-BE"/>
        </w:rPr>
        <w:t xml:space="preserve">Paramètre request : </w:t>
      </w:r>
      <w:hyperlink r:id="rId6" w:anchor="JWTRequests" w:history="1">
        <w:r w:rsidRPr="00984682">
          <w:rPr>
            <w:rStyle w:val="Hyperlink"/>
            <w:lang w:val="fr-BE"/>
          </w:rPr>
          <w:t>http://openid.net/specs/openid-connect-core-1_0.html#JWTRequests</w:t>
        </w:r>
      </w:hyperlink>
    </w:p>
  </w:footnote>
  <w:footnote w:id="9">
    <w:p w:rsidR="0018446A" w:rsidRPr="00732C09" w:rsidRDefault="0018446A">
      <w:pPr>
        <w:pStyle w:val="FootnoteText"/>
        <w:rPr>
          <w:lang w:val="fr-BE"/>
        </w:rPr>
      </w:pPr>
      <w:r>
        <w:rPr>
          <w:rStyle w:val="FootnoteReference"/>
        </w:rPr>
        <w:footnoteRef/>
      </w:r>
      <w:r w:rsidRPr="00732C09">
        <w:rPr>
          <w:lang w:val="fr-BE"/>
        </w:rPr>
        <w:t xml:space="preserve"> </w:t>
      </w:r>
      <w:r>
        <w:rPr>
          <w:lang w:val="fr-BE"/>
        </w:rPr>
        <w:t xml:space="preserve">Documentation openid : </w:t>
      </w:r>
      <w:hyperlink r:id="rId7" w:history="1">
        <w:r w:rsidRPr="00984682">
          <w:rPr>
            <w:rStyle w:val="Hyperlink"/>
            <w:lang w:val="fr-BE"/>
          </w:rPr>
          <w:t>http://openid.net/specs/openid-connect-core-1_0.html</w:t>
        </w:r>
      </w:hyperlink>
    </w:p>
  </w:footnote>
  <w:footnote w:id="10">
    <w:p w:rsidR="0018446A" w:rsidRPr="00836CD8" w:rsidRDefault="0018446A">
      <w:pPr>
        <w:pStyle w:val="FootnoteText"/>
        <w:rPr>
          <w:lang w:val="fr-BE"/>
        </w:rPr>
      </w:pPr>
      <w:r>
        <w:rPr>
          <w:rStyle w:val="FootnoteReference"/>
        </w:rPr>
        <w:footnoteRef/>
      </w:r>
      <w:r w:rsidRPr="00536A72">
        <w:rPr>
          <w:lang w:val="fr-BE"/>
        </w:rPr>
        <w:t xml:space="preserve"> </w:t>
      </w:r>
      <w:r>
        <w:rPr>
          <w:lang w:val="fr-BE"/>
        </w:rPr>
        <w:t xml:space="preserve">RFC OpenId : </w:t>
      </w:r>
      <w:r w:rsidRPr="00836CD8">
        <w:rPr>
          <w:lang w:val="fr-BE"/>
        </w:rPr>
        <w:t>https://openid.net/specs/openid-authentication-2_0.html</w:t>
      </w:r>
    </w:p>
  </w:footnote>
  <w:footnote w:id="11">
    <w:p w:rsidR="0018446A" w:rsidRPr="00536A72" w:rsidRDefault="0018446A">
      <w:pPr>
        <w:pStyle w:val="FootnoteText"/>
        <w:rPr>
          <w:lang w:val="fr-BE"/>
        </w:rPr>
      </w:pPr>
      <w:r>
        <w:rPr>
          <w:rStyle w:val="FootnoteReference"/>
        </w:rPr>
        <w:footnoteRef/>
      </w:r>
      <w:r w:rsidRPr="00536A72">
        <w:rPr>
          <w:lang w:val="fr-BE"/>
        </w:rPr>
        <w:t xml:space="preserve"> RFC 6749 OAUTH2.0 : https://tools.ietf.org/html/rfc6749</w:t>
      </w:r>
    </w:p>
  </w:footnote>
  <w:footnote w:id="12">
    <w:p w:rsidR="0018446A" w:rsidRPr="00836CD8" w:rsidRDefault="0018446A">
      <w:pPr>
        <w:pStyle w:val="FootnoteText"/>
      </w:pPr>
      <w:r>
        <w:rPr>
          <w:rStyle w:val="FootnoteReference"/>
        </w:rPr>
        <w:footnoteRef/>
      </w:r>
      <w:r>
        <w:t xml:space="preserve"> </w:t>
      </w:r>
      <w:r w:rsidRPr="00836CD8">
        <w:t>RFC WS-Federation : http://docs.oasis-open.org/wsfed/federation/v1.2/ws-federation.html</w:t>
      </w:r>
    </w:p>
  </w:footnote>
  <w:footnote w:id="13">
    <w:p w:rsidR="0018446A" w:rsidRPr="00794C5B" w:rsidRDefault="0018446A">
      <w:pPr>
        <w:pStyle w:val="FootnoteText"/>
        <w:rPr>
          <w:lang w:val="fr-BE"/>
        </w:rPr>
      </w:pPr>
      <w:r>
        <w:rPr>
          <w:rStyle w:val="FootnoteReference"/>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4">
    <w:p w:rsidR="0018446A" w:rsidRPr="000A5175" w:rsidRDefault="0018446A">
      <w:pPr>
        <w:pStyle w:val="FootnoteText"/>
        <w:rPr>
          <w:lang w:val="fr-BE"/>
        </w:rPr>
      </w:pPr>
      <w:r>
        <w:rPr>
          <w:rStyle w:val="FootnoteReference"/>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5">
    <w:p w:rsidR="0018446A" w:rsidRPr="007D7ED8" w:rsidRDefault="0018446A">
      <w:pPr>
        <w:pStyle w:val="FootnoteText"/>
        <w:rPr>
          <w:lang w:val="fr-BE"/>
        </w:rPr>
      </w:pPr>
      <w:r>
        <w:rPr>
          <w:rStyle w:val="FootnoteReference"/>
        </w:rPr>
        <w:footnoteRef/>
      </w:r>
      <w:r w:rsidRPr="00260C8C">
        <w:rPr>
          <w:lang w:val="fr-BE"/>
        </w:rPr>
        <w:t xml:space="preserve"> Introspection endpoint : https://docs.kantarainitiative.org/uma/rec-uma-core.html#rfc.section.3.4.1</w:t>
      </w:r>
    </w:p>
  </w:footnote>
  <w:footnote w:id="16">
    <w:p w:rsidR="0018446A" w:rsidRPr="008468DD" w:rsidRDefault="0018446A">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18446A" w:rsidRPr="00134E39" w:rsidRDefault="0018446A">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1032E"/>
    <w:rsid w:val="00010CD6"/>
    <w:rsid w:val="000132C7"/>
    <w:rsid w:val="00013BA3"/>
    <w:rsid w:val="000151E3"/>
    <w:rsid w:val="00016880"/>
    <w:rsid w:val="00016EFC"/>
    <w:rsid w:val="0001708E"/>
    <w:rsid w:val="0001724C"/>
    <w:rsid w:val="00020D9A"/>
    <w:rsid w:val="00021D26"/>
    <w:rsid w:val="000225C0"/>
    <w:rsid w:val="00023ED5"/>
    <w:rsid w:val="00027A9E"/>
    <w:rsid w:val="00034FD0"/>
    <w:rsid w:val="00035D14"/>
    <w:rsid w:val="000378D3"/>
    <w:rsid w:val="000458B0"/>
    <w:rsid w:val="0005239A"/>
    <w:rsid w:val="00052637"/>
    <w:rsid w:val="000532CC"/>
    <w:rsid w:val="00053407"/>
    <w:rsid w:val="00054456"/>
    <w:rsid w:val="00055AD8"/>
    <w:rsid w:val="000569ED"/>
    <w:rsid w:val="00056FB7"/>
    <w:rsid w:val="0005725E"/>
    <w:rsid w:val="00057BF1"/>
    <w:rsid w:val="00060DF2"/>
    <w:rsid w:val="00065294"/>
    <w:rsid w:val="00065699"/>
    <w:rsid w:val="00065D5A"/>
    <w:rsid w:val="00072754"/>
    <w:rsid w:val="00074989"/>
    <w:rsid w:val="00081B9C"/>
    <w:rsid w:val="0008465F"/>
    <w:rsid w:val="00085B48"/>
    <w:rsid w:val="00090AD4"/>
    <w:rsid w:val="00091977"/>
    <w:rsid w:val="000939D9"/>
    <w:rsid w:val="000945BB"/>
    <w:rsid w:val="000956C7"/>
    <w:rsid w:val="00097CA2"/>
    <w:rsid w:val="00097CC3"/>
    <w:rsid w:val="000A1596"/>
    <w:rsid w:val="000A42AE"/>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203633"/>
    <w:rsid w:val="002041E8"/>
    <w:rsid w:val="00205CAC"/>
    <w:rsid w:val="00206F37"/>
    <w:rsid w:val="002104B3"/>
    <w:rsid w:val="002105A7"/>
    <w:rsid w:val="00211650"/>
    <w:rsid w:val="0021684A"/>
    <w:rsid w:val="002219AD"/>
    <w:rsid w:val="002230CA"/>
    <w:rsid w:val="0022395D"/>
    <w:rsid w:val="00224011"/>
    <w:rsid w:val="002250E5"/>
    <w:rsid w:val="00230721"/>
    <w:rsid w:val="00230E01"/>
    <w:rsid w:val="002337CF"/>
    <w:rsid w:val="00234D64"/>
    <w:rsid w:val="002373BB"/>
    <w:rsid w:val="0024001A"/>
    <w:rsid w:val="0024236E"/>
    <w:rsid w:val="002433A0"/>
    <w:rsid w:val="002437CD"/>
    <w:rsid w:val="00244DA1"/>
    <w:rsid w:val="00245CB3"/>
    <w:rsid w:val="002477A9"/>
    <w:rsid w:val="00250204"/>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394A"/>
    <w:rsid w:val="00337840"/>
    <w:rsid w:val="00341F85"/>
    <w:rsid w:val="00343BDF"/>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4C7F"/>
    <w:rsid w:val="004954FB"/>
    <w:rsid w:val="00496473"/>
    <w:rsid w:val="00496B59"/>
    <w:rsid w:val="00496DA1"/>
    <w:rsid w:val="00497D40"/>
    <w:rsid w:val="004A07B2"/>
    <w:rsid w:val="004A0C85"/>
    <w:rsid w:val="004A17E2"/>
    <w:rsid w:val="004A20B9"/>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73D8"/>
    <w:rsid w:val="005D1887"/>
    <w:rsid w:val="005D7EC6"/>
    <w:rsid w:val="005E014E"/>
    <w:rsid w:val="005E032A"/>
    <w:rsid w:val="005E2A18"/>
    <w:rsid w:val="005E38E6"/>
    <w:rsid w:val="005E481B"/>
    <w:rsid w:val="005E4C66"/>
    <w:rsid w:val="005E4FEB"/>
    <w:rsid w:val="005E6CCD"/>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40765"/>
    <w:rsid w:val="00642470"/>
    <w:rsid w:val="006453D8"/>
    <w:rsid w:val="0064605D"/>
    <w:rsid w:val="00646B08"/>
    <w:rsid w:val="00647167"/>
    <w:rsid w:val="00651984"/>
    <w:rsid w:val="00656A56"/>
    <w:rsid w:val="00663FE3"/>
    <w:rsid w:val="00665EFA"/>
    <w:rsid w:val="00666738"/>
    <w:rsid w:val="00666F5F"/>
    <w:rsid w:val="006675B1"/>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C09C2"/>
    <w:rsid w:val="007C2A6C"/>
    <w:rsid w:val="007C41B1"/>
    <w:rsid w:val="007C5214"/>
    <w:rsid w:val="007C5483"/>
    <w:rsid w:val="007C66F9"/>
    <w:rsid w:val="007C6DD4"/>
    <w:rsid w:val="007D2E5A"/>
    <w:rsid w:val="007D35AE"/>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C02"/>
    <w:rsid w:val="00827FC2"/>
    <w:rsid w:val="008368A7"/>
    <w:rsid w:val="00836CD8"/>
    <w:rsid w:val="0084084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B11DC"/>
    <w:rsid w:val="008B53DE"/>
    <w:rsid w:val="008B61E0"/>
    <w:rsid w:val="008C0BA4"/>
    <w:rsid w:val="008C1528"/>
    <w:rsid w:val="008C1F7D"/>
    <w:rsid w:val="008C2FB4"/>
    <w:rsid w:val="008C45EF"/>
    <w:rsid w:val="008C5B26"/>
    <w:rsid w:val="008C678E"/>
    <w:rsid w:val="008D06C0"/>
    <w:rsid w:val="008D2C09"/>
    <w:rsid w:val="008D4AA2"/>
    <w:rsid w:val="008D5AB0"/>
    <w:rsid w:val="008E2369"/>
    <w:rsid w:val="008E313C"/>
    <w:rsid w:val="008E4CF7"/>
    <w:rsid w:val="008E5F2A"/>
    <w:rsid w:val="008E6355"/>
    <w:rsid w:val="008E68DD"/>
    <w:rsid w:val="008E7579"/>
    <w:rsid w:val="008F19CE"/>
    <w:rsid w:val="008F1B81"/>
    <w:rsid w:val="008F4E2D"/>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AC2"/>
    <w:rsid w:val="00A05F8F"/>
    <w:rsid w:val="00A06009"/>
    <w:rsid w:val="00A0766C"/>
    <w:rsid w:val="00A07829"/>
    <w:rsid w:val="00A10ED0"/>
    <w:rsid w:val="00A13D85"/>
    <w:rsid w:val="00A15699"/>
    <w:rsid w:val="00A17E95"/>
    <w:rsid w:val="00A21D0F"/>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719B"/>
    <w:rsid w:val="00B37C32"/>
    <w:rsid w:val="00B404C8"/>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70E2"/>
    <w:rsid w:val="00C64672"/>
    <w:rsid w:val="00C64CDD"/>
    <w:rsid w:val="00C6514D"/>
    <w:rsid w:val="00C66F99"/>
    <w:rsid w:val="00C677D9"/>
    <w:rsid w:val="00C67CED"/>
    <w:rsid w:val="00C7194D"/>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4927"/>
    <w:rsid w:val="00CB5B58"/>
    <w:rsid w:val="00CB5F56"/>
    <w:rsid w:val="00CB7160"/>
    <w:rsid w:val="00CB74F1"/>
    <w:rsid w:val="00CB7FE9"/>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3C7C"/>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EF0"/>
    <w:rsid w:val="00F514CA"/>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diagramLayout" Target="diagrams/layout1.xml"/><Relationship Id="rId89" Type="http://schemas.openxmlformats.org/officeDocument/2006/relationships/theme" Target="theme/theme1.xm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hyperlink" Target="https://docs.docker.com/engine/installation/" TargetMode="External"/><Relationship Id="rId5" Type="http://schemas.openxmlformats.org/officeDocument/2006/relationships/settings" Target="settings.xm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0.png"/><Relationship Id="rId85" Type="http://schemas.openxmlformats.org/officeDocument/2006/relationships/diagramQuickStyle" Target="diagrams/quickStyle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diagramData" Target="diagrams/data1.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image" Target="media/image59.png"/><Relationship Id="rId81" Type="http://schemas.openxmlformats.org/officeDocument/2006/relationships/image" Target="media/image61.png"/><Relationship Id="rId86" Type="http://schemas.openxmlformats.org/officeDocument/2006/relationships/diagramColors" Target="diagrams/colors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git-scm.com/downloads" TargetMode="Externa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microsoft.com/office/2007/relationships/diagramDrawing" Target="diagrams/drawing1.xml"/><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tools.ietf.org/html/rfc6749" TargetMode="External"/><Relationship Id="rId7" Type="http://schemas.openxmlformats.org/officeDocument/2006/relationships/hyperlink" Target="http://openid.net/specs/openid-connect-core-1_0.html" TargetMode="External"/><Relationship Id="rId2" Type="http://schemas.openxmlformats.org/officeDocument/2006/relationships/hyperlink" Target="https://docs.kantarainitiative.org/uma/rec-uma-core.html" TargetMode="External"/><Relationship Id="rId1" Type="http://schemas.openxmlformats.org/officeDocument/2006/relationships/hyperlink" Target="https://docs.kantarainitiative.org/uma/rec-uma-core.html" TargetMode="External"/><Relationship Id="rId6" Type="http://schemas.openxmlformats.org/officeDocument/2006/relationships/hyperlink" Target="http://openid.net/specs/openid-connect-core-1_0.html" TargetMode="External"/><Relationship Id="rId5" Type="http://schemas.openxmlformats.org/officeDocument/2006/relationships/hyperlink" Target="https://openid.net/specs/openid-connect-registration-1_0.html" TargetMode="External"/><Relationship Id="rId4" Type="http://schemas.openxmlformats.org/officeDocument/2006/relationships/hyperlink" Target="https://openid.net/specs/openid-connect-registration-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A5B3BACC-30F8-4E6D-A8A0-0B09E76D2201}" type="presOf" srcId="{66FD78DC-427D-4E15-B9EB-D14D42C940ED}" destId="{F03B9FAD-38B5-4D7E-A804-21606C8CCC64}" srcOrd="0" destOrd="0" presId="urn:microsoft.com/office/officeart/2005/8/layout/cycle2"/>
    <dgm:cxn modelId="{864C58AE-3DA0-4FBE-82B6-9951BB7064FF}" type="presOf" srcId="{2561A44D-7949-4280-A80E-AE3A688F17A8}" destId="{431AE459-E737-4765-A338-1392D718650C}" srcOrd="0" destOrd="0" presId="urn:microsoft.com/office/officeart/2005/8/layout/cycle2"/>
    <dgm:cxn modelId="{5599243E-AA75-490C-B2C4-7E1D0A940744}" type="presOf" srcId="{1F4E0F9F-78E9-47E5-AEA0-E8DFBCCF303D}" destId="{8C2839B7-AFEE-4ADB-AE5F-D580F7581505}"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B46CE336-E2FE-42AF-A56E-485F09A8741D}" type="presOf" srcId="{B0064859-ADBD-48B0-AA50-4AA0465AF875}" destId="{FAD2110D-C4FE-44E0-9003-6B1E145C1E75}"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76581E15-4524-4EDD-993D-C274C29CBCC2}" type="presOf" srcId="{225D47BD-5468-4B8E-B7CC-6F435EB96D54}" destId="{60833936-A1F4-4745-A3A7-8E60787D044A}" srcOrd="0" destOrd="0" presId="urn:microsoft.com/office/officeart/2005/8/layout/cycle2"/>
    <dgm:cxn modelId="{FAD830D7-2064-43A3-8B1E-4DDDC0625DED}" type="presOf" srcId="{7ABF5635-4CC4-4E2D-9830-32C7A783D185}" destId="{CA9336B9-6A33-41FB-B284-944E308E082A}" srcOrd="0" destOrd="0" presId="urn:microsoft.com/office/officeart/2005/8/layout/cycle2"/>
    <dgm:cxn modelId="{7BC64AB7-9D11-49B6-8ABA-5E3BF07CB546}" type="presOf" srcId="{B0064859-ADBD-48B0-AA50-4AA0465AF875}" destId="{E575AF6A-1B49-4F8A-8E80-86864EC030C1}" srcOrd="1"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89D60A3E-4174-47EE-A5BA-C51423C6A3D1}" type="presOf" srcId="{E7754C38-1F59-4335-A1FD-41DC1C852ED4}" destId="{CD9778B1-B57A-42DC-B10D-D084270BB378}" srcOrd="0" destOrd="0" presId="urn:microsoft.com/office/officeart/2005/8/layout/cycle2"/>
    <dgm:cxn modelId="{FB9854D2-1DA7-47D5-8DAC-192B21F3B1DD}" type="presOf" srcId="{3EF7103E-8851-4E42-984A-C100501347D8}" destId="{A40D3747-A723-4A95-8CE6-0957A0CF26C1}" srcOrd="0" destOrd="0" presId="urn:microsoft.com/office/officeart/2005/8/layout/cycle2"/>
    <dgm:cxn modelId="{F670671D-FFE3-4767-BF82-9A88D8B8E917}" type="presOf" srcId="{7ABF5635-4CC4-4E2D-9830-32C7A783D185}" destId="{2E4A68CB-11BF-43BD-ADB9-819858781ED4}" srcOrd="1" destOrd="0" presId="urn:microsoft.com/office/officeart/2005/8/layout/cycle2"/>
    <dgm:cxn modelId="{F8B4BDFC-BD8C-40AE-AC64-3D021F196A28}" type="presOf" srcId="{B5971491-DE59-41DB-BAE0-40591540DC07}" destId="{82CC4F9E-4E04-44F6-BF1A-96F5E0CC6C62}" srcOrd="0" destOrd="0" presId="urn:microsoft.com/office/officeart/2005/8/layout/cycle2"/>
    <dgm:cxn modelId="{7483606E-E8F8-4497-AE02-8C8D388ECF11}" type="presOf" srcId="{3EF7103E-8851-4E42-984A-C100501347D8}" destId="{04DA779D-7449-4FF2-9F0D-4E67689998EB}" srcOrd="1" destOrd="0" presId="urn:microsoft.com/office/officeart/2005/8/layout/cycle2"/>
    <dgm:cxn modelId="{8E66FDC2-2739-4A9E-AFF4-E5873F71E9E7}" type="presOf" srcId="{2561A44D-7949-4280-A80E-AE3A688F17A8}" destId="{DA62B19A-23A9-4F07-84A4-C44A22D8E6F0}" srcOrd="1" destOrd="0" presId="urn:microsoft.com/office/officeart/2005/8/layout/cycle2"/>
    <dgm:cxn modelId="{BC064BCC-FA11-47DF-8800-242048D2C62C}" type="presOf" srcId="{88D988A6-AF67-4ADA-A17D-2DDCE3B71EBD}" destId="{BC936293-7C2C-42B2-A825-930815E3958B}" srcOrd="0" destOrd="0" presId="urn:microsoft.com/office/officeart/2005/8/layout/cycle2"/>
    <dgm:cxn modelId="{49F6406E-C271-42D3-B3DE-D2CE161B3EC3}" type="presOf" srcId="{D57C9AB7-D3CD-443D-A6F4-38280C3192E0}" destId="{E99FC361-BEC2-4809-936F-46F4A1D1A075}" srcOrd="0" destOrd="0" presId="urn:microsoft.com/office/officeart/2005/8/layout/cycle2"/>
    <dgm:cxn modelId="{13C36658-F27C-4769-9259-21226759A93C}" type="presOf" srcId="{66FD78DC-427D-4E15-B9EB-D14D42C940ED}" destId="{5B5443F9-5E18-4401-9C99-62E0E0E5AFAC}" srcOrd="1" destOrd="0" presId="urn:microsoft.com/office/officeart/2005/8/layout/cycle2"/>
    <dgm:cxn modelId="{055E7A7A-33BB-439C-BD88-1C670C411A2B}" type="presParOf" srcId="{BC936293-7C2C-42B2-A825-930815E3958B}" destId="{8C2839B7-AFEE-4ADB-AE5F-D580F7581505}" srcOrd="0" destOrd="0" presId="urn:microsoft.com/office/officeart/2005/8/layout/cycle2"/>
    <dgm:cxn modelId="{08D583AD-3EDD-44B1-8097-8DACFD565DA2}" type="presParOf" srcId="{BC936293-7C2C-42B2-A825-930815E3958B}" destId="{CA9336B9-6A33-41FB-B284-944E308E082A}" srcOrd="1" destOrd="0" presId="urn:microsoft.com/office/officeart/2005/8/layout/cycle2"/>
    <dgm:cxn modelId="{E4B090BC-2CC1-4D8B-BDEB-A40D01CCFB44}" type="presParOf" srcId="{CA9336B9-6A33-41FB-B284-944E308E082A}" destId="{2E4A68CB-11BF-43BD-ADB9-819858781ED4}" srcOrd="0" destOrd="0" presId="urn:microsoft.com/office/officeart/2005/8/layout/cycle2"/>
    <dgm:cxn modelId="{DD51581A-8C64-450A-B557-AF2443B2C420}" type="presParOf" srcId="{BC936293-7C2C-42B2-A825-930815E3958B}" destId="{CD9778B1-B57A-42DC-B10D-D084270BB378}" srcOrd="2" destOrd="0" presId="urn:microsoft.com/office/officeart/2005/8/layout/cycle2"/>
    <dgm:cxn modelId="{957A7840-674F-4053-9108-F5352CD843F9}" type="presParOf" srcId="{BC936293-7C2C-42B2-A825-930815E3958B}" destId="{431AE459-E737-4765-A338-1392D718650C}" srcOrd="3" destOrd="0" presId="urn:microsoft.com/office/officeart/2005/8/layout/cycle2"/>
    <dgm:cxn modelId="{A2D7F3AB-A94D-4D67-BEE1-A59EA8389A95}" type="presParOf" srcId="{431AE459-E737-4765-A338-1392D718650C}" destId="{DA62B19A-23A9-4F07-84A4-C44A22D8E6F0}" srcOrd="0" destOrd="0" presId="urn:microsoft.com/office/officeart/2005/8/layout/cycle2"/>
    <dgm:cxn modelId="{889EF971-EBB1-4656-BD59-E9EE250F708A}" type="presParOf" srcId="{BC936293-7C2C-42B2-A825-930815E3958B}" destId="{E99FC361-BEC2-4809-936F-46F4A1D1A075}" srcOrd="4" destOrd="0" presId="urn:microsoft.com/office/officeart/2005/8/layout/cycle2"/>
    <dgm:cxn modelId="{3102A63F-CE07-4921-9F7E-709BC572B45F}" type="presParOf" srcId="{BC936293-7C2C-42B2-A825-930815E3958B}" destId="{F03B9FAD-38B5-4D7E-A804-21606C8CCC64}" srcOrd="5" destOrd="0" presId="urn:microsoft.com/office/officeart/2005/8/layout/cycle2"/>
    <dgm:cxn modelId="{D532668A-407B-4BB4-BED5-CF6676200758}" type="presParOf" srcId="{F03B9FAD-38B5-4D7E-A804-21606C8CCC64}" destId="{5B5443F9-5E18-4401-9C99-62E0E0E5AFAC}" srcOrd="0" destOrd="0" presId="urn:microsoft.com/office/officeart/2005/8/layout/cycle2"/>
    <dgm:cxn modelId="{3C266F36-BBF4-4331-8A02-B226CEBC8E01}" type="presParOf" srcId="{BC936293-7C2C-42B2-A825-930815E3958B}" destId="{82CC4F9E-4E04-44F6-BF1A-96F5E0CC6C62}" srcOrd="6" destOrd="0" presId="urn:microsoft.com/office/officeart/2005/8/layout/cycle2"/>
    <dgm:cxn modelId="{7ABE9C7D-4DEC-4537-B7B1-C8DC975C2E13}" type="presParOf" srcId="{BC936293-7C2C-42B2-A825-930815E3958B}" destId="{FAD2110D-C4FE-44E0-9003-6B1E145C1E75}" srcOrd="7" destOrd="0" presId="urn:microsoft.com/office/officeart/2005/8/layout/cycle2"/>
    <dgm:cxn modelId="{C16E4D4D-C15B-4D54-9CA7-225DFFDF6F97}" type="presParOf" srcId="{FAD2110D-C4FE-44E0-9003-6B1E145C1E75}" destId="{E575AF6A-1B49-4F8A-8E80-86864EC030C1}" srcOrd="0" destOrd="0" presId="urn:microsoft.com/office/officeart/2005/8/layout/cycle2"/>
    <dgm:cxn modelId="{7DF2572B-01D0-4126-ADE6-59064D7858D2}" type="presParOf" srcId="{BC936293-7C2C-42B2-A825-930815E3958B}" destId="{60833936-A1F4-4745-A3A7-8E60787D044A}" srcOrd="8" destOrd="0" presId="urn:microsoft.com/office/officeart/2005/8/layout/cycle2"/>
    <dgm:cxn modelId="{F23EA79D-0C0D-4F03-9872-6BD115BF3166}" type="presParOf" srcId="{BC936293-7C2C-42B2-A825-930815E3958B}" destId="{A40D3747-A723-4A95-8CE6-0957A0CF26C1}" srcOrd="9" destOrd="0" presId="urn:microsoft.com/office/officeart/2005/8/layout/cycle2"/>
    <dgm:cxn modelId="{83A463E0-EA43-48E1-8681-813223027141}"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119F3-FBE3-41C6-A158-F4C935632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6E46D37E</Template>
  <TotalTime>0</TotalTime>
  <Pages>57</Pages>
  <Words>7811</Words>
  <Characters>44526</Characters>
  <Application>Microsoft Office Word</Application>
  <DocSecurity>0</DocSecurity>
  <Lines>371</Lines>
  <Paragraphs>104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52233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31</cp:revision>
  <dcterms:created xsi:type="dcterms:W3CDTF">2016-08-16T11:29:00Z</dcterms:created>
  <dcterms:modified xsi:type="dcterms:W3CDTF">2016-08-30T09:54:00Z</dcterms:modified>
</cp:coreProperties>
</file>