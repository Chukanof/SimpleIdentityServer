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r>
            <w:t>Sommaire</w:t>
          </w:r>
        </w:p>
        <w:p w:rsidR="003C1A22"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858193" w:history="1">
            <w:r w:rsidR="003C1A22" w:rsidRPr="00B56B78">
              <w:rPr>
                <w:rStyle w:val="Hyperlink"/>
                <w:noProof/>
              </w:rPr>
              <w:t>Terminologies</w:t>
            </w:r>
            <w:r w:rsidR="003C1A22">
              <w:rPr>
                <w:noProof/>
                <w:webHidden/>
              </w:rPr>
              <w:tab/>
            </w:r>
            <w:r w:rsidR="003C1A22">
              <w:rPr>
                <w:noProof/>
                <w:webHidden/>
              </w:rPr>
              <w:fldChar w:fldCharType="begin"/>
            </w:r>
            <w:r w:rsidR="003C1A22">
              <w:rPr>
                <w:noProof/>
                <w:webHidden/>
              </w:rPr>
              <w:instrText xml:space="preserve"> PAGEREF _Toc460858193 \h </w:instrText>
            </w:r>
            <w:r w:rsidR="003C1A22">
              <w:rPr>
                <w:noProof/>
                <w:webHidden/>
              </w:rPr>
            </w:r>
            <w:r w:rsidR="003C1A22">
              <w:rPr>
                <w:noProof/>
                <w:webHidden/>
              </w:rPr>
              <w:fldChar w:fldCharType="separate"/>
            </w:r>
            <w:r w:rsidR="003C1A22">
              <w:rPr>
                <w:noProof/>
                <w:webHidden/>
              </w:rPr>
              <w:t>4</w:t>
            </w:r>
            <w:r w:rsidR="003C1A22">
              <w:rPr>
                <w:noProof/>
                <w:webHidden/>
              </w:rPr>
              <w:fldChar w:fldCharType="end"/>
            </w:r>
          </w:hyperlink>
        </w:p>
        <w:p w:rsidR="003C1A22" w:rsidRDefault="003C1A22">
          <w:pPr>
            <w:pStyle w:val="TOC1"/>
            <w:tabs>
              <w:tab w:val="right" w:leader="dot" w:pos="8630"/>
            </w:tabs>
            <w:rPr>
              <w:rFonts w:asciiTheme="minorHAnsi" w:eastAsiaTheme="minorEastAsia" w:hAnsiTheme="minorHAnsi" w:cstheme="minorBidi"/>
              <w:noProof/>
              <w:sz w:val="22"/>
              <w:szCs w:val="22"/>
            </w:rPr>
          </w:pPr>
          <w:hyperlink w:anchor="_Toc460858194" w:history="1">
            <w:r w:rsidRPr="00B56B78">
              <w:rPr>
                <w:rStyle w:val="Hyperlink"/>
                <w:noProof/>
              </w:rPr>
              <w:t>Benchmark</w:t>
            </w:r>
            <w:r>
              <w:rPr>
                <w:noProof/>
                <w:webHidden/>
              </w:rPr>
              <w:tab/>
            </w:r>
            <w:r>
              <w:rPr>
                <w:noProof/>
                <w:webHidden/>
              </w:rPr>
              <w:fldChar w:fldCharType="begin"/>
            </w:r>
            <w:r>
              <w:rPr>
                <w:noProof/>
                <w:webHidden/>
              </w:rPr>
              <w:instrText xml:space="preserve"> PAGEREF _Toc460858194 \h </w:instrText>
            </w:r>
            <w:r>
              <w:rPr>
                <w:noProof/>
                <w:webHidden/>
              </w:rPr>
            </w:r>
            <w:r>
              <w:rPr>
                <w:noProof/>
                <w:webHidden/>
              </w:rPr>
              <w:fldChar w:fldCharType="separate"/>
            </w:r>
            <w:r>
              <w:rPr>
                <w:noProof/>
                <w:webHidden/>
              </w:rPr>
              <w:t>5</w:t>
            </w:r>
            <w:r>
              <w:rPr>
                <w:noProof/>
                <w:webHidden/>
              </w:rPr>
              <w:fldChar w:fldCharType="end"/>
            </w:r>
          </w:hyperlink>
        </w:p>
        <w:p w:rsidR="003C1A22" w:rsidRDefault="003C1A22">
          <w:pPr>
            <w:pStyle w:val="TOC1"/>
            <w:tabs>
              <w:tab w:val="right" w:leader="dot" w:pos="8630"/>
            </w:tabs>
            <w:rPr>
              <w:rFonts w:asciiTheme="minorHAnsi" w:eastAsiaTheme="minorEastAsia" w:hAnsiTheme="minorHAnsi" w:cstheme="minorBidi"/>
              <w:noProof/>
              <w:sz w:val="22"/>
              <w:szCs w:val="22"/>
            </w:rPr>
          </w:pPr>
          <w:hyperlink w:anchor="_Toc460858195" w:history="1">
            <w:r w:rsidRPr="00B56B78">
              <w:rPr>
                <w:rStyle w:val="Hyperlink"/>
                <w:noProof/>
                <w:lang w:val="fr-BE"/>
              </w:rPr>
              <w:t>Architecture</w:t>
            </w:r>
            <w:r>
              <w:rPr>
                <w:noProof/>
                <w:webHidden/>
              </w:rPr>
              <w:tab/>
            </w:r>
            <w:r>
              <w:rPr>
                <w:noProof/>
                <w:webHidden/>
              </w:rPr>
              <w:fldChar w:fldCharType="begin"/>
            </w:r>
            <w:r>
              <w:rPr>
                <w:noProof/>
                <w:webHidden/>
              </w:rPr>
              <w:instrText xml:space="preserve"> PAGEREF _Toc460858195 \h </w:instrText>
            </w:r>
            <w:r>
              <w:rPr>
                <w:noProof/>
                <w:webHidden/>
              </w:rPr>
            </w:r>
            <w:r>
              <w:rPr>
                <w:noProof/>
                <w:webHidden/>
              </w:rPr>
              <w:fldChar w:fldCharType="separate"/>
            </w:r>
            <w:r>
              <w:rPr>
                <w:noProof/>
                <w:webHidden/>
              </w:rPr>
              <w:t>6</w:t>
            </w:r>
            <w:r>
              <w:rPr>
                <w:noProof/>
                <w:webHidden/>
              </w:rPr>
              <w:fldChar w:fldCharType="end"/>
            </w:r>
          </w:hyperlink>
        </w:p>
        <w:p w:rsidR="003C1A22" w:rsidRDefault="003C1A22">
          <w:pPr>
            <w:pStyle w:val="TOC1"/>
            <w:tabs>
              <w:tab w:val="right" w:leader="dot" w:pos="8630"/>
            </w:tabs>
            <w:rPr>
              <w:rFonts w:asciiTheme="minorHAnsi" w:eastAsiaTheme="minorEastAsia" w:hAnsiTheme="minorHAnsi" w:cstheme="minorBidi"/>
              <w:noProof/>
              <w:sz w:val="22"/>
              <w:szCs w:val="22"/>
            </w:rPr>
          </w:pPr>
          <w:hyperlink w:anchor="_Toc460858196" w:history="1">
            <w:r w:rsidRPr="00B56B78">
              <w:rPr>
                <w:rStyle w:val="Hyperlink"/>
                <w:noProof/>
              </w:rPr>
              <w:t>Use cases of the website</w:t>
            </w:r>
            <w:r>
              <w:rPr>
                <w:noProof/>
                <w:webHidden/>
              </w:rPr>
              <w:tab/>
            </w:r>
            <w:r>
              <w:rPr>
                <w:noProof/>
                <w:webHidden/>
              </w:rPr>
              <w:fldChar w:fldCharType="begin"/>
            </w:r>
            <w:r>
              <w:rPr>
                <w:noProof/>
                <w:webHidden/>
              </w:rPr>
              <w:instrText xml:space="preserve"> PAGEREF _Toc460858196 \h </w:instrText>
            </w:r>
            <w:r>
              <w:rPr>
                <w:noProof/>
                <w:webHidden/>
              </w:rPr>
            </w:r>
            <w:r>
              <w:rPr>
                <w:noProof/>
                <w:webHidden/>
              </w:rPr>
              <w:fldChar w:fldCharType="separate"/>
            </w:r>
            <w:r>
              <w:rPr>
                <w:noProof/>
                <w:webHidden/>
              </w:rPr>
              <w:t>8</w:t>
            </w:r>
            <w:r>
              <w:rPr>
                <w:noProof/>
                <w:webHidden/>
              </w:rPr>
              <w:fldChar w:fldCharType="end"/>
            </w:r>
          </w:hyperlink>
        </w:p>
        <w:p w:rsidR="003C1A22" w:rsidRDefault="003C1A22">
          <w:pPr>
            <w:pStyle w:val="TOC2"/>
            <w:tabs>
              <w:tab w:val="right" w:leader="dot" w:pos="8630"/>
            </w:tabs>
            <w:rPr>
              <w:rFonts w:asciiTheme="minorHAnsi" w:eastAsiaTheme="minorEastAsia" w:hAnsiTheme="minorHAnsi" w:cstheme="minorBidi"/>
              <w:noProof/>
              <w:sz w:val="22"/>
              <w:szCs w:val="22"/>
            </w:rPr>
          </w:pPr>
          <w:hyperlink w:anchor="_Toc460858197" w:history="1">
            <w:r w:rsidRPr="00B56B78">
              <w:rPr>
                <w:rStyle w:val="Hyperlink"/>
                <w:noProof/>
              </w:rPr>
              <w:t>Protect resources</w:t>
            </w:r>
            <w:r>
              <w:rPr>
                <w:noProof/>
                <w:webHidden/>
              </w:rPr>
              <w:tab/>
            </w:r>
            <w:r>
              <w:rPr>
                <w:noProof/>
                <w:webHidden/>
              </w:rPr>
              <w:fldChar w:fldCharType="begin"/>
            </w:r>
            <w:r>
              <w:rPr>
                <w:noProof/>
                <w:webHidden/>
              </w:rPr>
              <w:instrText xml:space="preserve"> PAGEREF _Toc460858197 \h </w:instrText>
            </w:r>
            <w:r>
              <w:rPr>
                <w:noProof/>
                <w:webHidden/>
              </w:rPr>
            </w:r>
            <w:r>
              <w:rPr>
                <w:noProof/>
                <w:webHidden/>
              </w:rPr>
              <w:fldChar w:fldCharType="separate"/>
            </w:r>
            <w:r>
              <w:rPr>
                <w:noProof/>
                <w:webHidden/>
              </w:rPr>
              <w:t>9</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198" w:history="1">
            <w:r w:rsidRPr="00B56B78">
              <w:rPr>
                <w:rStyle w:val="Hyperlink"/>
                <w:noProof/>
              </w:rPr>
              <w:t>Action : Move resources to sub directory</w:t>
            </w:r>
            <w:r>
              <w:rPr>
                <w:noProof/>
                <w:webHidden/>
              </w:rPr>
              <w:tab/>
            </w:r>
            <w:r>
              <w:rPr>
                <w:noProof/>
                <w:webHidden/>
              </w:rPr>
              <w:fldChar w:fldCharType="begin"/>
            </w:r>
            <w:r>
              <w:rPr>
                <w:noProof/>
                <w:webHidden/>
              </w:rPr>
              <w:instrText xml:space="preserve"> PAGEREF _Toc460858198 \h </w:instrText>
            </w:r>
            <w:r>
              <w:rPr>
                <w:noProof/>
                <w:webHidden/>
              </w:rPr>
            </w:r>
            <w:r>
              <w:rPr>
                <w:noProof/>
                <w:webHidden/>
              </w:rPr>
              <w:fldChar w:fldCharType="separate"/>
            </w:r>
            <w:r>
              <w:rPr>
                <w:noProof/>
                <w:webHidden/>
              </w:rPr>
              <w:t>11</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199" w:history="1">
            <w:r w:rsidRPr="00B56B78">
              <w:rPr>
                <w:rStyle w:val="Hyperlink"/>
                <w:noProof/>
              </w:rPr>
              <w:t>Action : Remove one or more resources</w:t>
            </w:r>
            <w:r>
              <w:rPr>
                <w:noProof/>
                <w:webHidden/>
              </w:rPr>
              <w:tab/>
            </w:r>
            <w:r>
              <w:rPr>
                <w:noProof/>
                <w:webHidden/>
              </w:rPr>
              <w:fldChar w:fldCharType="begin"/>
            </w:r>
            <w:r>
              <w:rPr>
                <w:noProof/>
                <w:webHidden/>
              </w:rPr>
              <w:instrText xml:space="preserve"> PAGEREF _Toc460858199 \h </w:instrText>
            </w:r>
            <w:r>
              <w:rPr>
                <w:noProof/>
                <w:webHidden/>
              </w:rPr>
            </w:r>
            <w:r>
              <w:rPr>
                <w:noProof/>
                <w:webHidden/>
              </w:rPr>
              <w:fldChar w:fldCharType="separate"/>
            </w:r>
            <w:r>
              <w:rPr>
                <w:noProof/>
                <w:webHidden/>
              </w:rPr>
              <w:t>11</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00" w:history="1">
            <w:r w:rsidRPr="00B56B78">
              <w:rPr>
                <w:rStyle w:val="Hyperlink"/>
                <w:noProof/>
              </w:rPr>
              <w:t>Action : Rename a resource</w:t>
            </w:r>
            <w:r>
              <w:rPr>
                <w:noProof/>
                <w:webHidden/>
              </w:rPr>
              <w:tab/>
            </w:r>
            <w:r>
              <w:rPr>
                <w:noProof/>
                <w:webHidden/>
              </w:rPr>
              <w:fldChar w:fldCharType="begin"/>
            </w:r>
            <w:r>
              <w:rPr>
                <w:noProof/>
                <w:webHidden/>
              </w:rPr>
              <w:instrText xml:space="preserve"> PAGEREF _Toc460858200 \h </w:instrText>
            </w:r>
            <w:r>
              <w:rPr>
                <w:noProof/>
                <w:webHidden/>
              </w:rPr>
            </w:r>
            <w:r>
              <w:rPr>
                <w:noProof/>
                <w:webHidden/>
              </w:rPr>
              <w:fldChar w:fldCharType="separate"/>
            </w:r>
            <w:r>
              <w:rPr>
                <w:noProof/>
                <w:webHidden/>
              </w:rPr>
              <w:t>11</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01" w:history="1">
            <w:r w:rsidRPr="00B56B78">
              <w:rPr>
                <w:rStyle w:val="Hyperlink"/>
                <w:noProof/>
              </w:rPr>
              <w:t>Action : Move resources</w:t>
            </w:r>
            <w:r>
              <w:rPr>
                <w:noProof/>
                <w:webHidden/>
              </w:rPr>
              <w:tab/>
            </w:r>
            <w:r>
              <w:rPr>
                <w:noProof/>
                <w:webHidden/>
              </w:rPr>
              <w:fldChar w:fldCharType="begin"/>
            </w:r>
            <w:r>
              <w:rPr>
                <w:noProof/>
                <w:webHidden/>
              </w:rPr>
              <w:instrText xml:space="preserve"> PAGEREF _Toc460858201 \h </w:instrText>
            </w:r>
            <w:r>
              <w:rPr>
                <w:noProof/>
                <w:webHidden/>
              </w:rPr>
            </w:r>
            <w:r>
              <w:rPr>
                <w:noProof/>
                <w:webHidden/>
              </w:rPr>
              <w:fldChar w:fldCharType="separate"/>
            </w:r>
            <w:r>
              <w:rPr>
                <w:noProof/>
                <w:webHidden/>
              </w:rPr>
              <w:t>11</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02" w:history="1">
            <w:r w:rsidRPr="00B56B78">
              <w:rPr>
                <w:rStyle w:val="Hyperlink"/>
                <w:noProof/>
              </w:rPr>
              <w:t>Action : Duplicate one or more resources</w:t>
            </w:r>
            <w:r>
              <w:rPr>
                <w:noProof/>
                <w:webHidden/>
              </w:rPr>
              <w:tab/>
            </w:r>
            <w:r>
              <w:rPr>
                <w:noProof/>
                <w:webHidden/>
              </w:rPr>
              <w:fldChar w:fldCharType="begin"/>
            </w:r>
            <w:r>
              <w:rPr>
                <w:noProof/>
                <w:webHidden/>
              </w:rPr>
              <w:instrText xml:space="preserve"> PAGEREF _Toc460858202 \h </w:instrText>
            </w:r>
            <w:r>
              <w:rPr>
                <w:noProof/>
                <w:webHidden/>
              </w:rPr>
            </w:r>
            <w:r>
              <w:rPr>
                <w:noProof/>
                <w:webHidden/>
              </w:rPr>
              <w:fldChar w:fldCharType="separate"/>
            </w:r>
            <w:r>
              <w:rPr>
                <w:noProof/>
                <w:webHidden/>
              </w:rPr>
              <w:t>11</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03" w:history="1">
            <w:r w:rsidRPr="00B56B78">
              <w:rPr>
                <w:rStyle w:val="Hyperlink"/>
                <w:noProof/>
              </w:rPr>
              <w:t>Action : How to access to a resource</w:t>
            </w:r>
            <w:r>
              <w:rPr>
                <w:noProof/>
                <w:webHidden/>
              </w:rPr>
              <w:tab/>
            </w:r>
            <w:r>
              <w:rPr>
                <w:noProof/>
                <w:webHidden/>
              </w:rPr>
              <w:fldChar w:fldCharType="begin"/>
            </w:r>
            <w:r>
              <w:rPr>
                <w:noProof/>
                <w:webHidden/>
              </w:rPr>
              <w:instrText xml:space="preserve"> PAGEREF _Toc460858203 \h </w:instrText>
            </w:r>
            <w:r>
              <w:rPr>
                <w:noProof/>
                <w:webHidden/>
              </w:rPr>
            </w:r>
            <w:r>
              <w:rPr>
                <w:noProof/>
                <w:webHidden/>
              </w:rPr>
              <w:fldChar w:fldCharType="separate"/>
            </w:r>
            <w:r>
              <w:rPr>
                <w:noProof/>
                <w:webHidden/>
              </w:rPr>
              <w:t>12</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04" w:history="1">
            <w:r w:rsidRPr="00B56B78">
              <w:rPr>
                <w:rStyle w:val="Hyperlink"/>
                <w:noProof/>
              </w:rPr>
              <w:t>Action : Create a file</w:t>
            </w:r>
            <w:r>
              <w:rPr>
                <w:noProof/>
                <w:webHidden/>
              </w:rPr>
              <w:tab/>
            </w:r>
            <w:r>
              <w:rPr>
                <w:noProof/>
                <w:webHidden/>
              </w:rPr>
              <w:fldChar w:fldCharType="begin"/>
            </w:r>
            <w:r>
              <w:rPr>
                <w:noProof/>
                <w:webHidden/>
              </w:rPr>
              <w:instrText xml:space="preserve"> PAGEREF _Toc460858204 \h </w:instrText>
            </w:r>
            <w:r>
              <w:rPr>
                <w:noProof/>
                <w:webHidden/>
              </w:rPr>
            </w:r>
            <w:r>
              <w:rPr>
                <w:noProof/>
                <w:webHidden/>
              </w:rPr>
              <w:fldChar w:fldCharType="separate"/>
            </w:r>
            <w:r>
              <w:rPr>
                <w:noProof/>
                <w:webHidden/>
              </w:rPr>
              <w:t>12</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05" w:history="1">
            <w:r w:rsidRPr="00B56B78">
              <w:rPr>
                <w:rStyle w:val="Hyperlink"/>
                <w:noProof/>
              </w:rPr>
              <w:t>Action : Create a folder</w:t>
            </w:r>
            <w:r>
              <w:rPr>
                <w:noProof/>
                <w:webHidden/>
              </w:rPr>
              <w:tab/>
            </w:r>
            <w:r>
              <w:rPr>
                <w:noProof/>
                <w:webHidden/>
              </w:rPr>
              <w:fldChar w:fldCharType="begin"/>
            </w:r>
            <w:r>
              <w:rPr>
                <w:noProof/>
                <w:webHidden/>
              </w:rPr>
              <w:instrText xml:space="preserve"> PAGEREF _Toc460858205 \h </w:instrText>
            </w:r>
            <w:r>
              <w:rPr>
                <w:noProof/>
                <w:webHidden/>
              </w:rPr>
            </w:r>
            <w:r>
              <w:rPr>
                <w:noProof/>
                <w:webHidden/>
              </w:rPr>
              <w:fldChar w:fldCharType="separate"/>
            </w:r>
            <w:r>
              <w:rPr>
                <w:noProof/>
                <w:webHidden/>
              </w:rPr>
              <w:t>12</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06" w:history="1">
            <w:r w:rsidRPr="00B56B78">
              <w:rPr>
                <w:rStyle w:val="Hyperlink"/>
                <w:noProof/>
              </w:rPr>
              <w:t>Action : Upload one or more reso</w:t>
            </w:r>
            <w:bookmarkStart w:id="0" w:name="_GoBack"/>
            <w:bookmarkEnd w:id="0"/>
            <w:r w:rsidRPr="00B56B78">
              <w:rPr>
                <w:rStyle w:val="Hyperlink"/>
                <w:noProof/>
              </w:rPr>
              <w:t>urces</w:t>
            </w:r>
            <w:r>
              <w:rPr>
                <w:noProof/>
                <w:webHidden/>
              </w:rPr>
              <w:tab/>
            </w:r>
            <w:r>
              <w:rPr>
                <w:noProof/>
                <w:webHidden/>
              </w:rPr>
              <w:fldChar w:fldCharType="begin"/>
            </w:r>
            <w:r>
              <w:rPr>
                <w:noProof/>
                <w:webHidden/>
              </w:rPr>
              <w:instrText xml:space="preserve"> PAGEREF _Toc460858206 \h </w:instrText>
            </w:r>
            <w:r>
              <w:rPr>
                <w:noProof/>
                <w:webHidden/>
              </w:rPr>
            </w:r>
            <w:r>
              <w:rPr>
                <w:noProof/>
                <w:webHidden/>
              </w:rPr>
              <w:fldChar w:fldCharType="separate"/>
            </w:r>
            <w:r>
              <w:rPr>
                <w:noProof/>
                <w:webHidden/>
              </w:rPr>
              <w:t>12</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07" w:history="1">
            <w:r w:rsidRPr="00B56B78">
              <w:rPr>
                <w:rStyle w:val="Hyperlink"/>
                <w:noProof/>
              </w:rPr>
              <w:t>Action : Refresh current working directory</w:t>
            </w:r>
            <w:r>
              <w:rPr>
                <w:noProof/>
                <w:webHidden/>
              </w:rPr>
              <w:tab/>
            </w:r>
            <w:r>
              <w:rPr>
                <w:noProof/>
                <w:webHidden/>
              </w:rPr>
              <w:fldChar w:fldCharType="begin"/>
            </w:r>
            <w:r>
              <w:rPr>
                <w:noProof/>
                <w:webHidden/>
              </w:rPr>
              <w:instrText xml:space="preserve"> PAGEREF _Toc460858207 \h </w:instrText>
            </w:r>
            <w:r>
              <w:rPr>
                <w:noProof/>
                <w:webHidden/>
              </w:rPr>
            </w:r>
            <w:r>
              <w:rPr>
                <w:noProof/>
                <w:webHidden/>
              </w:rPr>
              <w:fldChar w:fldCharType="separate"/>
            </w:r>
            <w:r>
              <w:rPr>
                <w:noProof/>
                <w:webHidden/>
              </w:rPr>
              <w:t>12</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08" w:history="1">
            <w:r w:rsidRPr="00B56B78">
              <w:rPr>
                <w:rStyle w:val="Hyperlink"/>
                <w:noProof/>
              </w:rPr>
              <w:t>Action : Display keyboard shortcuts</w:t>
            </w:r>
            <w:r>
              <w:rPr>
                <w:noProof/>
                <w:webHidden/>
              </w:rPr>
              <w:tab/>
            </w:r>
            <w:r>
              <w:rPr>
                <w:noProof/>
                <w:webHidden/>
              </w:rPr>
              <w:fldChar w:fldCharType="begin"/>
            </w:r>
            <w:r>
              <w:rPr>
                <w:noProof/>
                <w:webHidden/>
              </w:rPr>
              <w:instrText xml:space="preserve"> PAGEREF _Toc460858208 \h </w:instrText>
            </w:r>
            <w:r>
              <w:rPr>
                <w:noProof/>
                <w:webHidden/>
              </w:rPr>
            </w:r>
            <w:r>
              <w:rPr>
                <w:noProof/>
                <w:webHidden/>
              </w:rPr>
              <w:fldChar w:fldCharType="separate"/>
            </w:r>
            <w:r>
              <w:rPr>
                <w:noProof/>
                <w:webHidden/>
              </w:rPr>
              <w:t>13</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09" w:history="1">
            <w:r w:rsidRPr="00B56B78">
              <w:rPr>
                <w:rStyle w:val="Hyperlink"/>
                <w:noProof/>
              </w:rPr>
              <w:t>Action : Change visualization</w:t>
            </w:r>
            <w:r>
              <w:rPr>
                <w:noProof/>
                <w:webHidden/>
              </w:rPr>
              <w:tab/>
            </w:r>
            <w:r>
              <w:rPr>
                <w:noProof/>
                <w:webHidden/>
              </w:rPr>
              <w:fldChar w:fldCharType="begin"/>
            </w:r>
            <w:r>
              <w:rPr>
                <w:noProof/>
                <w:webHidden/>
              </w:rPr>
              <w:instrText xml:space="preserve"> PAGEREF _Toc460858209 \h </w:instrText>
            </w:r>
            <w:r>
              <w:rPr>
                <w:noProof/>
                <w:webHidden/>
              </w:rPr>
            </w:r>
            <w:r>
              <w:rPr>
                <w:noProof/>
                <w:webHidden/>
              </w:rPr>
              <w:fldChar w:fldCharType="separate"/>
            </w:r>
            <w:r>
              <w:rPr>
                <w:noProof/>
                <w:webHidden/>
              </w:rPr>
              <w:t>13</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10" w:history="1">
            <w:r w:rsidRPr="00B56B78">
              <w:rPr>
                <w:rStyle w:val="Hyperlink"/>
                <w:noProof/>
              </w:rPr>
              <w:t>Action : Search resources in the current working directory</w:t>
            </w:r>
            <w:r>
              <w:rPr>
                <w:noProof/>
                <w:webHidden/>
              </w:rPr>
              <w:tab/>
            </w:r>
            <w:r>
              <w:rPr>
                <w:noProof/>
                <w:webHidden/>
              </w:rPr>
              <w:fldChar w:fldCharType="begin"/>
            </w:r>
            <w:r>
              <w:rPr>
                <w:noProof/>
                <w:webHidden/>
              </w:rPr>
              <w:instrText xml:space="preserve"> PAGEREF _Toc460858210 \h </w:instrText>
            </w:r>
            <w:r>
              <w:rPr>
                <w:noProof/>
                <w:webHidden/>
              </w:rPr>
            </w:r>
            <w:r>
              <w:rPr>
                <w:noProof/>
                <w:webHidden/>
              </w:rPr>
              <w:fldChar w:fldCharType="separate"/>
            </w:r>
            <w:r>
              <w:rPr>
                <w:noProof/>
                <w:webHidden/>
              </w:rPr>
              <w:t>13</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11" w:history="1">
            <w:r w:rsidRPr="00B56B78">
              <w:rPr>
                <w:rStyle w:val="Hyperlink"/>
                <w:noProof/>
              </w:rPr>
              <w:t>Action : Navigate to the previous / next folder</w:t>
            </w:r>
            <w:r>
              <w:rPr>
                <w:noProof/>
                <w:webHidden/>
              </w:rPr>
              <w:tab/>
            </w:r>
            <w:r>
              <w:rPr>
                <w:noProof/>
                <w:webHidden/>
              </w:rPr>
              <w:fldChar w:fldCharType="begin"/>
            </w:r>
            <w:r>
              <w:rPr>
                <w:noProof/>
                <w:webHidden/>
              </w:rPr>
              <w:instrText xml:space="preserve"> PAGEREF _Toc460858211 \h </w:instrText>
            </w:r>
            <w:r>
              <w:rPr>
                <w:noProof/>
                <w:webHidden/>
              </w:rPr>
            </w:r>
            <w:r>
              <w:rPr>
                <w:noProof/>
                <w:webHidden/>
              </w:rPr>
              <w:fldChar w:fldCharType="separate"/>
            </w:r>
            <w:r>
              <w:rPr>
                <w:noProof/>
                <w:webHidden/>
              </w:rPr>
              <w:t>13</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12" w:history="1">
            <w:r w:rsidRPr="00B56B78">
              <w:rPr>
                <w:rStyle w:val="Hyperlink"/>
                <w:noProof/>
              </w:rPr>
              <w:t>Action : Add / Edit authorization rules</w:t>
            </w:r>
            <w:r>
              <w:rPr>
                <w:noProof/>
                <w:webHidden/>
              </w:rPr>
              <w:tab/>
            </w:r>
            <w:r>
              <w:rPr>
                <w:noProof/>
                <w:webHidden/>
              </w:rPr>
              <w:fldChar w:fldCharType="begin"/>
            </w:r>
            <w:r>
              <w:rPr>
                <w:noProof/>
                <w:webHidden/>
              </w:rPr>
              <w:instrText xml:space="preserve"> PAGEREF _Toc460858212 \h </w:instrText>
            </w:r>
            <w:r>
              <w:rPr>
                <w:noProof/>
                <w:webHidden/>
              </w:rPr>
            </w:r>
            <w:r>
              <w:rPr>
                <w:noProof/>
                <w:webHidden/>
              </w:rPr>
              <w:fldChar w:fldCharType="separate"/>
            </w:r>
            <w:r>
              <w:rPr>
                <w:noProof/>
                <w:webHidden/>
              </w:rPr>
              <w:t>13</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13" w:history="1">
            <w:r w:rsidRPr="00B56B78">
              <w:rPr>
                <w:rStyle w:val="Hyperlink"/>
                <w:noProof/>
              </w:rPr>
              <w:t>Action : Select all resources</w:t>
            </w:r>
            <w:r>
              <w:rPr>
                <w:noProof/>
                <w:webHidden/>
              </w:rPr>
              <w:tab/>
            </w:r>
            <w:r>
              <w:rPr>
                <w:noProof/>
                <w:webHidden/>
              </w:rPr>
              <w:fldChar w:fldCharType="begin"/>
            </w:r>
            <w:r>
              <w:rPr>
                <w:noProof/>
                <w:webHidden/>
              </w:rPr>
              <w:instrText xml:space="preserve"> PAGEREF _Toc460858213 \h </w:instrText>
            </w:r>
            <w:r>
              <w:rPr>
                <w:noProof/>
                <w:webHidden/>
              </w:rPr>
            </w:r>
            <w:r>
              <w:rPr>
                <w:noProof/>
                <w:webHidden/>
              </w:rPr>
              <w:fldChar w:fldCharType="separate"/>
            </w:r>
            <w:r>
              <w:rPr>
                <w:noProof/>
                <w:webHidden/>
              </w:rPr>
              <w:t>16</w:t>
            </w:r>
            <w:r>
              <w:rPr>
                <w:noProof/>
                <w:webHidden/>
              </w:rPr>
              <w:fldChar w:fldCharType="end"/>
            </w:r>
          </w:hyperlink>
        </w:p>
        <w:p w:rsidR="003C1A22" w:rsidRDefault="003C1A22">
          <w:pPr>
            <w:pStyle w:val="TOC2"/>
            <w:tabs>
              <w:tab w:val="right" w:leader="dot" w:pos="8630"/>
            </w:tabs>
            <w:rPr>
              <w:rFonts w:asciiTheme="minorHAnsi" w:eastAsiaTheme="minorEastAsia" w:hAnsiTheme="minorHAnsi" w:cstheme="minorBidi"/>
              <w:noProof/>
              <w:sz w:val="22"/>
              <w:szCs w:val="22"/>
            </w:rPr>
          </w:pPr>
          <w:hyperlink w:anchor="_Toc460858214" w:history="1">
            <w:r w:rsidRPr="00B56B78">
              <w:rPr>
                <w:rStyle w:val="Hyperlink"/>
                <w:noProof/>
                <w:lang w:val="fr-BE"/>
              </w:rPr>
              <w:t>Edit UMA &amp; OPENID assets</w:t>
            </w:r>
            <w:r>
              <w:rPr>
                <w:noProof/>
                <w:webHidden/>
              </w:rPr>
              <w:tab/>
            </w:r>
            <w:r>
              <w:rPr>
                <w:noProof/>
                <w:webHidden/>
              </w:rPr>
              <w:fldChar w:fldCharType="begin"/>
            </w:r>
            <w:r>
              <w:rPr>
                <w:noProof/>
                <w:webHidden/>
              </w:rPr>
              <w:instrText xml:space="preserve"> PAGEREF _Toc460858214 \h </w:instrText>
            </w:r>
            <w:r>
              <w:rPr>
                <w:noProof/>
                <w:webHidden/>
              </w:rPr>
            </w:r>
            <w:r>
              <w:rPr>
                <w:noProof/>
                <w:webHidden/>
              </w:rPr>
              <w:fldChar w:fldCharType="separate"/>
            </w:r>
            <w:r>
              <w:rPr>
                <w:noProof/>
                <w:webHidden/>
              </w:rPr>
              <w:t>17</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15" w:history="1">
            <w:r w:rsidRPr="00B56B78">
              <w:rPr>
                <w:rStyle w:val="Hyperlink"/>
                <w:noProof/>
              </w:rPr>
              <w:t>Action : Add a client</w:t>
            </w:r>
            <w:r>
              <w:rPr>
                <w:noProof/>
                <w:webHidden/>
              </w:rPr>
              <w:tab/>
            </w:r>
            <w:r>
              <w:rPr>
                <w:noProof/>
                <w:webHidden/>
              </w:rPr>
              <w:fldChar w:fldCharType="begin"/>
            </w:r>
            <w:r>
              <w:rPr>
                <w:noProof/>
                <w:webHidden/>
              </w:rPr>
              <w:instrText xml:space="preserve"> PAGEREF _Toc460858215 \h </w:instrText>
            </w:r>
            <w:r>
              <w:rPr>
                <w:noProof/>
                <w:webHidden/>
              </w:rPr>
            </w:r>
            <w:r>
              <w:rPr>
                <w:noProof/>
                <w:webHidden/>
              </w:rPr>
              <w:fldChar w:fldCharType="separate"/>
            </w:r>
            <w:r>
              <w:rPr>
                <w:noProof/>
                <w:webHidden/>
              </w:rPr>
              <w:t>18</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16" w:history="1">
            <w:r w:rsidRPr="00B56B78">
              <w:rPr>
                <w:rStyle w:val="Hyperlink"/>
                <w:noProof/>
              </w:rPr>
              <w:t>Action : Delete one or more clients</w:t>
            </w:r>
            <w:r>
              <w:rPr>
                <w:noProof/>
                <w:webHidden/>
              </w:rPr>
              <w:tab/>
            </w:r>
            <w:r>
              <w:rPr>
                <w:noProof/>
                <w:webHidden/>
              </w:rPr>
              <w:fldChar w:fldCharType="begin"/>
            </w:r>
            <w:r>
              <w:rPr>
                <w:noProof/>
                <w:webHidden/>
              </w:rPr>
              <w:instrText xml:space="preserve"> PAGEREF _Toc460858216 \h </w:instrText>
            </w:r>
            <w:r>
              <w:rPr>
                <w:noProof/>
                <w:webHidden/>
              </w:rPr>
            </w:r>
            <w:r>
              <w:rPr>
                <w:noProof/>
                <w:webHidden/>
              </w:rPr>
              <w:fldChar w:fldCharType="separate"/>
            </w:r>
            <w:r>
              <w:rPr>
                <w:noProof/>
                <w:webHidden/>
              </w:rPr>
              <w:t>18</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17" w:history="1">
            <w:r w:rsidRPr="00B56B78">
              <w:rPr>
                <w:rStyle w:val="Hyperlink"/>
                <w:noProof/>
              </w:rPr>
              <w:t>Action : Edit a client</w:t>
            </w:r>
            <w:r>
              <w:rPr>
                <w:noProof/>
                <w:webHidden/>
              </w:rPr>
              <w:tab/>
            </w:r>
            <w:r>
              <w:rPr>
                <w:noProof/>
                <w:webHidden/>
              </w:rPr>
              <w:fldChar w:fldCharType="begin"/>
            </w:r>
            <w:r>
              <w:rPr>
                <w:noProof/>
                <w:webHidden/>
              </w:rPr>
              <w:instrText xml:space="preserve"> PAGEREF _Toc460858217 \h </w:instrText>
            </w:r>
            <w:r>
              <w:rPr>
                <w:noProof/>
                <w:webHidden/>
              </w:rPr>
            </w:r>
            <w:r>
              <w:rPr>
                <w:noProof/>
                <w:webHidden/>
              </w:rPr>
              <w:fldChar w:fldCharType="separate"/>
            </w:r>
            <w:r>
              <w:rPr>
                <w:noProof/>
                <w:webHidden/>
              </w:rPr>
              <w:t>18</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18" w:history="1">
            <w:r w:rsidRPr="00B56B78">
              <w:rPr>
                <w:rStyle w:val="Hyperlink"/>
                <w:noProof/>
              </w:rPr>
              <w:t>Action : Delete one or more scopes</w:t>
            </w:r>
            <w:r>
              <w:rPr>
                <w:noProof/>
                <w:webHidden/>
              </w:rPr>
              <w:tab/>
            </w:r>
            <w:r>
              <w:rPr>
                <w:noProof/>
                <w:webHidden/>
              </w:rPr>
              <w:fldChar w:fldCharType="begin"/>
            </w:r>
            <w:r>
              <w:rPr>
                <w:noProof/>
                <w:webHidden/>
              </w:rPr>
              <w:instrText xml:space="preserve"> PAGEREF _Toc460858218 \h </w:instrText>
            </w:r>
            <w:r>
              <w:rPr>
                <w:noProof/>
                <w:webHidden/>
              </w:rPr>
            </w:r>
            <w:r>
              <w:rPr>
                <w:noProof/>
                <w:webHidden/>
              </w:rPr>
              <w:fldChar w:fldCharType="separate"/>
            </w:r>
            <w:r>
              <w:rPr>
                <w:noProof/>
                <w:webHidden/>
              </w:rPr>
              <w:t>20</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19" w:history="1">
            <w:r w:rsidRPr="00B56B78">
              <w:rPr>
                <w:rStyle w:val="Hyperlink"/>
                <w:noProof/>
              </w:rPr>
              <w:t>Action : Display scope information</w:t>
            </w:r>
            <w:r>
              <w:rPr>
                <w:noProof/>
                <w:webHidden/>
              </w:rPr>
              <w:tab/>
            </w:r>
            <w:r>
              <w:rPr>
                <w:noProof/>
                <w:webHidden/>
              </w:rPr>
              <w:fldChar w:fldCharType="begin"/>
            </w:r>
            <w:r>
              <w:rPr>
                <w:noProof/>
                <w:webHidden/>
              </w:rPr>
              <w:instrText xml:space="preserve"> PAGEREF _Toc460858219 \h </w:instrText>
            </w:r>
            <w:r>
              <w:rPr>
                <w:noProof/>
                <w:webHidden/>
              </w:rPr>
            </w:r>
            <w:r>
              <w:rPr>
                <w:noProof/>
                <w:webHidden/>
              </w:rPr>
              <w:fldChar w:fldCharType="separate"/>
            </w:r>
            <w:r>
              <w:rPr>
                <w:noProof/>
                <w:webHidden/>
              </w:rPr>
              <w:t>20</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20" w:history="1">
            <w:r w:rsidRPr="00B56B78">
              <w:rPr>
                <w:rStyle w:val="Hyperlink"/>
                <w:noProof/>
              </w:rPr>
              <w:t>Action : Delete one or more resource owners</w:t>
            </w:r>
            <w:r>
              <w:rPr>
                <w:noProof/>
                <w:webHidden/>
              </w:rPr>
              <w:tab/>
            </w:r>
            <w:r>
              <w:rPr>
                <w:noProof/>
                <w:webHidden/>
              </w:rPr>
              <w:fldChar w:fldCharType="begin"/>
            </w:r>
            <w:r>
              <w:rPr>
                <w:noProof/>
                <w:webHidden/>
              </w:rPr>
              <w:instrText xml:space="preserve"> PAGEREF _Toc460858220 \h </w:instrText>
            </w:r>
            <w:r>
              <w:rPr>
                <w:noProof/>
                <w:webHidden/>
              </w:rPr>
            </w:r>
            <w:r>
              <w:rPr>
                <w:noProof/>
                <w:webHidden/>
              </w:rPr>
              <w:fldChar w:fldCharType="separate"/>
            </w:r>
            <w:r>
              <w:rPr>
                <w:noProof/>
                <w:webHidden/>
              </w:rPr>
              <w:t>20</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21" w:history="1">
            <w:r w:rsidRPr="00B56B78">
              <w:rPr>
                <w:rStyle w:val="Hyperlink"/>
                <w:noProof/>
              </w:rPr>
              <w:t>Action : Edit a resource owner</w:t>
            </w:r>
            <w:r>
              <w:rPr>
                <w:noProof/>
                <w:webHidden/>
              </w:rPr>
              <w:tab/>
            </w:r>
            <w:r>
              <w:rPr>
                <w:noProof/>
                <w:webHidden/>
              </w:rPr>
              <w:fldChar w:fldCharType="begin"/>
            </w:r>
            <w:r>
              <w:rPr>
                <w:noProof/>
                <w:webHidden/>
              </w:rPr>
              <w:instrText xml:space="preserve"> PAGEREF _Toc460858221 \h </w:instrText>
            </w:r>
            <w:r>
              <w:rPr>
                <w:noProof/>
                <w:webHidden/>
              </w:rPr>
            </w:r>
            <w:r>
              <w:rPr>
                <w:noProof/>
                <w:webHidden/>
              </w:rPr>
              <w:fldChar w:fldCharType="separate"/>
            </w:r>
            <w:r>
              <w:rPr>
                <w:noProof/>
                <w:webHidden/>
              </w:rPr>
              <w:t>20</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22" w:history="1">
            <w:r w:rsidRPr="00B56B78">
              <w:rPr>
                <w:rStyle w:val="Hyperlink"/>
                <w:noProof/>
              </w:rPr>
              <w:t>Action : Delete one or more authorization policies</w:t>
            </w:r>
            <w:r>
              <w:rPr>
                <w:noProof/>
                <w:webHidden/>
              </w:rPr>
              <w:tab/>
            </w:r>
            <w:r>
              <w:rPr>
                <w:noProof/>
                <w:webHidden/>
              </w:rPr>
              <w:fldChar w:fldCharType="begin"/>
            </w:r>
            <w:r>
              <w:rPr>
                <w:noProof/>
                <w:webHidden/>
              </w:rPr>
              <w:instrText xml:space="preserve"> PAGEREF _Toc460858222 \h </w:instrText>
            </w:r>
            <w:r>
              <w:rPr>
                <w:noProof/>
                <w:webHidden/>
              </w:rPr>
            </w:r>
            <w:r>
              <w:rPr>
                <w:noProof/>
                <w:webHidden/>
              </w:rPr>
              <w:fldChar w:fldCharType="separate"/>
            </w:r>
            <w:r>
              <w:rPr>
                <w:noProof/>
                <w:webHidden/>
              </w:rPr>
              <w:t>22</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23" w:history="1">
            <w:r w:rsidRPr="00B56B78">
              <w:rPr>
                <w:rStyle w:val="Hyperlink"/>
                <w:noProof/>
              </w:rPr>
              <w:t>Action : Display authorization policy</w:t>
            </w:r>
            <w:r>
              <w:rPr>
                <w:noProof/>
                <w:webHidden/>
              </w:rPr>
              <w:tab/>
            </w:r>
            <w:r>
              <w:rPr>
                <w:noProof/>
                <w:webHidden/>
              </w:rPr>
              <w:fldChar w:fldCharType="begin"/>
            </w:r>
            <w:r>
              <w:rPr>
                <w:noProof/>
                <w:webHidden/>
              </w:rPr>
              <w:instrText xml:space="preserve"> PAGEREF _Toc460858223 \h </w:instrText>
            </w:r>
            <w:r>
              <w:rPr>
                <w:noProof/>
                <w:webHidden/>
              </w:rPr>
            </w:r>
            <w:r>
              <w:rPr>
                <w:noProof/>
                <w:webHidden/>
              </w:rPr>
              <w:fldChar w:fldCharType="separate"/>
            </w:r>
            <w:r>
              <w:rPr>
                <w:noProof/>
                <w:webHidden/>
              </w:rPr>
              <w:t>22</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24" w:history="1">
            <w:r w:rsidRPr="00B56B78">
              <w:rPr>
                <w:rStyle w:val="Hyperlink"/>
                <w:noProof/>
              </w:rPr>
              <w:t>Action : Delete one or more UMA resources</w:t>
            </w:r>
            <w:r>
              <w:rPr>
                <w:noProof/>
                <w:webHidden/>
              </w:rPr>
              <w:tab/>
            </w:r>
            <w:r>
              <w:rPr>
                <w:noProof/>
                <w:webHidden/>
              </w:rPr>
              <w:fldChar w:fldCharType="begin"/>
            </w:r>
            <w:r>
              <w:rPr>
                <w:noProof/>
                <w:webHidden/>
              </w:rPr>
              <w:instrText xml:space="preserve"> PAGEREF _Toc460858224 \h </w:instrText>
            </w:r>
            <w:r>
              <w:rPr>
                <w:noProof/>
                <w:webHidden/>
              </w:rPr>
            </w:r>
            <w:r>
              <w:rPr>
                <w:noProof/>
                <w:webHidden/>
              </w:rPr>
              <w:fldChar w:fldCharType="separate"/>
            </w:r>
            <w:r>
              <w:rPr>
                <w:noProof/>
                <w:webHidden/>
              </w:rPr>
              <w:t>22</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25" w:history="1">
            <w:r w:rsidRPr="00B56B78">
              <w:rPr>
                <w:rStyle w:val="Hyperlink"/>
                <w:noProof/>
              </w:rPr>
              <w:t>Action : Display UMA resource</w:t>
            </w:r>
            <w:r>
              <w:rPr>
                <w:noProof/>
                <w:webHidden/>
              </w:rPr>
              <w:tab/>
            </w:r>
            <w:r>
              <w:rPr>
                <w:noProof/>
                <w:webHidden/>
              </w:rPr>
              <w:fldChar w:fldCharType="begin"/>
            </w:r>
            <w:r>
              <w:rPr>
                <w:noProof/>
                <w:webHidden/>
              </w:rPr>
              <w:instrText xml:space="preserve"> PAGEREF _Toc460858225 \h </w:instrText>
            </w:r>
            <w:r>
              <w:rPr>
                <w:noProof/>
                <w:webHidden/>
              </w:rPr>
            </w:r>
            <w:r>
              <w:rPr>
                <w:noProof/>
                <w:webHidden/>
              </w:rPr>
              <w:fldChar w:fldCharType="separate"/>
            </w:r>
            <w:r>
              <w:rPr>
                <w:noProof/>
                <w:webHidden/>
              </w:rPr>
              <w:t>22</w:t>
            </w:r>
            <w:r>
              <w:rPr>
                <w:noProof/>
                <w:webHidden/>
              </w:rPr>
              <w:fldChar w:fldCharType="end"/>
            </w:r>
          </w:hyperlink>
        </w:p>
        <w:p w:rsidR="003C1A22" w:rsidRDefault="003C1A22">
          <w:pPr>
            <w:pStyle w:val="TOC2"/>
            <w:tabs>
              <w:tab w:val="right" w:leader="dot" w:pos="8630"/>
            </w:tabs>
            <w:rPr>
              <w:rFonts w:asciiTheme="minorHAnsi" w:eastAsiaTheme="minorEastAsia" w:hAnsiTheme="minorHAnsi" w:cstheme="minorBidi"/>
              <w:noProof/>
              <w:sz w:val="22"/>
              <w:szCs w:val="22"/>
            </w:rPr>
          </w:pPr>
          <w:hyperlink w:anchor="_Toc460858226" w:history="1">
            <w:r w:rsidRPr="00B56B78">
              <w:rPr>
                <w:rStyle w:val="Hyperlink"/>
                <w:noProof/>
                <w:lang w:val="fr-BE"/>
              </w:rPr>
              <w:t>Identity providers</w:t>
            </w:r>
            <w:r>
              <w:rPr>
                <w:noProof/>
                <w:webHidden/>
              </w:rPr>
              <w:tab/>
            </w:r>
            <w:r>
              <w:rPr>
                <w:noProof/>
                <w:webHidden/>
              </w:rPr>
              <w:fldChar w:fldCharType="begin"/>
            </w:r>
            <w:r>
              <w:rPr>
                <w:noProof/>
                <w:webHidden/>
              </w:rPr>
              <w:instrText xml:space="preserve"> PAGEREF _Toc460858226 \h </w:instrText>
            </w:r>
            <w:r>
              <w:rPr>
                <w:noProof/>
                <w:webHidden/>
              </w:rPr>
            </w:r>
            <w:r>
              <w:rPr>
                <w:noProof/>
                <w:webHidden/>
              </w:rPr>
              <w:fldChar w:fldCharType="separate"/>
            </w:r>
            <w:r>
              <w:rPr>
                <w:noProof/>
                <w:webHidden/>
              </w:rPr>
              <w:t>24</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27" w:history="1">
            <w:r w:rsidRPr="00B56B78">
              <w:rPr>
                <w:rStyle w:val="Hyperlink"/>
                <w:noProof/>
                <w:lang w:val="fr-BE"/>
              </w:rPr>
              <w:t>Action : Display providers</w:t>
            </w:r>
            <w:r>
              <w:rPr>
                <w:noProof/>
                <w:webHidden/>
              </w:rPr>
              <w:tab/>
            </w:r>
            <w:r>
              <w:rPr>
                <w:noProof/>
                <w:webHidden/>
              </w:rPr>
              <w:fldChar w:fldCharType="begin"/>
            </w:r>
            <w:r>
              <w:rPr>
                <w:noProof/>
                <w:webHidden/>
              </w:rPr>
              <w:instrText xml:space="preserve"> PAGEREF _Toc460858227 \h </w:instrText>
            </w:r>
            <w:r>
              <w:rPr>
                <w:noProof/>
                <w:webHidden/>
              </w:rPr>
            </w:r>
            <w:r>
              <w:rPr>
                <w:noProof/>
                <w:webHidden/>
              </w:rPr>
              <w:fldChar w:fldCharType="separate"/>
            </w:r>
            <w:r>
              <w:rPr>
                <w:noProof/>
                <w:webHidden/>
              </w:rPr>
              <w:t>24</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28" w:history="1">
            <w:r w:rsidRPr="00B56B78">
              <w:rPr>
                <w:rStyle w:val="Hyperlink"/>
                <w:noProof/>
                <w:lang w:val="fr-BE"/>
              </w:rPr>
              <w:t>Action : Enable / disable a provider</w:t>
            </w:r>
            <w:r>
              <w:rPr>
                <w:noProof/>
                <w:webHidden/>
              </w:rPr>
              <w:tab/>
            </w:r>
            <w:r>
              <w:rPr>
                <w:noProof/>
                <w:webHidden/>
              </w:rPr>
              <w:fldChar w:fldCharType="begin"/>
            </w:r>
            <w:r>
              <w:rPr>
                <w:noProof/>
                <w:webHidden/>
              </w:rPr>
              <w:instrText xml:space="preserve"> PAGEREF _Toc460858228 \h </w:instrText>
            </w:r>
            <w:r>
              <w:rPr>
                <w:noProof/>
                <w:webHidden/>
              </w:rPr>
            </w:r>
            <w:r>
              <w:rPr>
                <w:noProof/>
                <w:webHidden/>
              </w:rPr>
              <w:fldChar w:fldCharType="separate"/>
            </w:r>
            <w:r>
              <w:rPr>
                <w:noProof/>
                <w:webHidden/>
              </w:rPr>
              <w:t>25</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29" w:history="1">
            <w:r w:rsidRPr="00B56B78">
              <w:rPr>
                <w:rStyle w:val="Hyperlink"/>
                <w:noProof/>
                <w:lang w:val="fr-BE"/>
              </w:rPr>
              <w:t>Action : Add a provider</w:t>
            </w:r>
            <w:r>
              <w:rPr>
                <w:noProof/>
                <w:webHidden/>
              </w:rPr>
              <w:tab/>
            </w:r>
            <w:r>
              <w:rPr>
                <w:noProof/>
                <w:webHidden/>
              </w:rPr>
              <w:fldChar w:fldCharType="begin"/>
            </w:r>
            <w:r>
              <w:rPr>
                <w:noProof/>
                <w:webHidden/>
              </w:rPr>
              <w:instrText xml:space="preserve"> PAGEREF _Toc460858229 \h </w:instrText>
            </w:r>
            <w:r>
              <w:rPr>
                <w:noProof/>
                <w:webHidden/>
              </w:rPr>
            </w:r>
            <w:r>
              <w:rPr>
                <w:noProof/>
                <w:webHidden/>
              </w:rPr>
              <w:fldChar w:fldCharType="separate"/>
            </w:r>
            <w:r>
              <w:rPr>
                <w:noProof/>
                <w:webHidden/>
              </w:rPr>
              <w:t>25</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30" w:history="1">
            <w:r w:rsidRPr="00B56B78">
              <w:rPr>
                <w:rStyle w:val="Hyperlink"/>
                <w:noProof/>
                <w:lang w:val="fr-BE"/>
              </w:rPr>
              <w:t>Action : Edit provider</w:t>
            </w:r>
            <w:r>
              <w:rPr>
                <w:noProof/>
                <w:webHidden/>
              </w:rPr>
              <w:tab/>
            </w:r>
            <w:r>
              <w:rPr>
                <w:noProof/>
                <w:webHidden/>
              </w:rPr>
              <w:fldChar w:fldCharType="begin"/>
            </w:r>
            <w:r>
              <w:rPr>
                <w:noProof/>
                <w:webHidden/>
              </w:rPr>
              <w:instrText xml:space="preserve"> PAGEREF _Toc460858230 \h </w:instrText>
            </w:r>
            <w:r>
              <w:rPr>
                <w:noProof/>
                <w:webHidden/>
              </w:rPr>
            </w:r>
            <w:r>
              <w:rPr>
                <w:noProof/>
                <w:webHidden/>
              </w:rPr>
              <w:fldChar w:fldCharType="separate"/>
            </w:r>
            <w:r>
              <w:rPr>
                <w:noProof/>
                <w:webHidden/>
              </w:rPr>
              <w:t>26</w:t>
            </w:r>
            <w:r>
              <w:rPr>
                <w:noProof/>
                <w:webHidden/>
              </w:rPr>
              <w:fldChar w:fldCharType="end"/>
            </w:r>
          </w:hyperlink>
        </w:p>
        <w:p w:rsidR="003C1A22" w:rsidRDefault="003C1A22">
          <w:pPr>
            <w:pStyle w:val="TOC2"/>
            <w:tabs>
              <w:tab w:val="right" w:leader="dot" w:pos="8630"/>
            </w:tabs>
            <w:rPr>
              <w:rFonts w:asciiTheme="minorHAnsi" w:eastAsiaTheme="minorEastAsia" w:hAnsiTheme="minorHAnsi" w:cstheme="minorBidi"/>
              <w:noProof/>
              <w:sz w:val="22"/>
              <w:szCs w:val="22"/>
            </w:rPr>
          </w:pPr>
          <w:hyperlink w:anchor="_Toc460858231" w:history="1">
            <w:r w:rsidRPr="00B56B78">
              <w:rPr>
                <w:rStyle w:val="Hyperlink"/>
                <w:noProof/>
                <w:lang w:val="fr-BE"/>
              </w:rPr>
              <w:t>Parameters</w:t>
            </w:r>
            <w:r>
              <w:rPr>
                <w:noProof/>
                <w:webHidden/>
              </w:rPr>
              <w:tab/>
            </w:r>
            <w:r>
              <w:rPr>
                <w:noProof/>
                <w:webHidden/>
              </w:rPr>
              <w:fldChar w:fldCharType="begin"/>
            </w:r>
            <w:r>
              <w:rPr>
                <w:noProof/>
                <w:webHidden/>
              </w:rPr>
              <w:instrText xml:space="preserve"> PAGEREF _Toc460858231 \h </w:instrText>
            </w:r>
            <w:r>
              <w:rPr>
                <w:noProof/>
                <w:webHidden/>
              </w:rPr>
            </w:r>
            <w:r>
              <w:rPr>
                <w:noProof/>
                <w:webHidden/>
              </w:rPr>
              <w:fldChar w:fldCharType="separate"/>
            </w:r>
            <w:r>
              <w:rPr>
                <w:noProof/>
                <w:webHidden/>
              </w:rPr>
              <w:t>27</w:t>
            </w:r>
            <w:r>
              <w:rPr>
                <w:noProof/>
                <w:webHidden/>
              </w:rPr>
              <w:fldChar w:fldCharType="end"/>
            </w:r>
          </w:hyperlink>
        </w:p>
        <w:p w:rsidR="003C1A22" w:rsidRDefault="003C1A22">
          <w:pPr>
            <w:pStyle w:val="TOC1"/>
            <w:tabs>
              <w:tab w:val="right" w:leader="dot" w:pos="8630"/>
            </w:tabs>
            <w:rPr>
              <w:rFonts w:asciiTheme="minorHAnsi" w:eastAsiaTheme="minorEastAsia" w:hAnsiTheme="minorHAnsi" w:cstheme="minorBidi"/>
              <w:noProof/>
              <w:sz w:val="22"/>
              <w:szCs w:val="22"/>
            </w:rPr>
          </w:pPr>
          <w:hyperlink w:anchor="_Toc460858232" w:history="1">
            <w:r w:rsidRPr="00B56B78">
              <w:rPr>
                <w:rStyle w:val="Hyperlink"/>
                <w:noProof/>
              </w:rPr>
              <w:t>Use cases of the Visual Studio extension</w:t>
            </w:r>
            <w:r>
              <w:rPr>
                <w:noProof/>
                <w:webHidden/>
              </w:rPr>
              <w:tab/>
            </w:r>
            <w:r>
              <w:rPr>
                <w:noProof/>
                <w:webHidden/>
              </w:rPr>
              <w:fldChar w:fldCharType="begin"/>
            </w:r>
            <w:r>
              <w:rPr>
                <w:noProof/>
                <w:webHidden/>
              </w:rPr>
              <w:instrText xml:space="preserve"> PAGEREF _Toc460858232 \h </w:instrText>
            </w:r>
            <w:r>
              <w:rPr>
                <w:noProof/>
                <w:webHidden/>
              </w:rPr>
            </w:r>
            <w:r>
              <w:rPr>
                <w:noProof/>
                <w:webHidden/>
              </w:rPr>
              <w:fldChar w:fldCharType="separate"/>
            </w:r>
            <w:r>
              <w:rPr>
                <w:noProof/>
                <w:webHidden/>
              </w:rPr>
              <w:t>28</w:t>
            </w:r>
            <w:r>
              <w:rPr>
                <w:noProof/>
                <w:webHidden/>
              </w:rPr>
              <w:fldChar w:fldCharType="end"/>
            </w:r>
          </w:hyperlink>
        </w:p>
        <w:p w:rsidR="003C1A22" w:rsidRDefault="003C1A22">
          <w:pPr>
            <w:pStyle w:val="TOC2"/>
            <w:tabs>
              <w:tab w:val="right" w:leader="dot" w:pos="8630"/>
            </w:tabs>
            <w:rPr>
              <w:rFonts w:asciiTheme="minorHAnsi" w:eastAsiaTheme="minorEastAsia" w:hAnsiTheme="minorHAnsi" w:cstheme="minorBidi"/>
              <w:noProof/>
              <w:sz w:val="22"/>
              <w:szCs w:val="22"/>
            </w:rPr>
          </w:pPr>
          <w:hyperlink w:anchor="_Toc460858233" w:history="1">
            <w:r w:rsidRPr="00B56B78">
              <w:rPr>
                <w:rStyle w:val="Hyperlink"/>
                <w:noProof/>
                <w:lang w:val="fr-BE"/>
              </w:rPr>
              <w:t>Configurer les paramètres</w:t>
            </w:r>
            <w:r>
              <w:rPr>
                <w:noProof/>
                <w:webHidden/>
              </w:rPr>
              <w:tab/>
            </w:r>
            <w:r>
              <w:rPr>
                <w:noProof/>
                <w:webHidden/>
              </w:rPr>
              <w:fldChar w:fldCharType="begin"/>
            </w:r>
            <w:r>
              <w:rPr>
                <w:noProof/>
                <w:webHidden/>
              </w:rPr>
              <w:instrText xml:space="preserve"> PAGEREF _Toc460858233 \h </w:instrText>
            </w:r>
            <w:r>
              <w:rPr>
                <w:noProof/>
                <w:webHidden/>
              </w:rPr>
            </w:r>
            <w:r>
              <w:rPr>
                <w:noProof/>
                <w:webHidden/>
              </w:rPr>
              <w:fldChar w:fldCharType="separate"/>
            </w:r>
            <w:r>
              <w:rPr>
                <w:noProof/>
                <w:webHidden/>
              </w:rPr>
              <w:t>28</w:t>
            </w:r>
            <w:r>
              <w:rPr>
                <w:noProof/>
                <w:webHidden/>
              </w:rPr>
              <w:fldChar w:fldCharType="end"/>
            </w:r>
          </w:hyperlink>
        </w:p>
        <w:p w:rsidR="003C1A22" w:rsidRDefault="003C1A22">
          <w:pPr>
            <w:pStyle w:val="TOC2"/>
            <w:tabs>
              <w:tab w:val="right" w:leader="dot" w:pos="8630"/>
            </w:tabs>
            <w:rPr>
              <w:rFonts w:asciiTheme="minorHAnsi" w:eastAsiaTheme="minorEastAsia" w:hAnsiTheme="minorHAnsi" w:cstheme="minorBidi"/>
              <w:noProof/>
              <w:sz w:val="22"/>
              <w:szCs w:val="22"/>
            </w:rPr>
          </w:pPr>
          <w:hyperlink w:anchor="_Toc460858234" w:history="1">
            <w:r w:rsidRPr="00B56B78">
              <w:rPr>
                <w:rStyle w:val="Hyperlink"/>
                <w:noProof/>
                <w:lang w:val="fr-BE"/>
              </w:rPr>
              <w:t>Générer une ou plusieurs ressources</w:t>
            </w:r>
            <w:r>
              <w:rPr>
                <w:noProof/>
                <w:webHidden/>
              </w:rPr>
              <w:tab/>
            </w:r>
            <w:r>
              <w:rPr>
                <w:noProof/>
                <w:webHidden/>
              </w:rPr>
              <w:fldChar w:fldCharType="begin"/>
            </w:r>
            <w:r>
              <w:rPr>
                <w:noProof/>
                <w:webHidden/>
              </w:rPr>
              <w:instrText xml:space="preserve"> PAGEREF _Toc460858234 \h </w:instrText>
            </w:r>
            <w:r>
              <w:rPr>
                <w:noProof/>
                <w:webHidden/>
              </w:rPr>
            </w:r>
            <w:r>
              <w:rPr>
                <w:noProof/>
                <w:webHidden/>
              </w:rPr>
              <w:fldChar w:fldCharType="separate"/>
            </w:r>
            <w:r>
              <w:rPr>
                <w:noProof/>
                <w:webHidden/>
              </w:rPr>
              <w:t>28</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35" w:history="1">
            <w:r w:rsidRPr="00B56B78">
              <w:rPr>
                <w:rStyle w:val="Hyperlink"/>
                <w:noProof/>
                <w:lang w:val="fr-BE"/>
              </w:rPr>
              <w:t>Rafraîchir la liste des ressources</w:t>
            </w:r>
            <w:r>
              <w:rPr>
                <w:noProof/>
                <w:webHidden/>
              </w:rPr>
              <w:tab/>
            </w:r>
            <w:r>
              <w:rPr>
                <w:noProof/>
                <w:webHidden/>
              </w:rPr>
              <w:fldChar w:fldCharType="begin"/>
            </w:r>
            <w:r>
              <w:rPr>
                <w:noProof/>
                <w:webHidden/>
              </w:rPr>
              <w:instrText xml:space="preserve"> PAGEREF _Toc460858235 \h </w:instrText>
            </w:r>
            <w:r>
              <w:rPr>
                <w:noProof/>
                <w:webHidden/>
              </w:rPr>
            </w:r>
            <w:r>
              <w:rPr>
                <w:noProof/>
                <w:webHidden/>
              </w:rPr>
              <w:fldChar w:fldCharType="separate"/>
            </w:r>
            <w:r>
              <w:rPr>
                <w:noProof/>
                <w:webHidden/>
              </w:rPr>
              <w:t>29</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36" w:history="1">
            <w:r w:rsidRPr="00B56B78">
              <w:rPr>
                <w:rStyle w:val="Hyperlink"/>
                <w:noProof/>
                <w:lang w:val="fr-BE"/>
              </w:rPr>
              <w:t>Protéger une ou plusieurs ressources</w:t>
            </w:r>
            <w:r>
              <w:rPr>
                <w:noProof/>
                <w:webHidden/>
              </w:rPr>
              <w:tab/>
            </w:r>
            <w:r>
              <w:rPr>
                <w:noProof/>
                <w:webHidden/>
              </w:rPr>
              <w:fldChar w:fldCharType="begin"/>
            </w:r>
            <w:r>
              <w:rPr>
                <w:noProof/>
                <w:webHidden/>
              </w:rPr>
              <w:instrText xml:space="preserve"> PAGEREF _Toc460858236 \h </w:instrText>
            </w:r>
            <w:r>
              <w:rPr>
                <w:noProof/>
                <w:webHidden/>
              </w:rPr>
            </w:r>
            <w:r>
              <w:rPr>
                <w:noProof/>
                <w:webHidden/>
              </w:rPr>
              <w:fldChar w:fldCharType="separate"/>
            </w:r>
            <w:r>
              <w:rPr>
                <w:noProof/>
                <w:webHidden/>
              </w:rPr>
              <w:t>29</w:t>
            </w:r>
            <w:r>
              <w:rPr>
                <w:noProof/>
                <w:webHidden/>
              </w:rPr>
              <w:fldChar w:fldCharType="end"/>
            </w:r>
          </w:hyperlink>
        </w:p>
        <w:p w:rsidR="003C1A22" w:rsidRDefault="003C1A22">
          <w:pPr>
            <w:pStyle w:val="TOC2"/>
            <w:tabs>
              <w:tab w:val="right" w:leader="dot" w:pos="8630"/>
            </w:tabs>
            <w:rPr>
              <w:rFonts w:asciiTheme="minorHAnsi" w:eastAsiaTheme="minorEastAsia" w:hAnsiTheme="minorHAnsi" w:cstheme="minorBidi"/>
              <w:noProof/>
              <w:sz w:val="22"/>
              <w:szCs w:val="22"/>
            </w:rPr>
          </w:pPr>
          <w:hyperlink w:anchor="_Toc460858237" w:history="1">
            <w:r w:rsidRPr="00B56B78">
              <w:rPr>
                <w:rStyle w:val="Hyperlink"/>
                <w:noProof/>
                <w:lang w:val="fr-BE"/>
              </w:rPr>
              <w:t>Générer un proxy de sécurité</w:t>
            </w:r>
            <w:r>
              <w:rPr>
                <w:noProof/>
                <w:webHidden/>
              </w:rPr>
              <w:tab/>
            </w:r>
            <w:r>
              <w:rPr>
                <w:noProof/>
                <w:webHidden/>
              </w:rPr>
              <w:fldChar w:fldCharType="begin"/>
            </w:r>
            <w:r>
              <w:rPr>
                <w:noProof/>
                <w:webHidden/>
              </w:rPr>
              <w:instrText xml:space="preserve"> PAGEREF _Toc460858237 \h </w:instrText>
            </w:r>
            <w:r>
              <w:rPr>
                <w:noProof/>
                <w:webHidden/>
              </w:rPr>
            </w:r>
            <w:r>
              <w:rPr>
                <w:noProof/>
                <w:webHidden/>
              </w:rPr>
              <w:fldChar w:fldCharType="separate"/>
            </w:r>
            <w:r>
              <w:rPr>
                <w:noProof/>
                <w:webHidden/>
              </w:rPr>
              <w:t>30</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38" w:history="1">
            <w:r w:rsidRPr="00B56B78">
              <w:rPr>
                <w:rStyle w:val="Hyperlink"/>
                <w:noProof/>
                <w:lang w:val="fr-BE"/>
              </w:rPr>
              <w:t>Action : Rechercher une ou plusieurs ressources</w:t>
            </w:r>
            <w:r>
              <w:rPr>
                <w:noProof/>
                <w:webHidden/>
              </w:rPr>
              <w:tab/>
            </w:r>
            <w:r>
              <w:rPr>
                <w:noProof/>
                <w:webHidden/>
              </w:rPr>
              <w:fldChar w:fldCharType="begin"/>
            </w:r>
            <w:r>
              <w:rPr>
                <w:noProof/>
                <w:webHidden/>
              </w:rPr>
              <w:instrText xml:space="preserve"> PAGEREF _Toc460858238 \h </w:instrText>
            </w:r>
            <w:r>
              <w:rPr>
                <w:noProof/>
                <w:webHidden/>
              </w:rPr>
            </w:r>
            <w:r>
              <w:rPr>
                <w:noProof/>
                <w:webHidden/>
              </w:rPr>
              <w:fldChar w:fldCharType="separate"/>
            </w:r>
            <w:r>
              <w:rPr>
                <w:noProof/>
                <w:webHidden/>
              </w:rPr>
              <w:t>30</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39" w:history="1">
            <w:r w:rsidRPr="00B56B78">
              <w:rPr>
                <w:rStyle w:val="Hyperlink"/>
                <w:noProof/>
                <w:lang w:val="fr-BE"/>
              </w:rPr>
              <w:t>Action : Ajouter le proxy de sécurité</w:t>
            </w:r>
            <w:r>
              <w:rPr>
                <w:noProof/>
                <w:webHidden/>
              </w:rPr>
              <w:tab/>
            </w:r>
            <w:r>
              <w:rPr>
                <w:noProof/>
                <w:webHidden/>
              </w:rPr>
              <w:fldChar w:fldCharType="begin"/>
            </w:r>
            <w:r>
              <w:rPr>
                <w:noProof/>
                <w:webHidden/>
              </w:rPr>
              <w:instrText xml:space="preserve"> PAGEREF _Toc460858239 \h </w:instrText>
            </w:r>
            <w:r>
              <w:rPr>
                <w:noProof/>
                <w:webHidden/>
              </w:rPr>
            </w:r>
            <w:r>
              <w:rPr>
                <w:noProof/>
                <w:webHidden/>
              </w:rPr>
              <w:fldChar w:fldCharType="separate"/>
            </w:r>
            <w:r>
              <w:rPr>
                <w:noProof/>
                <w:webHidden/>
              </w:rPr>
              <w:t>31</w:t>
            </w:r>
            <w:r>
              <w:rPr>
                <w:noProof/>
                <w:webHidden/>
              </w:rPr>
              <w:fldChar w:fldCharType="end"/>
            </w:r>
          </w:hyperlink>
        </w:p>
        <w:p w:rsidR="003C1A22" w:rsidRDefault="003C1A22">
          <w:pPr>
            <w:pStyle w:val="TOC1"/>
            <w:tabs>
              <w:tab w:val="right" w:leader="dot" w:pos="8630"/>
            </w:tabs>
            <w:rPr>
              <w:rFonts w:asciiTheme="minorHAnsi" w:eastAsiaTheme="minorEastAsia" w:hAnsiTheme="minorHAnsi" w:cstheme="minorBidi"/>
              <w:noProof/>
              <w:sz w:val="22"/>
              <w:szCs w:val="22"/>
            </w:rPr>
          </w:pPr>
          <w:hyperlink w:anchor="_Toc460858240" w:history="1">
            <w:r w:rsidRPr="00B56B78">
              <w:rPr>
                <w:rStyle w:val="Hyperlink"/>
                <w:noProof/>
                <w:lang w:val="fr-BE"/>
              </w:rPr>
              <w:t>Scénarios</w:t>
            </w:r>
            <w:r>
              <w:rPr>
                <w:noProof/>
                <w:webHidden/>
              </w:rPr>
              <w:tab/>
            </w:r>
            <w:r>
              <w:rPr>
                <w:noProof/>
                <w:webHidden/>
              </w:rPr>
              <w:fldChar w:fldCharType="begin"/>
            </w:r>
            <w:r>
              <w:rPr>
                <w:noProof/>
                <w:webHidden/>
              </w:rPr>
              <w:instrText xml:space="preserve"> PAGEREF _Toc460858240 \h </w:instrText>
            </w:r>
            <w:r>
              <w:rPr>
                <w:noProof/>
                <w:webHidden/>
              </w:rPr>
            </w:r>
            <w:r>
              <w:rPr>
                <w:noProof/>
                <w:webHidden/>
              </w:rPr>
              <w:fldChar w:fldCharType="separate"/>
            </w:r>
            <w:r>
              <w:rPr>
                <w:noProof/>
                <w:webHidden/>
              </w:rPr>
              <w:t>32</w:t>
            </w:r>
            <w:r>
              <w:rPr>
                <w:noProof/>
                <w:webHidden/>
              </w:rPr>
              <w:fldChar w:fldCharType="end"/>
            </w:r>
          </w:hyperlink>
        </w:p>
        <w:p w:rsidR="003C1A22" w:rsidRDefault="003C1A22">
          <w:pPr>
            <w:pStyle w:val="TOC2"/>
            <w:tabs>
              <w:tab w:val="right" w:leader="dot" w:pos="8630"/>
            </w:tabs>
            <w:rPr>
              <w:rFonts w:asciiTheme="minorHAnsi" w:eastAsiaTheme="minorEastAsia" w:hAnsiTheme="minorHAnsi" w:cstheme="minorBidi"/>
              <w:noProof/>
              <w:sz w:val="22"/>
              <w:szCs w:val="22"/>
            </w:rPr>
          </w:pPr>
          <w:hyperlink w:anchor="_Toc460858241" w:history="1">
            <w:r w:rsidRPr="00B56B78">
              <w:rPr>
                <w:rStyle w:val="Hyperlink"/>
                <w:noProof/>
                <w:lang w:val="fr-BE"/>
              </w:rPr>
              <w:t>Premier scénario : Application lourde souhaite accéder à une opération protégée</w:t>
            </w:r>
            <w:r>
              <w:rPr>
                <w:noProof/>
                <w:webHidden/>
              </w:rPr>
              <w:tab/>
            </w:r>
            <w:r>
              <w:rPr>
                <w:noProof/>
                <w:webHidden/>
              </w:rPr>
              <w:fldChar w:fldCharType="begin"/>
            </w:r>
            <w:r>
              <w:rPr>
                <w:noProof/>
                <w:webHidden/>
              </w:rPr>
              <w:instrText xml:space="preserve"> PAGEREF _Toc460858241 \h </w:instrText>
            </w:r>
            <w:r>
              <w:rPr>
                <w:noProof/>
                <w:webHidden/>
              </w:rPr>
            </w:r>
            <w:r>
              <w:rPr>
                <w:noProof/>
                <w:webHidden/>
              </w:rPr>
              <w:fldChar w:fldCharType="separate"/>
            </w:r>
            <w:r>
              <w:rPr>
                <w:noProof/>
                <w:webHidden/>
              </w:rPr>
              <w:t>32</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42" w:history="1">
            <w:r w:rsidRPr="00B56B78">
              <w:rPr>
                <w:rStyle w:val="Hyperlink"/>
                <w:noProof/>
                <w:lang w:val="fr-BE"/>
              </w:rPr>
              <w:t>Identifier et catégoriser les entités</w:t>
            </w:r>
            <w:r>
              <w:rPr>
                <w:noProof/>
                <w:webHidden/>
              </w:rPr>
              <w:tab/>
            </w:r>
            <w:r>
              <w:rPr>
                <w:noProof/>
                <w:webHidden/>
              </w:rPr>
              <w:fldChar w:fldCharType="begin"/>
            </w:r>
            <w:r>
              <w:rPr>
                <w:noProof/>
                <w:webHidden/>
              </w:rPr>
              <w:instrText xml:space="preserve"> PAGEREF _Toc460858242 \h </w:instrText>
            </w:r>
            <w:r>
              <w:rPr>
                <w:noProof/>
                <w:webHidden/>
              </w:rPr>
            </w:r>
            <w:r>
              <w:rPr>
                <w:noProof/>
                <w:webHidden/>
              </w:rPr>
              <w:fldChar w:fldCharType="separate"/>
            </w:r>
            <w:r>
              <w:rPr>
                <w:noProof/>
                <w:webHidden/>
              </w:rPr>
              <w:t>33</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43" w:history="1">
            <w:r w:rsidRPr="00B56B78">
              <w:rPr>
                <w:rStyle w:val="Hyperlink"/>
                <w:noProof/>
                <w:lang w:val="fr-BE"/>
              </w:rPr>
              <w:t>Ajouter un client</w:t>
            </w:r>
            <w:r>
              <w:rPr>
                <w:noProof/>
                <w:webHidden/>
              </w:rPr>
              <w:tab/>
            </w:r>
            <w:r>
              <w:rPr>
                <w:noProof/>
                <w:webHidden/>
              </w:rPr>
              <w:fldChar w:fldCharType="begin"/>
            </w:r>
            <w:r>
              <w:rPr>
                <w:noProof/>
                <w:webHidden/>
              </w:rPr>
              <w:instrText xml:space="preserve"> PAGEREF _Toc460858243 \h </w:instrText>
            </w:r>
            <w:r>
              <w:rPr>
                <w:noProof/>
                <w:webHidden/>
              </w:rPr>
            </w:r>
            <w:r>
              <w:rPr>
                <w:noProof/>
                <w:webHidden/>
              </w:rPr>
              <w:fldChar w:fldCharType="separate"/>
            </w:r>
            <w:r>
              <w:rPr>
                <w:noProof/>
                <w:webHidden/>
              </w:rPr>
              <w:t>34</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44" w:history="1">
            <w:r w:rsidRPr="00B56B78">
              <w:rPr>
                <w:rStyle w:val="Hyperlink"/>
                <w:noProof/>
                <w:lang w:val="fr-BE"/>
              </w:rPr>
              <w:t>Ajouter une ressource</w:t>
            </w:r>
            <w:r>
              <w:rPr>
                <w:noProof/>
                <w:webHidden/>
              </w:rPr>
              <w:tab/>
            </w:r>
            <w:r>
              <w:rPr>
                <w:noProof/>
                <w:webHidden/>
              </w:rPr>
              <w:fldChar w:fldCharType="begin"/>
            </w:r>
            <w:r>
              <w:rPr>
                <w:noProof/>
                <w:webHidden/>
              </w:rPr>
              <w:instrText xml:space="preserve"> PAGEREF _Toc460858244 \h </w:instrText>
            </w:r>
            <w:r>
              <w:rPr>
                <w:noProof/>
                <w:webHidden/>
              </w:rPr>
            </w:r>
            <w:r>
              <w:rPr>
                <w:noProof/>
                <w:webHidden/>
              </w:rPr>
              <w:fldChar w:fldCharType="separate"/>
            </w:r>
            <w:r>
              <w:rPr>
                <w:noProof/>
                <w:webHidden/>
              </w:rPr>
              <w:t>37</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45" w:history="1">
            <w:r w:rsidRPr="00B56B78">
              <w:rPr>
                <w:rStyle w:val="Hyperlink"/>
                <w:noProof/>
                <w:lang w:val="fr-BE"/>
              </w:rPr>
              <w:t>Ajouter la politique d’autorisation</w:t>
            </w:r>
            <w:r>
              <w:rPr>
                <w:noProof/>
                <w:webHidden/>
              </w:rPr>
              <w:tab/>
            </w:r>
            <w:r>
              <w:rPr>
                <w:noProof/>
                <w:webHidden/>
              </w:rPr>
              <w:fldChar w:fldCharType="begin"/>
            </w:r>
            <w:r>
              <w:rPr>
                <w:noProof/>
                <w:webHidden/>
              </w:rPr>
              <w:instrText xml:space="preserve"> PAGEREF _Toc460858245 \h </w:instrText>
            </w:r>
            <w:r>
              <w:rPr>
                <w:noProof/>
                <w:webHidden/>
              </w:rPr>
            </w:r>
            <w:r>
              <w:rPr>
                <w:noProof/>
                <w:webHidden/>
              </w:rPr>
              <w:fldChar w:fldCharType="separate"/>
            </w:r>
            <w:r>
              <w:rPr>
                <w:noProof/>
                <w:webHidden/>
              </w:rPr>
              <w:t>37</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46" w:history="1">
            <w:r w:rsidRPr="00B56B78">
              <w:rPr>
                <w:rStyle w:val="Hyperlink"/>
                <w:noProof/>
                <w:lang w:val="fr-BE"/>
              </w:rPr>
              <w:t>Ajouter le rôle marketing au resource owner</w:t>
            </w:r>
            <w:r>
              <w:rPr>
                <w:noProof/>
                <w:webHidden/>
              </w:rPr>
              <w:tab/>
            </w:r>
            <w:r>
              <w:rPr>
                <w:noProof/>
                <w:webHidden/>
              </w:rPr>
              <w:fldChar w:fldCharType="begin"/>
            </w:r>
            <w:r>
              <w:rPr>
                <w:noProof/>
                <w:webHidden/>
              </w:rPr>
              <w:instrText xml:space="preserve"> PAGEREF _Toc460858246 \h </w:instrText>
            </w:r>
            <w:r>
              <w:rPr>
                <w:noProof/>
                <w:webHidden/>
              </w:rPr>
            </w:r>
            <w:r>
              <w:rPr>
                <w:noProof/>
                <w:webHidden/>
              </w:rPr>
              <w:fldChar w:fldCharType="separate"/>
            </w:r>
            <w:r>
              <w:rPr>
                <w:noProof/>
                <w:webHidden/>
              </w:rPr>
              <w:t>38</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47" w:history="1">
            <w:r w:rsidRPr="00B56B78">
              <w:rPr>
                <w:rStyle w:val="Hyperlink"/>
                <w:noProof/>
                <w:lang w:val="fr-BE"/>
              </w:rPr>
              <w:t>Développer</w:t>
            </w:r>
            <w:r>
              <w:rPr>
                <w:noProof/>
                <w:webHidden/>
              </w:rPr>
              <w:tab/>
            </w:r>
            <w:r>
              <w:rPr>
                <w:noProof/>
                <w:webHidden/>
              </w:rPr>
              <w:fldChar w:fldCharType="begin"/>
            </w:r>
            <w:r>
              <w:rPr>
                <w:noProof/>
                <w:webHidden/>
              </w:rPr>
              <w:instrText xml:space="preserve"> PAGEREF _Toc460858247 \h </w:instrText>
            </w:r>
            <w:r>
              <w:rPr>
                <w:noProof/>
                <w:webHidden/>
              </w:rPr>
            </w:r>
            <w:r>
              <w:rPr>
                <w:noProof/>
                <w:webHidden/>
              </w:rPr>
              <w:fldChar w:fldCharType="separate"/>
            </w:r>
            <w:r>
              <w:rPr>
                <w:noProof/>
                <w:webHidden/>
              </w:rPr>
              <w:t>38</w:t>
            </w:r>
            <w:r>
              <w:rPr>
                <w:noProof/>
                <w:webHidden/>
              </w:rPr>
              <w:fldChar w:fldCharType="end"/>
            </w:r>
          </w:hyperlink>
        </w:p>
        <w:p w:rsidR="003C1A22" w:rsidRDefault="003C1A22">
          <w:pPr>
            <w:pStyle w:val="TOC2"/>
            <w:tabs>
              <w:tab w:val="right" w:leader="dot" w:pos="8630"/>
            </w:tabs>
            <w:rPr>
              <w:rFonts w:asciiTheme="minorHAnsi" w:eastAsiaTheme="minorEastAsia" w:hAnsiTheme="minorHAnsi" w:cstheme="minorBidi"/>
              <w:noProof/>
              <w:sz w:val="22"/>
              <w:szCs w:val="22"/>
            </w:rPr>
          </w:pPr>
          <w:hyperlink w:anchor="_Toc460858248" w:history="1">
            <w:r w:rsidRPr="00B56B78">
              <w:rPr>
                <w:rStyle w:val="Hyperlink"/>
                <w:noProof/>
                <w:lang w:val="fr-BE"/>
              </w:rPr>
              <w:t>Second scénario : une API souhaite accéder à une ressource protégée</w:t>
            </w:r>
            <w:r>
              <w:rPr>
                <w:noProof/>
                <w:webHidden/>
              </w:rPr>
              <w:tab/>
            </w:r>
            <w:r>
              <w:rPr>
                <w:noProof/>
                <w:webHidden/>
              </w:rPr>
              <w:fldChar w:fldCharType="begin"/>
            </w:r>
            <w:r>
              <w:rPr>
                <w:noProof/>
                <w:webHidden/>
              </w:rPr>
              <w:instrText xml:space="preserve"> PAGEREF _Toc460858248 \h </w:instrText>
            </w:r>
            <w:r>
              <w:rPr>
                <w:noProof/>
                <w:webHidden/>
              </w:rPr>
            </w:r>
            <w:r>
              <w:rPr>
                <w:noProof/>
                <w:webHidden/>
              </w:rPr>
              <w:fldChar w:fldCharType="separate"/>
            </w:r>
            <w:r>
              <w:rPr>
                <w:noProof/>
                <w:webHidden/>
              </w:rPr>
              <w:t>41</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49" w:history="1">
            <w:r w:rsidRPr="00B56B78">
              <w:rPr>
                <w:rStyle w:val="Hyperlink"/>
                <w:noProof/>
                <w:lang w:val="fr-BE"/>
              </w:rPr>
              <w:t>Identifier et  catégoriser les entités</w:t>
            </w:r>
            <w:r>
              <w:rPr>
                <w:noProof/>
                <w:webHidden/>
              </w:rPr>
              <w:tab/>
            </w:r>
            <w:r>
              <w:rPr>
                <w:noProof/>
                <w:webHidden/>
              </w:rPr>
              <w:fldChar w:fldCharType="begin"/>
            </w:r>
            <w:r>
              <w:rPr>
                <w:noProof/>
                <w:webHidden/>
              </w:rPr>
              <w:instrText xml:space="preserve"> PAGEREF _Toc460858249 \h </w:instrText>
            </w:r>
            <w:r>
              <w:rPr>
                <w:noProof/>
                <w:webHidden/>
              </w:rPr>
            </w:r>
            <w:r>
              <w:rPr>
                <w:noProof/>
                <w:webHidden/>
              </w:rPr>
              <w:fldChar w:fldCharType="separate"/>
            </w:r>
            <w:r>
              <w:rPr>
                <w:noProof/>
                <w:webHidden/>
              </w:rPr>
              <w:t>42</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50" w:history="1">
            <w:r w:rsidRPr="00B56B78">
              <w:rPr>
                <w:rStyle w:val="Hyperlink"/>
                <w:noProof/>
                <w:lang w:val="fr-BE"/>
              </w:rPr>
              <w:t>Ajouter un client</w:t>
            </w:r>
            <w:r>
              <w:rPr>
                <w:noProof/>
                <w:webHidden/>
              </w:rPr>
              <w:tab/>
            </w:r>
            <w:r>
              <w:rPr>
                <w:noProof/>
                <w:webHidden/>
              </w:rPr>
              <w:fldChar w:fldCharType="begin"/>
            </w:r>
            <w:r>
              <w:rPr>
                <w:noProof/>
                <w:webHidden/>
              </w:rPr>
              <w:instrText xml:space="preserve"> PAGEREF _Toc460858250 \h </w:instrText>
            </w:r>
            <w:r>
              <w:rPr>
                <w:noProof/>
                <w:webHidden/>
              </w:rPr>
            </w:r>
            <w:r>
              <w:rPr>
                <w:noProof/>
                <w:webHidden/>
              </w:rPr>
              <w:fldChar w:fldCharType="separate"/>
            </w:r>
            <w:r>
              <w:rPr>
                <w:noProof/>
                <w:webHidden/>
              </w:rPr>
              <w:t>42</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51" w:history="1">
            <w:r w:rsidRPr="00B56B78">
              <w:rPr>
                <w:rStyle w:val="Hyperlink"/>
                <w:noProof/>
                <w:lang w:val="fr-BE"/>
              </w:rPr>
              <w:t>Ajouter une ressource</w:t>
            </w:r>
            <w:r>
              <w:rPr>
                <w:noProof/>
                <w:webHidden/>
              </w:rPr>
              <w:tab/>
            </w:r>
            <w:r>
              <w:rPr>
                <w:noProof/>
                <w:webHidden/>
              </w:rPr>
              <w:fldChar w:fldCharType="begin"/>
            </w:r>
            <w:r>
              <w:rPr>
                <w:noProof/>
                <w:webHidden/>
              </w:rPr>
              <w:instrText xml:space="preserve"> PAGEREF _Toc460858251 \h </w:instrText>
            </w:r>
            <w:r>
              <w:rPr>
                <w:noProof/>
                <w:webHidden/>
              </w:rPr>
            </w:r>
            <w:r>
              <w:rPr>
                <w:noProof/>
                <w:webHidden/>
              </w:rPr>
              <w:fldChar w:fldCharType="separate"/>
            </w:r>
            <w:r>
              <w:rPr>
                <w:noProof/>
                <w:webHidden/>
              </w:rPr>
              <w:t>42</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52" w:history="1">
            <w:r w:rsidRPr="00B56B78">
              <w:rPr>
                <w:rStyle w:val="Hyperlink"/>
                <w:noProof/>
                <w:lang w:val="fr-BE"/>
              </w:rPr>
              <w:t>Ajouter la politique d’autorisation</w:t>
            </w:r>
            <w:r>
              <w:rPr>
                <w:noProof/>
                <w:webHidden/>
              </w:rPr>
              <w:tab/>
            </w:r>
            <w:r>
              <w:rPr>
                <w:noProof/>
                <w:webHidden/>
              </w:rPr>
              <w:fldChar w:fldCharType="begin"/>
            </w:r>
            <w:r>
              <w:rPr>
                <w:noProof/>
                <w:webHidden/>
              </w:rPr>
              <w:instrText xml:space="preserve"> PAGEREF _Toc460858252 \h </w:instrText>
            </w:r>
            <w:r>
              <w:rPr>
                <w:noProof/>
                <w:webHidden/>
              </w:rPr>
            </w:r>
            <w:r>
              <w:rPr>
                <w:noProof/>
                <w:webHidden/>
              </w:rPr>
              <w:fldChar w:fldCharType="separate"/>
            </w:r>
            <w:r>
              <w:rPr>
                <w:noProof/>
                <w:webHidden/>
              </w:rPr>
              <w:t>43</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53" w:history="1">
            <w:r w:rsidRPr="00B56B78">
              <w:rPr>
                <w:rStyle w:val="Hyperlink"/>
                <w:noProof/>
                <w:lang w:val="fr-BE"/>
              </w:rPr>
              <w:t>Développer</w:t>
            </w:r>
            <w:r>
              <w:rPr>
                <w:noProof/>
                <w:webHidden/>
              </w:rPr>
              <w:tab/>
            </w:r>
            <w:r>
              <w:rPr>
                <w:noProof/>
                <w:webHidden/>
              </w:rPr>
              <w:fldChar w:fldCharType="begin"/>
            </w:r>
            <w:r>
              <w:rPr>
                <w:noProof/>
                <w:webHidden/>
              </w:rPr>
              <w:instrText xml:space="preserve"> PAGEREF _Toc460858253 \h </w:instrText>
            </w:r>
            <w:r>
              <w:rPr>
                <w:noProof/>
                <w:webHidden/>
              </w:rPr>
            </w:r>
            <w:r>
              <w:rPr>
                <w:noProof/>
                <w:webHidden/>
              </w:rPr>
              <w:fldChar w:fldCharType="separate"/>
            </w:r>
            <w:r>
              <w:rPr>
                <w:noProof/>
                <w:webHidden/>
              </w:rPr>
              <w:t>43</w:t>
            </w:r>
            <w:r>
              <w:rPr>
                <w:noProof/>
                <w:webHidden/>
              </w:rPr>
              <w:fldChar w:fldCharType="end"/>
            </w:r>
          </w:hyperlink>
        </w:p>
        <w:p w:rsidR="003C1A22" w:rsidRDefault="003C1A22">
          <w:pPr>
            <w:pStyle w:val="TOC2"/>
            <w:tabs>
              <w:tab w:val="right" w:leader="dot" w:pos="8630"/>
            </w:tabs>
            <w:rPr>
              <w:rFonts w:asciiTheme="minorHAnsi" w:eastAsiaTheme="minorEastAsia" w:hAnsiTheme="minorHAnsi" w:cstheme="minorBidi"/>
              <w:noProof/>
              <w:sz w:val="22"/>
              <w:szCs w:val="22"/>
            </w:rPr>
          </w:pPr>
          <w:hyperlink w:anchor="_Toc460858254" w:history="1">
            <w:r w:rsidRPr="00B56B78">
              <w:rPr>
                <w:rStyle w:val="Hyperlink"/>
                <w:noProof/>
                <w:lang w:val="fr-BE"/>
              </w:rPr>
              <w:t>Troisième scénario : Limiter l’accès à certaines fonctionnalités du site</w:t>
            </w:r>
            <w:r>
              <w:rPr>
                <w:noProof/>
                <w:webHidden/>
              </w:rPr>
              <w:tab/>
            </w:r>
            <w:r>
              <w:rPr>
                <w:noProof/>
                <w:webHidden/>
              </w:rPr>
              <w:fldChar w:fldCharType="begin"/>
            </w:r>
            <w:r>
              <w:rPr>
                <w:noProof/>
                <w:webHidden/>
              </w:rPr>
              <w:instrText xml:space="preserve"> PAGEREF _Toc460858254 \h </w:instrText>
            </w:r>
            <w:r>
              <w:rPr>
                <w:noProof/>
                <w:webHidden/>
              </w:rPr>
            </w:r>
            <w:r>
              <w:rPr>
                <w:noProof/>
                <w:webHidden/>
              </w:rPr>
              <w:fldChar w:fldCharType="separate"/>
            </w:r>
            <w:r>
              <w:rPr>
                <w:noProof/>
                <w:webHidden/>
              </w:rPr>
              <w:t>45</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55" w:history="1">
            <w:r w:rsidRPr="00B56B78">
              <w:rPr>
                <w:rStyle w:val="Hyperlink"/>
                <w:noProof/>
                <w:lang w:val="fr-BE"/>
              </w:rPr>
              <w:t>Identifier et catégoriser les entités</w:t>
            </w:r>
            <w:r>
              <w:rPr>
                <w:noProof/>
                <w:webHidden/>
              </w:rPr>
              <w:tab/>
            </w:r>
            <w:r>
              <w:rPr>
                <w:noProof/>
                <w:webHidden/>
              </w:rPr>
              <w:fldChar w:fldCharType="begin"/>
            </w:r>
            <w:r>
              <w:rPr>
                <w:noProof/>
                <w:webHidden/>
              </w:rPr>
              <w:instrText xml:space="preserve"> PAGEREF _Toc460858255 \h </w:instrText>
            </w:r>
            <w:r>
              <w:rPr>
                <w:noProof/>
                <w:webHidden/>
              </w:rPr>
            </w:r>
            <w:r>
              <w:rPr>
                <w:noProof/>
                <w:webHidden/>
              </w:rPr>
              <w:fldChar w:fldCharType="separate"/>
            </w:r>
            <w:r>
              <w:rPr>
                <w:noProof/>
                <w:webHidden/>
              </w:rPr>
              <w:t>46</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56" w:history="1">
            <w:r w:rsidRPr="00B56B78">
              <w:rPr>
                <w:rStyle w:val="Hyperlink"/>
                <w:noProof/>
                <w:lang w:val="fr-BE"/>
              </w:rPr>
              <w:t>Ajouter un client</w:t>
            </w:r>
            <w:r>
              <w:rPr>
                <w:noProof/>
                <w:webHidden/>
              </w:rPr>
              <w:tab/>
            </w:r>
            <w:r>
              <w:rPr>
                <w:noProof/>
                <w:webHidden/>
              </w:rPr>
              <w:fldChar w:fldCharType="begin"/>
            </w:r>
            <w:r>
              <w:rPr>
                <w:noProof/>
                <w:webHidden/>
              </w:rPr>
              <w:instrText xml:space="preserve"> PAGEREF _Toc460858256 \h </w:instrText>
            </w:r>
            <w:r>
              <w:rPr>
                <w:noProof/>
                <w:webHidden/>
              </w:rPr>
            </w:r>
            <w:r>
              <w:rPr>
                <w:noProof/>
                <w:webHidden/>
              </w:rPr>
              <w:fldChar w:fldCharType="separate"/>
            </w:r>
            <w:r>
              <w:rPr>
                <w:noProof/>
                <w:webHidden/>
              </w:rPr>
              <w:t>46</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57" w:history="1">
            <w:r w:rsidRPr="00B56B78">
              <w:rPr>
                <w:rStyle w:val="Hyperlink"/>
                <w:noProof/>
                <w:lang w:val="fr-BE"/>
              </w:rPr>
              <w:t>Ajouter une ressource</w:t>
            </w:r>
            <w:r>
              <w:rPr>
                <w:noProof/>
                <w:webHidden/>
              </w:rPr>
              <w:tab/>
            </w:r>
            <w:r>
              <w:rPr>
                <w:noProof/>
                <w:webHidden/>
              </w:rPr>
              <w:fldChar w:fldCharType="begin"/>
            </w:r>
            <w:r>
              <w:rPr>
                <w:noProof/>
                <w:webHidden/>
              </w:rPr>
              <w:instrText xml:space="preserve"> PAGEREF _Toc460858257 \h </w:instrText>
            </w:r>
            <w:r>
              <w:rPr>
                <w:noProof/>
                <w:webHidden/>
              </w:rPr>
            </w:r>
            <w:r>
              <w:rPr>
                <w:noProof/>
                <w:webHidden/>
              </w:rPr>
              <w:fldChar w:fldCharType="separate"/>
            </w:r>
            <w:r>
              <w:rPr>
                <w:noProof/>
                <w:webHidden/>
              </w:rPr>
              <w:t>47</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58" w:history="1">
            <w:r w:rsidRPr="00B56B78">
              <w:rPr>
                <w:rStyle w:val="Hyperlink"/>
                <w:noProof/>
                <w:lang w:val="fr-BE"/>
              </w:rPr>
              <w:t>Ajouter la politique d’autorisation</w:t>
            </w:r>
            <w:r>
              <w:rPr>
                <w:noProof/>
                <w:webHidden/>
              </w:rPr>
              <w:tab/>
            </w:r>
            <w:r>
              <w:rPr>
                <w:noProof/>
                <w:webHidden/>
              </w:rPr>
              <w:fldChar w:fldCharType="begin"/>
            </w:r>
            <w:r>
              <w:rPr>
                <w:noProof/>
                <w:webHidden/>
              </w:rPr>
              <w:instrText xml:space="preserve"> PAGEREF _Toc460858258 \h </w:instrText>
            </w:r>
            <w:r>
              <w:rPr>
                <w:noProof/>
                <w:webHidden/>
              </w:rPr>
            </w:r>
            <w:r>
              <w:rPr>
                <w:noProof/>
                <w:webHidden/>
              </w:rPr>
              <w:fldChar w:fldCharType="separate"/>
            </w:r>
            <w:r>
              <w:rPr>
                <w:noProof/>
                <w:webHidden/>
              </w:rPr>
              <w:t>47</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59" w:history="1">
            <w:r w:rsidRPr="00B56B78">
              <w:rPr>
                <w:rStyle w:val="Hyperlink"/>
                <w:noProof/>
                <w:lang w:val="fr-BE"/>
              </w:rPr>
              <w:t>Ajouter le rôle « administrator » au resource owner</w:t>
            </w:r>
            <w:r>
              <w:rPr>
                <w:noProof/>
                <w:webHidden/>
              </w:rPr>
              <w:tab/>
            </w:r>
            <w:r>
              <w:rPr>
                <w:noProof/>
                <w:webHidden/>
              </w:rPr>
              <w:fldChar w:fldCharType="begin"/>
            </w:r>
            <w:r>
              <w:rPr>
                <w:noProof/>
                <w:webHidden/>
              </w:rPr>
              <w:instrText xml:space="preserve"> PAGEREF _Toc460858259 \h </w:instrText>
            </w:r>
            <w:r>
              <w:rPr>
                <w:noProof/>
                <w:webHidden/>
              </w:rPr>
            </w:r>
            <w:r>
              <w:rPr>
                <w:noProof/>
                <w:webHidden/>
              </w:rPr>
              <w:fldChar w:fldCharType="separate"/>
            </w:r>
            <w:r>
              <w:rPr>
                <w:noProof/>
                <w:webHidden/>
              </w:rPr>
              <w:t>48</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60" w:history="1">
            <w:r w:rsidRPr="00B56B78">
              <w:rPr>
                <w:rStyle w:val="Hyperlink"/>
                <w:noProof/>
                <w:lang w:val="fr-BE"/>
              </w:rPr>
              <w:t>Développer</w:t>
            </w:r>
            <w:r>
              <w:rPr>
                <w:noProof/>
                <w:webHidden/>
              </w:rPr>
              <w:tab/>
            </w:r>
            <w:r>
              <w:rPr>
                <w:noProof/>
                <w:webHidden/>
              </w:rPr>
              <w:fldChar w:fldCharType="begin"/>
            </w:r>
            <w:r>
              <w:rPr>
                <w:noProof/>
                <w:webHidden/>
              </w:rPr>
              <w:instrText xml:space="preserve"> PAGEREF _Toc460858260 \h </w:instrText>
            </w:r>
            <w:r>
              <w:rPr>
                <w:noProof/>
                <w:webHidden/>
              </w:rPr>
            </w:r>
            <w:r>
              <w:rPr>
                <w:noProof/>
                <w:webHidden/>
              </w:rPr>
              <w:fldChar w:fldCharType="separate"/>
            </w:r>
            <w:r>
              <w:rPr>
                <w:noProof/>
                <w:webHidden/>
              </w:rPr>
              <w:t>48</w:t>
            </w:r>
            <w:r>
              <w:rPr>
                <w:noProof/>
                <w:webHidden/>
              </w:rPr>
              <w:fldChar w:fldCharType="end"/>
            </w:r>
          </w:hyperlink>
        </w:p>
        <w:p w:rsidR="003C1A22" w:rsidRDefault="003C1A22">
          <w:pPr>
            <w:pStyle w:val="TOC1"/>
            <w:tabs>
              <w:tab w:val="right" w:leader="dot" w:pos="8630"/>
            </w:tabs>
            <w:rPr>
              <w:rFonts w:asciiTheme="minorHAnsi" w:eastAsiaTheme="minorEastAsia" w:hAnsiTheme="minorHAnsi" w:cstheme="minorBidi"/>
              <w:noProof/>
              <w:sz w:val="22"/>
              <w:szCs w:val="22"/>
            </w:rPr>
          </w:pPr>
          <w:hyperlink w:anchor="_Toc460858261" w:history="1">
            <w:r w:rsidRPr="00B56B78">
              <w:rPr>
                <w:rStyle w:val="Hyperlink"/>
                <w:noProof/>
                <w:lang w:val="fr-BE"/>
              </w:rPr>
              <w:t>Installation</w:t>
            </w:r>
            <w:r>
              <w:rPr>
                <w:noProof/>
                <w:webHidden/>
              </w:rPr>
              <w:tab/>
            </w:r>
            <w:r>
              <w:rPr>
                <w:noProof/>
                <w:webHidden/>
              </w:rPr>
              <w:fldChar w:fldCharType="begin"/>
            </w:r>
            <w:r>
              <w:rPr>
                <w:noProof/>
                <w:webHidden/>
              </w:rPr>
              <w:instrText xml:space="preserve"> PAGEREF _Toc460858261 \h </w:instrText>
            </w:r>
            <w:r>
              <w:rPr>
                <w:noProof/>
                <w:webHidden/>
              </w:rPr>
            </w:r>
            <w:r>
              <w:rPr>
                <w:noProof/>
                <w:webHidden/>
              </w:rPr>
              <w:fldChar w:fldCharType="separate"/>
            </w:r>
            <w:r>
              <w:rPr>
                <w:noProof/>
                <w:webHidden/>
              </w:rPr>
              <w:t>50</w:t>
            </w:r>
            <w:r>
              <w:rPr>
                <w:noProof/>
                <w:webHidden/>
              </w:rPr>
              <w:fldChar w:fldCharType="end"/>
            </w:r>
          </w:hyperlink>
        </w:p>
        <w:p w:rsidR="003C1A22" w:rsidRDefault="003C1A22">
          <w:pPr>
            <w:pStyle w:val="TOC2"/>
            <w:tabs>
              <w:tab w:val="right" w:leader="dot" w:pos="8630"/>
            </w:tabs>
            <w:rPr>
              <w:rFonts w:asciiTheme="minorHAnsi" w:eastAsiaTheme="minorEastAsia" w:hAnsiTheme="minorHAnsi" w:cstheme="minorBidi"/>
              <w:noProof/>
              <w:sz w:val="22"/>
              <w:szCs w:val="22"/>
            </w:rPr>
          </w:pPr>
          <w:hyperlink w:anchor="_Toc460858262" w:history="1">
            <w:r w:rsidRPr="00B56B78">
              <w:rPr>
                <w:rStyle w:val="Hyperlink"/>
                <w:noProof/>
                <w:lang w:val="fr-BE"/>
              </w:rPr>
              <w:t>Etapes obligatoires</w:t>
            </w:r>
            <w:r>
              <w:rPr>
                <w:noProof/>
                <w:webHidden/>
              </w:rPr>
              <w:tab/>
            </w:r>
            <w:r>
              <w:rPr>
                <w:noProof/>
                <w:webHidden/>
              </w:rPr>
              <w:fldChar w:fldCharType="begin"/>
            </w:r>
            <w:r>
              <w:rPr>
                <w:noProof/>
                <w:webHidden/>
              </w:rPr>
              <w:instrText xml:space="preserve"> PAGEREF _Toc460858262 \h </w:instrText>
            </w:r>
            <w:r>
              <w:rPr>
                <w:noProof/>
                <w:webHidden/>
              </w:rPr>
            </w:r>
            <w:r>
              <w:rPr>
                <w:noProof/>
                <w:webHidden/>
              </w:rPr>
              <w:fldChar w:fldCharType="separate"/>
            </w:r>
            <w:r>
              <w:rPr>
                <w:noProof/>
                <w:webHidden/>
              </w:rPr>
              <w:t>50</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63" w:history="1">
            <w:r w:rsidRPr="00B56B78">
              <w:rPr>
                <w:rStyle w:val="Hyperlink"/>
                <w:noProof/>
                <w:lang w:val="fr-BE"/>
              </w:rPr>
              <w:t>Installer GIT</w:t>
            </w:r>
            <w:r>
              <w:rPr>
                <w:noProof/>
                <w:webHidden/>
              </w:rPr>
              <w:tab/>
            </w:r>
            <w:r>
              <w:rPr>
                <w:noProof/>
                <w:webHidden/>
              </w:rPr>
              <w:fldChar w:fldCharType="begin"/>
            </w:r>
            <w:r>
              <w:rPr>
                <w:noProof/>
                <w:webHidden/>
              </w:rPr>
              <w:instrText xml:space="preserve"> PAGEREF _Toc460858263 \h </w:instrText>
            </w:r>
            <w:r>
              <w:rPr>
                <w:noProof/>
                <w:webHidden/>
              </w:rPr>
            </w:r>
            <w:r>
              <w:rPr>
                <w:noProof/>
                <w:webHidden/>
              </w:rPr>
              <w:fldChar w:fldCharType="separate"/>
            </w:r>
            <w:r>
              <w:rPr>
                <w:noProof/>
                <w:webHidden/>
              </w:rPr>
              <w:t>50</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64" w:history="1">
            <w:r w:rsidRPr="00B56B78">
              <w:rPr>
                <w:rStyle w:val="Hyperlink"/>
                <w:noProof/>
                <w:lang w:val="fr-BE"/>
              </w:rPr>
              <w:t>Installer le certificat</w:t>
            </w:r>
            <w:r>
              <w:rPr>
                <w:noProof/>
                <w:webHidden/>
              </w:rPr>
              <w:tab/>
            </w:r>
            <w:r>
              <w:rPr>
                <w:noProof/>
                <w:webHidden/>
              </w:rPr>
              <w:fldChar w:fldCharType="begin"/>
            </w:r>
            <w:r>
              <w:rPr>
                <w:noProof/>
                <w:webHidden/>
              </w:rPr>
              <w:instrText xml:space="preserve"> PAGEREF _Toc460858264 \h </w:instrText>
            </w:r>
            <w:r>
              <w:rPr>
                <w:noProof/>
                <w:webHidden/>
              </w:rPr>
            </w:r>
            <w:r>
              <w:rPr>
                <w:noProof/>
                <w:webHidden/>
              </w:rPr>
              <w:fldChar w:fldCharType="separate"/>
            </w:r>
            <w:r>
              <w:rPr>
                <w:noProof/>
                <w:webHidden/>
              </w:rPr>
              <w:t>50</w:t>
            </w:r>
            <w:r>
              <w:rPr>
                <w:noProof/>
                <w:webHidden/>
              </w:rPr>
              <w:fldChar w:fldCharType="end"/>
            </w:r>
          </w:hyperlink>
        </w:p>
        <w:p w:rsidR="003C1A22" w:rsidRDefault="003C1A22">
          <w:pPr>
            <w:pStyle w:val="TOC2"/>
            <w:tabs>
              <w:tab w:val="right" w:leader="dot" w:pos="8630"/>
            </w:tabs>
            <w:rPr>
              <w:rFonts w:asciiTheme="minorHAnsi" w:eastAsiaTheme="minorEastAsia" w:hAnsiTheme="minorHAnsi" w:cstheme="minorBidi"/>
              <w:noProof/>
              <w:sz w:val="22"/>
              <w:szCs w:val="22"/>
            </w:rPr>
          </w:pPr>
          <w:hyperlink w:anchor="_Toc460858265" w:history="1">
            <w:r w:rsidRPr="00B56B78">
              <w:rPr>
                <w:rStyle w:val="Hyperlink"/>
                <w:noProof/>
                <w:lang w:val="fr-BE"/>
              </w:rPr>
              <w:t>Installation manuelle</w:t>
            </w:r>
            <w:r>
              <w:rPr>
                <w:noProof/>
                <w:webHidden/>
              </w:rPr>
              <w:tab/>
            </w:r>
            <w:r>
              <w:rPr>
                <w:noProof/>
                <w:webHidden/>
              </w:rPr>
              <w:fldChar w:fldCharType="begin"/>
            </w:r>
            <w:r>
              <w:rPr>
                <w:noProof/>
                <w:webHidden/>
              </w:rPr>
              <w:instrText xml:space="preserve"> PAGEREF _Toc460858265 \h </w:instrText>
            </w:r>
            <w:r>
              <w:rPr>
                <w:noProof/>
                <w:webHidden/>
              </w:rPr>
            </w:r>
            <w:r>
              <w:rPr>
                <w:noProof/>
                <w:webHidden/>
              </w:rPr>
              <w:fldChar w:fldCharType="separate"/>
            </w:r>
            <w:r>
              <w:rPr>
                <w:noProof/>
                <w:webHidden/>
              </w:rPr>
              <w:t>51</w:t>
            </w:r>
            <w:r>
              <w:rPr>
                <w:noProof/>
                <w:webHidden/>
              </w:rPr>
              <w:fldChar w:fldCharType="end"/>
            </w:r>
          </w:hyperlink>
        </w:p>
        <w:p w:rsidR="003C1A22" w:rsidRDefault="003C1A22">
          <w:pPr>
            <w:pStyle w:val="TOC2"/>
            <w:tabs>
              <w:tab w:val="right" w:leader="dot" w:pos="8630"/>
            </w:tabs>
            <w:rPr>
              <w:rFonts w:asciiTheme="minorHAnsi" w:eastAsiaTheme="minorEastAsia" w:hAnsiTheme="minorHAnsi" w:cstheme="minorBidi"/>
              <w:noProof/>
              <w:sz w:val="22"/>
              <w:szCs w:val="22"/>
            </w:rPr>
          </w:pPr>
          <w:hyperlink w:anchor="_Toc460858266" w:history="1">
            <w:r w:rsidRPr="00B56B78">
              <w:rPr>
                <w:rStyle w:val="Hyperlink"/>
                <w:noProof/>
                <w:lang w:val="fr-BE"/>
              </w:rPr>
              <w:t>Installer avec docker</w:t>
            </w:r>
            <w:r>
              <w:rPr>
                <w:noProof/>
                <w:webHidden/>
              </w:rPr>
              <w:tab/>
            </w:r>
            <w:r>
              <w:rPr>
                <w:noProof/>
                <w:webHidden/>
              </w:rPr>
              <w:fldChar w:fldCharType="begin"/>
            </w:r>
            <w:r>
              <w:rPr>
                <w:noProof/>
                <w:webHidden/>
              </w:rPr>
              <w:instrText xml:space="preserve"> PAGEREF _Toc460858266 \h </w:instrText>
            </w:r>
            <w:r>
              <w:rPr>
                <w:noProof/>
                <w:webHidden/>
              </w:rPr>
            </w:r>
            <w:r>
              <w:rPr>
                <w:noProof/>
                <w:webHidden/>
              </w:rPr>
              <w:fldChar w:fldCharType="separate"/>
            </w:r>
            <w:r>
              <w:rPr>
                <w:noProof/>
                <w:webHidden/>
              </w:rPr>
              <w:t>51</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67" w:history="1">
            <w:r w:rsidRPr="00B56B78">
              <w:rPr>
                <w:rStyle w:val="Hyperlink"/>
                <w:noProof/>
                <w:lang w:val="fr-BE"/>
              </w:rPr>
              <w:t>Prérequis</w:t>
            </w:r>
            <w:r>
              <w:rPr>
                <w:noProof/>
                <w:webHidden/>
              </w:rPr>
              <w:tab/>
            </w:r>
            <w:r>
              <w:rPr>
                <w:noProof/>
                <w:webHidden/>
              </w:rPr>
              <w:fldChar w:fldCharType="begin"/>
            </w:r>
            <w:r>
              <w:rPr>
                <w:noProof/>
                <w:webHidden/>
              </w:rPr>
              <w:instrText xml:space="preserve"> PAGEREF _Toc460858267 \h </w:instrText>
            </w:r>
            <w:r>
              <w:rPr>
                <w:noProof/>
                <w:webHidden/>
              </w:rPr>
            </w:r>
            <w:r>
              <w:rPr>
                <w:noProof/>
                <w:webHidden/>
              </w:rPr>
              <w:fldChar w:fldCharType="separate"/>
            </w:r>
            <w:r>
              <w:rPr>
                <w:noProof/>
                <w:webHidden/>
              </w:rPr>
              <w:t>51</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68" w:history="1">
            <w:r w:rsidRPr="00B56B78">
              <w:rPr>
                <w:rStyle w:val="Hyperlink"/>
                <w:noProof/>
                <w:lang w:val="fr-BE"/>
              </w:rPr>
              <w:t>Lancer le déploiement</w:t>
            </w:r>
            <w:r>
              <w:rPr>
                <w:noProof/>
                <w:webHidden/>
              </w:rPr>
              <w:tab/>
            </w:r>
            <w:r>
              <w:rPr>
                <w:noProof/>
                <w:webHidden/>
              </w:rPr>
              <w:fldChar w:fldCharType="begin"/>
            </w:r>
            <w:r>
              <w:rPr>
                <w:noProof/>
                <w:webHidden/>
              </w:rPr>
              <w:instrText xml:space="preserve"> PAGEREF _Toc460858268 \h </w:instrText>
            </w:r>
            <w:r>
              <w:rPr>
                <w:noProof/>
                <w:webHidden/>
              </w:rPr>
            </w:r>
            <w:r>
              <w:rPr>
                <w:noProof/>
                <w:webHidden/>
              </w:rPr>
              <w:fldChar w:fldCharType="separate"/>
            </w:r>
            <w:r>
              <w:rPr>
                <w:noProof/>
                <w:webHidden/>
              </w:rPr>
              <w:t>52</w:t>
            </w:r>
            <w:r>
              <w:rPr>
                <w:noProof/>
                <w:webHidden/>
              </w:rPr>
              <w:fldChar w:fldCharType="end"/>
            </w:r>
          </w:hyperlink>
        </w:p>
        <w:p w:rsidR="003C1A22" w:rsidRDefault="003C1A22">
          <w:pPr>
            <w:pStyle w:val="TOC1"/>
            <w:tabs>
              <w:tab w:val="right" w:leader="dot" w:pos="8630"/>
            </w:tabs>
            <w:rPr>
              <w:rFonts w:asciiTheme="minorHAnsi" w:eastAsiaTheme="minorEastAsia" w:hAnsiTheme="minorHAnsi" w:cstheme="minorBidi"/>
              <w:noProof/>
              <w:sz w:val="22"/>
              <w:szCs w:val="22"/>
            </w:rPr>
          </w:pPr>
          <w:hyperlink w:anchor="_Toc460858269" w:history="1">
            <w:r w:rsidRPr="00B56B78">
              <w:rPr>
                <w:rStyle w:val="Hyperlink"/>
                <w:noProof/>
                <w:lang w:val="fr-BE"/>
              </w:rPr>
              <w:t>Documentation technique</w:t>
            </w:r>
            <w:r>
              <w:rPr>
                <w:noProof/>
                <w:webHidden/>
              </w:rPr>
              <w:tab/>
            </w:r>
            <w:r>
              <w:rPr>
                <w:noProof/>
                <w:webHidden/>
              </w:rPr>
              <w:fldChar w:fldCharType="begin"/>
            </w:r>
            <w:r>
              <w:rPr>
                <w:noProof/>
                <w:webHidden/>
              </w:rPr>
              <w:instrText xml:space="preserve"> PAGEREF _Toc460858269 \h </w:instrText>
            </w:r>
            <w:r>
              <w:rPr>
                <w:noProof/>
                <w:webHidden/>
              </w:rPr>
            </w:r>
            <w:r>
              <w:rPr>
                <w:noProof/>
                <w:webHidden/>
              </w:rPr>
              <w:fldChar w:fldCharType="separate"/>
            </w:r>
            <w:r>
              <w:rPr>
                <w:noProof/>
                <w:webHidden/>
              </w:rPr>
              <w:t>53</w:t>
            </w:r>
            <w:r>
              <w:rPr>
                <w:noProof/>
                <w:webHidden/>
              </w:rPr>
              <w:fldChar w:fldCharType="end"/>
            </w:r>
          </w:hyperlink>
        </w:p>
        <w:p w:rsidR="003C1A22" w:rsidRDefault="003C1A22">
          <w:pPr>
            <w:pStyle w:val="TOC2"/>
            <w:tabs>
              <w:tab w:val="right" w:leader="dot" w:pos="8630"/>
            </w:tabs>
            <w:rPr>
              <w:rFonts w:asciiTheme="minorHAnsi" w:eastAsiaTheme="minorEastAsia" w:hAnsiTheme="minorHAnsi" w:cstheme="minorBidi"/>
              <w:noProof/>
              <w:sz w:val="22"/>
              <w:szCs w:val="22"/>
            </w:rPr>
          </w:pPr>
          <w:hyperlink w:anchor="_Toc460858270" w:history="1">
            <w:r w:rsidRPr="00B56B78">
              <w:rPr>
                <w:rStyle w:val="Hyperlink"/>
                <w:noProof/>
                <w:lang w:val="fr-BE"/>
              </w:rPr>
              <w:t>Monitoring</w:t>
            </w:r>
            <w:r>
              <w:rPr>
                <w:noProof/>
                <w:webHidden/>
              </w:rPr>
              <w:tab/>
            </w:r>
            <w:r>
              <w:rPr>
                <w:noProof/>
                <w:webHidden/>
              </w:rPr>
              <w:fldChar w:fldCharType="begin"/>
            </w:r>
            <w:r>
              <w:rPr>
                <w:noProof/>
                <w:webHidden/>
              </w:rPr>
              <w:instrText xml:space="preserve"> PAGEREF _Toc460858270 \h </w:instrText>
            </w:r>
            <w:r>
              <w:rPr>
                <w:noProof/>
                <w:webHidden/>
              </w:rPr>
            </w:r>
            <w:r>
              <w:rPr>
                <w:noProof/>
                <w:webHidden/>
              </w:rPr>
              <w:fldChar w:fldCharType="separate"/>
            </w:r>
            <w:r>
              <w:rPr>
                <w:noProof/>
                <w:webHidden/>
              </w:rPr>
              <w:t>53</w:t>
            </w:r>
            <w:r>
              <w:rPr>
                <w:noProof/>
                <w:webHidden/>
              </w:rPr>
              <w:fldChar w:fldCharType="end"/>
            </w:r>
          </w:hyperlink>
        </w:p>
        <w:p w:rsidR="003C1A22" w:rsidRDefault="003C1A22">
          <w:pPr>
            <w:pStyle w:val="TOC2"/>
            <w:tabs>
              <w:tab w:val="right" w:leader="dot" w:pos="8630"/>
            </w:tabs>
            <w:rPr>
              <w:rFonts w:asciiTheme="minorHAnsi" w:eastAsiaTheme="minorEastAsia" w:hAnsiTheme="minorHAnsi" w:cstheme="minorBidi"/>
              <w:noProof/>
              <w:sz w:val="22"/>
              <w:szCs w:val="22"/>
            </w:rPr>
          </w:pPr>
          <w:hyperlink w:anchor="_Toc460858271" w:history="1">
            <w:r w:rsidRPr="00B56B78">
              <w:rPr>
                <w:rStyle w:val="Hyperlink"/>
                <w:noProof/>
                <w:lang w:val="fr-BE"/>
              </w:rPr>
              <w:t>Nuget packages</w:t>
            </w:r>
            <w:r>
              <w:rPr>
                <w:noProof/>
                <w:webHidden/>
              </w:rPr>
              <w:tab/>
            </w:r>
            <w:r>
              <w:rPr>
                <w:noProof/>
                <w:webHidden/>
              </w:rPr>
              <w:fldChar w:fldCharType="begin"/>
            </w:r>
            <w:r>
              <w:rPr>
                <w:noProof/>
                <w:webHidden/>
              </w:rPr>
              <w:instrText xml:space="preserve"> PAGEREF _Toc460858271 \h </w:instrText>
            </w:r>
            <w:r>
              <w:rPr>
                <w:noProof/>
                <w:webHidden/>
              </w:rPr>
            </w:r>
            <w:r>
              <w:rPr>
                <w:noProof/>
                <w:webHidden/>
              </w:rPr>
              <w:fldChar w:fldCharType="separate"/>
            </w:r>
            <w:r>
              <w:rPr>
                <w:noProof/>
                <w:webHidden/>
              </w:rPr>
              <w:t>53</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72" w:history="1">
            <w:r w:rsidRPr="00B56B78">
              <w:rPr>
                <w:rStyle w:val="Hyperlink"/>
                <w:noProof/>
                <w:lang w:val="fr-BE"/>
              </w:rPr>
              <w:t>SimpleIdentityServer.Proxy</w:t>
            </w:r>
            <w:r>
              <w:rPr>
                <w:noProof/>
                <w:webHidden/>
              </w:rPr>
              <w:tab/>
            </w:r>
            <w:r>
              <w:rPr>
                <w:noProof/>
                <w:webHidden/>
              </w:rPr>
              <w:fldChar w:fldCharType="begin"/>
            </w:r>
            <w:r>
              <w:rPr>
                <w:noProof/>
                <w:webHidden/>
              </w:rPr>
              <w:instrText xml:space="preserve"> PAGEREF _Toc460858272 \h </w:instrText>
            </w:r>
            <w:r>
              <w:rPr>
                <w:noProof/>
                <w:webHidden/>
              </w:rPr>
            </w:r>
            <w:r>
              <w:rPr>
                <w:noProof/>
                <w:webHidden/>
              </w:rPr>
              <w:fldChar w:fldCharType="separate"/>
            </w:r>
            <w:r>
              <w:rPr>
                <w:noProof/>
                <w:webHidden/>
              </w:rPr>
              <w:t>53</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73" w:history="1">
            <w:r w:rsidRPr="00B56B78">
              <w:rPr>
                <w:rStyle w:val="Hyperlink"/>
                <w:noProof/>
                <w:lang w:val="fr-BE"/>
              </w:rPr>
              <w:t>SimpleIdentityServer.UmaIntrospection.Authentication</w:t>
            </w:r>
            <w:r>
              <w:rPr>
                <w:noProof/>
                <w:webHidden/>
              </w:rPr>
              <w:tab/>
            </w:r>
            <w:r>
              <w:rPr>
                <w:noProof/>
                <w:webHidden/>
              </w:rPr>
              <w:fldChar w:fldCharType="begin"/>
            </w:r>
            <w:r>
              <w:rPr>
                <w:noProof/>
                <w:webHidden/>
              </w:rPr>
              <w:instrText xml:space="preserve"> PAGEREF _Toc460858273 \h </w:instrText>
            </w:r>
            <w:r>
              <w:rPr>
                <w:noProof/>
                <w:webHidden/>
              </w:rPr>
            </w:r>
            <w:r>
              <w:rPr>
                <w:noProof/>
                <w:webHidden/>
              </w:rPr>
              <w:fldChar w:fldCharType="separate"/>
            </w:r>
            <w:r>
              <w:rPr>
                <w:noProof/>
                <w:webHidden/>
              </w:rPr>
              <w:t>54</w:t>
            </w:r>
            <w:r>
              <w:rPr>
                <w:noProof/>
                <w:webHidden/>
              </w:rPr>
              <w:fldChar w:fldCharType="end"/>
            </w:r>
          </w:hyperlink>
        </w:p>
        <w:p w:rsidR="003C1A22" w:rsidRDefault="003C1A22">
          <w:pPr>
            <w:pStyle w:val="TOC3"/>
            <w:tabs>
              <w:tab w:val="right" w:leader="dot" w:pos="8630"/>
            </w:tabs>
            <w:rPr>
              <w:rFonts w:asciiTheme="minorHAnsi" w:eastAsiaTheme="minorEastAsia" w:hAnsiTheme="minorHAnsi" w:cstheme="minorBidi"/>
              <w:noProof/>
              <w:sz w:val="22"/>
              <w:szCs w:val="22"/>
            </w:rPr>
          </w:pPr>
          <w:hyperlink w:anchor="_Toc460858274" w:history="1">
            <w:r w:rsidRPr="00B56B78">
              <w:rPr>
                <w:rStyle w:val="Hyperlink"/>
                <w:noProof/>
                <w:lang w:val="fr-BE"/>
              </w:rPr>
              <w:t>SimpleIdentityServer.Uma.Authorization</w:t>
            </w:r>
            <w:r>
              <w:rPr>
                <w:noProof/>
                <w:webHidden/>
              </w:rPr>
              <w:tab/>
            </w:r>
            <w:r>
              <w:rPr>
                <w:noProof/>
                <w:webHidden/>
              </w:rPr>
              <w:fldChar w:fldCharType="begin"/>
            </w:r>
            <w:r>
              <w:rPr>
                <w:noProof/>
                <w:webHidden/>
              </w:rPr>
              <w:instrText xml:space="preserve"> PAGEREF _Toc460858274 \h </w:instrText>
            </w:r>
            <w:r>
              <w:rPr>
                <w:noProof/>
                <w:webHidden/>
              </w:rPr>
            </w:r>
            <w:r>
              <w:rPr>
                <w:noProof/>
                <w:webHidden/>
              </w:rPr>
              <w:fldChar w:fldCharType="separate"/>
            </w:r>
            <w:r>
              <w:rPr>
                <w:noProof/>
                <w:webHidden/>
              </w:rPr>
              <w:t>54</w:t>
            </w:r>
            <w:r>
              <w:rPr>
                <w:noProof/>
                <w:webHidden/>
              </w:rPr>
              <w:fldChar w:fldCharType="end"/>
            </w:r>
          </w:hyperlink>
        </w:p>
        <w:p w:rsidR="003C1A22" w:rsidRDefault="003C1A22">
          <w:pPr>
            <w:pStyle w:val="TOC2"/>
            <w:tabs>
              <w:tab w:val="right" w:leader="dot" w:pos="8630"/>
            </w:tabs>
            <w:rPr>
              <w:rFonts w:asciiTheme="minorHAnsi" w:eastAsiaTheme="minorEastAsia" w:hAnsiTheme="minorHAnsi" w:cstheme="minorBidi"/>
              <w:noProof/>
              <w:sz w:val="22"/>
              <w:szCs w:val="22"/>
            </w:rPr>
          </w:pPr>
          <w:hyperlink w:anchor="_Toc460858275" w:history="1">
            <w:r w:rsidRPr="00B56B78">
              <w:rPr>
                <w:rStyle w:val="Hyperlink"/>
                <w:noProof/>
                <w:lang w:val="fr-BE"/>
              </w:rPr>
              <w:t>Load balancing</w:t>
            </w:r>
            <w:r>
              <w:rPr>
                <w:noProof/>
                <w:webHidden/>
              </w:rPr>
              <w:tab/>
            </w:r>
            <w:r>
              <w:rPr>
                <w:noProof/>
                <w:webHidden/>
              </w:rPr>
              <w:fldChar w:fldCharType="begin"/>
            </w:r>
            <w:r>
              <w:rPr>
                <w:noProof/>
                <w:webHidden/>
              </w:rPr>
              <w:instrText xml:space="preserve"> PAGEREF _Toc460858275 \h </w:instrText>
            </w:r>
            <w:r>
              <w:rPr>
                <w:noProof/>
                <w:webHidden/>
              </w:rPr>
            </w:r>
            <w:r>
              <w:rPr>
                <w:noProof/>
                <w:webHidden/>
              </w:rPr>
              <w:fldChar w:fldCharType="separate"/>
            </w:r>
            <w:r>
              <w:rPr>
                <w:noProof/>
                <w:webHidden/>
              </w:rPr>
              <w:t>55</w:t>
            </w:r>
            <w:r>
              <w:rPr>
                <w:noProof/>
                <w:webHidden/>
              </w:rPr>
              <w:fldChar w:fldCharType="end"/>
            </w:r>
          </w:hyperlink>
        </w:p>
        <w:p w:rsidR="003C1A22" w:rsidRDefault="003C1A22">
          <w:pPr>
            <w:pStyle w:val="TOC1"/>
            <w:tabs>
              <w:tab w:val="right" w:leader="dot" w:pos="8630"/>
            </w:tabs>
            <w:rPr>
              <w:rFonts w:asciiTheme="minorHAnsi" w:eastAsiaTheme="minorEastAsia" w:hAnsiTheme="minorHAnsi" w:cstheme="minorBidi"/>
              <w:noProof/>
              <w:sz w:val="22"/>
              <w:szCs w:val="22"/>
            </w:rPr>
          </w:pPr>
          <w:hyperlink w:anchor="_Toc460858276" w:history="1">
            <w:r w:rsidRPr="00B56B78">
              <w:rPr>
                <w:rStyle w:val="Hyperlink"/>
                <w:noProof/>
                <w:lang w:val="fr-BE"/>
              </w:rPr>
              <w:t>Reste à faire</w:t>
            </w:r>
            <w:r>
              <w:rPr>
                <w:noProof/>
                <w:webHidden/>
              </w:rPr>
              <w:tab/>
            </w:r>
            <w:r>
              <w:rPr>
                <w:noProof/>
                <w:webHidden/>
              </w:rPr>
              <w:fldChar w:fldCharType="begin"/>
            </w:r>
            <w:r>
              <w:rPr>
                <w:noProof/>
                <w:webHidden/>
              </w:rPr>
              <w:instrText xml:space="preserve"> PAGEREF _Toc460858276 \h </w:instrText>
            </w:r>
            <w:r>
              <w:rPr>
                <w:noProof/>
                <w:webHidden/>
              </w:rPr>
            </w:r>
            <w:r>
              <w:rPr>
                <w:noProof/>
                <w:webHidden/>
              </w:rPr>
              <w:fldChar w:fldCharType="separate"/>
            </w:r>
            <w:r>
              <w:rPr>
                <w:noProof/>
                <w:webHidden/>
              </w:rPr>
              <w:t>56</w:t>
            </w:r>
            <w:r>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5B625E" w:rsidP="000532CC">
      <w:pPr>
        <w:pStyle w:val="Heading1"/>
      </w:pPr>
      <w:bookmarkStart w:id="1" w:name="_Toc460858193"/>
      <w:r>
        <w:lastRenderedPageBreak/>
        <w:t>Terminologies</w:t>
      </w:r>
      <w:bookmarkEnd w:id="1"/>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DF3304" w:rsidP="007E4E98">
            <w:pPr>
              <w:pStyle w:val="NoSpacing"/>
              <w:jc w:val="center"/>
            </w:pPr>
            <w:r>
              <w:t>Words</w:t>
            </w:r>
          </w:p>
        </w:tc>
        <w:tc>
          <w:tcPr>
            <w:tcW w:w="7212" w:type="dxa"/>
            <w:shd w:val="clear" w:color="auto" w:fill="D9D9D9" w:themeFill="background1" w:themeFillShade="D9"/>
          </w:tcPr>
          <w:p w:rsidR="00656A56" w:rsidRDefault="00DF3304" w:rsidP="007E4E98">
            <w:pPr>
              <w:pStyle w:val="NoSpacing"/>
              <w:jc w:val="center"/>
            </w:pPr>
            <w:r>
              <w:t>Definitions</w:t>
            </w:r>
          </w:p>
        </w:tc>
      </w:tr>
      <w:tr w:rsidR="00656A56" w:rsidRPr="001B0DDA" w:rsidTr="00765E72">
        <w:tc>
          <w:tcPr>
            <w:tcW w:w="1644" w:type="dxa"/>
          </w:tcPr>
          <w:p w:rsidR="00656A56" w:rsidRDefault="0036591A" w:rsidP="000532CC">
            <w:pPr>
              <w:pStyle w:val="NoSpacing"/>
            </w:pPr>
            <w:r>
              <w:t>Resource</w:t>
            </w:r>
          </w:p>
        </w:tc>
        <w:tc>
          <w:tcPr>
            <w:tcW w:w="7212" w:type="dxa"/>
          </w:tcPr>
          <w:p w:rsidR="00656A56" w:rsidRPr="009C5B02" w:rsidRDefault="00AB0CDC" w:rsidP="00AB0CDC">
            <w:pPr>
              <w:pStyle w:val="NoSpacing"/>
            </w:pPr>
            <w:r>
              <w:t>It can be anything that needs to be protected for example : a picture of a user or an API operation.</w:t>
            </w:r>
          </w:p>
        </w:tc>
      </w:tr>
      <w:tr w:rsidR="009C482B" w:rsidRPr="001B0DDA" w:rsidTr="00765E72">
        <w:tc>
          <w:tcPr>
            <w:tcW w:w="1644" w:type="dxa"/>
          </w:tcPr>
          <w:p w:rsidR="009C482B" w:rsidRPr="009C482B" w:rsidRDefault="00D915A1" w:rsidP="000532CC">
            <w:pPr>
              <w:pStyle w:val="NoSpacing"/>
              <w:rPr>
                <w:lang w:val="fr-BE"/>
              </w:rPr>
            </w:pPr>
            <w:r>
              <w:rPr>
                <w:lang w:val="fr-BE"/>
              </w:rPr>
              <w:t>Folder</w:t>
            </w:r>
          </w:p>
        </w:tc>
        <w:tc>
          <w:tcPr>
            <w:tcW w:w="7212" w:type="dxa"/>
          </w:tcPr>
          <w:p w:rsidR="009C482B" w:rsidRPr="00AF2E77" w:rsidRDefault="00AF2E77" w:rsidP="00F23982">
            <w:pPr>
              <w:pStyle w:val="NoSpacing"/>
            </w:pPr>
            <w:r>
              <w:t xml:space="preserve">Resource which can contains </w:t>
            </w:r>
            <w:r w:rsidR="00F23982">
              <w:t>one or more resources.</w:t>
            </w:r>
          </w:p>
        </w:tc>
      </w:tr>
      <w:tr w:rsidR="008E4CF7" w:rsidRPr="009C482B" w:rsidTr="00765E72">
        <w:tc>
          <w:tcPr>
            <w:tcW w:w="1644" w:type="dxa"/>
          </w:tcPr>
          <w:p w:rsidR="008E4CF7" w:rsidRDefault="00AF2E77" w:rsidP="000532CC">
            <w:pPr>
              <w:pStyle w:val="NoSpacing"/>
              <w:rPr>
                <w:lang w:val="fr-BE"/>
              </w:rPr>
            </w:pPr>
            <w:r>
              <w:rPr>
                <w:lang w:val="fr-BE"/>
              </w:rPr>
              <w:t>File</w:t>
            </w:r>
          </w:p>
        </w:tc>
        <w:tc>
          <w:tcPr>
            <w:tcW w:w="7212" w:type="dxa"/>
          </w:tcPr>
          <w:p w:rsidR="008E4CF7" w:rsidRDefault="00AF2E77" w:rsidP="009C482B">
            <w:pPr>
              <w:pStyle w:val="NoSpacing"/>
              <w:rPr>
                <w:lang w:val="fr-BE"/>
              </w:rPr>
            </w:pPr>
            <w:r>
              <w:rPr>
                <w:lang w:val="fr-BE"/>
              </w:rPr>
              <w:t>Unique resource</w:t>
            </w:r>
            <w:r w:rsidR="003C6B52">
              <w:rPr>
                <w:lang w:val="fr-BE"/>
              </w:rPr>
              <w:t>.</w:t>
            </w:r>
          </w:p>
        </w:tc>
      </w:tr>
      <w:tr w:rsidR="004E58FD" w:rsidRPr="004103A2" w:rsidTr="00765E72">
        <w:tc>
          <w:tcPr>
            <w:tcW w:w="1644" w:type="dxa"/>
          </w:tcPr>
          <w:p w:rsidR="004E58FD" w:rsidRDefault="001B1D0E" w:rsidP="001B1D0E">
            <w:pPr>
              <w:pStyle w:val="NoSpacing"/>
              <w:rPr>
                <w:lang w:val="fr-BE"/>
              </w:rPr>
            </w:pPr>
            <w:r>
              <w:rPr>
                <w:lang w:val="fr-BE"/>
              </w:rPr>
              <w:t>Authorization policy</w:t>
            </w:r>
          </w:p>
        </w:tc>
        <w:tc>
          <w:tcPr>
            <w:tcW w:w="7212" w:type="dxa"/>
          </w:tcPr>
          <w:p w:rsidR="0050406E" w:rsidRPr="004103A2" w:rsidRDefault="003C6B52" w:rsidP="004103A2">
            <w:pPr>
              <w:pStyle w:val="NoSpacing"/>
            </w:pPr>
            <w:r>
              <w:t>Can c</w:t>
            </w:r>
            <w:r w:rsidR="001B1D0E" w:rsidRPr="001B1D0E">
              <w:t xml:space="preserve">ontains one or </w:t>
            </w:r>
            <w:r w:rsidR="00101066">
              <w:t>more</w:t>
            </w:r>
            <w:r w:rsidR="001B1D0E" w:rsidRPr="001B1D0E">
              <w:t xml:space="preserve"> security rules</w:t>
            </w:r>
            <w:r w:rsidR="001B1D0E">
              <w:t xml:space="preserve"> and is assigned to one or several resources.</w:t>
            </w:r>
            <w:r>
              <w:t xml:space="preserve"> It is </w:t>
            </w:r>
            <w:r w:rsidR="00956922">
              <w:t xml:space="preserve">used by the UMA server to </w:t>
            </w:r>
            <w:r w:rsidR="004103A2">
              <w:t xml:space="preserve">determine if an incoming request can execute the requesting operations </w:t>
            </w:r>
            <w:r w:rsidR="00F03BA8">
              <w:t xml:space="preserve">(read, write or delete) </w:t>
            </w:r>
            <w:r w:rsidR="004103A2">
              <w:t xml:space="preserve">on a protected resource. </w:t>
            </w:r>
          </w:p>
        </w:tc>
      </w:tr>
      <w:tr w:rsidR="00881950" w:rsidRPr="009C482B" w:rsidTr="00765E72">
        <w:tc>
          <w:tcPr>
            <w:tcW w:w="1644" w:type="dxa"/>
          </w:tcPr>
          <w:p w:rsidR="00881950" w:rsidRDefault="0000415C" w:rsidP="000532CC">
            <w:pPr>
              <w:pStyle w:val="NoSpacing"/>
              <w:rPr>
                <w:lang w:val="fr-BE"/>
              </w:rPr>
            </w:pPr>
            <w:r>
              <w:rPr>
                <w:lang w:val="fr-BE"/>
              </w:rPr>
              <w:t>Security rule</w:t>
            </w:r>
          </w:p>
        </w:tc>
        <w:tc>
          <w:tcPr>
            <w:tcW w:w="7212" w:type="dxa"/>
          </w:tcPr>
          <w:p w:rsidR="00881950" w:rsidRPr="0000415C" w:rsidRDefault="0000415C" w:rsidP="006C2785">
            <w:pPr>
              <w:pStyle w:val="NoSpacing"/>
            </w:pPr>
            <w:r w:rsidRPr="0000415C">
              <w:t>Belongs to an authorization policy</w:t>
            </w:r>
            <w:r w:rsidR="00C72F33">
              <w:t>.</w:t>
            </w:r>
          </w:p>
        </w:tc>
      </w:tr>
      <w:tr w:rsidR="005E4FEB" w:rsidRPr="0022011E" w:rsidTr="00765E72">
        <w:tc>
          <w:tcPr>
            <w:tcW w:w="1644" w:type="dxa"/>
          </w:tcPr>
          <w:p w:rsidR="005E4FEB" w:rsidRDefault="0000415C" w:rsidP="000532CC">
            <w:pPr>
              <w:pStyle w:val="NoSpacing"/>
              <w:rPr>
                <w:lang w:val="fr-BE"/>
              </w:rPr>
            </w:pPr>
            <w:r>
              <w:rPr>
                <w:lang w:val="fr-BE"/>
              </w:rPr>
              <w:t>Resource owner</w:t>
            </w:r>
          </w:p>
        </w:tc>
        <w:tc>
          <w:tcPr>
            <w:tcW w:w="7212" w:type="dxa"/>
          </w:tcPr>
          <w:p w:rsidR="005E4FEB" w:rsidRPr="0022011E" w:rsidRDefault="0000415C" w:rsidP="006C2785">
            <w:pPr>
              <w:pStyle w:val="NoSpacing"/>
            </w:pPr>
            <w:r w:rsidRPr="00C108CF">
              <w:t xml:space="preserve">An entity capable of granting access to a protected resource. </w:t>
            </w:r>
            <w:r w:rsidRPr="0022011E">
              <w:t>When the resource owner is a person, it is referred to as an end-user.</w:t>
            </w:r>
          </w:p>
        </w:tc>
      </w:tr>
      <w:tr w:rsidR="00935D20" w:rsidRPr="009C5B02" w:rsidTr="00765E72">
        <w:tc>
          <w:tcPr>
            <w:tcW w:w="1644" w:type="dxa"/>
          </w:tcPr>
          <w:p w:rsidR="00935D20" w:rsidRDefault="0022011E" w:rsidP="000532CC">
            <w:pPr>
              <w:pStyle w:val="NoSpacing"/>
              <w:rPr>
                <w:lang w:val="fr-BE"/>
              </w:rPr>
            </w:pPr>
            <w:r>
              <w:rPr>
                <w:lang w:val="fr-BE"/>
              </w:rPr>
              <w:t>Scope</w:t>
            </w:r>
          </w:p>
        </w:tc>
        <w:tc>
          <w:tcPr>
            <w:tcW w:w="7212" w:type="dxa"/>
          </w:tcPr>
          <w:p w:rsidR="00935D20" w:rsidRPr="00C108CF" w:rsidRDefault="0022011E" w:rsidP="0022011E">
            <w:pPr>
              <w:pStyle w:val="NoSpacing"/>
              <w:tabs>
                <w:tab w:val="left" w:pos="1189"/>
              </w:tabs>
            </w:pPr>
            <w:r w:rsidRPr="00C108CF">
              <w:t>List of resources which can be accessed by a client.</w:t>
            </w:r>
          </w:p>
        </w:tc>
      </w:tr>
      <w:tr w:rsidR="00C30F10" w:rsidRPr="002D24D9" w:rsidTr="00765E72">
        <w:tc>
          <w:tcPr>
            <w:tcW w:w="1644" w:type="dxa"/>
          </w:tcPr>
          <w:p w:rsidR="00C30F10" w:rsidRDefault="00C30F10" w:rsidP="000532CC">
            <w:pPr>
              <w:pStyle w:val="NoSpacing"/>
              <w:rPr>
                <w:lang w:val="fr-BE"/>
              </w:rPr>
            </w:pPr>
            <w:r>
              <w:rPr>
                <w:lang w:val="fr-BE"/>
              </w:rPr>
              <w:t>Client</w:t>
            </w:r>
          </w:p>
        </w:tc>
        <w:tc>
          <w:tcPr>
            <w:tcW w:w="7212" w:type="dxa"/>
          </w:tcPr>
          <w:p w:rsidR="00C30F10" w:rsidRPr="002D24D9" w:rsidRDefault="002D24D9" w:rsidP="00895630">
            <w:pPr>
              <w:pStyle w:val="NoSpacing"/>
            </w:pPr>
            <w:r w:rsidRPr="002D24D9">
              <w:t xml:space="preserve">An application making protected resource requests on behalf of the resource owner and with its authorization. </w:t>
            </w:r>
            <w:r>
              <w:t>The term “client” does not imply any particular implementation characteristics (e.g., whether the application executes on a server, a desktop, or other devices)</w:t>
            </w:r>
          </w:p>
        </w:tc>
      </w:tr>
      <w:tr w:rsidR="00CB7FE9" w:rsidRPr="005D065F" w:rsidTr="00765E72">
        <w:tc>
          <w:tcPr>
            <w:tcW w:w="1644" w:type="dxa"/>
          </w:tcPr>
          <w:p w:rsidR="00CB7FE9" w:rsidRPr="002D24D9" w:rsidRDefault="00E70E8A" w:rsidP="000532CC">
            <w:pPr>
              <w:pStyle w:val="NoSpacing"/>
            </w:pPr>
            <w:r>
              <w:t>UMA server</w:t>
            </w:r>
          </w:p>
        </w:tc>
        <w:tc>
          <w:tcPr>
            <w:tcW w:w="7212" w:type="dxa"/>
          </w:tcPr>
          <w:p w:rsidR="00CB7FE9" w:rsidRPr="005D065F" w:rsidRDefault="005D065F" w:rsidP="005D065F">
            <w:pPr>
              <w:pStyle w:val="NoSpacing"/>
            </w:pPr>
            <w:r w:rsidRPr="005D065F">
              <w:t>Server which is conformed to the OPENID-RFC</w:t>
            </w:r>
            <w:r w:rsidR="00CB7FE9" w:rsidRPr="005D065F">
              <w:t xml:space="preserve"> </w:t>
            </w:r>
            <w:r w:rsidR="00CB7FE9">
              <w:rPr>
                <w:rStyle w:val="FootnoteReference"/>
                <w:lang w:val="fr-BE"/>
              </w:rPr>
              <w:footnoteReference w:id="1"/>
            </w:r>
          </w:p>
        </w:tc>
      </w:tr>
      <w:tr w:rsidR="00CB7FE9" w:rsidRPr="00AD3F4C" w:rsidTr="00765E72">
        <w:tc>
          <w:tcPr>
            <w:tcW w:w="1644" w:type="dxa"/>
          </w:tcPr>
          <w:p w:rsidR="00CB7FE9" w:rsidRDefault="00E70E8A" w:rsidP="000532CC">
            <w:pPr>
              <w:pStyle w:val="NoSpacing"/>
              <w:rPr>
                <w:lang w:val="fr-BE"/>
              </w:rPr>
            </w:pPr>
            <w:r>
              <w:rPr>
                <w:lang w:val="fr-BE"/>
              </w:rPr>
              <w:t>OPENID server</w:t>
            </w:r>
          </w:p>
        </w:tc>
        <w:tc>
          <w:tcPr>
            <w:tcW w:w="7212" w:type="dxa"/>
          </w:tcPr>
          <w:p w:rsidR="00CB7FE9" w:rsidRPr="00AD3F4C" w:rsidRDefault="005D065F" w:rsidP="005D065F">
            <w:pPr>
              <w:pStyle w:val="NoSpacing"/>
            </w:pPr>
            <w:r w:rsidRPr="00AD3F4C">
              <w:t xml:space="preserve">Server which is conformed to the </w:t>
            </w:r>
            <w:r w:rsidR="009A465C" w:rsidRPr="00AD3F4C">
              <w:t>UMA</w:t>
            </w:r>
            <w:r w:rsidRPr="00AD3F4C">
              <w:t xml:space="preserve">-RFC </w:t>
            </w:r>
            <w:r w:rsidR="00C85943">
              <w:rPr>
                <w:rStyle w:val="FootnoteReference"/>
                <w:lang w:val="fr-BE"/>
              </w:rPr>
              <w:footnoteReference w:id="2"/>
            </w:r>
          </w:p>
        </w:tc>
      </w:tr>
      <w:tr w:rsidR="00D35F55" w:rsidRPr="00E30E3E" w:rsidTr="00765E72">
        <w:tc>
          <w:tcPr>
            <w:tcW w:w="1644" w:type="dxa"/>
          </w:tcPr>
          <w:p w:rsidR="00D35F55" w:rsidRDefault="00AD3F4C" w:rsidP="00AD3F4C">
            <w:pPr>
              <w:pStyle w:val="NoSpacing"/>
              <w:rPr>
                <w:lang w:val="fr-BE"/>
              </w:rPr>
            </w:pPr>
            <w:r>
              <w:rPr>
                <w:lang w:val="fr-BE"/>
              </w:rPr>
              <w:t>Requesting Party Token (RPT)</w:t>
            </w:r>
          </w:p>
        </w:tc>
        <w:tc>
          <w:tcPr>
            <w:tcW w:w="7212" w:type="dxa"/>
          </w:tcPr>
          <w:p w:rsidR="00D35F55" w:rsidRPr="00E30E3E" w:rsidRDefault="00AD3F4C" w:rsidP="00D35F55">
            <w:pPr>
              <w:pStyle w:val="NoSpacing"/>
            </w:pPr>
            <w:r w:rsidRPr="00E30E3E">
              <w:t>An UMA access token associated with a set of authorization data, used by the client to gain access to protected resources at the UMA server.</w:t>
            </w:r>
          </w:p>
        </w:tc>
      </w:tr>
    </w:tbl>
    <w:p w:rsidR="002230CA" w:rsidRPr="00E30E3E" w:rsidRDefault="002230CA" w:rsidP="000532CC">
      <w:pPr>
        <w:pStyle w:val="NoSpacing"/>
      </w:pPr>
      <w:r w:rsidRPr="00E30E3E">
        <w:br w:type="page"/>
      </w:r>
    </w:p>
    <w:p w:rsidR="00FA30CD" w:rsidRPr="00C108CF" w:rsidRDefault="00FA30CD" w:rsidP="002230CA">
      <w:pPr>
        <w:pStyle w:val="Heading1"/>
      </w:pPr>
      <w:bookmarkStart w:id="2" w:name="_Toc460858194"/>
      <w:r w:rsidRPr="00C108CF">
        <w:lastRenderedPageBreak/>
        <w:t>Benchmark</w:t>
      </w:r>
      <w:bookmarkEnd w:id="2"/>
    </w:p>
    <w:p w:rsidR="00FA30CD" w:rsidRPr="00C108CF" w:rsidRDefault="00FA30CD" w:rsidP="00FA30CD"/>
    <w:p w:rsidR="006E750F" w:rsidRPr="009F2A54" w:rsidRDefault="00E30E3E" w:rsidP="0010243E">
      <w:r w:rsidRPr="000C5B6B">
        <w:t xml:space="preserve">The following table </w:t>
      </w:r>
      <w:r w:rsidR="00BD5DFD">
        <w:t>lists</w:t>
      </w:r>
      <w:r w:rsidR="000C5B6B" w:rsidRPr="000C5B6B">
        <w:t xml:space="preserve"> the </w:t>
      </w:r>
      <w:r w:rsidR="000C5B6B">
        <w:t xml:space="preserve">differences between </w:t>
      </w:r>
      <w:r w:rsidR="00900B13">
        <w:t>our product and others</w:t>
      </w:r>
      <w:r w:rsidR="000C5B6B">
        <w:t xml:space="preserve">: Lokit, Identity Server, Gluu server and AUTH0. </w:t>
      </w:r>
      <w:r w:rsidR="0010243E">
        <w:t xml:space="preserve">It has been </w:t>
      </w:r>
      <w:r w:rsidR="00DD7CCD">
        <w:t xml:space="preserve">made </w:t>
      </w:r>
      <w:r w:rsidR="0010243E">
        <w:t xml:space="preserve">in “29-08-2016”, if you noticed </w:t>
      </w:r>
      <w:r w:rsidR="009F2A54">
        <w:t xml:space="preserve">some </w:t>
      </w:r>
      <w:r w:rsidR="0033427C">
        <w:t>differences</w:t>
      </w:r>
      <w:r w:rsidR="0010243E">
        <w:t xml:space="preserve"> </w:t>
      </w:r>
      <w:r w:rsidR="009F2A54">
        <w:t>don’t hesitate to contact-us</w:t>
      </w:r>
      <w:r w:rsidR="00C6015A">
        <w:t xml:space="preserve"> </w:t>
      </w:r>
      <w:r w:rsidR="005177B1">
        <w:t>by email</w:t>
      </w:r>
      <w:r w:rsidR="0010243E">
        <w:t>.</w:t>
      </w:r>
    </w:p>
    <w:p w:rsidR="003F7710" w:rsidRPr="009F2A54" w:rsidRDefault="003F7710" w:rsidP="00FA30CD"/>
    <w:tbl>
      <w:tblPr>
        <w:tblStyle w:val="TableGrid"/>
        <w:tblW w:w="0" w:type="auto"/>
        <w:tblLook w:val="04A0" w:firstRow="1" w:lastRow="0" w:firstColumn="1" w:lastColumn="0" w:noHBand="0" w:noVBand="1"/>
      </w:tblPr>
      <w:tblGrid>
        <w:gridCol w:w="1907"/>
        <w:gridCol w:w="1815"/>
        <w:gridCol w:w="1859"/>
        <w:gridCol w:w="1836"/>
        <w:gridCol w:w="1439"/>
      </w:tblGrid>
      <w:tr w:rsidR="00C27496" w:rsidTr="00B24319">
        <w:tc>
          <w:tcPr>
            <w:tcW w:w="1907" w:type="dxa"/>
            <w:shd w:val="clear" w:color="auto" w:fill="D9D9D9" w:themeFill="background1" w:themeFillShade="D9"/>
          </w:tcPr>
          <w:p w:rsidR="00C27496" w:rsidRPr="009F2A54" w:rsidRDefault="00C27496" w:rsidP="004066E9">
            <w:pPr>
              <w:pStyle w:val="NoSpacing"/>
              <w:jc w:val="center"/>
              <w:rPr>
                <w:b/>
                <w:sz w:val="16"/>
                <w:szCs w:val="16"/>
              </w:rPr>
            </w:pPr>
          </w:p>
        </w:tc>
        <w:tc>
          <w:tcPr>
            <w:tcW w:w="1815" w:type="dxa"/>
            <w:shd w:val="clear" w:color="auto" w:fill="D9D9D9" w:themeFill="background1" w:themeFillShade="D9"/>
          </w:tcPr>
          <w:p w:rsidR="00C27496" w:rsidRPr="00926122" w:rsidRDefault="00C27496" w:rsidP="004066E9">
            <w:pPr>
              <w:pStyle w:val="NoSpacing"/>
              <w:jc w:val="center"/>
              <w:rPr>
                <w:b/>
                <w:sz w:val="16"/>
                <w:szCs w:val="16"/>
              </w:rPr>
            </w:pPr>
            <w:r w:rsidRPr="00926122">
              <w:rPr>
                <w:b/>
                <w:sz w:val="16"/>
                <w:szCs w:val="16"/>
              </w:rPr>
              <w:t>Lokit</w:t>
            </w:r>
          </w:p>
        </w:tc>
        <w:tc>
          <w:tcPr>
            <w:tcW w:w="1859" w:type="dxa"/>
            <w:shd w:val="clear" w:color="auto" w:fill="D9D9D9" w:themeFill="background1" w:themeFillShade="D9"/>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shd w:val="clear" w:color="auto" w:fill="D9D9D9" w:themeFill="background1" w:themeFillShade="D9"/>
          </w:tcPr>
          <w:p w:rsidR="00C27496" w:rsidRPr="00926122" w:rsidRDefault="00C27496" w:rsidP="004066E9">
            <w:pPr>
              <w:pStyle w:val="NoSpacing"/>
              <w:jc w:val="center"/>
              <w:rPr>
                <w:b/>
                <w:sz w:val="16"/>
                <w:szCs w:val="16"/>
              </w:rPr>
            </w:pPr>
            <w:r w:rsidRPr="00926122">
              <w:rPr>
                <w:b/>
                <w:sz w:val="16"/>
                <w:szCs w:val="16"/>
              </w:rPr>
              <w:t>Gluu server</w:t>
            </w:r>
          </w:p>
        </w:tc>
        <w:tc>
          <w:tcPr>
            <w:tcW w:w="1439" w:type="dxa"/>
            <w:shd w:val="clear" w:color="auto" w:fill="D9D9D9" w:themeFill="background1" w:themeFillShade="D9"/>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157DC8" w:rsidP="004066E9">
            <w:pPr>
              <w:pStyle w:val="NoSpacing"/>
              <w:rPr>
                <w:sz w:val="16"/>
                <w:szCs w:val="16"/>
              </w:rPr>
            </w:pPr>
            <w:r>
              <w:rPr>
                <w:sz w:val="16"/>
                <w:szCs w:val="16"/>
              </w:rPr>
              <w:t>Authors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Brock Allen &amp; Dominick Baier</w:t>
            </w:r>
          </w:p>
        </w:tc>
        <w:tc>
          <w:tcPr>
            <w:tcW w:w="1836" w:type="dxa"/>
          </w:tcPr>
          <w:p w:rsidR="00C27496" w:rsidRPr="004D4AAD" w:rsidRDefault="00A36479" w:rsidP="004066E9">
            <w:pPr>
              <w:pStyle w:val="NoSpacing"/>
              <w:rPr>
                <w:sz w:val="16"/>
                <w:szCs w:val="16"/>
              </w:rPr>
            </w:pPr>
            <w:r>
              <w:rPr>
                <w:sz w:val="16"/>
                <w:szCs w:val="16"/>
              </w:rPr>
              <w:t>Gluu</w:t>
            </w:r>
          </w:p>
        </w:tc>
        <w:tc>
          <w:tcPr>
            <w:tcW w:w="1439" w:type="dxa"/>
          </w:tcPr>
          <w:p w:rsidR="00C27496" w:rsidRDefault="00A36479" w:rsidP="004066E9">
            <w:pPr>
              <w:pStyle w:val="NoSpacing"/>
              <w:rPr>
                <w:sz w:val="16"/>
                <w:szCs w:val="16"/>
              </w:rPr>
            </w:pPr>
            <w:r>
              <w:rPr>
                <w:sz w:val="16"/>
                <w:szCs w:val="16"/>
              </w:rPr>
              <w:t>Auth0</w:t>
            </w:r>
          </w:p>
        </w:tc>
      </w:tr>
      <w:tr w:rsidR="00C27496" w:rsidTr="00C27496">
        <w:tc>
          <w:tcPr>
            <w:tcW w:w="1907" w:type="dxa"/>
          </w:tcPr>
          <w:p w:rsidR="00C27496" w:rsidRPr="004D4AAD" w:rsidRDefault="00A36479" w:rsidP="004066E9">
            <w:pPr>
              <w:pStyle w:val="NoSpacing"/>
              <w:rPr>
                <w:sz w:val="16"/>
                <w:szCs w:val="16"/>
              </w:rPr>
            </w:pPr>
            <w:r>
              <w:rPr>
                <w:sz w:val="16"/>
                <w:szCs w:val="16"/>
              </w:rPr>
              <w:t>Start date</w:t>
            </w:r>
          </w:p>
        </w:tc>
        <w:tc>
          <w:tcPr>
            <w:tcW w:w="1815" w:type="dxa"/>
          </w:tcPr>
          <w:p w:rsidR="00C27496" w:rsidRPr="004D4AAD" w:rsidRDefault="0033427C" w:rsidP="004066E9">
            <w:pPr>
              <w:pStyle w:val="NoSpacing"/>
              <w:rPr>
                <w:sz w:val="16"/>
                <w:szCs w:val="16"/>
              </w:rPr>
            </w:pPr>
            <w:r>
              <w:rPr>
                <w:sz w:val="16"/>
                <w:szCs w:val="16"/>
              </w:rPr>
              <w:t>October</w:t>
            </w:r>
            <w:r w:rsidR="00C27496">
              <w:rPr>
                <w:sz w:val="16"/>
                <w:szCs w:val="16"/>
              </w:rPr>
              <w:t xml:space="preserve"> 2015</w:t>
            </w:r>
          </w:p>
        </w:tc>
        <w:tc>
          <w:tcPr>
            <w:tcW w:w="1859" w:type="dxa"/>
          </w:tcPr>
          <w:p w:rsidR="00C27496" w:rsidRPr="004D4AAD" w:rsidRDefault="0033427C" w:rsidP="004066E9">
            <w:pPr>
              <w:pStyle w:val="NoSpacing"/>
              <w:rPr>
                <w:sz w:val="16"/>
                <w:szCs w:val="16"/>
              </w:rPr>
            </w:pPr>
            <w:r>
              <w:rPr>
                <w:sz w:val="16"/>
                <w:szCs w:val="16"/>
              </w:rPr>
              <w:t xml:space="preserve">January </w:t>
            </w:r>
            <w:r w:rsidR="00C27496">
              <w:rPr>
                <w:sz w:val="16"/>
                <w:szCs w:val="16"/>
              </w:rPr>
              <w:t>2014</w:t>
            </w:r>
          </w:p>
        </w:tc>
        <w:tc>
          <w:tcPr>
            <w:tcW w:w="1836" w:type="dxa"/>
          </w:tcPr>
          <w:p w:rsidR="00C27496" w:rsidRDefault="0033427C" w:rsidP="004066E9">
            <w:pPr>
              <w:pStyle w:val="NoSpacing"/>
              <w:rPr>
                <w:sz w:val="16"/>
                <w:szCs w:val="16"/>
              </w:rPr>
            </w:pPr>
            <w:r>
              <w:rPr>
                <w:sz w:val="16"/>
                <w:szCs w:val="16"/>
              </w:rPr>
              <w:t xml:space="preserve">March </w:t>
            </w:r>
            <w:r w:rsidR="00C27496">
              <w:rPr>
                <w:sz w:val="16"/>
                <w:szCs w:val="16"/>
              </w:rPr>
              <w:t>2014</w:t>
            </w:r>
          </w:p>
        </w:tc>
        <w:tc>
          <w:tcPr>
            <w:tcW w:w="1439" w:type="dxa"/>
          </w:tcPr>
          <w:p w:rsidR="00C27496" w:rsidRDefault="0033427C" w:rsidP="004066E9">
            <w:pPr>
              <w:pStyle w:val="NoSpacing"/>
              <w:rPr>
                <w:sz w:val="16"/>
                <w:szCs w:val="16"/>
              </w:rPr>
            </w:pPr>
            <w:r>
              <w:rPr>
                <w:sz w:val="16"/>
                <w:szCs w:val="16"/>
              </w:rPr>
              <w:t>November 2012</w:t>
            </w:r>
          </w:p>
        </w:tc>
      </w:tr>
      <w:tr w:rsidR="00533065" w:rsidTr="00A175AD">
        <w:tc>
          <w:tcPr>
            <w:tcW w:w="8856" w:type="dxa"/>
            <w:gridSpan w:val="5"/>
            <w:shd w:val="clear" w:color="auto" w:fill="E5B8B7" w:themeFill="accent2" w:themeFillTint="66"/>
          </w:tcPr>
          <w:p w:rsidR="00533065" w:rsidRDefault="00533065" w:rsidP="004066E9">
            <w:pPr>
              <w:pStyle w:val="NoSpacing"/>
              <w:rPr>
                <w:sz w:val="16"/>
                <w:szCs w:val="16"/>
              </w:rPr>
            </w:pPr>
            <w:r>
              <w:rPr>
                <w:sz w:val="16"/>
                <w:szCs w:val="16"/>
              </w:rPr>
              <w:t>Workflow Oauth2.0</w:t>
            </w: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533065" w:rsidTr="00A175AD">
        <w:tc>
          <w:tcPr>
            <w:tcW w:w="8856" w:type="dxa"/>
            <w:gridSpan w:val="5"/>
            <w:shd w:val="clear" w:color="auto" w:fill="E5B8B7" w:themeFill="accent2" w:themeFillTint="66"/>
          </w:tcPr>
          <w:p w:rsidR="00533065" w:rsidRDefault="00533065" w:rsidP="004066E9">
            <w:pPr>
              <w:pStyle w:val="NoSpacing"/>
              <w:rPr>
                <w:sz w:val="16"/>
                <w:szCs w:val="16"/>
              </w:rPr>
            </w:pPr>
            <w:r>
              <w:rPr>
                <w:sz w:val="16"/>
                <w:szCs w:val="16"/>
              </w:rPr>
              <w:t>Workflow OpenId</w:t>
            </w: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533065" w:rsidTr="00A175AD">
        <w:tc>
          <w:tcPr>
            <w:tcW w:w="8856" w:type="dxa"/>
            <w:gridSpan w:val="5"/>
            <w:shd w:val="clear" w:color="auto" w:fill="E5B8B7" w:themeFill="accent2" w:themeFillTint="66"/>
          </w:tcPr>
          <w:p w:rsidR="00533065" w:rsidRDefault="00533065" w:rsidP="004066E9">
            <w:pPr>
              <w:pStyle w:val="NoSpacing"/>
              <w:rPr>
                <w:sz w:val="16"/>
                <w:szCs w:val="16"/>
              </w:rPr>
            </w:pPr>
            <w:r>
              <w:rPr>
                <w:sz w:val="16"/>
                <w:szCs w:val="16"/>
              </w:rPr>
              <w:t>Other OPENID features</w:t>
            </w:r>
          </w:p>
        </w:tc>
      </w:tr>
      <w:tr w:rsidR="00C27496" w:rsidTr="00952926">
        <w:tc>
          <w:tcPr>
            <w:tcW w:w="1907" w:type="dxa"/>
          </w:tcPr>
          <w:p w:rsidR="00C27496" w:rsidRDefault="004053D1" w:rsidP="004066E9">
            <w:pPr>
              <w:pStyle w:val="NoSpacing"/>
              <w:rPr>
                <w:sz w:val="16"/>
                <w:szCs w:val="16"/>
              </w:rPr>
            </w:pPr>
            <w:r>
              <w:rPr>
                <w:sz w:val="16"/>
                <w:szCs w:val="16"/>
              </w:rPr>
              <w:t>Register a client</w:t>
            </w:r>
            <w:r w:rsidR="00C27496">
              <w:rPr>
                <w:sz w:val="16"/>
                <w:szCs w:val="16"/>
              </w:rPr>
              <w:t xml:space="preserve"> (</w:t>
            </w:r>
            <w:hyperlink r:id="rId9" w:history="1">
              <w:r w:rsidR="00C27496" w:rsidRPr="00AC465A">
                <w:rPr>
                  <w:rStyle w:val="Hyperlink"/>
                  <w:sz w:val="16"/>
                  <w:szCs w:val="16"/>
                </w:rPr>
                <w:t>RFC</w:t>
              </w:r>
            </w:hyperlink>
            <w:r w:rsidR="00C27496">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4053D1" w:rsidP="004066E9">
            <w:pPr>
              <w:pStyle w:val="NoSpacing"/>
              <w:rPr>
                <w:sz w:val="16"/>
                <w:szCs w:val="16"/>
              </w:rPr>
            </w:pPr>
            <w:r>
              <w:rPr>
                <w:sz w:val="16"/>
                <w:szCs w:val="16"/>
              </w:rPr>
              <w:t>Sign token</w:t>
            </w:r>
            <w:r w:rsidR="00C27496">
              <w:rPr>
                <w:sz w:val="16"/>
                <w:szCs w:val="16"/>
              </w:rPr>
              <w:t xml:space="preserve"> (</w:t>
            </w:r>
            <w:hyperlink r:id="rId10" w:history="1">
              <w:r w:rsidR="00C27496" w:rsidRPr="00926122">
                <w:rPr>
                  <w:rStyle w:val="Hyperlink"/>
                  <w:sz w:val="16"/>
                  <w:szCs w:val="16"/>
                </w:rPr>
                <w:t>JWS</w:t>
              </w:r>
            </w:hyperlink>
            <w:r w:rsidR="00C27496">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4053D1" w:rsidP="004066E9">
            <w:pPr>
              <w:pStyle w:val="NoSpacing"/>
              <w:rPr>
                <w:sz w:val="16"/>
                <w:szCs w:val="16"/>
              </w:rPr>
            </w:pPr>
            <w:r>
              <w:rPr>
                <w:sz w:val="16"/>
                <w:szCs w:val="16"/>
              </w:rPr>
              <w:t>Encrypt token</w:t>
            </w:r>
            <w:r w:rsidR="00C27496">
              <w:rPr>
                <w:sz w:val="16"/>
                <w:szCs w:val="16"/>
              </w:rPr>
              <w:t xml:space="preserve"> (</w:t>
            </w:r>
            <w:hyperlink r:id="rId11" w:history="1">
              <w:r w:rsidR="00C27496" w:rsidRPr="00926122">
                <w:rPr>
                  <w:rStyle w:val="Hyperlink"/>
                  <w:sz w:val="16"/>
                  <w:szCs w:val="16"/>
                </w:rPr>
                <w:t>JWE</w:t>
              </w:r>
            </w:hyperlink>
            <w:r w:rsidR="00C27496">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4053D1" w:rsidP="004066E9">
            <w:pPr>
              <w:pStyle w:val="NoSpacing"/>
              <w:rPr>
                <w:sz w:val="16"/>
                <w:szCs w:val="16"/>
              </w:rPr>
            </w:pPr>
            <w:r>
              <w:rPr>
                <w:sz w:val="16"/>
                <w:szCs w:val="16"/>
              </w:rPr>
              <w:t>Invalidate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533065" w:rsidRPr="009C5B02" w:rsidTr="00A175AD">
        <w:tc>
          <w:tcPr>
            <w:tcW w:w="8856" w:type="dxa"/>
            <w:gridSpan w:val="5"/>
            <w:shd w:val="clear" w:color="auto" w:fill="E5B8B7" w:themeFill="accent2" w:themeFillTint="66"/>
          </w:tcPr>
          <w:p w:rsidR="00533065" w:rsidRPr="00C27496" w:rsidRDefault="00533065" w:rsidP="004066E9">
            <w:pPr>
              <w:pStyle w:val="NoSpacing"/>
              <w:rPr>
                <w:sz w:val="16"/>
                <w:szCs w:val="16"/>
                <w:lang w:val="fr-BE"/>
              </w:rPr>
            </w:pPr>
            <w:r>
              <w:rPr>
                <w:sz w:val="16"/>
                <w:szCs w:val="16"/>
                <w:lang w:val="fr-BE"/>
              </w:rPr>
              <w:t>Client authentication methods</w:t>
            </w:r>
            <w:r w:rsidRPr="00C27496">
              <w:rPr>
                <w:sz w:val="16"/>
                <w:szCs w:val="16"/>
                <w:lang w:val="fr-BE"/>
              </w:rPr>
              <w:t xml:space="preserve"> (</w:t>
            </w:r>
            <w:hyperlink r:id="rId12" w:anchor="ClientAuthentication" w:history="1">
              <w:r w:rsidRPr="00C27496">
                <w:rPr>
                  <w:rStyle w:val="Hyperlink"/>
                  <w:sz w:val="16"/>
                  <w:szCs w:val="16"/>
                  <w:lang w:val="fr-BE"/>
                </w:rPr>
                <w:t>RFC</w:t>
              </w:r>
            </w:hyperlink>
            <w:r w:rsidRPr="00C27496">
              <w:rPr>
                <w:sz w:val="16"/>
                <w:szCs w:val="16"/>
                <w:lang w:val="fr-BE"/>
              </w:rPr>
              <w:t>)</w:t>
            </w:r>
          </w:p>
        </w:tc>
      </w:tr>
      <w:tr w:rsidR="00C27496" w:rsidTr="00C27496">
        <w:tc>
          <w:tcPr>
            <w:tcW w:w="1907" w:type="dxa"/>
          </w:tcPr>
          <w:p w:rsidR="00C27496" w:rsidRDefault="00C27496" w:rsidP="004066E9">
            <w:pPr>
              <w:pStyle w:val="NoSpacing"/>
              <w:rPr>
                <w:sz w:val="16"/>
                <w:szCs w:val="16"/>
              </w:rPr>
            </w:pPr>
            <w:r>
              <w:rPr>
                <w:sz w:val="16"/>
                <w:szCs w:val="16"/>
              </w:rPr>
              <w:t>client_secret_basic</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client_secret_post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r>
              <w:rPr>
                <w:sz w:val="16"/>
                <w:szCs w:val="16"/>
              </w:rPr>
              <w:t>client_secret_jwt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private_key_jwt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533065" w:rsidTr="00A175AD">
        <w:tc>
          <w:tcPr>
            <w:tcW w:w="8856" w:type="dxa"/>
            <w:gridSpan w:val="5"/>
            <w:shd w:val="clear" w:color="auto" w:fill="E5B8B7" w:themeFill="accent2" w:themeFillTint="66"/>
          </w:tcPr>
          <w:p w:rsidR="00533065" w:rsidRDefault="004C768C" w:rsidP="004066E9">
            <w:pPr>
              <w:pStyle w:val="NoSpacing"/>
              <w:rPr>
                <w:sz w:val="16"/>
                <w:szCs w:val="16"/>
              </w:rPr>
            </w:pPr>
            <w:r>
              <w:rPr>
                <w:sz w:val="16"/>
                <w:szCs w:val="16"/>
              </w:rPr>
              <w:t>Response modes</w:t>
            </w: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3E12DA">
        <w:tc>
          <w:tcPr>
            <w:tcW w:w="1907" w:type="dxa"/>
            <w:shd w:val="clear" w:color="auto" w:fill="auto"/>
          </w:tcPr>
          <w:p w:rsidR="00C27496" w:rsidRDefault="004C768C" w:rsidP="004066E9">
            <w:pPr>
              <w:pStyle w:val="NoSpacing"/>
              <w:rPr>
                <w:sz w:val="16"/>
                <w:szCs w:val="16"/>
              </w:rPr>
            </w:pPr>
            <w:r>
              <w:rPr>
                <w:sz w:val="16"/>
                <w:szCs w:val="16"/>
              </w:rPr>
              <w:t>Form_post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533065" w:rsidTr="00A175AD">
        <w:tc>
          <w:tcPr>
            <w:tcW w:w="8856" w:type="dxa"/>
            <w:gridSpan w:val="5"/>
            <w:shd w:val="clear" w:color="auto" w:fill="E5B8B7" w:themeFill="accent2" w:themeFillTint="66"/>
          </w:tcPr>
          <w:p w:rsidR="00533065" w:rsidRDefault="004C768C" w:rsidP="004066E9">
            <w:pPr>
              <w:pStyle w:val="NoSpacing"/>
              <w:rPr>
                <w:sz w:val="16"/>
                <w:szCs w:val="16"/>
              </w:rPr>
            </w:pPr>
            <w:r>
              <w:rPr>
                <w:sz w:val="16"/>
                <w:szCs w:val="16"/>
              </w:rPr>
              <w:t>Other parameters</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A175AD">
            <w:pPr>
              <w:pStyle w:val="NoSpacing"/>
              <w:rPr>
                <w:sz w:val="16"/>
                <w:szCs w:val="16"/>
              </w:rPr>
            </w:pPr>
            <w:r>
              <w:rPr>
                <w:sz w:val="16"/>
                <w:szCs w:val="16"/>
              </w:rPr>
              <w:t>OK</w:t>
            </w:r>
          </w:p>
        </w:tc>
        <w:tc>
          <w:tcPr>
            <w:tcW w:w="1836" w:type="dxa"/>
            <w:shd w:val="clear" w:color="auto" w:fill="92D050"/>
          </w:tcPr>
          <w:p w:rsidR="003E12DA" w:rsidRDefault="003E12DA" w:rsidP="00A175AD">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A175AD">
            <w:pPr>
              <w:pStyle w:val="NoSpacing"/>
              <w:rPr>
                <w:sz w:val="16"/>
                <w:szCs w:val="16"/>
              </w:rPr>
            </w:pPr>
            <w:r>
              <w:rPr>
                <w:sz w:val="16"/>
                <w:szCs w:val="16"/>
              </w:rPr>
              <w:t>OK</w:t>
            </w:r>
          </w:p>
        </w:tc>
        <w:tc>
          <w:tcPr>
            <w:tcW w:w="1836" w:type="dxa"/>
            <w:shd w:val="clear" w:color="auto" w:fill="92D050"/>
          </w:tcPr>
          <w:p w:rsidR="003E12DA" w:rsidRDefault="003E12DA" w:rsidP="00A175AD">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533065" w:rsidTr="00A175AD">
        <w:tc>
          <w:tcPr>
            <w:tcW w:w="8856" w:type="dxa"/>
            <w:gridSpan w:val="5"/>
            <w:shd w:val="clear" w:color="auto" w:fill="E5B8B7" w:themeFill="accent2" w:themeFillTint="66"/>
          </w:tcPr>
          <w:p w:rsidR="00533065" w:rsidRDefault="004C768C" w:rsidP="004066E9">
            <w:pPr>
              <w:pStyle w:val="NoSpacing"/>
              <w:rPr>
                <w:sz w:val="16"/>
                <w:szCs w:val="16"/>
              </w:rPr>
            </w:pPr>
            <w:r>
              <w:rPr>
                <w:sz w:val="16"/>
                <w:szCs w:val="16"/>
              </w:rPr>
              <w:t>Quality</w:t>
            </w: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4C768C" w:rsidP="004066E9">
            <w:pPr>
              <w:pStyle w:val="NoSpacing"/>
              <w:rPr>
                <w:sz w:val="16"/>
                <w:szCs w:val="16"/>
              </w:rPr>
            </w:pPr>
            <w:r>
              <w:rPr>
                <w:sz w:val="16"/>
                <w:szCs w:val="16"/>
              </w:rPr>
              <w:t>Unknown</w:t>
            </w:r>
          </w:p>
        </w:tc>
        <w:tc>
          <w:tcPr>
            <w:tcW w:w="1836" w:type="dxa"/>
          </w:tcPr>
          <w:p w:rsidR="00C27496" w:rsidRDefault="004C768C" w:rsidP="004066E9">
            <w:pPr>
              <w:pStyle w:val="NoSpacing"/>
              <w:rPr>
                <w:sz w:val="16"/>
                <w:szCs w:val="16"/>
              </w:rPr>
            </w:pPr>
            <w:r>
              <w:rPr>
                <w:sz w:val="16"/>
                <w:szCs w:val="16"/>
              </w:rPr>
              <w:t>Unknown</w:t>
            </w:r>
          </w:p>
        </w:tc>
        <w:tc>
          <w:tcPr>
            <w:tcW w:w="1439" w:type="dxa"/>
          </w:tcPr>
          <w:p w:rsidR="00C27496" w:rsidRDefault="004C768C" w:rsidP="004066E9">
            <w:pPr>
              <w:pStyle w:val="NoSpacing"/>
              <w:rPr>
                <w:sz w:val="16"/>
                <w:szCs w:val="16"/>
              </w:rPr>
            </w:pPr>
            <w:r>
              <w:rPr>
                <w:sz w:val="16"/>
                <w:szCs w:val="16"/>
              </w:rPr>
              <w:t>Unknown</w:t>
            </w:r>
          </w:p>
        </w:tc>
      </w:tr>
      <w:tr w:rsidR="00C27496" w:rsidTr="00C27496">
        <w:tc>
          <w:tcPr>
            <w:tcW w:w="1907" w:type="dxa"/>
          </w:tcPr>
          <w:p w:rsidR="00C27496" w:rsidRDefault="00C27496" w:rsidP="004066E9">
            <w:pPr>
              <w:pStyle w:val="NoSpacing"/>
              <w:rPr>
                <w:sz w:val="16"/>
                <w:szCs w:val="16"/>
              </w:rPr>
            </w:pPr>
            <w:r>
              <w:rPr>
                <w:sz w:val="16"/>
                <w:szCs w:val="16"/>
              </w:rPr>
              <w:t>Nombre UTs</w:t>
            </w:r>
          </w:p>
        </w:tc>
        <w:tc>
          <w:tcPr>
            <w:tcW w:w="1815" w:type="dxa"/>
          </w:tcPr>
          <w:p w:rsidR="00C27496" w:rsidRDefault="00877DA0" w:rsidP="004B146C">
            <w:pPr>
              <w:pStyle w:val="NoSpacing"/>
              <w:rPr>
                <w:sz w:val="16"/>
                <w:szCs w:val="16"/>
              </w:rPr>
            </w:pPr>
            <w:r>
              <w:rPr>
                <w:sz w:val="16"/>
                <w:szCs w:val="16"/>
              </w:rPr>
              <w:t>633</w:t>
            </w:r>
          </w:p>
        </w:tc>
        <w:tc>
          <w:tcPr>
            <w:tcW w:w="1859" w:type="dxa"/>
          </w:tcPr>
          <w:p w:rsidR="00C27496" w:rsidRDefault="004C768C" w:rsidP="004066E9">
            <w:pPr>
              <w:pStyle w:val="NoSpacing"/>
              <w:rPr>
                <w:sz w:val="16"/>
                <w:szCs w:val="16"/>
              </w:rPr>
            </w:pPr>
            <w:r>
              <w:rPr>
                <w:sz w:val="16"/>
                <w:szCs w:val="16"/>
              </w:rPr>
              <w:t>Unknown</w:t>
            </w:r>
          </w:p>
        </w:tc>
        <w:tc>
          <w:tcPr>
            <w:tcW w:w="1836" w:type="dxa"/>
          </w:tcPr>
          <w:p w:rsidR="00C27496" w:rsidRDefault="004C768C" w:rsidP="004066E9">
            <w:pPr>
              <w:pStyle w:val="NoSpacing"/>
              <w:rPr>
                <w:sz w:val="16"/>
                <w:szCs w:val="16"/>
              </w:rPr>
            </w:pPr>
            <w:r>
              <w:rPr>
                <w:sz w:val="16"/>
                <w:szCs w:val="16"/>
              </w:rPr>
              <w:t>Unknown</w:t>
            </w:r>
          </w:p>
        </w:tc>
        <w:tc>
          <w:tcPr>
            <w:tcW w:w="1439" w:type="dxa"/>
          </w:tcPr>
          <w:p w:rsidR="00C27496" w:rsidRDefault="004C768C" w:rsidP="004066E9">
            <w:pPr>
              <w:pStyle w:val="NoSpacing"/>
              <w:rPr>
                <w:sz w:val="16"/>
                <w:szCs w:val="16"/>
              </w:rPr>
            </w:pPr>
            <w:r>
              <w:rPr>
                <w:sz w:val="16"/>
                <w:szCs w:val="16"/>
              </w:rPr>
              <w:t>Unknown</w:t>
            </w:r>
          </w:p>
        </w:tc>
      </w:tr>
      <w:tr w:rsidR="00533065" w:rsidTr="00A175AD">
        <w:tc>
          <w:tcPr>
            <w:tcW w:w="7417" w:type="dxa"/>
            <w:gridSpan w:val="4"/>
            <w:shd w:val="clear" w:color="auto" w:fill="E5B8B7" w:themeFill="accent2" w:themeFillTint="66"/>
          </w:tcPr>
          <w:p w:rsidR="00533065" w:rsidRDefault="00533065"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1439" w:type="dxa"/>
            <w:shd w:val="clear" w:color="auto" w:fill="E5B8B7" w:themeFill="accent2" w:themeFillTint="66"/>
          </w:tcPr>
          <w:p w:rsidR="00533065" w:rsidRDefault="00533065" w:rsidP="004066E9">
            <w:pPr>
              <w:pStyle w:val="NoSpacing"/>
              <w:rPr>
                <w:sz w:val="16"/>
                <w:szCs w:val="16"/>
              </w:rPr>
            </w:pPr>
          </w:p>
        </w:tc>
      </w:tr>
      <w:tr w:rsidR="00C27496" w:rsidTr="006C3A79">
        <w:tc>
          <w:tcPr>
            <w:tcW w:w="1907" w:type="dxa"/>
          </w:tcPr>
          <w:p w:rsidR="00C27496" w:rsidRDefault="005125A1" w:rsidP="004066E9">
            <w:pPr>
              <w:pStyle w:val="NoSpacing"/>
              <w:rPr>
                <w:sz w:val="16"/>
                <w:szCs w:val="16"/>
              </w:rPr>
            </w:pPr>
            <w:r>
              <w:rPr>
                <w:sz w:val="16"/>
                <w:szCs w:val="16"/>
              </w:rPr>
              <w:t>UMA supported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533065" w:rsidTr="00A175AD">
        <w:tc>
          <w:tcPr>
            <w:tcW w:w="8856" w:type="dxa"/>
            <w:gridSpan w:val="5"/>
            <w:shd w:val="clear" w:color="auto" w:fill="E5B8B7" w:themeFill="accent2" w:themeFillTint="66"/>
          </w:tcPr>
          <w:p w:rsidR="00533065" w:rsidRDefault="00533065" w:rsidP="004066E9">
            <w:pPr>
              <w:pStyle w:val="NoSpacing"/>
              <w:rPr>
                <w:sz w:val="16"/>
                <w:szCs w:val="16"/>
              </w:rPr>
            </w:pPr>
            <w:r>
              <w:rPr>
                <w:sz w:val="16"/>
                <w:szCs w:val="16"/>
              </w:rPr>
              <w:t>UI</w:t>
            </w:r>
          </w:p>
        </w:tc>
      </w:tr>
      <w:tr w:rsidR="00C27496" w:rsidTr="00C27496">
        <w:tc>
          <w:tcPr>
            <w:tcW w:w="1907" w:type="dxa"/>
          </w:tcPr>
          <w:p w:rsidR="00C27496" w:rsidRDefault="005125A1" w:rsidP="004066E9">
            <w:pPr>
              <w:pStyle w:val="NoSpacing"/>
              <w:rPr>
                <w:sz w:val="16"/>
                <w:szCs w:val="16"/>
              </w:rPr>
            </w:pPr>
            <w:r>
              <w:rPr>
                <w:sz w:val="16"/>
                <w:szCs w:val="16"/>
              </w:rPr>
              <w:t>UI exists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5125A1" w:rsidP="004066E9">
            <w:pPr>
              <w:pStyle w:val="NoSpacing"/>
              <w:rPr>
                <w:sz w:val="16"/>
                <w:szCs w:val="16"/>
              </w:rPr>
            </w:pPr>
            <w:r>
              <w:rPr>
                <w:sz w:val="16"/>
                <w:szCs w:val="16"/>
              </w:rPr>
              <w:t>CRUD opened assets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5125A1" w:rsidP="004066E9">
            <w:pPr>
              <w:pStyle w:val="NoSpacing"/>
              <w:rPr>
                <w:sz w:val="16"/>
                <w:szCs w:val="16"/>
              </w:rPr>
            </w:pPr>
            <w:r>
              <w:rPr>
                <w:sz w:val="16"/>
                <w:szCs w:val="16"/>
              </w:rPr>
              <w:t>CRUD uma assets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5125A1" w:rsidP="004066E9">
            <w:pPr>
              <w:pStyle w:val="NoSpacing"/>
              <w:rPr>
                <w:sz w:val="16"/>
                <w:szCs w:val="16"/>
              </w:rPr>
            </w:pPr>
            <w:r>
              <w:rPr>
                <w:sz w:val="16"/>
                <w:szCs w:val="16"/>
              </w:rPr>
              <w:t>Resource organized by urls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840DB2">
        <w:tc>
          <w:tcPr>
            <w:tcW w:w="1907" w:type="dxa"/>
          </w:tcPr>
          <w:p w:rsidR="00C27496" w:rsidRPr="005125A1" w:rsidRDefault="005125A1" w:rsidP="004066E9">
            <w:pPr>
              <w:pStyle w:val="NoSpacing"/>
              <w:rPr>
                <w:sz w:val="16"/>
                <w:szCs w:val="16"/>
              </w:rPr>
            </w:pPr>
            <w:r w:rsidRPr="005125A1">
              <w:rPr>
                <w:sz w:val="16"/>
                <w:szCs w:val="16"/>
              </w:rPr>
              <w:t>Enable or disable external identity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182015" w:rsidTr="00A175AD">
        <w:trPr>
          <w:trHeight w:val="70"/>
        </w:trPr>
        <w:tc>
          <w:tcPr>
            <w:tcW w:w="8856" w:type="dxa"/>
            <w:gridSpan w:val="5"/>
            <w:shd w:val="clear" w:color="auto" w:fill="E5B8B7" w:themeFill="accent2" w:themeFillTint="66"/>
          </w:tcPr>
          <w:p w:rsidR="00182015" w:rsidRDefault="005125A1" w:rsidP="004066E9">
            <w:pPr>
              <w:pStyle w:val="NoSpacing"/>
              <w:rPr>
                <w:sz w:val="16"/>
                <w:szCs w:val="16"/>
              </w:rPr>
            </w:pPr>
            <w:r>
              <w:rPr>
                <w:sz w:val="16"/>
                <w:szCs w:val="16"/>
              </w:rPr>
              <w:t>Deployments</w:t>
            </w:r>
          </w:p>
        </w:tc>
      </w:tr>
      <w:tr w:rsidR="00C27496" w:rsidRPr="005125A1" w:rsidTr="00C27496">
        <w:tc>
          <w:tcPr>
            <w:tcW w:w="1907" w:type="dxa"/>
          </w:tcPr>
          <w:p w:rsidR="00C27496" w:rsidRDefault="005125A1" w:rsidP="004066E9">
            <w:pPr>
              <w:pStyle w:val="NoSpacing"/>
              <w:rPr>
                <w:sz w:val="16"/>
                <w:szCs w:val="16"/>
              </w:rPr>
            </w:pPr>
            <w:r>
              <w:rPr>
                <w:sz w:val="16"/>
                <w:szCs w:val="16"/>
              </w:rPr>
              <w:t>Deployment methods</w:t>
            </w:r>
          </w:p>
        </w:tc>
        <w:tc>
          <w:tcPr>
            <w:tcW w:w="1815" w:type="dxa"/>
          </w:tcPr>
          <w:p w:rsidR="00C27496" w:rsidRDefault="005125A1" w:rsidP="004066E9">
            <w:pPr>
              <w:pStyle w:val="NoSpacing"/>
              <w:rPr>
                <w:sz w:val="16"/>
                <w:szCs w:val="16"/>
              </w:rPr>
            </w:pPr>
            <w:r>
              <w:rPr>
                <w:sz w:val="16"/>
                <w:szCs w:val="16"/>
              </w:rPr>
              <w:t>Docker or manually</w:t>
            </w:r>
          </w:p>
        </w:tc>
        <w:tc>
          <w:tcPr>
            <w:tcW w:w="1859" w:type="dxa"/>
          </w:tcPr>
          <w:p w:rsidR="00C27496" w:rsidRPr="00C27496" w:rsidRDefault="005125A1" w:rsidP="004066E9">
            <w:pPr>
              <w:pStyle w:val="NoSpacing"/>
              <w:rPr>
                <w:sz w:val="16"/>
                <w:szCs w:val="16"/>
                <w:lang w:val="fr-BE"/>
              </w:rPr>
            </w:pPr>
            <w:r>
              <w:rPr>
                <w:sz w:val="16"/>
                <w:szCs w:val="16"/>
                <w:lang w:val="fr-BE"/>
              </w:rPr>
              <w:t>Manually</w:t>
            </w:r>
          </w:p>
        </w:tc>
        <w:tc>
          <w:tcPr>
            <w:tcW w:w="1836" w:type="dxa"/>
          </w:tcPr>
          <w:p w:rsidR="00C27496" w:rsidRPr="00C27496" w:rsidRDefault="005125A1" w:rsidP="004066E9">
            <w:pPr>
              <w:pStyle w:val="NoSpacing"/>
              <w:rPr>
                <w:sz w:val="16"/>
                <w:szCs w:val="16"/>
                <w:lang w:val="fr-BE"/>
              </w:rPr>
            </w:pPr>
            <w:r>
              <w:rPr>
                <w:sz w:val="16"/>
                <w:szCs w:val="16"/>
                <w:lang w:val="fr-BE"/>
              </w:rPr>
              <w:t>Manually</w:t>
            </w:r>
          </w:p>
        </w:tc>
        <w:tc>
          <w:tcPr>
            <w:tcW w:w="1439" w:type="dxa"/>
          </w:tcPr>
          <w:p w:rsidR="00C27496" w:rsidRPr="005125A1" w:rsidRDefault="005125A1" w:rsidP="004066E9">
            <w:pPr>
              <w:pStyle w:val="NoSpacing"/>
              <w:rPr>
                <w:sz w:val="16"/>
                <w:szCs w:val="16"/>
              </w:rPr>
            </w:pPr>
            <w:r w:rsidRPr="005125A1">
              <w:rPr>
                <w:sz w:val="16"/>
                <w:szCs w:val="16"/>
              </w:rPr>
              <w:t>Manually or hosted on the cloud</w:t>
            </w:r>
          </w:p>
        </w:tc>
      </w:tr>
      <w:tr w:rsidR="00182015" w:rsidTr="00A175AD">
        <w:tc>
          <w:tcPr>
            <w:tcW w:w="8856" w:type="dxa"/>
            <w:gridSpan w:val="5"/>
            <w:shd w:val="clear" w:color="auto" w:fill="E5B8B7" w:themeFill="accent2" w:themeFillTint="66"/>
          </w:tcPr>
          <w:p w:rsidR="00182015" w:rsidRDefault="005125A1" w:rsidP="004066E9">
            <w:pPr>
              <w:pStyle w:val="NoSpacing"/>
              <w:rPr>
                <w:sz w:val="16"/>
                <w:szCs w:val="16"/>
              </w:rPr>
            </w:pPr>
            <w:r>
              <w:rPr>
                <w:sz w:val="16"/>
                <w:szCs w:val="16"/>
              </w:rPr>
              <w:t>Others</w:t>
            </w:r>
          </w:p>
        </w:tc>
      </w:tr>
      <w:tr w:rsidR="00C27496" w:rsidTr="00C27496">
        <w:tc>
          <w:tcPr>
            <w:tcW w:w="1907" w:type="dxa"/>
          </w:tcPr>
          <w:p w:rsidR="00C27496" w:rsidRDefault="005125A1" w:rsidP="004066E9">
            <w:pPr>
              <w:pStyle w:val="NoSpacing"/>
              <w:rPr>
                <w:sz w:val="16"/>
                <w:szCs w:val="16"/>
              </w:rPr>
            </w:pPr>
            <w:r>
              <w:rPr>
                <w:sz w:val="16"/>
                <w:szCs w:val="16"/>
              </w:rPr>
              <w:t>Number of OPENID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r w:rsidR="005125A1" w:rsidTr="00C27496">
        <w:tc>
          <w:tcPr>
            <w:tcW w:w="1907" w:type="dxa"/>
          </w:tcPr>
          <w:p w:rsidR="005125A1" w:rsidRDefault="005125A1" w:rsidP="004066E9">
            <w:pPr>
              <w:pStyle w:val="NoSpacing"/>
              <w:rPr>
                <w:sz w:val="16"/>
                <w:szCs w:val="16"/>
              </w:rPr>
            </w:pPr>
            <w:r>
              <w:rPr>
                <w:sz w:val="16"/>
                <w:szCs w:val="16"/>
              </w:rPr>
              <w:t>Preferred languages</w:t>
            </w:r>
          </w:p>
        </w:tc>
        <w:tc>
          <w:tcPr>
            <w:tcW w:w="1815" w:type="dxa"/>
          </w:tcPr>
          <w:p w:rsidR="005125A1" w:rsidRDefault="005125A1" w:rsidP="004066E9">
            <w:pPr>
              <w:pStyle w:val="NoSpacing"/>
              <w:rPr>
                <w:sz w:val="16"/>
                <w:szCs w:val="16"/>
              </w:rPr>
            </w:pPr>
            <w:r>
              <w:rPr>
                <w:sz w:val="16"/>
                <w:szCs w:val="16"/>
              </w:rPr>
              <w:t>C#</w:t>
            </w:r>
          </w:p>
        </w:tc>
        <w:tc>
          <w:tcPr>
            <w:tcW w:w="1859" w:type="dxa"/>
          </w:tcPr>
          <w:p w:rsidR="005125A1" w:rsidRDefault="005125A1" w:rsidP="004066E9">
            <w:pPr>
              <w:pStyle w:val="NoSpacing"/>
              <w:rPr>
                <w:sz w:val="16"/>
                <w:szCs w:val="16"/>
              </w:rPr>
            </w:pPr>
            <w:r>
              <w:rPr>
                <w:sz w:val="16"/>
                <w:szCs w:val="16"/>
              </w:rPr>
              <w:t>C#</w:t>
            </w:r>
          </w:p>
        </w:tc>
        <w:tc>
          <w:tcPr>
            <w:tcW w:w="1836" w:type="dxa"/>
          </w:tcPr>
          <w:p w:rsidR="005125A1" w:rsidRDefault="005125A1" w:rsidP="004066E9">
            <w:pPr>
              <w:pStyle w:val="NoSpacing"/>
              <w:rPr>
                <w:sz w:val="16"/>
                <w:szCs w:val="16"/>
              </w:rPr>
            </w:pPr>
            <w:r>
              <w:rPr>
                <w:sz w:val="16"/>
                <w:szCs w:val="16"/>
              </w:rPr>
              <w:t>Java</w:t>
            </w:r>
          </w:p>
        </w:tc>
        <w:tc>
          <w:tcPr>
            <w:tcW w:w="1439" w:type="dxa"/>
          </w:tcPr>
          <w:p w:rsidR="005125A1" w:rsidRDefault="005125A1" w:rsidP="005125A1">
            <w:pPr>
              <w:pStyle w:val="NoSpacing"/>
              <w:rPr>
                <w:sz w:val="16"/>
                <w:szCs w:val="16"/>
              </w:rPr>
            </w:pPr>
            <w:r>
              <w:rPr>
                <w:sz w:val="16"/>
                <w:szCs w:val="16"/>
              </w:rPr>
              <w:t>No preference</w:t>
            </w:r>
          </w:p>
        </w:tc>
      </w:tr>
      <w:tr w:rsidR="005125A1" w:rsidTr="00C27496">
        <w:tc>
          <w:tcPr>
            <w:tcW w:w="1907" w:type="dxa"/>
          </w:tcPr>
          <w:p w:rsidR="005125A1" w:rsidRDefault="005125A1" w:rsidP="004066E9">
            <w:pPr>
              <w:pStyle w:val="NoSpacing"/>
              <w:rPr>
                <w:sz w:val="16"/>
                <w:szCs w:val="16"/>
              </w:rPr>
            </w:pPr>
            <w:r>
              <w:rPr>
                <w:sz w:val="16"/>
                <w:szCs w:val="16"/>
              </w:rPr>
              <w:t>Tools or methods used to easily interact with APIs</w:t>
            </w:r>
          </w:p>
        </w:tc>
        <w:tc>
          <w:tcPr>
            <w:tcW w:w="1815" w:type="dxa"/>
          </w:tcPr>
          <w:p w:rsidR="005125A1" w:rsidRDefault="005125A1" w:rsidP="004066E9">
            <w:pPr>
              <w:pStyle w:val="NoSpacing"/>
              <w:rPr>
                <w:sz w:val="16"/>
                <w:szCs w:val="16"/>
              </w:rPr>
            </w:pPr>
            <w:r>
              <w:rPr>
                <w:sz w:val="16"/>
                <w:szCs w:val="16"/>
              </w:rPr>
              <w:t>Visual Studio extensions and nugget packages</w:t>
            </w:r>
          </w:p>
        </w:tc>
        <w:tc>
          <w:tcPr>
            <w:tcW w:w="1859" w:type="dxa"/>
          </w:tcPr>
          <w:p w:rsidR="005125A1" w:rsidRDefault="005125A1" w:rsidP="004066E9">
            <w:pPr>
              <w:pStyle w:val="NoSpacing"/>
              <w:rPr>
                <w:sz w:val="16"/>
                <w:szCs w:val="16"/>
              </w:rPr>
            </w:pPr>
            <w:r>
              <w:rPr>
                <w:sz w:val="16"/>
                <w:szCs w:val="16"/>
              </w:rPr>
              <w:t>Nuget packages</w:t>
            </w:r>
          </w:p>
        </w:tc>
        <w:tc>
          <w:tcPr>
            <w:tcW w:w="1836" w:type="dxa"/>
          </w:tcPr>
          <w:p w:rsidR="005125A1" w:rsidRDefault="005125A1" w:rsidP="004066E9">
            <w:pPr>
              <w:pStyle w:val="NoSpacing"/>
              <w:rPr>
                <w:sz w:val="16"/>
                <w:szCs w:val="16"/>
              </w:rPr>
            </w:pPr>
            <w:r>
              <w:rPr>
                <w:sz w:val="16"/>
                <w:szCs w:val="16"/>
              </w:rPr>
              <w:t>Unknown</w:t>
            </w:r>
          </w:p>
        </w:tc>
        <w:tc>
          <w:tcPr>
            <w:tcW w:w="1439" w:type="dxa"/>
          </w:tcPr>
          <w:p w:rsidR="005125A1" w:rsidRDefault="005125A1" w:rsidP="005125A1">
            <w:pPr>
              <w:pStyle w:val="NoSpacing"/>
              <w:rPr>
                <w:sz w:val="16"/>
                <w:szCs w:val="16"/>
              </w:rPr>
            </w:pPr>
            <w:r>
              <w:rPr>
                <w:sz w:val="16"/>
                <w:szCs w:val="16"/>
              </w:rPr>
              <w:t>Unknown</w:t>
            </w:r>
          </w:p>
        </w:tc>
      </w:tr>
    </w:tbl>
    <w:p w:rsidR="00D56715" w:rsidRDefault="00541DF3" w:rsidP="00541DF3">
      <w:pPr>
        <w:pStyle w:val="Heading1"/>
        <w:rPr>
          <w:lang w:val="fr-BE"/>
        </w:rPr>
      </w:pPr>
      <w:bookmarkStart w:id="3" w:name="_Toc460858195"/>
      <w:r>
        <w:rPr>
          <w:lang w:val="fr-BE"/>
        </w:rPr>
        <w:lastRenderedPageBreak/>
        <w:t>Architecture</w:t>
      </w:r>
      <w:bookmarkEnd w:id="3"/>
    </w:p>
    <w:p w:rsidR="00D56715" w:rsidRDefault="00D56715" w:rsidP="00FA30CD">
      <w:pPr>
        <w:rPr>
          <w:lang w:val="fr-BE"/>
        </w:rPr>
      </w:pPr>
    </w:p>
    <w:p w:rsidR="008344E0" w:rsidRPr="00C108CF" w:rsidRDefault="008344E0" w:rsidP="00FA30CD">
      <w:r w:rsidRPr="00C108CF">
        <w:t>The schema below shows the interactions between components.</w:t>
      </w:r>
    </w:p>
    <w:p w:rsidR="00541DF3" w:rsidRPr="00C108CF" w:rsidRDefault="00541DF3" w:rsidP="00FA30CD"/>
    <w:p w:rsidR="00541DF3" w:rsidRDefault="004C533E" w:rsidP="00FA30CD">
      <w:pPr>
        <w:rPr>
          <w:lang w:val="fr-BE"/>
        </w:rPr>
      </w:pPr>
      <w:r>
        <w:rPr>
          <w:noProof/>
        </w:rPr>
        <mc:AlternateContent>
          <mc:Choice Requires="wpc">
            <w:drawing>
              <wp:inline distT="0" distB="0" distL="0" distR="0" wp14:anchorId="1950C738" wp14:editId="4AF7625F">
                <wp:extent cx="6452559" cy="4666891"/>
                <wp:effectExtent l="0" t="0" r="0" b="635"/>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32082" y="0"/>
                            <a:ext cx="80062" cy="4666891"/>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3523D6" w:rsidRDefault="007C5630" w:rsidP="004C533E">
                              <w:pPr>
                                <w:rPr>
                                  <w:rFonts w:asciiTheme="minorHAnsi" w:hAnsi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60659"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55184"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926959"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871979" y="767191"/>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55194"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74385"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56559"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4049345"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60659"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a:endCxn id="200" idx="2"/>
                        </wps:cNvCnPr>
                        <wps:spPr>
                          <a:xfrm flipV="1">
                            <a:off x="2774170" y="246675"/>
                            <a:ext cx="1275175" cy="130580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79784"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46084"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endCxn id="200" idx="3"/>
                        </wps:cNvCnPr>
                        <wps:spPr>
                          <a:xfrm flipV="1">
                            <a:off x="4128587" y="456225"/>
                            <a:ext cx="363036" cy="337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endCxn id="196" idx="2"/>
                        </wps:cNvCnPr>
                        <wps:spPr>
                          <a:xfrm flipV="1">
                            <a:off x="2774170" y="1443466"/>
                            <a:ext cx="1716934" cy="10901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a:endCxn id="196" idx="2"/>
                        </wps:cNvCnPr>
                        <wps:spPr>
                          <a:xfrm flipV="1">
                            <a:off x="679750" y="1443466"/>
                            <a:ext cx="3811354" cy="9949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a:endCxn id="196" idx="2"/>
                        </wps:cNvCnPr>
                        <wps:spPr>
                          <a:xfrm flipH="1" flipV="1">
                            <a:off x="4491104" y="1443466"/>
                            <a:ext cx="1054703" cy="118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74309"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a:endCxn id="196" idx="2"/>
                        </wps:cNvCnPr>
                        <wps:spPr>
                          <a:xfrm flipV="1">
                            <a:off x="2774180" y="1443466"/>
                            <a:ext cx="1716924" cy="15133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74359"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79784"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endCxn id="196" idx="2"/>
                        </wps:cNvCnPr>
                        <wps:spPr>
                          <a:xfrm flipV="1">
                            <a:off x="3706366" y="1443466"/>
                            <a:ext cx="784738" cy="27828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74319"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47826"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725274"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707509"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7C5630" w:rsidRPr="003523D6" w:rsidRDefault="007C5630"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707510"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60658"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32084"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02" o:spid="_x0000_s1026" editas="canvas" style="width:508.1pt;height:367.45pt;mso-position-horizontal-relative:char;mso-position-vertical-relative:line" coordsize="64522,4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22;height:46666;visibility:visible;mso-wrap-style:square">
                  <v:fill o:detectmouseclick="t"/>
                  <v:path o:connecttype="none"/>
                </v:shape>
                <v:rect id="Rectangle 170" o:spid="_x0000_s1028" style="position:absolute;left:320;width:801;height:4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fOsQA&#10;AADcAAAADwAAAGRycy9kb3ducmV2LnhtbESPT4vCQAzF78J+hyELe9PpelCpjiLCoosI65+Dx9CJ&#10;bbGTaTuj1m9vDsLeEt7Le7/MFp2r1J3aUHo28D1IQBFn3pacGzgdf/oTUCEiW6w8k4EnBVjMP3oz&#10;TK1/8J7uh5grCeGQooEixjrVOmQFOQwDXxOLdvGtwyhrm2vb4kPCXaWHSTLSDkuWhgJrWhWUXQ83&#10;ZyBrdr9hO0qW49Ox+Wv0zq+tPhvz9dktp6AidfHf/L7eWMEfC748IxPo+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nzrEAAAA3AAAAA8AAAAAAAAAAAAAAAAAmAIAAGRycy9k&#10;b3ducmV2LnhtbFBLBQYAAAAABAAEAPUAAACJAwAAAAA=&#10;" fillcolor="#f2dbdb [661]" stroked="f" strokeweight="2pt">
                  <v:textbox>
                    <w:txbxContent>
                      <w:p w:rsidR="00FE1E6D" w:rsidRPr="003523D6" w:rsidRDefault="00FE1E6D" w:rsidP="004C533E">
                        <w:pPr>
                          <w:rPr>
                            <w:rFonts w:asciiTheme="minorHAnsi" w:hAnsiTheme="minorHAnsi"/>
                            <w:sz w:val="22"/>
                            <w:szCs w:val="22"/>
                          </w:rPr>
                        </w:pPr>
                      </w:p>
                    </w:txbxContent>
                  </v:textbox>
                </v:rect>
                <v:rect id="Rectangle 171" o:spid="_x0000_s1029" style="position:absolute;left:606;top:15430;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MtX8MA&#10;AADcAAAADwAAAGRycy9kb3ducmV2LnhtbERPS2vCQBC+F/oflin0IrrxQSoxqxRLqRcLtXofsmMS&#10;kp1Nd1eN/94VhN7m43tOvupNK87kfG1ZwXiUgCAurK65VLD//RzOQfiArLG1TAqu5GG1fH7KMdP2&#10;wj903oVSxBD2GSqoQugyKX1RkUE/sh1x5I7WGQwRulJqh5cYblo5SZJUGqw5NlTY0bqiotmdjILt&#10;zLvJoDkMyu+/afrRf61P6faq1OtL/74AEagP/+KHe6Pj/Lcx3J+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MtX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v:textbox>
                </v:rect>
                <v:rect id="Rectangle 194" o:spid="_x0000_s1030" style="position:absolute;left:21551;top:15525;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oPcIA&#10;AADcAAAADwAAAGRycy9kb3ducmV2LnhtbERPTYvCMBC9C/sfwix4EU1XpazVKIsienFhXb0PzdgW&#10;m0lNotZ/bxYWvM3jfc5s0Zpa3Mj5yrKCj0ECgji3uuJCweF33f8E4QOyxtoyKXiQh8X8rTPDTNs7&#10;/9BtHwoRQ9hnqKAMocmk9HlJBv3ANsSRO1lnMEToCqkd3mO4qeUwSVJpsOLYUGJDy5Ly8/5qFOzG&#10;3g1752Ov+L6M0lW7WV7T3UOp7nv7NQURqA0v8b97q+P8yRj+nokX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Gg9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v:textbox>
                </v:rect>
                <v:rect id="Rectangle 195" o:spid="_x0000_s1031" style="position:absolute;left:49269;top:15621;width:12383;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NpsQA&#10;AADcAAAADwAAAGRycy9kb3ducmV2LnhtbERPTWvCQBC9F/oflil4Ed1U22DTrCKK2ItC1d6H7DQJ&#10;yc6mu6vGf98tCL3N431OvuhNKy7kfG1ZwfM4AUFcWF1zqeB03IxmIHxA1thaJgU38rCYPz7kmGl7&#10;5U+6HEIpYgj7DBVUIXSZlL6oyKAf2444ct/WGQwRulJqh9cYblo5SZJUGqw5NlTY0aqiojmcjYLd&#10;i3eTYfM1LPc/03Tdb1fndHdTavDUL99BBOrDv/ju/tBx/tsr/D0TL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0zab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v:textbox>
                </v:rect>
                <v:rect id="Rectangle 196" o:spid="_x0000_s1032" style="position:absolute;left:38719;top:7671;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T0cMA&#10;AADcAAAADwAAAGRycy9kb3ducmV2LnhtbERPS2vCQBC+C/0Pywi9iG58EGzqKsUi9qLQtL0P2TEJ&#10;Zmfj7qrx37sFwdt8fM9ZrDrTiAs5X1tWMB4lIIgLq2suFfz+bIZzED4ga2wsk4IbeVgtX3oLzLS9&#10;8jdd8lCKGMI+QwVVCG0mpS8qMuhHtiWO3ME6gyFCV0rt8BrDTSMnSZJKgzXHhgpbWldUHPOzUbCb&#10;eTcZHP8G5f40TT+77fqc7m5Kvfa7j3cQgbrwFD/cXzrOf0vh/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ZT0c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v:textbox>
                </v:rect>
                <v:rect id="Rectangle 197" o:spid="_x0000_s1033" style="position:absolute;left:21551;top:29569;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SsMA&#10;AADcAAAADwAAAGRycy9kb3ducmV2LnhtbERPTWsCMRC9C/0PYYRepGarstXVKGKR9qKgrfdhM+4u&#10;biZrEnX9901B8DaP9zmzRWtqcSXnK8sK3vsJCOLc6ooLBb8/67cxCB+QNdaWScGdPCzmL50ZZtre&#10;eEfXfShEDGGfoYIyhCaT0uclGfR92xBH7midwRChK6R2eIvhppaDJEmlwYpjQ4kNrUrKT/uLUbAZ&#10;eTfonQ69Ynsepp/t1+qSbu5KvXbb5RREoDY8xQ/3t47zJx/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2Ss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v:textbox>
                </v:rect>
                <v:rect id="Rectangle 198" o:spid="_x0000_s1034" style="position:absolute;left:31743;top:42265;width:10644;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iOMYA&#10;AADcAAAADwAAAGRycy9kb3ducmV2LnhtbESPQWvCQBCF74X+h2UKXkQ3tSXU6CpFkfZioVbvQ3ZM&#10;gtnZuLtq/PedQ6G3Gd6b976ZL3vXqiuF2Hg28DzOQBGX3jZcGdj/bEZvoGJCtth6JgN3irBcPD7M&#10;sbD+xt903aVKSQjHAg3UKXWF1rGsyWEc+45YtKMPDpOsodI24E3CXasnWZZrhw1LQ40drWoqT7uL&#10;M7B9jWEyPB2G1df5JV/3H6tLvr0bM3jq32egEvXp3/x3/WkFfyq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ViOM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565;top:371;width:88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5d8IA&#10;AADcAAAADwAAAGRycy9kb3ducmV2LnhtbERPS4vCMBC+C/6HMMJeRNNdrGy7RhFhYb0IPtjz0Ixt&#10;12ZSk6zWf28Ewdt8fM+ZLTrTiAs5X1tW8D5OQBAXVtdcKjjsv0efIHxA1thYJgU38rCY93szzLW9&#10;8pYuu1CKGMI+RwVVCG0upS8qMujHtiWO3NE6gyFCV0rt8BrDTSM/kmQqDdYcGypsaVVRcdr9GwWb&#10;4e+5WC/bNJ38ufS2sXplM63U26BbfoEI1IWX+On+0XF+lsHjmXiB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3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v:textbox>
                </v:shape>
                <v:shape id="Can 200" o:spid="_x0000_s1036" type="#_x0000_t22" style="position:absolute;left:40493;top:371;width:884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kEcQA&#10;AADcAAAADwAAAGRycy9kb3ducmV2LnhtbESPQWvCQBSE70L/w/IKvYhuLI3YmI2IUGgvAbX0/Mi+&#10;JrHZt+nuqsm/7xYEj8PMfMPkm8F04kLOt5YVLOYJCOLK6pZrBZ/Ht9kKhA/IGjvLpGAkD5viYZJj&#10;pu2V93Q5hFpECPsMFTQh9JmUvmrIoJ/bnjh639YZDFG6WmqH1wg3nXxOkqU02HJcaLCnXUPVz+Fs&#10;FJTTr9/qY9un6cvJpWNp9c6+aqWeHoftGkSgIdzDt/a7VhCJ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hZBH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v:textbox>
                </v:shape>
                <v:shape id="Can 203" o:spid="_x0000_s1037" type="#_x0000_t22" style="position:absolute;left:606;top:371;width:1333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6ZsUA&#10;AADcAAAADwAAAGRycy9kb3ducmV2LnhtbESPT4vCMBTE78J+h/AW9iKaqlvRrlFEENyL4B88P5q3&#10;bbV5qUlW67c3Cwseh5n5DTNbtKYWN3K+sqxg0E9AEOdWV1woOB7WvQkIH5A11pZJwYM8LOZvnRlm&#10;2t55R7d9KESEsM9QQRlCk0np85IM+r5tiKP3Y53BEKUrpHZ4j3BTy2GSjKXBiuNCiQ2tSsov+1+j&#10;YNs9XfPvZZOmn2eXPrZWr+xUK/Xx3i6/QARqwyv8395oBcNkBH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pm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741;top:2466;width:12752;height:130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KcsEAAADcAAAADwAAAGRycy9kb3ducmV2LnhtbESP3WoCMRCF7wu+QxjBu5pVsNTVKKIV&#10;vGurPsC4GTfRzWRJUt2+fVMQvDycn48zX3auETcK0XpWMBoWIIgrry3XCo6H7es7iJiQNTaeScEv&#10;RVguei9zLLW/8zfd9qkWeYRjiQpMSm0pZawMOYxD3xJn7+yDw5RlqKUOeM/jrpHjoniTDi1ngsGW&#10;1oaq6/7HZe7KXiaboLn6OF3sVzD4eW5QqUG/W81AJOrSM/xo77SCcTGF/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5YpywQAAANwAAAAPAAAAAAAAAAAAAAAA&#10;AKECAABkcnMvZG93bnJldi54bWxQSwUGAAAAAAQABAD5AAAAjwMAAAAA&#10;" strokecolor="black [3213]">
                  <v:stroke endarrow="open"/>
                </v:shape>
                <v:shape id="Straight Arrow Connector 216" o:spid="_x0000_s1039" type="#_x0000_t32" style="position:absolute;left:6797;top:4562;width:477;height:108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OI3cEAAADcAAAADwAAAGRycy9kb3ducmV2LnhtbESP3WoCMRCF74W+Q5hC7zSrUJHVrIht&#10;oXdV2wcYN+Mm62ayJKlu374RBC8P5+fjrNaD68SFQrSeFUwnBQji2mvLjYKf74/xAkRMyBo7z6Tg&#10;jyKsq6fRCkvtr7ynyyE1Io9wLFGBSakvpYy1IYdx4nvi7J18cJiyDI3UAa953HVyVhRz6dByJhjs&#10;aWuoPh9+XeZubPv6FjTX78fW7oLBr1OHSr08D5sliERDeoTv7U+tYDadw+1MPgK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o4jdwQAAANwAAAAPAAAAAAAAAAAAAAAA&#10;AKECAABkcnMvZG93bnJldi54bWxQSwUGAAAAAAQABAD5AAAAjwMAAAAA&#10;" strokecolor="black [3213]">
                  <v:stroke endarrow="open"/>
                </v:shape>
                <v:shape id="Straight Arrow Connector 217" o:spid="_x0000_s1040" type="#_x0000_t32" style="position:absolute;left:55460;top:4562;width:2529;height:110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RsIAAADcAAAADwAAAGRycy9kb3ducmV2LnhtbESP3WoCMRCF7wu+QxjBu5pVqC2rWZHW&#10;gne2tg8w3YybrJvJkkTdvn1TELw8nJ+Ps1oPrhMXCtF6VjCbFiCIa68tNwq+v94fX0DEhKyx80wK&#10;finCuho9rLDU/sqfdDmkRuQRjiUqMCn1pZSxNuQwTn1PnL2jDw5TlqGROuA1j7tOzotiIR1azgSD&#10;Pb0aqk+Hs8vcjW2f3oLmevvT2o9gcH/sUKnJeNgsQSQa0j18a++0gvnsG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tRsIAAADcAAAADwAAAAAAAAAAAAAA&#10;AAChAgAAZHJzL2Rvd25yZXYueG1sUEsFBgAAAAAEAAQA+QAAAJADAAAAAA==&#10;" strokecolor="black [3213]">
                  <v:stroke endarrow="open"/>
                </v:shape>
                <v:shape id="Straight Arrow Connector 218" o:spid="_x0000_s1041" type="#_x0000_t32" style="position:absolute;left:41285;top:4562;width:3631;height:3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C5NL8AAADcAAAADwAAAGRycy9kb3ducmV2LnhtbERPzWoCMRC+F/oOYQq91axCi2yNIrZC&#10;b60/DzDdjJvoZrIkUbdv3zkIHj++/9liCJ26UMo+soHxqAJF3ETruTWw361fpqByQbbYRSYDf5Rh&#10;MX98mGFt45U3dNmWVkkI5xoNuFL6WuvcOAqYR7EnFu4QU8AiMLXaJrxKeOj0pKredEDP0uCwp5Wj&#10;5rQ9B+ld+uPrR7LcfP4e/U9y+H3o0Jjnp2H5DqrQUO7im/vLGpiMZa2ckSOg5/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nC5NL8AAADcAAAADwAAAAAAAAAAAAAAAACh&#10;AgAAZHJzL2Rvd25yZXYueG1sUEsFBgAAAAAEAAQA+QAAAI0DAAAAAA==&#10;" strokecolor="black [3213]">
                  <v:stroke endarrow="open"/>
                </v:shape>
                <v:shape id="Straight Arrow Connector 219" o:spid="_x0000_s1042" type="#_x0000_t32" style="position:absolute;left:27741;top:14434;width:17170;height:10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wcr8IAAADcAAAADwAAAGRycy9kb3ducmV2LnhtbESP3WoCMRCF7wu+QxjBu5pVqLSrWZHW&#10;gne2tg8w3YybrJvJkkTdvn1TELw8nJ+Ps1oPrhMXCtF6VjCbFiCIa68tNwq+v94fn0HEhKyx80wK&#10;finCuho9rLDU/sqfdDmkRuQRjiUqMCn1pZSxNuQwTn1PnL2jDw5TlqGROuA1j7tOzotiIR1azgSD&#10;Pb0aqk+Hs8vcjW2f3oLmevvT2o9gcH/sUKnJeNgsQSQa0j18a++0gvnsB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wcr8IAAADcAAAADwAAAAAAAAAAAAAA&#10;AAChAgAAZHJzL2Rvd25yZXYueG1sUEsFBgAAAAAEAAQA+QAAAJADAAAAAA==&#10;" strokecolor="black [3213]">
                  <v:stroke endarrow="open"/>
                </v:shape>
                <v:shape id="Straight Arrow Connector 220" o:spid="_x0000_s1043" type="#_x0000_t32" style="position:absolute;left:6797;top:14434;width:38114;height:9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VrIb8AAADcAAAADwAAAGRycy9kb3ducmV2LnhtbERPTYvCMBC9C/sfwgjeNLUH0WqURRCX&#10;vYjag8ehmU2LyaTbRNv995uD4PHxvje7wVnxpC40nhXMZxkI4srrho2C8nqYLkGEiKzReiYFfxRg&#10;t/0YbbDQvuczPS/RiBTCoUAFdYxtIWWoanIYZr4lTtyP7xzGBDsjdYd9CndW5lm2kA4bTg01trSv&#10;qbpfHk6BtOa7XBl5Ppx0T8ffm/XuPldqMh4+1yAiDfEtfrm/tII8T/PTmXQE5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eVrIb8AAADcAAAADwAAAAAAAAAAAAAAAACh&#10;AgAAZHJzL2Rvd25yZXYueG1sUEsFBgAAAAAEAAQA+QAAAI0DAAAAAA==&#10;" strokecolor="black [3213]">
                  <v:stroke startarrow="open" endarrow="open"/>
                </v:shape>
                <v:shape id="Straight Arrow Connector 221" o:spid="_x0000_s1044" type="#_x0000_t32" style="position:absolute;left:44911;top:14434;width:10547;height:11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Zsf8UAAADcAAAADwAAAGRycy9kb3ducmV2LnhtbESPzWrCQBSF9wXfYbhCd3ViFlKik1CV&#10;QrMpNUqLu0vmmoRm7qSZMYlv3xEKXR7Oz8fZZJNpxUC9aywrWC4iEMSl1Q1XCk7H16dnEM4ja2wt&#10;k4IbOcjS2cMGE21HPtBQ+EqEEXYJKqi97xIpXVmTQbewHXHwLrY36IPsK6l7HMO4aWUcRStpsOFA&#10;qLGjXU3ld3E1AfJz+1jths/9UHxpuTXXc/6OuVKP8+llDcLT5P/Df+03rSCOl3A/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Zsf8UAAADcAAAADwAAAAAAAAAA&#10;AAAAAAChAgAAZHJzL2Rvd25yZXYueG1sUEsFBgAAAAAEAAQA+QAAAJMDAAAAAA==&#10;" strokecolor="black [3213]">
                  <v:stroke endarrow="open"/>
                </v:shape>
                <v:shape id="Straight Arrow Connector 222" o:spid="_x0000_s1045" type="#_x0000_t32" style="position:absolute;left:27743;top:22288;width:0;height:72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TyCMQAAADcAAAADwAAAGRycy9kb3ducmV2LnhtbESPS2vCQBSF9wX/w3CF7urELKRER6lK&#10;odmIpsXS3SVzmwQzd9LM5PXvO0Khy8N5fJzNbjS16Kl1lWUFy0UEgji3uuJCwcf769MzCOeRNdaW&#10;ScFEDnbb2cMGE20HvlCf+UKEEXYJKii9bxIpXV6SQbewDXHwvm1r0AfZFlK3OIRxU8s4ilbSYMWB&#10;UGJDh5LyW9aZAPmZzqtDfz322aeWe9N9pSdMlXqcjy9rEJ5G/x/+a79pBXEcw/1MOAJ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PIIxAAAANwAAAAPAAAAAAAAAAAA&#10;AAAAAKECAABkcnMvZG93bnJldi54bWxQSwUGAAAAAAQABAD5AAAAkgMAAAAA&#10;" strokecolor="black [3213]">
                  <v:stroke endarrow="open"/>
                </v:shape>
                <v:shape id="Straight Arrow Connector 223" o:spid="_x0000_s1046" type="#_x0000_t32" style="position:absolute;left:27741;top:14434;width:17170;height:151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jh+MEAAADcAAAADwAAAGRycy9kb3ducmV2LnhtbESP3WoCMRCF7wu+QxjBu5p1pUVWo4hW&#10;8K6t+gDjZtxEN5MlSXX79k2h0MvD+fk4i1XvWnGnEK1nBZNxAYK49tpyo+B03D3PQMSErLH1TAq+&#10;KcJqOXhaYKX9gz/pfkiNyCMcK1RgUuoqKWNtyGEc+444excfHKYsQyN1wEced60si+JVOrScCQY7&#10;2hiqb4cvl7lre33ZBs312/lqP4LB90uLSo2G/XoOIlGf/sN/7b1WUJZT+D2Tj4Bc/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OH4wQAAANwAAAAPAAAAAAAAAAAAAAAA&#10;AKECAABkcnMvZG93bnJldi54bWxQSwUGAAAAAAQABAD5AAAAjwMAAAAA&#10;" strokecolor="black [3213]">
                  <v:stroke endarrow="open"/>
                </v:shape>
                <v:shape id="Straight Arrow Connector 239" o:spid="_x0000_s1047" type="#_x0000_t32" style="position:absolute;left:31743;top:22383;width:23717;height:35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Az8EAAADcAAAADwAAAGRycy9kb3ducmV2LnhtbESP3WoCMRCF7wXfIYzQu5pVaamrUcRa&#10;6F2t+gDjZtxEN5MlSXX79k1B8PJwfj7OfNm5RlwpROtZwWhYgCCuvLZcKzjsP57fQMSErLHxTAp+&#10;KcJy0e/NsdT+xt903aVa5BGOJSowKbWllLEy5DAOfUucvZMPDlOWoZY64C2Pu0aOi+JVOrScCQZb&#10;WhuqLrsfl7kre355D5qrzfFst8Hg16lBpZ4G3WoGIlGXHuF7+1MrGE+m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iUDPwQAAANwAAAAPAAAAAAAAAAAAAAAA&#10;AKECAABkcnMvZG93bnJldi54bWxQSwUGAAAAAAQABAD5AAAAjwMAAAAA&#10;" strokecolor="black [3213]">
                  <v:stroke endarrow="open"/>
                </v:shape>
                <v:shape id="Straight Arrow Connector 290" o:spid="_x0000_s1048" type="#_x0000_t32" style="position:absolute;left:6797;top:22193;width:24851;height:37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UAA8IAAADcAAAADwAAAGRycy9kb3ducmV2LnhtbERPTWvCQBC9F/oflin0Vjd6kBpdRS2F&#10;eimaiuJtyI5JMDubZtcY/33nIPT4eN+zRe9q1VEbKs8GhoMEFHHubcWFgf3P59s7qBCRLdaeycCd&#10;Aizmz08zTK2/8Y66LBZKQjikaKCMsUm1DnlJDsPAN8TCnX3rMApsC21bvEm4q/UoScbaYcXSUGJD&#10;65LyS3Z1UvJ7347X3eGjy45Wr9z1tPnGjTGvL/1yCipSH//FD/eXNTCayHw5I0dA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UAA8IAAADcAAAADwAAAAAAAAAAAAAA&#10;AAChAgAAZHJzL2Rvd25yZXYueG1sUEsFBgAAAAAEAAQA+QAAAJADAAAAAA==&#10;" strokecolor="black [3213]">
                  <v:stroke endarrow="open"/>
                </v:shape>
                <v:shape id="Straight Arrow Connector 291" o:spid="_x0000_s1049" type="#_x0000_t32" style="position:absolute;left:37063;top:14434;width:7848;height:27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T88IAAADcAAAADwAAAGRycy9kb3ducmV2LnhtbESP3WoCMRCF7wu+QxjBu5pVqLSrWZHW&#10;gne2tg8w3YybrJvJkkTdvn1TELw8nJ+Ps1oPrhMXCtF6VjCbFiCIa68tNwq+v94fn0HEhKyx80wK&#10;finCuho9rLDU/sqfdDmkRuQRjiUqMCn1pZSxNuQwTn1PnL2jDw5TlqGROuA1j7tOzotiIR1azgSD&#10;Pb0aqk+Hs8vcjW2f3oLmevvT2o9gcH/sUKnJeNgsQSQa0j18a++0gvnLDP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kT88IAAADcAAAADwAAAAAAAAAAAAAA&#10;AAChAgAAZHJzL2Rvd25yZXYueG1sUEsFBgAAAAAEAAQA+QAAAJADAAAAAA==&#10;" strokecolor="black [3213]">
                  <v:stroke endarrow="open"/>
                </v:shape>
                <v:shape id="Straight Arrow Connector 295" o:spid="_x0000_s1050" type="#_x0000_t32" style="position:absolute;left:27743;top:36332;width:9322;height:5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Kjm8UAAADcAAAADwAAAGRycy9kb3ducmV2LnhtbESPzWrCQBSF90LfYbhCd2aiUNHoGFql&#10;UDeljaJ0d8ncJqGZOzEzifHtOwWhy8P5+TjrdDC16Kl1lWUF0ygGQZxbXXGh4Hh4nSxAOI+ssbZM&#10;Cm7kIN08jNaYaHvlT+ozX4gwwi5BBaX3TSKly0sy6CLbEAfv27YGfZBtIXWL1zBuajmL47k0WHEg&#10;lNjQtqT8J+tMgFxuH/Ntf9r12VnLF9N97d9xr9TjeHhegfA0+P/wvf2mFcyWT/B3Jhw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Kjm8UAAADcAAAADwAAAAAAAAAA&#10;AAAAAAChAgAAZHJzL2Rvd25yZXYueG1sUEsFBgAAAAAEAAQA+QAAAJMDAAAAAA==&#10;" strokecolor="black [3213]">
                  <v:stroke endarrow="open"/>
                </v:shape>
                <v:rect id="Rectangle 296" o:spid="_x0000_s1051" style="position:absolute;left:8478;top:42265;width:17549;height:2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yrcUA&#10;AADcAAAADwAAAGRycy9kb3ducmV2LnhtbESPQWvCQBSE7wX/w/KEXkQ3xhI0uopYSntRqNX7I/tM&#10;gtm3cXfV+O/dQqHHYWa+YRarzjTiRs7XlhWMRwkI4sLqmksFh5+P4RSED8gaG8uk4EEeVsveywJz&#10;be/8Tbd9KEWEsM9RQRVCm0vpi4oM+pFtiaN3ss5giNKVUju8R7hpZJokmTRYc1yosKVNRcV5fzUK&#10;tm/epYPzcVDuLpPsvfvcXLPtQ6nXfreegwjUhf/wX/tLK0hnG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zKt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v:textbox>
                </v:rect>
                <v:shape id="Straight Arrow Connector 297" o:spid="_x0000_s1052" type="#_x0000_t32" style="position:absolute;left:17252;top:36332;width:10491;height:5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wuHMEAAADcAAAADwAAAGRycy9kb3ducmV2LnhtbESP3WoCMRCF7wXfIYzQu5pVsK2rUcRa&#10;6F2t+gDjZtxEN5MlSXX79k1B8PJwfj7OfNm5RlwpROtZwWhYgCCuvLZcKzjsP57fQMSErLHxTAp+&#10;KcJy0e/NsdT+xt903aVa5BGOJSowKbWllLEy5DAOfUucvZMPDlOWoZY64C2Pu0aOi+JFOrScCQZb&#10;WhuqLrsfl7kre568B83V5ni222Dw69SgUk+DbjUDkahLj/C9/akVjKev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PC4cwQAAANwAAAAPAAAAAAAAAAAAAAAA&#10;AKECAABkcnMvZG93bnJldi54bWxQSwUGAAAAAAQABAD5AAAAjwMAAAAA&#10;" strokecolor="black [3213]">
                  <v:stroke endarrow="open"/>
                </v:shape>
                <v:shape id="Can 298" o:spid="_x0000_s1053" type="#_x0000_t22" style="position:absolute;left:17075;top:371;width:13059;height:5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9kMIA&#10;AADcAAAADwAAAGRycy9kb3ducmV2LnhtbERPz2vCMBS+C/sfwhvsIjNV7JidsRRBmJeC3dj50by1&#10;3ZqXmkRt//vlMPD48f3e5qPpxZWc7ywrWC4SEMS11R03Cj4/Ds+vIHxA1thbJgUTech3D7MtZtre&#10;+ETXKjQihrDPUEEbwpBJ6euWDPqFHYgj922dwRCha6R2eIvhpperJHmRBjuODS0OtG+p/q0uRkE5&#10;/zrXx2JI0/WPS6fS6r3daKWeHsfiDUSgMdzF/+53rWC1iWvj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f2Q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FE1E6D" w:rsidRPr="003523D6" w:rsidRDefault="00FE1E6D"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7075;top:3138;width:4476;height:2981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P1oMMAAADcAAAADwAAAGRycy9kb3ducmV2LnhtbESP3YrCMBSE7wXfIRzBO023q6Jdo4iL&#10;oJf+PMDZ5mxbTE5qE219eyMs7OUwM98wy3VnjXhQ4yvHCj7GCQji3OmKCwWX8240B+EDskbjmBQ8&#10;ycN61e8tMdOu5SM9TqEQEcI+QwVlCHUmpc9LsujHriaO3q9rLIYom0LqBtsIt0amSTKTFiuOCyXW&#10;tC0pv57uVsHVXPxP8vxOp+aw+Wz3E3e7HyZKDQfd5gtEoC78h//ae60gXSzgfSYe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D9aDDAAAA3AAAAA8AAAAAAAAAAAAA&#10;AAAAoQIAAGRycy9kb3ducmV2LnhtbFBLBQYAAAAABAAEAPkAAACRAwAAAAA=&#10;" adj="32630" strokecolor="black [3213]">
                  <v:stroke endarrow="open"/>
                </v:shape>
                <v:line id="Straight Connector 300" o:spid="_x0000_s1055" style="position:absolute;flip:y;visibility:visible;mso-wrap-style:square" from="606,37341" to="62599,3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jY8QAAADcAAAADwAAAGRycy9kb3ducmV2LnhtbESPTWvCQBCG74X+h2UKvZS6MYJI6ioi&#10;WDz6BV6H7JgEs7Nxd6uxv945CB6Hd95nnpnOe9eqK4XYeDYwHGSgiEtvG64MHPar7wmomJAttp7J&#10;wJ0izGfvb1MsrL/xlq67VCmBcCzQQJ1SV2gdy5ocxoHviCU7+eAwyRgqbQPeBO5anWfZWDtsWC7U&#10;2NGypvK8+3Oicc9Dm6+/Nqv/yyGOL8d8sbe/xnx+9IsfUIn69Fp+ttfWwCgTfXlGCK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NjxAAAANwAAAAPAAAAAAAAAAAA&#10;AAAAAKECAABkcnMvZG93bnJldi54bWxQSwUGAAAAAAQABAD5AAAAkgMAAAAA&#10;" strokecolor="#622423 [1605]">
                  <v:stroke dashstyle="dash"/>
                </v:line>
                <v:line id="Straight Connector 301" o:spid="_x0000_s1056" style="position:absolute;flip:y;visibility:visible;mso-wrap-style:square" from="320,6440" to="62309,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G+MUAAADcAAAADwAAAGRycy9kb3ducmV2LnhtbESPwWrDMBBE74H+g9hCL6GR40AobhRj&#10;Ci45tk6g18Xa2CbWypFUx+7XV4FCj8PsvNnZ5ZPpxUjOd5YVrFcJCOLa6o4bBadj+fwCwgdkjb1l&#10;UjCTh3z/sNhhpu2NP2msQiMihH2GCtoQhkxKX7dk0K/sQBy9s3UGQ5SukdrhLcJNL9Mk2UqDHceG&#10;Fgd6a6m+VN8mvjGnrk8Py4/y53ry2+tXWhz1u1JPj1PxCiLQFP6P/9IHrWCTrOE+JhJ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2G+MUAAADcAAAADwAAAAAAAAAA&#10;AAAAAAChAgAAZHJzL2Rvd25yZXYueG1sUEsFBgAAAAAEAAQA+QAAAJMDAAAAAA==&#10;" strokecolor="#622423 [1605]">
                  <v:stroke dashstyle="dash"/>
                </v:line>
                <w10:anchorlock/>
              </v:group>
            </w:pict>
          </mc:Fallback>
        </mc:AlternateContent>
      </w:r>
    </w:p>
    <w:p w:rsidR="00541DF3" w:rsidRDefault="00541DF3" w:rsidP="00FA30CD">
      <w:pPr>
        <w:rPr>
          <w:lang w:val="fr-BE"/>
        </w:rPr>
      </w:pPr>
    </w:p>
    <w:p w:rsidR="00E015A6" w:rsidRPr="00E015A6" w:rsidRDefault="00E015A6" w:rsidP="00FA30CD">
      <w:r w:rsidRPr="00E015A6">
        <w:t>On a total of 11 components, there are 5 APIs, one visual studio extension, one website and four databases :</w:t>
      </w:r>
    </w:p>
    <w:p w:rsidR="00E015A6" w:rsidRPr="00834222" w:rsidRDefault="001903EA" w:rsidP="001903EA">
      <w:pPr>
        <w:pStyle w:val="ListParagraph"/>
        <w:numPr>
          <w:ilvl w:val="0"/>
          <w:numId w:val="4"/>
        </w:numPr>
      </w:pPr>
      <w:r w:rsidRPr="00834222">
        <w:rPr>
          <w:u w:val="single"/>
        </w:rPr>
        <w:t>Manager API</w:t>
      </w:r>
      <w:r w:rsidRPr="00834222">
        <w:t xml:space="preserve"> : </w:t>
      </w:r>
      <w:r w:rsidR="00E015A6" w:rsidRPr="00834222">
        <w:t>used by the clients to execute CRUD operations on OPENID assets for example</w:t>
      </w:r>
      <w:r w:rsidR="00834222">
        <w:t>s</w:t>
      </w:r>
      <w:r w:rsidR="00E015A6" w:rsidRPr="00834222">
        <w:t> : client or resource owners.</w:t>
      </w:r>
    </w:p>
    <w:p w:rsidR="001903EA" w:rsidRPr="008E7D2B" w:rsidRDefault="001903EA" w:rsidP="001903EA">
      <w:pPr>
        <w:pStyle w:val="ListParagraph"/>
        <w:numPr>
          <w:ilvl w:val="0"/>
          <w:numId w:val="4"/>
        </w:numPr>
      </w:pPr>
      <w:r w:rsidRPr="008E7D2B">
        <w:rPr>
          <w:u w:val="single"/>
        </w:rPr>
        <w:t>OpenId et UMA API</w:t>
      </w:r>
      <w:r w:rsidRPr="008E7D2B">
        <w:t xml:space="preserve"> : </w:t>
      </w:r>
      <w:r w:rsidR="008E7D2B" w:rsidRPr="008E7D2B">
        <w:t>They are conformed to the RFCs OPENID and UMA.</w:t>
      </w:r>
    </w:p>
    <w:p w:rsidR="008E7D2B" w:rsidRPr="00517B94" w:rsidRDefault="001903EA" w:rsidP="001903EA">
      <w:pPr>
        <w:pStyle w:val="ListParagraph"/>
        <w:numPr>
          <w:ilvl w:val="0"/>
          <w:numId w:val="4"/>
        </w:numPr>
      </w:pPr>
      <w:r w:rsidRPr="008E7D2B">
        <w:rPr>
          <w:u w:val="single"/>
        </w:rPr>
        <w:t>Configuration API</w:t>
      </w:r>
      <w:r w:rsidRPr="008E7D2B">
        <w:t xml:space="preserve"> : </w:t>
      </w:r>
      <w:r w:rsidR="008E7D2B" w:rsidRPr="008E7D2B">
        <w:t xml:space="preserve">used by the clients to manage the OpenId API configuration for </w:t>
      </w:r>
      <w:r w:rsidR="00BC2E76">
        <w:t>example</w:t>
      </w:r>
      <w:r w:rsidR="008E7D2B" w:rsidRPr="008E7D2B">
        <w:t> : enable or disable external identity providers.</w:t>
      </w:r>
    </w:p>
    <w:p w:rsidR="004231B7" w:rsidRPr="00AB3813" w:rsidRDefault="001903EA" w:rsidP="001903EA">
      <w:pPr>
        <w:pStyle w:val="ListParagraph"/>
        <w:numPr>
          <w:ilvl w:val="0"/>
          <w:numId w:val="4"/>
        </w:numPr>
      </w:pPr>
      <w:r w:rsidRPr="00517B94">
        <w:rPr>
          <w:u w:val="single"/>
        </w:rPr>
        <w:t>WebSite API</w:t>
      </w:r>
      <w:r w:rsidRPr="00517B94">
        <w:t xml:space="preserve"> : </w:t>
      </w:r>
      <w:r w:rsidR="004231B7">
        <w:t>an abstract layer which assigns Uris to resources.</w:t>
      </w:r>
    </w:p>
    <w:p w:rsidR="00AB3813" w:rsidRPr="00AB3813" w:rsidRDefault="009A480F" w:rsidP="001903EA">
      <w:pPr>
        <w:pStyle w:val="ListParagraph"/>
        <w:numPr>
          <w:ilvl w:val="0"/>
          <w:numId w:val="4"/>
        </w:numPr>
      </w:pPr>
      <w:r w:rsidRPr="00AB3813">
        <w:rPr>
          <w:u w:val="single"/>
        </w:rPr>
        <w:t>WebSite </w:t>
      </w:r>
      <w:r w:rsidRPr="00AB3813">
        <w:t xml:space="preserve">: </w:t>
      </w:r>
      <w:r w:rsidR="00AB3813" w:rsidRPr="00AB3813">
        <w:t>it is used by an administrator to manage resource access.</w:t>
      </w:r>
    </w:p>
    <w:p w:rsidR="00322EBD" w:rsidRPr="00C108CF" w:rsidRDefault="00322EBD" w:rsidP="00322EBD">
      <w:pPr>
        <w:pStyle w:val="ListParagraph"/>
        <w:numPr>
          <w:ilvl w:val="0"/>
          <w:numId w:val="4"/>
        </w:numPr>
      </w:pPr>
      <w:r w:rsidRPr="00C108CF">
        <w:rPr>
          <w:u w:val="single"/>
        </w:rPr>
        <w:t>Visual studio extension</w:t>
      </w:r>
      <w:r w:rsidR="009A480F" w:rsidRPr="00C108CF">
        <w:t xml:space="preserve"> : </w:t>
      </w:r>
      <w:r w:rsidRPr="00C108CF">
        <w:t>used by a .NET developer to easily interact with the different components in code.</w:t>
      </w:r>
    </w:p>
    <w:p w:rsidR="00322EBD" w:rsidRPr="00C108CF" w:rsidRDefault="00322EBD" w:rsidP="00322EBD"/>
    <w:p w:rsidR="00322EBD" w:rsidRDefault="00C37FF6" w:rsidP="00322EBD">
      <w:r w:rsidRPr="00AE43DD">
        <w:lastRenderedPageBreak/>
        <w:t>The</w:t>
      </w:r>
      <w:r w:rsidR="00322EBD" w:rsidRPr="00322EBD">
        <w:t xml:space="preserve"> website is used by the administrator to manage the UMA and </w:t>
      </w:r>
      <w:r w:rsidR="00AE43DD">
        <w:t>OPENID</w:t>
      </w:r>
      <w:r w:rsidR="00322EBD" w:rsidRPr="00322EBD">
        <w:t xml:space="preserve"> assets. Whereas the visual studio extension will be used by developers to access / protect resources such as API operations.</w:t>
      </w:r>
    </w:p>
    <w:p w:rsidR="00322EBD" w:rsidRDefault="00322EBD" w:rsidP="00322EBD"/>
    <w:p w:rsidR="001026EA" w:rsidRPr="00C108CF" w:rsidRDefault="00322EBD" w:rsidP="00084261">
      <w:r>
        <w:t>Use cases of both roles have been identified and they are described in the two next chapters.</w:t>
      </w:r>
    </w:p>
    <w:p w:rsidR="00FA30CD" w:rsidRPr="00C108CF" w:rsidRDefault="00FA30CD" w:rsidP="00FA30CD">
      <w:r w:rsidRPr="00C108CF">
        <w:br w:type="page"/>
      </w:r>
    </w:p>
    <w:p w:rsidR="000532CC" w:rsidRPr="00DB1483" w:rsidRDefault="004A27C8" w:rsidP="002230CA">
      <w:pPr>
        <w:pStyle w:val="Heading1"/>
      </w:pPr>
      <w:bookmarkStart w:id="4" w:name="_Toc460858196"/>
      <w:r w:rsidRPr="00DB1483">
        <w:lastRenderedPageBreak/>
        <w:t xml:space="preserve">Use cases of </w:t>
      </w:r>
      <w:r w:rsidR="00DB1483">
        <w:t>the website</w:t>
      </w:r>
      <w:bookmarkEnd w:id="4"/>
    </w:p>
    <w:p w:rsidR="000532CC" w:rsidRPr="00DB1483" w:rsidRDefault="000532CC" w:rsidP="000532CC">
      <w:pPr>
        <w:sectPr w:rsidR="000532CC" w:rsidRPr="00DB1483" w:rsidSect="000532CC">
          <w:pgSz w:w="12240" w:h="15840"/>
          <w:pgMar w:top="1440" w:right="1800" w:bottom="1440" w:left="1800" w:header="708" w:footer="708" w:gutter="0"/>
          <w:cols w:space="708"/>
          <w:docGrid w:linePitch="360"/>
        </w:sectPr>
      </w:pPr>
    </w:p>
    <w:p w:rsidR="008E313C" w:rsidRPr="00C108CF" w:rsidRDefault="00C108CF" w:rsidP="002230CA">
      <w:pPr>
        <w:pStyle w:val="Heading2"/>
      </w:pPr>
      <w:bookmarkStart w:id="5" w:name="_Toc460858197"/>
      <w:r>
        <w:lastRenderedPageBreak/>
        <w:t>Protect resources</w:t>
      </w:r>
      <w:bookmarkEnd w:id="5"/>
    </w:p>
    <w:p w:rsidR="002041E8" w:rsidRDefault="002041E8" w:rsidP="008E313C">
      <w:pPr>
        <w:rPr>
          <w:lang w:val="fr-BE"/>
        </w:rPr>
      </w:pPr>
      <w:r>
        <w:rPr>
          <w:noProof/>
        </w:rPr>
        <mc:AlternateContent>
          <mc:Choice Requires="wpc">
            <w:drawing>
              <wp:inline distT="0" distB="0" distL="0" distR="0" wp14:anchorId="0F85A4BD" wp14:editId="150DB26A">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Pr="00925E35" w:rsidRDefault="007C5630"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25E35" w:rsidRDefault="007C5630" w:rsidP="002041E8">
                              <w:pPr>
                                <w:jc w:val="center"/>
                                <w:rPr>
                                  <w:color w:val="000000" w:themeColor="text1"/>
                                  <w:sz w:val="18"/>
                                  <w:szCs w:val="18"/>
                                  <w:lang w:val="fr-BE"/>
                                </w:rPr>
                              </w:pPr>
                              <w:r>
                                <w:rPr>
                                  <w:color w:val="000000" w:themeColor="text1"/>
                                  <w:sz w:val="18"/>
                                  <w:szCs w:val="18"/>
                                  <w:lang w:val="fr-BE"/>
                                </w:rPr>
                                <w:t>Create a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25E35" w:rsidRDefault="007C5630"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25E35" w:rsidRDefault="007C5630"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25E35" w:rsidRDefault="007C5630"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A175AD" w:rsidRDefault="007C5630"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D27A1F" w:rsidRDefault="007C5630"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D6C33" w:rsidRDefault="007C5630"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C108CF" w:rsidRDefault="007C5630"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2721E8" w:rsidRDefault="007C5630"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01708E" w:rsidRDefault="007C5630"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dP8QA&#10;AADbAAAADwAAAGRycy9kb3ducmV2LnhtbESPQWvCQBSE7wX/w/IEb3VjLCWmriKCkIMeGpVeH9nX&#10;JDT7Nu6uGv+9Wyj0OMzMN8xyPZhO3Mj51rKC2TQBQVxZ3XKt4HTcvWYgfEDW2FkmBQ/ysF6NXpaY&#10;a3vnT7qVoRYRwj5HBU0IfS6lrxoy6Ke2J47et3UGQ5SultrhPcJNJ9MkeZcGW44LDfa0baj6Ka9G&#10;wWG7KLMifbivxbzYldllZ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3nT/EAAAA2wAAAA8AAAAAAAAAAAAAAAAAmAIAAGRycy9k&#10;b3ducmV2LnhtbFBLBQYAAAAABAAEAPUAAACJAwAAAAA=&#10;" fillcolor="white [3201]" stroked="f" strokeweight=".5pt">
                  <v:textbo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4pMQA&#10;AADbAAAADwAAAGRycy9kb3ducmV2LnhtbESPT4vCMBTE7wt+h/CEva2pf1hqNYoIQg+7B7srXh/N&#10;sy02LzWJWr/9RhD2OMzMb5jlujetuJHzjWUF41ECgri0uuFKwe/P7iMF4QOyxtYyKXiQh/Vq8LbE&#10;TNs77+lWhEpECPsMFdQhdJmUvqzJoB/Zjjh6J+sMhihdJbXDe4SbVk6S5FMabDgu1NjRtqbyXFyN&#10;gu/tvEjzycMd59N8V6SXsf1KD0q9D/vNAkSgPvyHX+1cK5hN4fk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7OKTEAAAA2wAAAA8AAAAAAAAAAAAAAAAAmAIAAGRycy9k&#10;b3ducmV2LnhtbFBLBQYAAAAABAAEAPUAAACJAwAAAAA=&#10;" fillcolor="white [3201]" stroked="f" strokeweight=".5pt">
                  <v:textbo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Kg0MQA&#10;AADbAAAADwAAAGRycy9kb3ducmV2LnhtbESPT4vCMBTE7wt+h/AEb2vqH5ZajSKC0IN7sLvi9dE8&#10;22Lz0k2yWr+9WRD2OMzMb5jVpjetuJHzjWUFk3ECgri0uuFKwffX/j0F4QOyxtYyKXiQh8168LbC&#10;TNs7H+lWhEpECPsMFdQhdJmUvqzJoB/bjjh6F+sMhihdJbXDe4SbVk6T5EMabDgu1NjRrqbyWvwa&#10;BZ+7RZHm04c7L2b5vkh/JvaQnpQaDfvtEkSgPvyHX+1cK5jP4e9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SoNDEAAAA2wAAAA8AAAAAAAAAAAAAAAAAmAIAAGRycy9k&#10;b3ducmV2LnhtbFBLBQYAAAAABAAEAPUAAACJAwAAAAA=&#10;" fillcolor="white [3201]" stroked="f" strokeweight=".5pt">
                  <v:textbo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4FS8QA&#10;AADbAAAADwAAAGRycy9kb3ducmV2LnhtbESPQWvCQBSE7wX/w/IEb3WjthKjqxRByKEemipeH9ln&#10;Esy+jbtbjf/eLRR6HGbmG2a16U0rbuR8Y1nBZJyAIC6tbrhScPjevaYgfEDW2FomBQ/ysFkPXlaY&#10;aXvnL7oVoRIRwj5DBXUIXSalL2sy6Me2I47e2TqDIUpXSe3wHuGmldMkmUuDDceFGjva1lReih+j&#10;YL9dFGk+fbjTYpbvivQ6sZ/pUanRsP9YggjUh//wXzvXCt7e4f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eBUvEAAAA2wAAAA8AAAAAAAAAAAAAAAAAmAIAAGRycy9k&#10;b3ducmV2LnhtbFBLBQYAAAAABAAEAPUAAACJAwAAAAA=&#10;" fillcolor="white [3201]" stroked="f" strokeweight=".5pt">
                  <v:textbo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bPMQA&#10;AADbAAAADwAAAGRycy9kb3ducmV2LnhtbESPQWvCQBSE7wX/w/IEb3WjFonRVUQQcrAH04rXR/aZ&#10;BLNv092txn/vCoUeh5n5hlltetOKGznfWFYwGScgiEurG64UfH/t31MQPiBrbC2Tggd52KwHbyvM&#10;tL3zkW5FqESEsM9QQR1Cl0npy5oM+rHtiKN3sc5giNJVUju8R7hp5TRJ5tJgw3Ghxo52NZXX4tco&#10;+NwtijSfPtx5Mcv3RfozsYf0pNRo2G+XIAL14T/81861go85vL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mzzEAAAA2wAAAA8AAAAAAAAAAAAAAAAAmAIAAGRycy9k&#10;b3ducmV2LnhtbFBLBQYAAAAABAAEAPUAAACJAwAAAAA=&#10;" fillcolor="white [3201]" stroked="f" strokeweight=".5pt">
                  <v:textbox>
                    <w:txbxContent>
                      <w:p w:rsidR="00FE1E6D" w:rsidRPr="00925E35" w:rsidRDefault="00FE1E6D"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O+cQA&#10;AADbAAAADwAAAGRycy9kb3ducmV2LnhtbESPQWvCQBSE7wX/w/IEb3WjhFZSV4mBiNBLq0Kvz+xr&#10;Epp9G7JrEv313ULB4zAz3zDr7Wga0VPnassKFvMIBHFhdc2lgvMpf16BcB5ZY2OZFNzIwXYzeVpj&#10;ou3An9QffSkChF2CCirv20RKV1Rk0M1tSxy8b9sZ9EF2pdQdDgFuGrmMohdpsOawUGFLWUXFz/Fq&#10;FKT5V3bJ68VHekK0Oxm/R/f9RanZdEzfQHga/SP83z5oBfEr/H0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LDvnEAAAA2wAAAA8AAAAAAAAAAAAAAAAAmAIAAGRycy9k&#10;b3ducmV2LnhtbFBLBQYAAAAABAAEAPUAAACJAwAAAAA=&#10;" filled="f" strokecolor="#d8d8d8 [2732]" strokeweight="2pt"/>
                <v:roundrect id="Rounded Rectangle 48" o:spid="_x0000_s1065" style="position:absolute;left:23382;top:33645;width:14035;height:6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o3sAA&#10;AADbAAAADwAAAGRycy9kb3ducmV2LnhtbERPy4rCMBTdD/gP4QqzG1NlkKEaRYqiDLjwBS6vzTUt&#10;Nje1ibbz92YhzPJw3tN5ZyvxpMaXjhUMBwkI4tzpko2C42H19QPCB2SNlWNS8Ece5rPexxRT7Vre&#10;0XMfjIgh7FNUUIRQp1L6vCCLfuBq4shdXWMxRNgYqRtsY7it5ChJxtJiybGhwJqygvLb/mEVrI25&#10;3H11Ov12bbY971y2HJpSqc9+t5iACNSFf/HbvdEKvuPY+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mo3sAAAADbAAAADwAAAAAAAAAAAAAAAACYAgAAZHJzL2Rvd25y&#10;ZXYueG1sUEsFBgAAAAAEAAQA9QAAAIUDAAAAAA==&#10;" filled="f" strokecolor="#7f7f7f [1612]" strokeweight="2pt">
                  <v:textbox>
                    <w:txbxContent>
                      <w:p w:rsidR="00FE1E6D" w:rsidRPr="00925E35" w:rsidRDefault="00FE1E6D" w:rsidP="002041E8">
                        <w:pPr>
                          <w:jc w:val="center"/>
                          <w:rPr>
                            <w:color w:val="000000" w:themeColor="text1"/>
                            <w:sz w:val="18"/>
                            <w:szCs w:val="18"/>
                            <w:lang w:val="fr-BE"/>
                          </w:rPr>
                        </w:pPr>
                        <w:r>
                          <w:rPr>
                            <w:color w:val="000000" w:themeColor="text1"/>
                            <w:sz w:val="18"/>
                            <w:szCs w:val="18"/>
                            <w:lang w:val="fr-BE"/>
                          </w:rPr>
                          <w:t>Create a folder</w:t>
                        </w:r>
                      </w:p>
                    </w:txbxContent>
                  </v:textbox>
                </v:roundrect>
                <v:roundrect id="Rounded Rectangle 49" o:spid="_x0000_s1066" style="position:absolute;left:50497;top:34283;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NRcUA&#10;AADbAAAADwAAAGRycy9kb3ducmV2LnhtbESPQWvCQBSE7wX/w/KE3uomUsRG1yDB0iJ40Fbo8Zl9&#10;3YRm38bs1qT/visIHoeZ+YZZ5oNtxIU6XztWkE4SEMSl0zUbBZ8fr09zED4ga2wck4I/8pCvRg9L&#10;zLTreU+XQzAiQthnqKAKoc2k9GVFFv3EtcTR+3adxRBlZ6TusI9w28hpksykxZrjQoUtFRWVP4df&#10;q+DNmNPZN8fjduiL3dfeFZvU1Eo9jof1AkSgIdzDt/a7VvD8At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Q1FxQAAANsAAAAPAAAAAAAAAAAAAAAAAJgCAABkcnMv&#10;ZG93bnJldi54bWxQSwUGAAAAAAQABAD1AAAAigMAAAAA&#10;" filled="f" strokecolor="#7f7f7f [1612]" strokeweight="2pt">
                  <v:textbox>
                    <w:txbxContent>
                      <w:p w:rsidR="00FE1E6D" w:rsidRPr="00925E35" w:rsidRDefault="00FE1E6D"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v:textbox>
                </v:roundrect>
                <v:roundrect id="Rounded Rectangle 50" o:spid="_x0000_s1067" style="position:absolute;left:64530;top:11835;width:14034;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yBcAA&#10;AADbAAAADwAAAGRycy9kb3ducmV2LnhtbERPy4rCMBTdD/gP4QqzG1OFkaEaRYqiDLjwBS6vzTUt&#10;Nje1ibbz92YhzPJw3tN5ZyvxpMaXjhUMBwkI4tzpko2C42H19QPCB2SNlWNS8Ece5rPexxRT7Vre&#10;0XMfjIgh7FNUUIRQp1L6vCCLfuBq4shdXWMxRNgYqRtsY7it5ChJxtJiybGhwJqygvLb/mEVrI25&#10;3H11Ov12bbY971y2HJpSqc9+t5iACNSFf/HbvdEKvuP6+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YyBcAAAADbAAAADwAAAAAAAAAAAAAAAACYAgAAZHJzL2Rvd25y&#10;ZXYueG1sUEsFBgAAAAAEAAQA9QAAAIUDAAAAAA==&#10;" filled="f" strokecolor="#7f7f7f [1612]" strokeweight="2pt">
                  <v:textbox>
                    <w:txbxContent>
                      <w:p w:rsidR="00FE1E6D" w:rsidRPr="00925E35" w:rsidRDefault="00FE1E6D"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v:textbox>
                </v:roundrect>
                <v:roundrect id="Rounded Rectangle 51" o:spid="_x0000_s1068" style="position:absolute;left:37417;top:24913;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XnsQA&#10;AADbAAAADwAAAGRycy9kb3ducmV2LnhtbESPQWvCQBSE74L/YXlCb7pJwSKpayjBohR60Fbo8Zl9&#10;bkKzb2N2TdJ/3y0UPA4z8w2zzkfbiJ46XztWkC4SEMSl0zUbBZ8fr/MVCB+QNTaOScEPecg308ka&#10;M+0GPlB/DEZECPsMFVQhtJmUvqzIol+4ljh6F9dZDFF2RuoOhwi3jXxMkidpsea4UGFLRUXl9/Fm&#10;FeyMOV99czq9jUPx/nVwxTY1tVIPs/HlGUSgMdzD/+29VrB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al57EAAAA2wAAAA8AAAAAAAAAAAAAAAAAmAIAAGRycy9k&#10;b3ducmV2LnhtbFBLBQYAAAAABAAEAPUAAACJAwAAAAA=&#10;" filled="f" strokecolor="#7f7f7f [1612]" strokeweight="2pt">
                  <v:textbox>
                    <w:txbxContent>
                      <w:p w:rsidR="00FE1E6D" w:rsidRPr="00925E35" w:rsidRDefault="00FE1E6D"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v:textbox>
                </v:roundrect>
                <v:shape id="Straight Arrow Connector 52" o:spid="_x0000_s1069" type="#_x0000_t32" style="position:absolute;left:51450;top:18528;width:20097;height:9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UOP8IAAADbAAAADwAAAGRycy9kb3ducmV2LnhtbESPQWvCQBSE7wX/w/IEb3VjxCLRVUQI&#10;eBGiLT0/ss9s2uzbkF2T+O9dodDjMDPfMNv9aBvRU+drxwoW8wQEcel0zZWCr8/8fQ3CB2SNjWNS&#10;8CAP+93kbYuZdgNfqL+GSkQI+wwVmBDaTEpfGrLo564ljt7NdRZDlF0ldYdDhNtGpknyIS3WHBcM&#10;tnQ0VP5e71bB+bhcLS7uWxeMeP5J8yJ3t0Gp2XQ8bEAEGsN/+K990gpWKby+xB8gd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UOP8IAAADbAAAADwAAAAAAAAAAAAAA&#10;AAChAgAAZHJzL2Rvd25yZXYueG1sUEsFBgAAAAAEAAQA+QAAAJADAAAAAA==&#10;" strokecolor="black [3213]">
                  <v:stroke dashstyle="dash" endarrow="open"/>
                </v:shape>
                <v:roundrect id="Rounded Rectangle 54" o:spid="_x0000_s1070" style="position:absolute;left:69309;top:22081;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00BsUA&#10;AADbAAAADwAAAGRycy9kb3ducmV2LnhtbESPQWvCQBSE7wX/w/KE3uomUqVE1yDB0iJ40Fbo8Zl9&#10;3YRm38bs1qT/visIHoeZ+YZZ5oNtxIU6XztWkE4SEMSl0zUbBZ8fr08vIHxA1tg4JgV/5CFfjR6W&#10;mGnX854uh2BEhLDPUEEVQptJ6cuKLPqJa4mj9+06iyHKzkjdYR/htpHTJJlLizXHhQpbKioqfw6/&#10;VsGbMaezb47H7dAXu6+9KzapqZV6HA/rBYhAQ7iHb+13rWD2DN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7TQGxQAAANsAAAAPAAAAAAAAAAAAAAAAAJgCAABkcnMv&#10;ZG93bnJldi54bWxQSwUGAAAAAAQABAD1AAAAigMAAAAA&#10;" filled="f" strokecolor="#7f7f7f [1612]" strokeweight="2pt">
                  <v:textbox>
                    <w:txbxContent>
                      <w:p w:rsidR="00FE1E6D" w:rsidRPr="00A175AD" w:rsidRDefault="00FE1E6D"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v:textbox>
                </v:roundrect>
                <v:shape id="Straight Arrow Connector 55" o:spid="_x0000_s1071" type="#_x0000_t32" style="position:absolute;left:51450;top:25428;width:17859;height:28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yWS8IAAADbAAAADwAAAGRycy9kb3ducmV2LnhtbESPT4vCMBTE74LfITzBm01VKlJNiwgF&#10;L4J/lj0/mmfb3ealNNHWb79ZWNjjMDO/Yfb5aFrxot41lhUsoxgEcWl1w5WCj3ux2IJwHllja5kU&#10;vMlBnk0ne0y1HfhKr5uvRICwS1FB7X2XSunKmgy6yHbEwXvY3qAPsq+k7nEIcNPKVRxvpMGGw0KN&#10;HR1rKr9vT6PgfFwny6v91BdGPH+tikthH4NS89l42IHwNPr/8F/7pBUkCfx+CT9AZ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yWS8IAAADbAAAADwAAAAAAAAAAAAAA&#10;AAChAgAAZHJzL2Rvd25yZXYueG1sUEsFBgAAAAAEAAQA+QAAAJADA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tV8AAAADbAAAADwAAAGRycy9kb3ducmV2LnhtbESP3WoCMRCF7wu+QxjBu5ptQSlbsyJV&#10;wTtb9QHGzbjJdjNZklTXtzeFQi8P5+fjLJaD68SVQrSeFbxMCxDEtdeWGwWn4/b5DURMyBo7z6Tg&#10;ThGW1ehpgaX2N/6i6yE1Io9wLFGBSakvpYy1IYdx6nvi7F18cJiyDI3UAW953HXytSjm0qHlTDDY&#10;04eh+vvw4zJ3ZdvZOmiuN+fWfgaD+0uHSk3Gw+odRKIh/Yf/2jutYDaH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1u7VfAAAAA2wAAAA8AAAAAAAAAAAAAAAAA&#10;oQIAAGRycy9kb3ducmV2LnhtbFBLBQYAAAAABAAEAPkAAACOAwAAAAA=&#10;" strokecolor="black [3213]">
                  <v:stroke endarrow="open"/>
                </v:shape>
                <v:shape id="Straight Arrow Connector 57" o:spid="_x0000_s1073" type="#_x0000_t32" style="position:absolute;left:44434;top:31606;width:13079;height:26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0JEcQAAADbAAAADwAAAGRycy9kb3ducmV2LnhtbESPzWrCQBSF9wXfYbiCu2bSQlWiY2gt&#10;Bd1ITYvi7pK5TUIzd9LMJMa3dwqCy8P5+TjLdDC16Kl1lWUFT1EMgji3uuJCwffXx+MchPPIGmvL&#10;pOBCDtLV6GGJibZn3lOf+UKEEXYJKii9bxIpXV6SQRfZhjh4P7Y16INsC6lbPIdxU8vnOJ5KgxUH&#10;QokNrUvKf7POBMjf5XO67g/vfXbU8s10p+0Ot0pNxsPrAoSnwd/Dt/ZGK3iZwf+X8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DQkRxAAAANsAAAAPAAAAAAAAAAAA&#10;AAAAAKECAABkcnMvZG93bnJldi54bWxQSwUGAAAAAAQABAD5AAAAkgMAAAAA&#10;" strokecolor="black [3213]">
                  <v:stroke endarrow="open"/>
                </v:shape>
                <v:roundrect id="Rounded Rectangle 58" o:spid="_x0000_s1074" style="position:absolute;left:69309;top:34139;width:14027;height:66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A8AA&#10;AADbAAAADwAAAGRycy9kb3ducmV2LnhtbERPy4rCMBTdD/gP4QqzG1OFkaEaRYqiDLjwBS6vzTUt&#10;Nje1ibbz92YhzPJw3tN5ZyvxpMaXjhUMBwkI4tzpko2C42H19QPCB2SNlWNS8Ece5rPexxRT7Vre&#10;0XMfjIgh7FNUUIRQp1L6vCCLfuBq4shdXWMxRNgYqRtsY7it5ChJxtJiybGhwJqygvLb/mEVrI25&#10;3H11Ov12bbY971y2HJpSqc9+t5iACNSFf/HbvdEKvuPY+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A+A8AAAADbAAAADwAAAAAAAAAAAAAAAACYAgAAZHJzL2Rvd25y&#10;ZXYueG1sUEsFBgAAAAAEAAQA9QAAAIUDAAAAAA==&#10;" filled="f" strokecolor="#7f7f7f [1612]" strokeweight="2pt">
                  <v:textbox>
                    <w:txbxContent>
                      <w:p w:rsidR="00FE1E6D" w:rsidRPr="00D27A1F" w:rsidRDefault="00FE1E6D"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v:textbox>
                </v:roundrect>
                <v:shape id="Straight Arrow Connector 59" o:spid="_x0000_s1075" type="#_x0000_t32" style="position:absolute;left:51450;top:28260;width:17859;height:92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35DMQAAADbAAAADwAAAGRycy9kb3ducmV2LnhtbESPQYvCMBSE74L/IbwFL0VTBUW7piIF&#10;0YsL6h52b4/mbVvavJQmav33ZkHwOMzMN8x605tG3KhzlWUF00kMgji3uuJCwfdlN16CcB5ZY2OZ&#10;FDzIwSYdDtaYaHvnE93OvhABwi5BBaX3bSKly0sy6Ca2JQ7en+0M+iC7QuoO7wFuGjmL44U0WHFY&#10;KLGlrKS8Pl+Ngija6+hHc5/Vu8viePyqMvP7UGr00W8/QXjq/Tv8ah+0gvkK/r+EHyD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zfkMxAAAANsAAAAPAAAAAAAAAAAA&#10;AAAAAKECAABkcnMvZG93bnJldi54bWxQSwUGAAAAAAQABAD5AAAAkgMAAAAA&#10;" strokecolor="black [3213]">
                  <v:stroke dashstyle="dash" endarrow="open"/>
                </v:shape>
                <v:roundrect id="Rounded Rectangle 60" o:spid="_x0000_s1076" style="position:absolute;left:50509;top:2895;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r4uMEA&#10;AADbAAAADwAAAGRycy9kb3ducmV2LnhtbERPz2vCMBS+D/wfwhO8rakeZNSmZRRlInjQKXh8a97S&#10;suala6Lt/vvlMNjx4/udl5PtxIMG3zpWsExSEMS10y0bBZf33fMLCB+QNXaOScEPeSiL2VOOmXYj&#10;n+hxDkbEEPYZKmhC6DMpfd2QRZ+4njhyn26wGCIcjNQDjjHcdnKVpmtpseXY0GBPVUP11/luFbwZ&#10;8/Htu+v1MI3V8XZy1XZpWqUW8+l1AyLQFP7Ff+69VrCO6+OX+AN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6+LjBAAAA2wAAAA8AAAAAAAAAAAAAAAAAmAIAAGRycy9kb3du&#10;cmV2LnhtbFBLBQYAAAAABAAEAPUAAACGAwAAAAA=&#10;" filled="f" strokecolor="#7f7f7f [1612]" strokeweight="2pt">
                  <v:textbox>
                    <w:txbxContent>
                      <w:p w:rsidR="00FE1E6D" w:rsidRPr="00FD6C33" w:rsidRDefault="00FE1E6D"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v:textbox>
                </v:roundrect>
                <v:shape id="Text Box 20" o:spid="_x0000_s1077" type="#_x0000_t202" style="position:absolute;left:45905;top:21067;width:818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BfKMQA&#10;AADbAAAADwAAAGRycy9kb3ducmV2LnhtbESPQWvCQBSE70L/w/IKvekmFiSJriKCkEN7aKp4fWSf&#10;STD7Nu6uGv99t1DocZiZb5jVZjS9uJPznWUF6SwBQVxb3XGj4PC9n2YgfEDW2FsmBU/ysFm/TFZY&#10;aPvgL7pXoRERwr5ABW0IQyGlr1sy6Gd2II7e2TqDIUrXSO3wEeGml/MkWUiDHceFFgfatVRfqptR&#10;8LnLq6ycP90pfy/3VXZN7Ud2VOrtddwuQQQaw3/4r11qBYsU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XyjEAAAA2wAAAA8AAAAAAAAAAAAAAAAAmAIAAGRycy9k&#10;b3ducmV2LnhtbFBLBQYAAAAABAAEAPUAAACJAwAAAAA=&#10;" fillcolor="white [3201]" stroked="f" strokeweight=".5pt">
                  <v:textbox>
                    <w:txbxContent>
                      <w:p w:rsidR="00FE1E6D" w:rsidRDefault="00FE1E6D"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nEgsIAAADbAAAADwAAAGRycy9kb3ducmV2LnhtbESPQWvCQBSE70L/w/KE3nSTFKWkriKB&#10;QC9CoqXnR/aZRLNvQ3Zr0n/vCoLHYWa+YTa7yXTiRoNrLSuIlxEI4srqlmsFP6d88QnCeWSNnWVS&#10;8E8Odtu32QZTbUcu6Xb0tQgQdikqaLzvUyld1ZBBt7Q9cfDOdjDogxxqqQccA9x0MomitTTYclho&#10;sKesoep6/DMKDtnHKi7try4Y8XBJ8iK351Gp9/m0/wLhafKv8LP9rRWsE3h8CT9Ab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nEgsIAAADbAAAADwAAAAAAAAAAAAAA&#10;AAChAgAAZHJzL2Rvd25yZXYueG1sUEsFBgAAAAAEAAQA+QAAAJADA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htccQAAADbAAAADwAAAGRycy9kb3ducmV2LnhtbESPzWrDMBCE74W+g9hCb7GctoTiRDEm&#10;UJpr80ePG2sj27FWjqXGzttHhUKPw8x8wyzy0bbiSr2vHSuYJikI4tLpmo2C3fZj8g7CB2SNrWNS&#10;cCMP+fLxYYGZdgN/0XUTjIgQ9hkqqELoMil9WZFFn7iOOHon11sMUfZG6h6HCLetfEnTmbRYc1yo&#10;sKNVReV582MVDM3h8r1uPs20WB33Ur8Vl/pmlHp+Gos5iEBj+A//tddawewVfr/E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yG1xxAAAANsAAAAPAAAAAAAAAAAA&#10;AAAAAKECAABkcnMvZG93bnJldi54bWxQSwUGAAAAAAQABAD5AAAAkgMAAAAA&#10;" strokecolor="black [3213]">
                  <v:stroke dashstyle="dash" endarrow="open"/>
                </v:shape>
                <v:roundrect id="Rounded Rectangle 64" o:spid="_x0000_s1080" style="position:absolute;left:32862;top:2755;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H+u8QA&#10;AADbAAAADwAAAGRycy9kb3ducmV2LnhtbESPT4vCMBTE74LfITzB25q6iCzVKFJcVhb24D/w+Gye&#10;abF56TbRdr/9RhA8DjPzG2a+7Gwl7tT40rGC8SgBQZw7XbJRcNh/vn2A8AFZY+WYFPyRh+Wi35tj&#10;ql3LW7rvghERwj5FBUUIdSqlzwuy6EeuJo7exTUWQ5SNkbrBNsJtJd+TZCotlhwXCqwpKyi/7m5W&#10;wZcx519fHY/fXZv9nLYuW49NqdRw0K1mIAJ14RV+tjdawXQC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B/rvEAAAA2wAAAA8AAAAAAAAAAAAAAAAAmAIAAGRycy9k&#10;b3ducmV2LnhtbFBLBQYAAAAABAAEAPUAAACJAwAAAAA=&#10;" filled="f" strokecolor="#7f7f7f [1612]" strokeweight="2pt">
                  <v:textbox>
                    <w:txbxContent>
                      <w:p w:rsidR="00FE1E6D" w:rsidRPr="00C108CF" w:rsidRDefault="00FE1E6D"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v:textbox>
                </v:roundrect>
                <v:roundrect id="Rounded Rectangle 65" o:spid="_x0000_s1081" style="position:absolute;left:15225;top:2755;width:14008;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bIMQA&#10;AADbAAAADwAAAGRycy9kb3ducmV2LnhtbESPT4vCMBTE74LfITzB25q6oCzVKFJcVhb24D/w+Gye&#10;abF56TbRdr/9RhA8DjPzG2a+7Gwl7tT40rGC8SgBQZw7XbJRcNh/vn2A8AFZY+WYFPyRh+Wi35tj&#10;ql3LW7rvghERwj5FBUUIdSqlzwuy6EeuJo7exTUWQ5SNkbrBNsJtJd+TZCotlhwXCqwpKyi/7m5W&#10;wZcx519fHY/fXZv9nLYuW49NqdRw0K1mIAJ14RV+tjdawXQC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NWyDEAAAA2wAAAA8AAAAAAAAAAAAAAAAAmAIAAGRycy9k&#10;b3ducmV2LnhtbFBLBQYAAAAABAAEAPUAAACJAwAAAAA=&#10;" filled="f" strokecolor="#7f7f7f [1612]" strokeweight="2pt">
                  <v:textbox>
                    <w:txbxContent>
                      <w:p w:rsidR="00FE1E6D" w:rsidRPr="002721E8" w:rsidRDefault="00FE1E6D"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v:textbox>
                </v:roundrect>
                <v:shape id="Straight Arrow Connector 66" o:spid="_x0000_s1082" type="#_x0000_t32" style="position:absolute;left:22229;top:9422;width:22211;height:15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O6cIAAADbAAAADwAAAGRycy9kb3ducmV2LnhtbESPQWvCQBSE7wX/w/KE3urGUkKJrhIE&#10;qVetFY/P7HMTzb6N2dXEf98VBI/DzHzDTOe9rcWNWl85VjAeJSCIC6crNgq2v8uPbxA+IGusHZOC&#10;O3mYzwZvU8y063hNt00wIkLYZ6igDKHJpPRFSRb9yDXE0Tu61mKIsjVSt9hFuK3lZ5Kk0mLFcaHE&#10;hhYlFefN1SroTrvLfnX6MeN8cfiT+iu/VHej1PuwzycgAvXhFX62V1pBmsLj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7/O6cIAAADbAAAADwAAAAAAAAAAAAAA&#10;AAChAgAAZHJzL2Rvd25yZXYueG1sUEsFBgAAAAAEAAQA+QAAAJADAAAAAA==&#10;" strokecolor="black [3213]">
                  <v:stroke dashstyle="dash" endarrow="open"/>
                </v:shape>
                <v:roundrect id="Rounded Rectangle 73" o:spid="_x0000_s1083" style="position:absolute;top:19513;width:10526;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HwEsUA&#10;AADbAAAADwAAAGRycy9kb3ducmV2LnhtbESPQWvCQBSE7wX/w/KE3uomFrRE1yDB0iJ40Fbo8Zl9&#10;3YRm38bs1qT/visIHoeZ+YZZ5oNtxIU6XztWkE4SEMSl0zUbBZ8fr08vIHxA1tg4JgV/5CFfjR6W&#10;mGnX854uh2BEhLDPUEEVQptJ6cuKLPqJa4mj9+06iyHKzkjdYR/htpHTJJlJizXHhQpbKioqfw6/&#10;VsGbMaezb47H7dAXu6+9KzapqZV6HA/rBYhAQ7iHb+13rWD+DN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fASxQAAANsAAAAPAAAAAAAAAAAAAAAAAJgCAABkcnMv&#10;ZG93bnJldi54bWxQSwUGAAAAAAQABAD1AAAAigMAAAAA&#10;" filled="f" strokecolor="#7f7f7f [1612]" strokeweight="2pt">
                  <v:textbox>
                    <w:txbxContent>
                      <w:p w:rsidR="00FE1E6D" w:rsidRPr="0001708E" w:rsidRDefault="00FE1E6D"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76" o:spid="_x0000_s1084" type="#_x0000_t32" style="position:absolute;left:10526;top:22827;width:265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uxN8AAAADbAAAADwAAAGRycy9kb3ducmV2LnhtbESP3WoCMRCF7wt9hzAF72pWQVtWo0hr&#10;wTut9gHGzbiJbiZLkur69kYQvDycn48znXeuEWcK0XpWMOgXIIgrry3XCv52P++fIGJC1th4JgVX&#10;ijCfvb5MsdT+wr903qZa5BGOJSowKbWllLEy5DD2fUucvYMPDlOWoZY64CWPu0YOi2IsHVrOBIMt&#10;fRmqTtt/l7kLexx9B83Vcn+0m2BwfWhQqd5bt5iASNSlZ/jRXmkFH2O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bbsTfAAAAA2wAAAA8AAAAAAAAAAAAAAAAA&#10;oQIAAGRycy9kb3ducmV2LnhtbFBLBQYAAAAABAAEAPkAAACOAw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982587C" wp14:editId="28896DEE">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1A2420" w:rsidRDefault="007C5630"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206CDE" w:rsidRDefault="007C5630"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78580C" w:rsidRDefault="007C5630"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1A2420" w:rsidRDefault="007C5630"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371227" w:rsidRDefault="007C5630" w:rsidP="00F6314A">
                              <w:pPr>
                                <w:pStyle w:val="NormalWeb"/>
                                <w:spacing w:before="0" w:beforeAutospacing="0" w:after="0" w:afterAutospacing="0"/>
                                <w:jc w:val="center"/>
                              </w:pPr>
                              <w:r w:rsidRPr="00371227">
                                <w:rPr>
                                  <w:rFonts w:ascii="Arial" w:eastAsia="Times New Roman" w:hAnsi="Arial"/>
                                  <w:color w:val="000000"/>
                                  <w:sz w:val="18"/>
                                  <w:szCs w:val="18"/>
                                </w:rPr>
                                <w:t>Navigate to the previous / next folder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A68D3" w:rsidRDefault="007C5630"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1A2420" w:rsidRDefault="007C5630"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k8EA&#10;AADbAAAADwAAAGRycy9kb3ducmV2LnhtbERPTWvCQBC9F/oflil4qxsliKRZJQoRoZcaC71OstMk&#10;mJ0N2VVjf31XELzN431Ouh5NJy40uNaygtk0AkFcWd1yreD7mL8vQTiPrLGzTApu5GC9en1JMdH2&#10;yge6FL4WIYRdggoa7/tESlc1ZNBNbU8cuF87GPQBDrXUA15DuOnkPIoW0mDLoaHBnrYNVafibBRk&#10;+c+2zNvZV3ZEtBsZf0Z/u1KpyduYfYDwNPqn+OHe6zA/hvsv4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qv5PBAAAA2wAAAA8AAAAAAAAAAAAAAAAAmAIAAGRycy9kb3du&#10;cmV2LnhtbFBLBQYAAAAABAAEAPUAAACGAwAAAAA=&#10;" filled="f" strokecolor="#d8d8d8 [2732]" strokeweight="2pt"/>
                <v:roundrect id="Rounded Rectangle 21" o:spid="_x0000_s1088" style="position:absolute;left:19762;top:1113;width:14034;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zk48MA&#10;AADbAAAADwAAAGRycy9kb3ducmV2LnhtbESPQWvCQBSE7wX/w/IEb3UTD1JSV5GgKEIP2goen9nn&#10;Jph9G7OrSf99VxB6HGbmG2a26G0tHtT6yrGCdJyAIC6crtgo+Plev3+A8AFZY+2YFPySh8V88DbD&#10;TLuO9/Q4BCMihH2GCsoQmkxKX5Rk0Y9dQxy9i2sthihbI3WLXYTbWk6SZCotVhwXSmwoL6m4Hu5W&#10;wcaY883Xx+Ou7/Kv097lq9RUSo2G/fITRKA+/Idf7a1WMEn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zk48MAAADbAAAADwAAAAAAAAAAAAAAAACYAgAAZHJzL2Rv&#10;d25yZXYueG1sUEsFBgAAAAAEAAQA9QAAAIgDAAAAAA==&#10;" filled="f" strokecolor="#7f7f7f [1612]" strokeweight="2pt">
                  <v:textbox>
                    <w:txbxContent>
                      <w:p w:rsidR="00FE1E6D" w:rsidRPr="001A2420" w:rsidRDefault="00FE1E6D"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v:textbox>
                </v:roundrect>
                <v:roundrect id="Rounded Rectangle 41" o:spid="_x0000_s1089" style="position:absolute;left:19783;top:16414;width:14027;height:66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BQ8QA&#10;AADbAAAADwAAAGRycy9kb3ducmV2LnhtbESPQWvCQBSE74L/YXlCb7pJkSKpayjBohR60Fbo8Zl9&#10;bkKzb2N2TdJ/3y0UPA4z8w2zzkfbiJ46XztWkC4SEMSl0zUbBZ8fr/MVCB+QNTaOScEPecg308ka&#10;M+0GPlB/DEZECPsMFVQhtJmUvqzIol+4ljh6F9dZDFF2RuoOhwi3jXxMkidpsea4UGFLRUXl9/Fm&#10;FeyMOV99czq9jUPx/nVwxTY1tVIPs/HlGUSgMdzD/+29VrB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DAUPEAAAA2wAAAA8AAAAAAAAAAAAAAAAAmAIAAGRycy9k&#10;b3ducmV2LnhtbFBLBQYAAAAABAAEAPUAAACJAwAAAAA=&#10;" filled="f" strokecolor="#7f7f7f [1612]" strokeweight="2pt">
                  <v:textbox>
                    <w:txbxContent>
                      <w:p w:rsidR="00FE1E6D" w:rsidRDefault="00FE1E6D"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v:textbox>
                </v:roundrect>
                <v:roundrect id="Rounded Rectangle 69" o:spid="_x0000_s1090" style="position:absolute;left:19763;top:31921;width:14027;height:66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RJcQA&#10;AADbAAAADwAAAGRycy9kb3ducmV2LnhtbESPQWvCQBSE7wX/w/IEb3WjB2lTV5GgKIIHtYEeX7PP&#10;TTD7NmZXE/99t1DocZiZb5j5sre1eFDrK8cKJuMEBHHhdMVGwed58/oGwgdkjbVjUvAkD8vF4GWO&#10;qXYdH+lxCkZECPsUFZQhNKmUvijJoh+7hjh6F9daDFG2RuoWuwi3tZwmyUxarDgulNhQVlJxPd2t&#10;gq0x3zdf5/m+77LD19Fl64mplBoN+9UHiEB9+A//tXdawewd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AUSXEAAAA2wAAAA8AAAAAAAAAAAAAAAAAmAIAAGRycy9k&#10;b3ducmV2LnhtbFBLBQYAAAAABAAEAPUAAACJAwAAAAA=&#10;" filled="f" strokecolor="#7f7f7f [1612]" strokeweight="2pt">
                  <v:textbox>
                    <w:txbxContent>
                      <w:p w:rsidR="00FE1E6D" w:rsidRPr="00206CDE" w:rsidRDefault="00FE1E6D"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v:textbox>
                </v:roundrect>
                <v:roundrect id="Rounded Rectangle 70" o:spid="_x0000_s1091" style="position:absolute;left:19790;top:24022;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uZcAA&#10;AADbAAAADwAAAGRycy9kb3ducmV2LnhtbERPy4rCMBTdD/gP4QqzG1NdjEM1ihRFGXDhC1xem2ta&#10;bG5qE23n781CmOXhvKfzzlbiSY0vHSsYDhIQxLnTJRsFx8Pq6weED8gaK8ek4I88zGe9jymm2rW8&#10;o+c+GBFD2KeooAihTqX0eUEW/cDVxJG7usZiiLAxUjfYxnBbyVGSfEuLJceGAmvKCspv+4dVsDbm&#10;cvfV6fTbtdn2vHPZcmhKpT773WICIlAX/sVv90YrGMf18Uv8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NuZcAAAADbAAAADwAAAAAAAAAAAAAAAACYAgAAZHJzL2Rvd25y&#10;ZXYueG1sUEsFBgAAAAAEAAQA9QAAAIUDAAAAAA==&#10;" filled="f" strokecolor="#7f7f7f [1612]" strokeweight="2pt">
                  <v:textbox>
                    <w:txbxContent>
                      <w:p w:rsidR="00FE1E6D" w:rsidRPr="0078580C" w:rsidRDefault="00FE1E6D"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v:textbox>
                </v:roundrect>
                <v:roundrect id="Rounded Rectangle 71" o:spid="_x0000_s1092" style="position:absolute;left:19782;top:8710;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L/sQA&#10;AADbAAAADwAAAGRycy9kb3ducmV2LnhtbESPQWvCQBSE74L/YXlCb7pJD1ZS11CCRSn0oK3Q4zP7&#10;3IRm38bsmqT/vlsoeBxm5htmnY+2ET11vnasIF0kIIhLp2s2Cj4/XucrED4ga2wck4If8pBvppM1&#10;ZtoNfKD+GIyIEPYZKqhCaDMpfVmRRb9wLXH0Lq6zGKLsjNQdDhFuG/mYJEtpsea4UGFLRUXl9/Fm&#10;FeyMOV99czq9jUPx/nVwxTY1tVIPs/HlGUSgMdzD/+29VvCUwt+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vy/7EAAAA2wAAAA8AAAAAAAAAAAAAAAAAmAIAAGRycy9k&#10;b3ducmV2LnhtbFBLBQYAAAAABAAEAPUAAACJAwAAAAA=&#10;" filled="f" strokecolor="#7f7f7f [1612]" strokeweight="2pt">
                  <v:textbox>
                    <w:txbxContent>
                      <w:p w:rsidR="00FE1E6D" w:rsidRPr="001A2420" w:rsidRDefault="00FE1E6D"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v:textbox>
                </v:roundrect>
                <v:roundrect id="Rounded Rectangle 77" o:spid="_x0000_s1093" style="position:absolute;left:1488;top:19450;width:10522;height:66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2EcQA&#10;AADbAAAADwAAAGRycy9kb3ducmV2LnhtbESPT4vCMBTE74LfITzB25q6B12qUaS4rCzswX/g8dk8&#10;02Lz0m2i7X77jSB4HGbmN8x82dlK3KnxpWMF41ECgjh3umSj4LD/fPsA4QOyxsoxKfgjD8tFvzfH&#10;VLuWt3TfBSMihH2KCooQ6lRKnxdk0Y9cTRy9i2sshigbI3WDbYTbSr4nyURaLDkuFFhTVlB+3d2s&#10;gi9jzr++Oh6/uzb7OW1dth6bUqnhoFvNQATqwiv8bG+0gukU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K9hHEAAAA2wAAAA8AAAAAAAAAAAAAAAAAmAIAAGRycy9k&#10;b3ducmV2LnhtbFBLBQYAAAAABAAEAPUAAACJAwAAAAA=&#10;" filled="f" strokecolor="#7f7f7f [1612]" strokeweight="2pt">
                  <v:textbox>
                    <w:txbxContent>
                      <w:p w:rsidR="00FE1E6D" w:rsidRDefault="00FE1E6D"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v:textbox>
                </v:roundrect>
                <v:roundrect id="Rounded Rectangle 79" o:spid="_x0000_s1094" style="position:absolute;left:35398;top:1113;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H+MUA&#10;AADbAAAADwAAAGRycy9kb3ducmV2LnhtbESPQWvCQBSE7wX/w/KE3uomHqqNrkGCpUXwoK3Q4zP7&#10;ugnNvo3ZrUn/fVcQPA4z8w2zzAfbiAt1vnasIJ0kIIhLp2s2Cj4/Xp/mIHxA1tg4JgV/5CFfjR6W&#10;mGnX854uh2BEhLDPUEEVQptJ6cuKLPqJa4mj9+06iyHKzkjdYR/htpHTJHmWFmuOCxW2VFRU/hx+&#10;rYI3Y05n3xyP26Evdl97V2xSUyv1OB7WCxCBhnAP39rvWsHsBa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Wcf4xQAAANsAAAAPAAAAAAAAAAAAAAAAAJgCAABkcnMv&#10;ZG93bnJldi54bWxQSwUGAAAAAAQABAD1AAAAigMAAAAA&#10;" filled="f" strokecolor="#7f7f7f [1612]" strokeweight="2pt">
                  <v:textbox>
                    <w:txbxContent>
                      <w:p w:rsidR="00FE1E6D" w:rsidRPr="00371227" w:rsidRDefault="00FE1E6D" w:rsidP="00F6314A">
                        <w:pPr>
                          <w:pStyle w:val="NormalWeb"/>
                          <w:spacing w:before="0" w:beforeAutospacing="0" w:after="0" w:afterAutospacing="0"/>
                          <w:jc w:val="center"/>
                        </w:pPr>
                        <w:r w:rsidRPr="00371227">
                          <w:rPr>
                            <w:rFonts w:ascii="Arial" w:eastAsia="Times New Roman" w:hAnsi="Arial"/>
                            <w:color w:val="000000"/>
                            <w:sz w:val="18"/>
                            <w:szCs w:val="18"/>
                          </w:rPr>
                          <w:t xml:space="preserve">Navigate to the </w:t>
                        </w:r>
                        <w:r w:rsidR="00371227" w:rsidRPr="00371227">
                          <w:rPr>
                            <w:rFonts w:ascii="Arial" w:eastAsia="Times New Roman" w:hAnsi="Arial"/>
                            <w:color w:val="000000"/>
                            <w:sz w:val="18"/>
                            <w:szCs w:val="18"/>
                          </w:rPr>
                          <w:t xml:space="preserve">previous / </w:t>
                        </w:r>
                        <w:r w:rsidRPr="00371227">
                          <w:rPr>
                            <w:rFonts w:ascii="Arial" w:eastAsia="Times New Roman" w:hAnsi="Arial"/>
                            <w:color w:val="000000"/>
                            <w:sz w:val="18"/>
                            <w:szCs w:val="18"/>
                          </w:rPr>
                          <w:t>next folder</w:t>
                        </w:r>
                      </w:p>
                    </w:txbxContent>
                  </v:textbox>
                </v:roundrect>
                <v:shape id="Straight Arrow Connector 80" o:spid="_x0000_s1095" type="#_x0000_t32" style="position:absolute;left:12010;top:22777;width:3088;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eLK74AAADbAAAADwAAAGRycy9kb3ducmV2LnhtbERPy4rCMBTdC/5DuII7TceCIx3TMvgA&#10;cTcqri/Nnba0uSlJrPXvzWJglofz3haj6cRAzjeWFXwsExDEpdUNVwpu1+NiA8IHZI2dZVLwIg9F&#10;Pp1sMdP2yT80XEIlYgj7DBXUIfSZlL6syaBf2p44cr/WGQwRukpqh88Ybjq5SpK1NNhwbKixp11N&#10;ZXt5GAUNp4FX+/RI50PrPqt7O9j0ptR8Nn5/gQg0hn/xn/ukFWzi+v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V4srvgAAANsAAAAPAAAAAAAAAAAAAAAAAKEC&#10;AABkcnMvZG93bnJldi54bWxQSwUGAAAAAAQABAD5AAAAjAMAAAAA&#10;" strokecolor="black [3213]">
                  <v:stroke endarrow="open"/>
                </v:shape>
                <v:roundrect id="Rounded Rectangle 81" o:spid="_x0000_s1096" style="position:absolute;left:35396;top:8465;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72cQA&#10;AADbAAAADwAAAGRycy9kb3ducmV2LnhtbESPQWvCQBSE74X+h+UVvNVNehBJ3QQJSkXwoK3Q42v2&#10;uQlm38bsauK/dwuFHoeZ+YZZFKNtxY163zhWkE4TEMSV0w0bBV+f69c5CB+QNbaOScGdPBT589MC&#10;M+0G3tPtEIyIEPYZKqhD6DIpfVWTRT91HXH0Tq63GKLsjdQ9DhFuW/mWJDNpseG4UGNHZU3V+XC1&#10;Cj6M+bn49njcjkO5+967cpWaRqnJy7h8BxFoDP/hv/ZGK5in8Psl/g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6u9nEAAAA2wAAAA8AAAAAAAAAAAAAAAAAmAIAAGRycy9k&#10;b3ducmV2LnhtbFBLBQYAAAAABAAEAPUAAACJAwAAAAA=&#10;" filled="f" strokecolor="#7f7f7f [1612]" strokeweight="2pt">
                  <v:textbox>
                    <w:txbxContent>
                      <w:p w:rsidR="00FE1E6D" w:rsidRPr="009A68D3" w:rsidRDefault="00FE1E6D"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v:textbox>
                </v:roundrect>
                <v:roundrect id="Rounded Rectangle 85" o:spid="_x0000_s1097" style="position:absolute;left:35409;top:16531;width:14008;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92sMA&#10;AADbAAAADwAAAGRycy9kb3ducmV2LnhtbESPQWvCQBSE74L/YXlCb7pRaJHUVSQoitCDWqHH1+xz&#10;E8y+jdnVxH/fLQgeh5n5hpktOluJOzW+dKxgPEpAEOdOl2wUfB/XwykIH5A1Vo5JwYM8LOb93gxT&#10;7Vre0/0QjIgQ9ikqKEKoUyl9XpBFP3I1cfTOrrEYomyM1A22EW4rOUmSD2mx5LhQYE1ZQfnlcLMK&#10;Nsb8Xn11Ou26Nvv62btsNTalUm+DbvkJIlAXXuFne6sVTN/h/0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G92sMAAADbAAAADwAAAAAAAAAAAAAAAACYAgAAZHJzL2Rv&#10;d25yZXYueG1sUEsFBgAAAAAEAAQA9QAAAIgDAAAAAA==&#10;" filled="f" strokecolor="#7f7f7f [1612]" strokeweight="2pt">
                  <v:textbox>
                    <w:txbxContent>
                      <w:p w:rsidR="00FE1E6D" w:rsidRPr="001A2420" w:rsidRDefault="00FE1E6D"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D15C48" w:rsidRPr="0008371E" w:rsidRDefault="00D15C48" w:rsidP="00711543">
      <w:pPr>
        <w:pStyle w:val="Heading3"/>
      </w:pPr>
      <w:bookmarkStart w:id="6" w:name="_Toc460858198"/>
      <w:r w:rsidRPr="0008371E">
        <w:lastRenderedPageBreak/>
        <w:t xml:space="preserve">Action : </w:t>
      </w:r>
      <w:r w:rsidR="00187FCA" w:rsidRPr="0008371E">
        <w:t>Move resources to sub directory</w:t>
      </w:r>
      <w:bookmarkEnd w:id="6"/>
    </w:p>
    <w:p w:rsidR="00D15C48" w:rsidRDefault="00D15C48"/>
    <w:p w:rsidR="007403DF" w:rsidRDefault="007403DF">
      <w:r>
        <w:t>Select one or more resources and click on the item “</w:t>
      </w:r>
      <w:r w:rsidR="008875D7">
        <w:rPr>
          <w:noProof/>
        </w:rPr>
        <w:drawing>
          <wp:inline distT="0" distB="0" distL="0" distR="0" wp14:anchorId="3B4B17FB" wp14:editId="4AE3CDD4">
            <wp:extent cx="1177787" cy="171450"/>
            <wp:effectExtent l="0" t="0" r="381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7787" cy="171450"/>
                    </a:xfrm>
                    <a:prstGeom prst="rect">
                      <a:avLst/>
                    </a:prstGeom>
                    <a:noFill/>
                    <a:ln>
                      <a:noFill/>
                    </a:ln>
                  </pic:spPr>
                </pic:pic>
              </a:graphicData>
            </a:graphic>
          </wp:inline>
        </w:drawing>
      </w:r>
      <w:r>
        <w:t xml:space="preserve">” displayed in the context menu. </w:t>
      </w:r>
      <w:r w:rsidR="006D230D">
        <w:t>Selected r</w:t>
      </w:r>
      <w:r>
        <w:t>esources will be moved to a new sub directory.</w:t>
      </w:r>
    </w:p>
    <w:p w:rsidR="006F4651" w:rsidRPr="007E6221" w:rsidRDefault="006F4651" w:rsidP="006F4651"/>
    <w:p w:rsidR="006F4651" w:rsidRPr="008803FC" w:rsidRDefault="006F4651" w:rsidP="006F4651">
      <w:pPr>
        <w:pStyle w:val="Heading3"/>
      </w:pPr>
      <w:bookmarkStart w:id="7" w:name="_Toc460858199"/>
      <w:r w:rsidRPr="008803FC">
        <w:t>Action : Remove one or more resources</w:t>
      </w:r>
      <w:bookmarkEnd w:id="7"/>
    </w:p>
    <w:p w:rsidR="006F4651" w:rsidRDefault="006F4651" w:rsidP="006F4651"/>
    <w:p w:rsidR="006F4651" w:rsidRPr="008803FC" w:rsidRDefault="006F4651" w:rsidP="006F4651">
      <w:r>
        <w:t>Select some resources and execute one of the following actions :</w:t>
      </w:r>
    </w:p>
    <w:p w:rsidR="006F4651" w:rsidRPr="008803FC" w:rsidRDefault="006F4651" w:rsidP="006F4651">
      <w:pPr>
        <w:pStyle w:val="ListParagraph"/>
        <w:numPr>
          <w:ilvl w:val="0"/>
          <w:numId w:val="1"/>
        </w:numPr>
        <w:rPr>
          <w:lang w:val="fr-BE"/>
        </w:rPr>
      </w:pPr>
      <w:r>
        <w:t>Keyboard Shortcut : DEL</w:t>
      </w:r>
    </w:p>
    <w:p w:rsidR="006F4651" w:rsidRPr="008803FC" w:rsidRDefault="006F4651" w:rsidP="006F4651">
      <w:pPr>
        <w:pStyle w:val="ListParagraph"/>
        <w:numPr>
          <w:ilvl w:val="0"/>
          <w:numId w:val="1"/>
        </w:numPr>
      </w:pPr>
      <w:r>
        <w:t xml:space="preserve">Action </w:t>
      </w:r>
      <w:r w:rsidRPr="008803FC">
        <w:rPr>
          <w:i/>
        </w:rPr>
        <w:t>Delete</w:t>
      </w:r>
      <w:r>
        <w:t xml:space="preserve"> in the contextual menu</w:t>
      </w:r>
      <w:r w:rsidRPr="008803FC">
        <w:t xml:space="preserve"> </w:t>
      </w:r>
      <w:r>
        <w:rPr>
          <w:noProof/>
        </w:rPr>
        <w:drawing>
          <wp:inline distT="0" distB="0" distL="0" distR="0" wp14:anchorId="205C0919" wp14:editId="05D5B7B6">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7F3B4D" w:rsidRPr="007F3B4D" w:rsidRDefault="007F3B4D" w:rsidP="007F3B4D">
      <w:pPr>
        <w:pStyle w:val="Heading3"/>
      </w:pPr>
      <w:bookmarkStart w:id="8" w:name="_Toc460858200"/>
      <w:r w:rsidRPr="007F3B4D">
        <w:t>Action : Rename a resource</w:t>
      </w:r>
      <w:bookmarkEnd w:id="8"/>
    </w:p>
    <w:p w:rsidR="007F3B4D" w:rsidRPr="007F3B4D" w:rsidRDefault="007F3B4D" w:rsidP="007F3B4D"/>
    <w:p w:rsidR="007F3B4D" w:rsidRDefault="007F3B4D" w:rsidP="007F3B4D">
      <w:r w:rsidRPr="00C23B33">
        <w:t>A resource can be renamed by</w:t>
      </w:r>
      <w:r>
        <w:t xml:space="preserve"> executing one of the following actions</w:t>
      </w:r>
      <w:r w:rsidRPr="00C23B33">
        <w:t>:</w:t>
      </w:r>
    </w:p>
    <w:p w:rsidR="007F3B4D" w:rsidRDefault="007F3B4D" w:rsidP="007F3B4D">
      <w:pPr>
        <w:pStyle w:val="ListParagraph"/>
        <w:numPr>
          <w:ilvl w:val="0"/>
          <w:numId w:val="1"/>
        </w:numPr>
      </w:pPr>
      <w:r>
        <w:t>Keyboard Shortcut : F2</w:t>
      </w:r>
    </w:p>
    <w:p w:rsidR="007F3B4D" w:rsidRPr="008803FC" w:rsidRDefault="007F3B4D" w:rsidP="007F3B4D">
      <w:pPr>
        <w:pStyle w:val="ListParagraph"/>
        <w:numPr>
          <w:ilvl w:val="0"/>
          <w:numId w:val="1"/>
        </w:numPr>
      </w:pPr>
      <w:r>
        <w:t xml:space="preserve">Action </w:t>
      </w:r>
      <w:r>
        <w:rPr>
          <w:i/>
        </w:rPr>
        <w:t xml:space="preserve">Rename </w:t>
      </w:r>
      <w:r>
        <w:t xml:space="preserve">in in the contextual menu </w:t>
      </w:r>
      <w:r>
        <w:rPr>
          <w:noProof/>
        </w:rPr>
        <w:drawing>
          <wp:inline distT="0" distB="0" distL="0" distR="0" wp14:anchorId="72F57A5C" wp14:editId="4E6412E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6F4651" w:rsidRDefault="006F4651"/>
    <w:p w:rsidR="00236BB3" w:rsidRDefault="00236BB3" w:rsidP="00236BB3">
      <w:pPr>
        <w:pStyle w:val="Heading3"/>
      </w:pPr>
      <w:bookmarkStart w:id="9" w:name="_Toc460858201"/>
      <w:r>
        <w:t>Action : Move resources</w:t>
      </w:r>
      <w:bookmarkEnd w:id="9"/>
    </w:p>
    <w:p w:rsidR="00236BB3" w:rsidRDefault="00236BB3"/>
    <w:p w:rsidR="00236BB3" w:rsidRDefault="00236BB3">
      <w:r>
        <w:t xml:space="preserve">Select several resources and drag </w:t>
      </w:r>
      <w:r w:rsidR="009902DE">
        <w:t>&amp;</w:t>
      </w:r>
      <w:r>
        <w:t xml:space="preserve"> dr</w:t>
      </w:r>
      <w:r w:rsidR="00623085">
        <w:t>op them into an existing folder.</w:t>
      </w:r>
      <w:r w:rsidR="00B33F7A">
        <w:t xml:space="preserve"> </w:t>
      </w:r>
      <w:r w:rsidR="009B5EEF">
        <w:t>A special icon will be displayed in the bottom-right left corner.</w:t>
      </w:r>
    </w:p>
    <w:p w:rsidR="009B5EEF" w:rsidRDefault="009B5EEF"/>
    <w:p w:rsidR="009B5EEF" w:rsidRDefault="009B5EEF" w:rsidP="009B5EEF">
      <w:pPr>
        <w:jc w:val="center"/>
      </w:pPr>
      <w:r>
        <w:rPr>
          <w:noProof/>
        </w:rPr>
        <w:drawing>
          <wp:inline distT="0" distB="0" distL="0" distR="0" wp14:anchorId="703729DF" wp14:editId="0F4E420E">
            <wp:extent cx="12192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9B5EEF" w:rsidRDefault="009B5EEF"/>
    <w:p w:rsidR="00115933" w:rsidRPr="00D447E2" w:rsidRDefault="00BF0B2D" w:rsidP="00711543">
      <w:pPr>
        <w:pStyle w:val="Heading3"/>
      </w:pPr>
      <w:bookmarkStart w:id="10" w:name="_Toc460858202"/>
      <w:r w:rsidRPr="00D447E2">
        <w:t xml:space="preserve">Action : </w:t>
      </w:r>
      <w:r w:rsidR="00D9692D" w:rsidRPr="00D447E2">
        <w:t>Duplicate one or more resources</w:t>
      </w:r>
      <w:bookmarkEnd w:id="10"/>
    </w:p>
    <w:p w:rsidR="00C22E3F" w:rsidRPr="00D447E2" w:rsidRDefault="00C22E3F"/>
    <w:p w:rsidR="008875D7" w:rsidRPr="008875D7" w:rsidRDefault="008875D7">
      <w:r w:rsidRPr="008875D7">
        <w:t>Select a resource and duplicate it by executing one of the actions :</w:t>
      </w:r>
    </w:p>
    <w:p w:rsidR="008875D7" w:rsidRDefault="008875D7" w:rsidP="008875D7">
      <w:pPr>
        <w:pStyle w:val="ListParagraph"/>
        <w:numPr>
          <w:ilvl w:val="0"/>
          <w:numId w:val="4"/>
        </w:numPr>
      </w:pPr>
      <w:r>
        <w:t xml:space="preserve">Display the context menu and click on the actions </w:t>
      </w:r>
      <w:r w:rsidRPr="008875D7">
        <w:rPr>
          <w:i/>
        </w:rPr>
        <w:t>copy</w:t>
      </w:r>
      <w:r>
        <w:t xml:space="preserve"> &amp; </w:t>
      </w:r>
      <w:r w:rsidRPr="008875D7">
        <w:rPr>
          <w:i/>
        </w:rPr>
        <w:t>paste</w:t>
      </w:r>
      <w:r>
        <w:t xml:space="preserve"> or </w:t>
      </w:r>
      <w:r w:rsidRPr="008875D7">
        <w:rPr>
          <w:i/>
        </w:rPr>
        <w:t>duplicate</w:t>
      </w:r>
      <w:r>
        <w:t>.</w:t>
      </w:r>
    </w:p>
    <w:p w:rsidR="00EF7FD1" w:rsidRDefault="00EF7FD1" w:rsidP="00EF7FD1"/>
    <w:p w:rsidR="00EF7FD1" w:rsidRDefault="00EF7FD1" w:rsidP="00EF7FD1">
      <w:pPr>
        <w:jc w:val="center"/>
      </w:pPr>
      <w:r>
        <w:rPr>
          <w:noProof/>
        </w:rPr>
        <w:drawing>
          <wp:inline distT="0" distB="0" distL="0" distR="0" wp14:anchorId="4848D83F" wp14:editId="2D9CB577">
            <wp:extent cx="1409700" cy="876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876300"/>
                    </a:xfrm>
                    <a:prstGeom prst="rect">
                      <a:avLst/>
                    </a:prstGeom>
                    <a:noFill/>
                    <a:ln>
                      <a:noFill/>
                    </a:ln>
                  </pic:spPr>
                </pic:pic>
              </a:graphicData>
            </a:graphic>
          </wp:inline>
        </w:drawing>
      </w:r>
    </w:p>
    <w:p w:rsidR="00EF7FD1" w:rsidRPr="00EF7FD1" w:rsidRDefault="00EF7FD1" w:rsidP="00EF7FD1"/>
    <w:p w:rsidR="00FB29EF" w:rsidRPr="008875D7" w:rsidRDefault="008875D7" w:rsidP="008875D7">
      <w:pPr>
        <w:pStyle w:val="ListParagraph"/>
        <w:numPr>
          <w:ilvl w:val="0"/>
          <w:numId w:val="4"/>
        </w:numPr>
      </w:pPr>
      <w:r>
        <w:t>Use the shortcuts “</w:t>
      </w:r>
      <w:r w:rsidRPr="008875D7">
        <w:t>CTRL+C &amp; CTRL+V</w:t>
      </w:r>
      <w:r>
        <w:t>“</w:t>
      </w:r>
      <w:r w:rsidR="00B813A8" w:rsidRPr="008875D7">
        <w:t>.</w:t>
      </w:r>
    </w:p>
    <w:p w:rsidR="000C1118" w:rsidRPr="00EF7FD1" w:rsidRDefault="000C1118" w:rsidP="000C1118">
      <w:pPr>
        <w:jc w:val="center"/>
      </w:pPr>
    </w:p>
    <w:p w:rsidR="0075476B" w:rsidRPr="00392C5D" w:rsidRDefault="0075476B"/>
    <w:p w:rsidR="00E10F6A" w:rsidRPr="0049562B" w:rsidRDefault="00D818BA" w:rsidP="00711543">
      <w:pPr>
        <w:pStyle w:val="Heading3"/>
      </w:pPr>
      <w:bookmarkStart w:id="11" w:name="_Toc460858203"/>
      <w:r w:rsidRPr="0049562B">
        <w:lastRenderedPageBreak/>
        <w:t>Action :</w:t>
      </w:r>
      <w:r w:rsidR="00CE0F03" w:rsidRPr="0049562B">
        <w:t xml:space="preserve"> </w:t>
      </w:r>
      <w:r w:rsidR="0049562B" w:rsidRPr="0049562B">
        <w:t>How to access to a resource</w:t>
      </w:r>
      <w:bookmarkEnd w:id="11"/>
    </w:p>
    <w:p w:rsidR="000458B0" w:rsidRDefault="000458B0" w:rsidP="00E10F6A"/>
    <w:p w:rsidR="007E5A91" w:rsidRPr="003B08F7" w:rsidRDefault="0049562B" w:rsidP="0049562B">
      <w:r>
        <w:t>Select a resource and display its contextual menu. When the option “</w:t>
      </w:r>
      <w:r w:rsidRPr="0049562B">
        <w:rPr>
          <w:i/>
        </w:rPr>
        <w:t>how to access?</w:t>
      </w:r>
      <w:r>
        <w:t>” is selected then a new window is displayed in front</w:t>
      </w:r>
      <w:r w:rsidR="003B08F7">
        <w:t xml:space="preserve"> of the file explorer</w:t>
      </w:r>
      <w:r>
        <w:t xml:space="preserve">. </w:t>
      </w:r>
    </w:p>
    <w:p w:rsidR="00FB6293" w:rsidRPr="003B08F7" w:rsidRDefault="00FB6293" w:rsidP="007E5A91"/>
    <w:p w:rsidR="00FB6293" w:rsidRDefault="00DC708E" w:rsidP="00DC708E">
      <w:pPr>
        <w:jc w:val="center"/>
        <w:rPr>
          <w:lang w:val="fr-BE"/>
        </w:rPr>
      </w:pPr>
      <w:r>
        <w:rPr>
          <w:noProof/>
        </w:rPr>
        <w:drawing>
          <wp:inline distT="0" distB="0" distL="0" distR="0" wp14:anchorId="6FEA6221" wp14:editId="0DC38C45">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E0773D" w:rsidRPr="007E6221" w:rsidRDefault="00E0773D" w:rsidP="00E0773D">
      <w:pPr>
        <w:pStyle w:val="Heading3"/>
      </w:pPr>
      <w:bookmarkStart w:id="12" w:name="_Toc460858204"/>
      <w:r w:rsidRPr="007E6221">
        <w:t>Action : Create a file</w:t>
      </w:r>
      <w:bookmarkEnd w:id="12"/>
    </w:p>
    <w:p w:rsidR="00D02873" w:rsidRPr="007E6221" w:rsidRDefault="00D02873" w:rsidP="00E0773D"/>
    <w:p w:rsidR="00E0773D" w:rsidRPr="00D02873" w:rsidRDefault="00E0773D" w:rsidP="00E0773D">
      <w:r w:rsidRPr="00E0773D">
        <w:t xml:space="preserve">Display the contextual menu of your current working directory and click on the option </w:t>
      </w:r>
      <w:r w:rsidRPr="00E0773D">
        <w:rPr>
          <w:i/>
        </w:rPr>
        <w:t>new fil</w:t>
      </w:r>
      <w:r>
        <w:rPr>
          <w:i/>
        </w:rPr>
        <w:t>e</w:t>
      </w:r>
      <w:r w:rsidRPr="00E0773D">
        <w:rPr>
          <w:noProof/>
        </w:rPr>
        <w:t xml:space="preserve"> </w:t>
      </w:r>
      <w:r>
        <w:rPr>
          <w:noProof/>
        </w:rPr>
        <w:drawing>
          <wp:inline distT="0" distB="0" distL="0" distR="0" wp14:anchorId="21E8E558" wp14:editId="7EB3363C">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r>
        <w:rPr>
          <w:noProof/>
        </w:rPr>
        <w:t>.</w:t>
      </w:r>
    </w:p>
    <w:p w:rsidR="00E0773D" w:rsidRDefault="00E0773D" w:rsidP="007E5A91"/>
    <w:p w:rsidR="005F4CDF" w:rsidRPr="007E6221" w:rsidRDefault="005F4CDF" w:rsidP="005F4CDF">
      <w:pPr>
        <w:pStyle w:val="Heading3"/>
      </w:pPr>
      <w:bookmarkStart w:id="13" w:name="_Toc460858205"/>
      <w:r w:rsidRPr="007E6221">
        <w:t xml:space="preserve">Action : </w:t>
      </w:r>
      <w:r w:rsidR="001D6422" w:rsidRPr="007E6221">
        <w:t xml:space="preserve">Create a </w:t>
      </w:r>
      <w:r w:rsidR="009F0BCC" w:rsidRPr="007E6221">
        <w:t>folder</w:t>
      </w:r>
      <w:bookmarkEnd w:id="13"/>
    </w:p>
    <w:p w:rsidR="005F4CDF" w:rsidRPr="007E6221" w:rsidRDefault="005F4CDF" w:rsidP="005F4CDF"/>
    <w:p w:rsidR="005F4CDF" w:rsidRPr="009F0BCC" w:rsidRDefault="006365CB" w:rsidP="003C0D81">
      <w:r w:rsidRPr="003C0D81">
        <w:t>Do</w:t>
      </w:r>
      <w:r w:rsidR="003C0D81" w:rsidRPr="003C0D81">
        <w:t xml:space="preserve"> the same than before but instead of clicking on </w:t>
      </w:r>
      <w:r w:rsidR="003C0D81" w:rsidRPr="00E91059">
        <w:rPr>
          <w:i/>
        </w:rPr>
        <w:t>new file</w:t>
      </w:r>
      <w:r w:rsidR="003C0D81" w:rsidRPr="003C0D81">
        <w:t xml:space="preserve"> </w:t>
      </w:r>
      <w:r w:rsidR="003C0D81">
        <w:t xml:space="preserve">select the action </w:t>
      </w:r>
      <w:r w:rsidR="003C0D81" w:rsidRPr="003C0D81">
        <w:rPr>
          <w:i/>
        </w:rPr>
        <w:t>new folder</w:t>
      </w:r>
      <w:r w:rsidR="003C0D81">
        <w:t xml:space="preserve"> </w:t>
      </w:r>
      <w:r w:rsidR="003C0D81">
        <w:rPr>
          <w:noProof/>
        </w:rPr>
        <w:drawing>
          <wp:inline distT="0" distB="0" distL="0" distR="0" wp14:anchorId="3C3490C3" wp14:editId="47A25125">
            <wp:extent cx="189865" cy="213995"/>
            <wp:effectExtent l="0" t="0" r="63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r w:rsidR="003C0D81">
        <w:t>.</w:t>
      </w:r>
    </w:p>
    <w:p w:rsidR="005F4CDF" w:rsidRDefault="005F4CDF" w:rsidP="007E5A91"/>
    <w:p w:rsidR="00D02E5F" w:rsidRPr="009C15A7" w:rsidRDefault="00D02E5F" w:rsidP="00D02E5F">
      <w:pPr>
        <w:pStyle w:val="Heading3"/>
      </w:pPr>
      <w:bookmarkStart w:id="14" w:name="_Toc460858206"/>
      <w:r w:rsidRPr="009C15A7">
        <w:t>Action : Upload one or more resources</w:t>
      </w:r>
      <w:bookmarkEnd w:id="14"/>
    </w:p>
    <w:p w:rsidR="00D02E5F" w:rsidRDefault="00D02E5F" w:rsidP="00D02E5F"/>
    <w:p w:rsidR="00D02E5F" w:rsidRPr="00392C5D" w:rsidRDefault="00E82561" w:rsidP="00D02E5F">
      <w:r>
        <w:t>Resources can be uploaded via different ways</w:t>
      </w:r>
      <w:r w:rsidR="00D02E5F" w:rsidRPr="00392C5D">
        <w:t>:</w:t>
      </w:r>
    </w:p>
    <w:p w:rsidR="00D02E5F" w:rsidRDefault="00D02E5F" w:rsidP="00D02E5F">
      <w:pPr>
        <w:pStyle w:val="ListParagraph"/>
        <w:numPr>
          <w:ilvl w:val="0"/>
          <w:numId w:val="4"/>
        </w:numPr>
      </w:pPr>
      <w:r>
        <w:t>Open a windows explorer and select several files, drag and drop them to the page “Protect your resources”.</w:t>
      </w:r>
    </w:p>
    <w:p w:rsidR="00D02E5F" w:rsidRPr="00392C5D" w:rsidRDefault="00D02E5F" w:rsidP="00D02E5F">
      <w:pPr>
        <w:pStyle w:val="ListParagraph"/>
        <w:numPr>
          <w:ilvl w:val="0"/>
          <w:numId w:val="4"/>
        </w:numPr>
      </w:pPr>
      <w:r>
        <w:t>Click on the option upload files displayed in the contextual menu</w:t>
      </w:r>
    </w:p>
    <w:p w:rsidR="00D02E5F" w:rsidRDefault="00D02E5F" w:rsidP="00D02E5F"/>
    <w:p w:rsidR="00D02E5F" w:rsidRDefault="00D02E5F" w:rsidP="00D02E5F">
      <w:pPr>
        <w:jc w:val="center"/>
      </w:pPr>
      <w:r>
        <w:rPr>
          <w:noProof/>
        </w:rPr>
        <w:drawing>
          <wp:inline distT="0" distB="0" distL="0" distR="0" wp14:anchorId="390FDD25" wp14:editId="30A3B314">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600677" w:rsidRDefault="00600677" w:rsidP="00600677"/>
    <w:p w:rsidR="00600677" w:rsidRPr="007E6221" w:rsidRDefault="00600677" w:rsidP="00600677">
      <w:pPr>
        <w:pStyle w:val="Heading3"/>
      </w:pPr>
      <w:bookmarkStart w:id="15" w:name="_Toc460858207"/>
      <w:r w:rsidRPr="007E6221">
        <w:t xml:space="preserve">Action : </w:t>
      </w:r>
      <w:r w:rsidR="00D863EE" w:rsidRPr="007E6221">
        <w:t>Refresh current working directory</w:t>
      </w:r>
      <w:bookmarkEnd w:id="15"/>
    </w:p>
    <w:p w:rsidR="00600677" w:rsidRPr="007E6221" w:rsidRDefault="00600677" w:rsidP="00600677"/>
    <w:p w:rsidR="00600677" w:rsidRPr="00D863EE" w:rsidRDefault="00D863EE" w:rsidP="00D863EE">
      <w:r w:rsidRPr="00D863EE">
        <w:t xml:space="preserve">Either press </w:t>
      </w:r>
      <w:r>
        <w:t xml:space="preserve">F5 or click on the action </w:t>
      </w:r>
      <w:r w:rsidRPr="009A003C">
        <w:rPr>
          <w:i/>
        </w:rPr>
        <w:t>reload</w:t>
      </w:r>
      <w:r>
        <w:t xml:space="preserve"> in the contextual menu </w:t>
      </w:r>
      <w:r>
        <w:rPr>
          <w:noProof/>
        </w:rPr>
        <w:drawing>
          <wp:inline distT="0" distB="0" distL="0" distR="0" wp14:anchorId="1319C98E" wp14:editId="5F560468">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600677" w:rsidRPr="00D863EE" w:rsidRDefault="00600677" w:rsidP="00D863EE"/>
    <w:p w:rsidR="00D02E5F" w:rsidRDefault="00D02E5F" w:rsidP="00D863EE"/>
    <w:p w:rsidR="00D02E5F" w:rsidRPr="00D02873" w:rsidRDefault="00D02E5F" w:rsidP="00D863EE"/>
    <w:p w:rsidR="00AD22A4" w:rsidRPr="007E6221" w:rsidRDefault="00AD22A4" w:rsidP="00711543">
      <w:pPr>
        <w:pStyle w:val="Heading3"/>
      </w:pPr>
      <w:bookmarkStart w:id="16" w:name="_Toc460858208"/>
      <w:r w:rsidRPr="007E6221">
        <w:lastRenderedPageBreak/>
        <w:t xml:space="preserve">Action : </w:t>
      </w:r>
      <w:r w:rsidR="004F240E" w:rsidRPr="007E6221">
        <w:t>Display keyboard shortcuts</w:t>
      </w:r>
      <w:bookmarkEnd w:id="16"/>
    </w:p>
    <w:p w:rsidR="00AD22A4" w:rsidRPr="007E6221" w:rsidRDefault="00AD22A4" w:rsidP="00E10F6A"/>
    <w:p w:rsidR="005867E8" w:rsidRPr="007E6221" w:rsidRDefault="0086317E" w:rsidP="0086317E">
      <w:r w:rsidRPr="0086317E">
        <w:t>List of shortcuts can be displayed by pressing F1.</w:t>
      </w:r>
    </w:p>
    <w:p w:rsidR="0086317E" w:rsidRPr="007E6221" w:rsidRDefault="0086317E" w:rsidP="0086317E"/>
    <w:p w:rsidR="00BB02B0" w:rsidRDefault="00615209" w:rsidP="00615209">
      <w:pPr>
        <w:jc w:val="center"/>
        <w:rPr>
          <w:lang w:val="fr-BE"/>
        </w:rPr>
      </w:pPr>
      <w:r>
        <w:rPr>
          <w:noProof/>
        </w:rPr>
        <w:drawing>
          <wp:inline distT="0" distB="0" distL="0" distR="0" wp14:anchorId="01F3EFFD" wp14:editId="064A6719">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427E32" w:rsidRPr="007C34B2" w:rsidRDefault="00427E32" w:rsidP="00427E32">
      <w:pPr>
        <w:pStyle w:val="Heading3"/>
      </w:pPr>
      <w:bookmarkStart w:id="17" w:name="_Toc460858209"/>
      <w:r w:rsidRPr="007C34B2">
        <w:t>Action : Change visualization</w:t>
      </w:r>
      <w:bookmarkEnd w:id="17"/>
    </w:p>
    <w:p w:rsidR="00427E32" w:rsidRPr="007C34B2" w:rsidRDefault="00427E32" w:rsidP="00427E32"/>
    <w:p w:rsidR="00427E32" w:rsidRPr="00AE3516" w:rsidRDefault="007C34B2" w:rsidP="00AE3516">
      <w:r w:rsidRPr="007C34B2">
        <w:t xml:space="preserve">You can </w:t>
      </w:r>
      <w:r w:rsidR="007466C0">
        <w:t>choose</w:t>
      </w:r>
      <w:r w:rsidRPr="007C34B2">
        <w:t xml:space="preserve"> between vertical or horizontal </w:t>
      </w:r>
      <w:r>
        <w:t>resources visualization</w:t>
      </w:r>
      <w:r w:rsidR="00AE3516">
        <w:t xml:space="preserve">, to do that click on the icon </w:t>
      </w:r>
      <w:r w:rsidR="00427E32">
        <w:rPr>
          <w:noProof/>
        </w:rPr>
        <w:drawing>
          <wp:inline distT="0" distB="0" distL="0" distR="0" wp14:anchorId="6F61E7AC" wp14:editId="1A01AE29">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00AE3516">
        <w:t xml:space="preserve"> displayed in the menu bar.</w:t>
      </w:r>
    </w:p>
    <w:p w:rsidR="00427E32" w:rsidRPr="00AE3516" w:rsidRDefault="00427E32" w:rsidP="00E10F6A"/>
    <w:p w:rsidR="005867E8" w:rsidRPr="005D6D62" w:rsidRDefault="00FF1F2B" w:rsidP="00711543">
      <w:pPr>
        <w:pStyle w:val="Heading3"/>
      </w:pPr>
      <w:bookmarkStart w:id="18" w:name="_Toc460858210"/>
      <w:r w:rsidRPr="005D6D62">
        <w:t xml:space="preserve">Action : </w:t>
      </w:r>
      <w:r w:rsidR="00050CAA" w:rsidRPr="005D6D62">
        <w:t>Search resources in the current working directory</w:t>
      </w:r>
      <w:bookmarkEnd w:id="18"/>
    </w:p>
    <w:p w:rsidR="00FF1F2B" w:rsidRPr="005D6D62" w:rsidRDefault="00FF1F2B" w:rsidP="00E10F6A"/>
    <w:p w:rsidR="00DC1A24" w:rsidRPr="005D6D62" w:rsidRDefault="005D6D62" w:rsidP="005D6D62">
      <w:r w:rsidRPr="005D6D62">
        <w:t xml:space="preserve">Accessible by pressing the keyboard shortcut CTRL+F or </w:t>
      </w:r>
      <w:r>
        <w:t xml:space="preserve">by typing your </w:t>
      </w:r>
      <w:r w:rsidR="007E6221">
        <w:t>text</w:t>
      </w:r>
      <w:r>
        <w:t xml:space="preserve"> in the </w:t>
      </w:r>
      <w:r w:rsidR="00241990">
        <w:t>search</w:t>
      </w:r>
      <w:r>
        <w:t xml:space="preserve"> bar </w:t>
      </w:r>
      <w:r w:rsidR="00D90DC7">
        <w:t>positioned at</w:t>
      </w:r>
      <w:r>
        <w:t xml:space="preserve"> the top right-hand corner of the window.</w:t>
      </w:r>
    </w:p>
    <w:p w:rsidR="00FF1F2B" w:rsidRPr="005D6D62" w:rsidRDefault="00FF1F2B" w:rsidP="00E10F6A"/>
    <w:p w:rsidR="00322449" w:rsidRDefault="00BB02B0" w:rsidP="00E10F6A">
      <w:pPr>
        <w:rPr>
          <w:lang w:val="fr-BE"/>
        </w:rPr>
      </w:pPr>
      <w:r>
        <w:rPr>
          <w:noProof/>
        </w:rPr>
        <w:drawing>
          <wp:inline distT="0" distB="0" distL="0" distR="0" wp14:anchorId="4D8308D3" wp14:editId="36F66DC1">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CB04B2" w:rsidRDefault="00CB04B2" w:rsidP="00E10F6A">
      <w:pPr>
        <w:rPr>
          <w:lang w:val="fr-BE"/>
        </w:rPr>
      </w:pPr>
    </w:p>
    <w:p w:rsidR="0001708E" w:rsidRPr="006B1C3F" w:rsidRDefault="00DE6682" w:rsidP="00711543">
      <w:pPr>
        <w:pStyle w:val="Heading3"/>
      </w:pPr>
      <w:bookmarkStart w:id="19" w:name="_Toc460858211"/>
      <w:r w:rsidRPr="006B1C3F">
        <w:t xml:space="preserve">Action : </w:t>
      </w:r>
      <w:r w:rsidR="00371227" w:rsidRPr="006B1C3F">
        <w:t>Navigate to the previous / next folder</w:t>
      </w:r>
      <w:bookmarkEnd w:id="19"/>
    </w:p>
    <w:p w:rsidR="00DE6682" w:rsidRDefault="00DE6682" w:rsidP="00057BF1"/>
    <w:p w:rsidR="00894DAB" w:rsidRPr="007E6221" w:rsidRDefault="00F313E5" w:rsidP="00643378">
      <w:r>
        <w:t xml:space="preserve">The navigation history is stored into your browser. </w:t>
      </w:r>
      <w:r w:rsidR="00643378">
        <w:t>Navigating to the previous / next folder can be done by executing one of the following actions :</w:t>
      </w:r>
    </w:p>
    <w:p w:rsidR="00894DAB" w:rsidRDefault="00643378" w:rsidP="00643378">
      <w:pPr>
        <w:pStyle w:val="ListParagraph"/>
        <w:numPr>
          <w:ilvl w:val="0"/>
          <w:numId w:val="1"/>
        </w:numPr>
      </w:pPr>
      <w:r w:rsidRPr="00643378">
        <w:t xml:space="preserve">Use the </w:t>
      </w:r>
      <w:r w:rsidR="00C74D41" w:rsidRPr="00643378">
        <w:t>buttons</w:t>
      </w:r>
      <w:r w:rsidRPr="00643378">
        <w:t xml:space="preserve"> </w:t>
      </w:r>
      <w:r w:rsidR="00E9725C">
        <w:rPr>
          <w:noProof/>
        </w:rPr>
        <w:drawing>
          <wp:inline distT="0" distB="0" distL="0" distR="0" wp14:anchorId="26DD5C8E" wp14:editId="15348C74">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sidR="00E9725C" w:rsidRPr="00643378">
        <w:t xml:space="preserve"> </w:t>
      </w:r>
      <w:r>
        <w:t>displayed in the search bar</w:t>
      </w:r>
    </w:p>
    <w:p w:rsidR="00E9725C" w:rsidRPr="00643378" w:rsidRDefault="00643378" w:rsidP="00643378">
      <w:pPr>
        <w:pStyle w:val="ListParagraph"/>
        <w:numPr>
          <w:ilvl w:val="0"/>
          <w:numId w:val="1"/>
        </w:numPr>
      </w:pPr>
      <w:r w:rsidRPr="00643378">
        <w:t xml:space="preserve">Keyboard shortcut </w:t>
      </w:r>
      <w:r w:rsidRPr="00643378">
        <w:rPr>
          <w:i/>
        </w:rPr>
        <w:t>Back</w:t>
      </w:r>
      <w:r w:rsidRPr="00643378">
        <w:t xml:space="preserve"> or </w:t>
      </w:r>
      <w:r w:rsidR="00E9725C" w:rsidRPr="00643378">
        <w:rPr>
          <w:i/>
        </w:rPr>
        <w:t>CTRL+</w:t>
      </w:r>
      <w:r w:rsidR="00E9725C" w:rsidRPr="00643378">
        <w:rPr>
          <w:rFonts w:cs="Arial"/>
          <w:i/>
        </w:rPr>
        <w:t>←</w:t>
      </w:r>
      <w:r w:rsidRPr="00643378">
        <w:t> :</w:t>
      </w:r>
      <w:r>
        <w:t xml:space="preserve"> navigate to the previous folder</w:t>
      </w:r>
    </w:p>
    <w:p w:rsidR="00E9725C" w:rsidRPr="00643378" w:rsidRDefault="00643378" w:rsidP="00E9725C">
      <w:pPr>
        <w:pStyle w:val="ListParagraph"/>
        <w:numPr>
          <w:ilvl w:val="0"/>
          <w:numId w:val="1"/>
        </w:numPr>
      </w:pPr>
      <w:r w:rsidRPr="00643378">
        <w:t xml:space="preserve">Keyboard shortcut </w:t>
      </w:r>
      <w:r w:rsidR="00E9725C" w:rsidRPr="00643378">
        <w:rPr>
          <w:i/>
        </w:rPr>
        <w:t>CTRL+</w:t>
      </w:r>
      <w:r w:rsidR="00E9725C" w:rsidRPr="00643378">
        <w:rPr>
          <w:rFonts w:cs="Arial"/>
          <w:i/>
        </w:rPr>
        <w:t>→</w:t>
      </w:r>
      <w:r w:rsidRPr="00643378">
        <w:t> : navigate to the next folder</w:t>
      </w:r>
      <w:r w:rsidR="00E9725C" w:rsidRPr="00643378">
        <w:t>.</w:t>
      </w:r>
    </w:p>
    <w:p w:rsidR="00E9725C" w:rsidRPr="00643378" w:rsidRDefault="00E9725C" w:rsidP="00E9725C"/>
    <w:p w:rsidR="00573BB1" w:rsidRPr="007E6221" w:rsidRDefault="00E5159F" w:rsidP="00711543">
      <w:pPr>
        <w:pStyle w:val="Heading3"/>
      </w:pPr>
      <w:bookmarkStart w:id="20" w:name="_Toc460858212"/>
      <w:r w:rsidRPr="007E6221">
        <w:t xml:space="preserve">Action : </w:t>
      </w:r>
      <w:r w:rsidR="0010562B" w:rsidRPr="007E6221">
        <w:t>Add / Edit authorization rules</w:t>
      </w:r>
      <w:bookmarkEnd w:id="20"/>
    </w:p>
    <w:p w:rsidR="006B483A" w:rsidRPr="007E6221" w:rsidRDefault="006B483A" w:rsidP="0030528F"/>
    <w:p w:rsidR="001163E7" w:rsidRDefault="0030528F" w:rsidP="00486568">
      <w:r w:rsidRPr="0030528F">
        <w:t xml:space="preserve">If a resource is selected then it’s possible to add or edit its authorization rules. </w:t>
      </w:r>
      <w:r>
        <w:t xml:space="preserve">Click on the icon </w:t>
      </w:r>
      <w:r w:rsidR="00D676F1" w:rsidRPr="003A5362">
        <w:rPr>
          <w:noProof/>
        </w:rPr>
        <w:drawing>
          <wp:inline distT="0" distB="0" distL="0" distR="0" wp14:anchorId="1BFD01F4" wp14:editId="5440AFE0">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D676F1" w:rsidRPr="0030528F">
        <w:t xml:space="preserve"> </w:t>
      </w:r>
      <w:r w:rsidRPr="0030528F">
        <w:t xml:space="preserve">or press the </w:t>
      </w:r>
      <w:r>
        <w:t xml:space="preserve">keyboard </w:t>
      </w:r>
      <w:r w:rsidRPr="0030528F">
        <w:t xml:space="preserve">shortcut </w:t>
      </w:r>
      <w:r w:rsidR="00D676F1" w:rsidRPr="0030528F">
        <w:rPr>
          <w:i/>
        </w:rPr>
        <w:t>CTRL+P</w:t>
      </w:r>
      <w:r w:rsidR="00D676F1" w:rsidRPr="0030528F">
        <w:t>.</w:t>
      </w:r>
    </w:p>
    <w:p w:rsidR="001163E7" w:rsidRDefault="001163E7" w:rsidP="00486568">
      <w:r>
        <w:t xml:space="preserve">Rules and authorization policy were mentioned several times but they have </w:t>
      </w:r>
      <w:r w:rsidR="00032C57">
        <w:t xml:space="preserve">never </w:t>
      </w:r>
      <w:r>
        <w:t>been clearly explained</w:t>
      </w:r>
      <w:r w:rsidR="00032C57">
        <w:t xml:space="preserve"> properly</w:t>
      </w:r>
      <w:r>
        <w:t>.</w:t>
      </w:r>
    </w:p>
    <w:p w:rsidR="001163E7" w:rsidRDefault="001163E7" w:rsidP="00486568"/>
    <w:p w:rsidR="00FB3F98" w:rsidRDefault="001163E7" w:rsidP="001163E7">
      <w:r>
        <w:t xml:space="preserve">An authorization policy must contains at least one rule otherwise an error is displayed when attempting to create an empty one. They are used by the UMA server during the authorization process. </w:t>
      </w:r>
      <w:r w:rsidR="000068E8">
        <w:t>Indeed w</w:t>
      </w:r>
      <w:r w:rsidR="00FB3F98">
        <w:t xml:space="preserve">hen a client wants to access to a protected resource, he asked to the UMA resource an RPT token. </w:t>
      </w:r>
      <w:r w:rsidR="00D167B5">
        <w:t xml:space="preserve">The server internally decides to grant client access to a protected resource </w:t>
      </w:r>
      <w:r w:rsidR="004D0484">
        <w:t>by executing the policy. The workflow is described in UMA website</w:t>
      </w:r>
      <w:r w:rsidR="00A84F70">
        <w:t xml:space="preserve"> </w:t>
      </w:r>
      <w:r w:rsidR="00A84F70">
        <w:rPr>
          <w:rStyle w:val="FootnoteReference"/>
        </w:rPr>
        <w:footnoteReference w:id="3"/>
      </w:r>
      <w:r w:rsidR="004D0484">
        <w:t>.</w:t>
      </w:r>
    </w:p>
    <w:p w:rsidR="004D0484" w:rsidRDefault="004D0484" w:rsidP="001163E7"/>
    <w:p w:rsidR="001040C6" w:rsidRDefault="00394FCC" w:rsidP="00486568">
      <w:r>
        <w:t>Rules are exclusive and if at least one of them is satisfied then authorization is granted by the policy. Here the authorization</w:t>
      </w:r>
      <w:r w:rsidR="00F02FFE">
        <w:t xml:space="preserve"> policy</w:t>
      </w:r>
      <w:r>
        <w:t xml:space="preserve"> formula </w:t>
      </w:r>
      <w:r w:rsidR="00375C49">
        <w:t xml:space="preserve">is </w:t>
      </w:r>
      <w:r>
        <w:t>:</w:t>
      </w:r>
      <w:r w:rsidR="001040C6">
        <w:t xml:space="preserve">  </w:t>
      </w:r>
      <m:oMath>
        <m:r>
          <w:rPr>
            <w:rFonts w:ascii="Cambria Math" w:hAnsi="Cambria Math"/>
          </w:rPr>
          <m:t>policy =rule1 ∪rule2</m:t>
        </m:r>
      </m:oMath>
      <w:r w:rsidR="006A6870">
        <w:t>. A rule is satisfied if the received claims values and / or clients are correct.</w:t>
      </w:r>
    </w:p>
    <w:p w:rsidR="00E632CE" w:rsidRDefault="00E632CE" w:rsidP="003A5362">
      <w:pPr>
        <w:pStyle w:val="NoSpacing"/>
      </w:pPr>
    </w:p>
    <w:p w:rsidR="000C5016" w:rsidRDefault="00291548" w:rsidP="003A5362">
      <w:pPr>
        <w:pStyle w:val="NoSpacing"/>
      </w:pPr>
      <w:r>
        <w:t>Policy structure overview :</w:t>
      </w:r>
    </w:p>
    <w:p w:rsidR="00B96B49" w:rsidRDefault="00497D91" w:rsidP="003A5362">
      <w:pPr>
        <w:pStyle w:val="NoSpacing"/>
      </w:pPr>
      <w:r>
        <w:rPr>
          <w:noProof/>
        </w:rPr>
        <mc:AlternateContent>
          <mc:Choice Requires="wpc">
            <w:drawing>
              <wp:inline distT="0" distB="0" distL="0" distR="0" wp14:anchorId="50A81418" wp14:editId="5B17AFE3">
                <wp:extent cx="5486400" cy="2962275"/>
                <wp:effectExtent l="0" t="0" r="0" b="0"/>
                <wp:docPr id="312" name="Canvas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6" name="Rectangle 316"/>
                        <wps:cNvSpPr/>
                        <wps:spPr>
                          <a:xfrm>
                            <a:off x="85725" y="104775"/>
                            <a:ext cx="5334000" cy="27813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Oval 371"/>
                        <wps:cNvSpPr/>
                        <wps:spPr>
                          <a:xfrm>
                            <a:off x="2485050" y="1086099"/>
                            <a:ext cx="1744050" cy="14973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FC113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Text Box 315"/>
                        <wps:cNvSpPr txBox="1"/>
                        <wps:spPr>
                          <a:xfrm>
                            <a:off x="179365" y="2583474"/>
                            <a:ext cx="4603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Pr="00FC113D" w:rsidRDefault="007C5630">
                              <w:pPr>
                                <w:rPr>
                                  <w:sz w:val="16"/>
                                  <w:szCs w:val="16"/>
                                  <w:lang w:val="fr-BE"/>
                                </w:rPr>
                              </w:pPr>
                              <w:r w:rsidRPr="00FC113D">
                                <w:rPr>
                                  <w:sz w:val="16"/>
                                  <w:szCs w:val="16"/>
                                  <w:lang w:val="fr-BE"/>
                                </w:rPr>
                                <w:t>Policy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3" name="Oval 373"/>
                        <wps:cNvSpPr/>
                        <wps:spPr>
                          <a:xfrm>
                            <a:off x="2694600" y="1201375"/>
                            <a:ext cx="829650" cy="6867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C113D" w:rsidRDefault="007C5630"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4" name="Oval 374"/>
                        <wps:cNvSpPr/>
                        <wps:spPr>
                          <a:xfrm>
                            <a:off x="2694600" y="16871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6671B7" w:rsidRDefault="007C5630"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3304200" y="14585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950890" y="189820"/>
                            <a:ext cx="1743710" cy="149733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671B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160440" y="30539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60440" y="7911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671B7">
                              <w:pPr>
                                <w:pStyle w:val="NormalWeb"/>
                                <w:spacing w:before="0" w:beforeAutospacing="0" w:after="0" w:afterAutospacing="0"/>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Oval 379"/>
                        <wps:cNvSpPr/>
                        <wps:spPr>
                          <a:xfrm>
                            <a:off x="1770040" y="5625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2" o:spid="_x0000_s1098" editas="canvas" style="width:6in;height:233.25pt;mso-position-horizontal-relative:char;mso-position-vertical-relative:line" coordsize="54864,2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">
                <v:shape id="_x0000_s1099" type="#_x0000_t75" style="position:absolute;width:54864;height:29622;visibility:visible;mso-wrap-style:square">
                  <v:fill o:detectmouseclick="t"/>
                  <v:path o:connecttype="none"/>
                </v:shape>
                <v:rect id="Rectangle 316" o:spid="_x0000_s1100" style="position:absolute;left:857;top:1047;width:53340;height:27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82SMQA&#10;AADcAAAADwAAAGRycy9kb3ducmV2LnhtbESPQWvCQBSE7wX/w/IEL6VurK1I6ipSCHgqaEWvj+xr&#10;kpr3NmRXk/z7riD0OMzMN8xq03OtbtT6yomB2TQBRZI7W0lh4PidvSxB+YBisXZCBgbysFmPnlaY&#10;WtfJnm6HUKgIEZ+igTKEJtXa5yUx+qlrSKL341rGEGVbaNtiF+Fc69ckWWjGSuJCiQ19lpRfDlc2&#10;8Hb2z6fllx6SwMdf5iF7v3aZMZNxv/0AFagP/+FHe2cNzGcLuJ+JR0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PNkjEAAAA3AAAAA8AAAAAAAAAAAAAAAAAmAIAAGRycy9k&#10;b3ducmV2LnhtbFBLBQYAAAAABAAEAPUAAACJAwAAAAA=&#10;" filled="f" strokecolor="black [3213]" strokeweight=".25pt"/>
                <v:oval id="Oval 371" o:spid="_x0000_s1101" style="position:absolute;left:24850;top:10860;width:17441;height:1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xWmcUA&#10;AADcAAAADwAAAGRycy9kb3ducmV2LnhtbESPQWsCMRSE7wX/Q3iCt5pdt1TZGkUU2x6KoBZ6fWxe&#10;N4vJy7KJuv33jSB4HGbmG2a+7J0VF+pC41lBPs5AEFdeN1wr+D5un2cgQkTWaD2Tgj8KsFwMnuZY&#10;an/lPV0OsRYJwqFEBSbGtpQyVIYchrFviZP36zuHMcmulrrDa4I7KydZ9iodNpwWDLa0NlSdDmen&#10;4Ji95Jufr120k9wW7x87Mys2RqnRsF+9gYjUx0f43v7UCoppDr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FaZxQAAANwAAAAPAAAAAAAAAAAAAAAAAJgCAABkcnMv&#10;ZG93bnJldi54bWxQSwUGAAAAAAQABAD1AAAAigMAAAAA&#10;" filled="f" strokecolor="black [3213]" strokeweight=".25pt">
                  <v:textbox>
                    <w:txbxContent>
                      <w:p w:rsidR="00FC113D" w:rsidRDefault="00FC113D" w:rsidP="00FC113D"/>
                    </w:txbxContent>
                  </v:textbox>
                </v:oval>
                <v:shape id="Text Box 315" o:spid="_x0000_s1102" type="#_x0000_t202" style="position:absolute;left:1793;top:25834;width:4604;height:2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zTsUA&#10;AADcAAAADwAAAGRycy9kb3ducmV2LnhtbESPQWvCQBSE74L/YXkFb7qJ0hJTVxFByMEeTCteH9nX&#10;JDT7Nu6uGv99tyD0OMzMN8xqM5hO3Mj51rKCdJaAIK6sbrlW8PW5n2YgfEDW2FkmBQ/ysFmPRyvM&#10;tb3zkW5lqEWEsM9RQRNCn0vpq4YM+pntiaP3bZ3BEKWrpXZ4j3DTyXmSvEmDLceFBnvaNVT9lFej&#10;4GO3LLNi/nDn5aLYl9kltYfspNTkZdi+gwg0hP/ws11oBYv0Ff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yHNOxQAAANwAAAAPAAAAAAAAAAAAAAAAAJgCAABkcnMv&#10;ZG93bnJldi54bWxQSwUGAAAAAAQABAD1AAAAigMAAAAA&#10;" fillcolor="white [3201]" stroked="f" strokeweight=".5pt">
                  <v:textbox>
                    <w:txbxContent>
                      <w:p w:rsidR="00FC113D" w:rsidRPr="00FC113D" w:rsidRDefault="00FC113D">
                        <w:pPr>
                          <w:rPr>
                            <w:sz w:val="16"/>
                            <w:szCs w:val="16"/>
                            <w:lang w:val="fr-BE"/>
                          </w:rPr>
                        </w:pPr>
                        <w:r w:rsidRPr="00FC113D">
                          <w:rPr>
                            <w:sz w:val="16"/>
                            <w:szCs w:val="16"/>
                            <w:lang w:val="fr-BE"/>
                          </w:rPr>
                          <w:t>Policy</w:t>
                        </w:r>
                      </w:p>
                    </w:txbxContent>
                  </v:textbox>
                </v:shape>
                <v:oval id="Oval 373" o:spid="_x0000_s1103" style="position:absolute;left:26946;top:12013;width:8296;height:6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tdcUA&#10;AADcAAAADwAAAGRycy9kb3ducmV2LnhtbESPQWsCMRSE7wX/Q3iCt5pdt1TZGkUU2x6KoBZ6fWxe&#10;N4vJy7KJuv33jSB4HGbmG2a+7J0VF+pC41lBPs5AEFdeN1wr+D5un2cgQkTWaD2Tgj8KsFwMnuZY&#10;an/lPV0OsRYJwqFEBSbGtpQyVIYchrFviZP36zuHMcmulrrDa4I7KydZ9iodNpwWDLa0NlSdDmen&#10;4Ji95Jufr120k9wW7x87Mys2RqnRsF+9gYjUx0f43v7UCoppAb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Am11xQAAANwAAAAPAAAAAAAAAAAAAAAAAJgCAABkcnMv&#10;ZG93bnJldi54bWxQSwUGAAAAAAQABAD1AAAAigMAAAAA&#10;" filled="f" strokecolor="black [3213]" strokeweight=".25pt">
                  <v:textbox>
                    <w:txbxContent>
                      <w:p w:rsidR="00FC113D" w:rsidRPr="00FC113D" w:rsidRDefault="00FC113D"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v:textbox>
                </v:oval>
                <v:oval id="Oval 374" o:spid="_x0000_s1104" style="position:absolute;left:26946;top:16871;width:8293;height:6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1AcUA&#10;AADcAAAADwAAAGRycy9kb3ducmV2LnhtbESPQWsCMRSE74X+h/AK3mp2XVFZjSJKrQcRqoLXx+Z1&#10;szR5WTapbv+9KRR6HGbmG2ax6p0VN+pC41lBPsxAEFdeN1wruJzfXmcgQkTWaD2Tgh8KsFo+Py2w&#10;1P7OH3Q7xVokCIcSFZgY21LKUBlyGIa+JU7ep+8cxiS7WuoO7wnurBxl2UQ6bDgtGGxpY6j6On07&#10;BedsnG+vh2O0o9wWu/ejmRVbo9TgpV/PQUTq43/4r73XCorp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6/UBxQAAANwAAAAPAAAAAAAAAAAAAAAAAJgCAABkcnMv&#10;ZG93bnJldi54bWxQSwUGAAAAAAQABAD1AAAAigMAAAAA&#10;" filled="f" strokecolor="black [3213]" strokeweight=".25pt">
                  <v:textbox>
                    <w:txbxContent>
                      <w:p w:rsidR="006671B7" w:rsidRPr="006671B7" w:rsidRDefault="006671B7"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v:textbox>
                </v:oval>
                <v:oval id="Oval 375" o:spid="_x0000_s1105" style="position:absolute;left:33042;top:14585;width:8293;height:6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dQmsUA&#10;AADcAAAADwAAAGRycy9kb3ducmV2LnhtbESPQWsCMRSE70L/Q3gFb5pdt1rZGqUobT2IUC30+ti8&#10;bpYmL8sm1fXfm4LgcZiZb5jFqndWnKgLjWcF+TgDQVx53XCt4Ov4NpqDCBFZo/VMCi4UYLV8GCyw&#10;1P7Mn3Q6xFokCIcSFZgY21LKUBlyGMa+JU7ej+8cxiS7WuoOzwnurJxk2Uw6bDgtGGxpbaj6Pfw5&#10;BcfsKd987/bRTnJbvH/szbzYGKWGj/3rC4hIfbyHb+2tVlA8T+H/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p1CaxQAAANwAAAAPAAAAAAAAAAAAAAAAAJgCAABkcnMv&#10;ZG93bnJldi54bWxQSwUGAAAAAAQABAD1AAAAigMAAAAA&#10;" filled="f" strokecolor="black [3213]" strokeweight=".25pt">
                  <v:textbox>
                    <w:txbxContent>
                      <w:p w:rsidR="006671B7" w:rsidRDefault="006671B7"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v:oval id="Oval 376" o:spid="_x0000_s1106" style="position:absolute;left:9508;top:1898;width:17438;height:14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O7cUA&#10;AADcAAAADwAAAGRycy9kb3ducmV2LnhtbESPQWsCMRSE7wX/Q3iCt5pdV6xsjSJKtYciVAu9PjbP&#10;zWLysmxSXf+9KRR6HGbmG2ax6p0VV+pC41lBPs5AEFdeN1wr+Dq9Pc9BhIis0XomBXcKsFoOnhZY&#10;an/jT7oeYy0ShEOJCkyMbSllqAw5DGPfEifv7DuHMcmulrrDW4I7KydZNpMOG04LBlvaGKouxx+n&#10;4JRN8+33xyHaSW6L3f5g5sXWKDUa9utXEJH6+B/+a79rBcXLD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dc7txQAAANwAAAAPAAAAAAAAAAAAAAAAAJgCAABkcnMv&#10;ZG93bnJldi54bWxQSwUGAAAAAAQABAD1AAAAigMAAAAA&#10;" filled="f" strokecolor="black [3213]" strokeweight=".25pt">
                  <v:textbox>
                    <w:txbxContent>
                      <w:p w:rsidR="006671B7" w:rsidRDefault="006671B7" w:rsidP="006671B7">
                        <w:pPr>
                          <w:pStyle w:val="NormalWeb"/>
                          <w:spacing w:before="0" w:beforeAutospacing="0" w:after="0" w:afterAutospacing="0"/>
                        </w:pPr>
                        <w:r>
                          <w:rPr>
                            <w:rFonts w:ascii="Arial" w:eastAsia="Times New Roman" w:hAnsi="Arial"/>
                          </w:rPr>
                          <w:t> </w:t>
                        </w:r>
                      </w:p>
                    </w:txbxContent>
                  </v:textbox>
                </v:oval>
                <v:oval id="Oval 377" o:spid="_x0000_s1107" style="position:absolute;left:11604;top:3053;width:8293;height:6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rdsUA&#10;AADcAAAADwAAAGRycy9kb3ducmV2LnhtbESPQWsCMRSE74X+h/AK3mp23VJla5SiaD0UQS30+ti8&#10;bpYmL8sm6vrvjSB4HGbmG2Y6750VJ+pC41lBPsxAEFdeN1wr+DmsXicgQkTWaD2TggsFmM+en6ZY&#10;an/mHZ32sRYJwqFEBSbGtpQyVIYchqFviZP35zuHMcmulrrDc4I7K0dZ9i4dNpwWDLa0MFT9749O&#10;wSF7y5e/39toR7kt1l9bMymWRqnBS//5ASJSHx/he3ujFRTjMdzOpCM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Wt2xQAAANwAAAAPAAAAAAAAAAAAAAAAAJgCAABkcnMv&#10;ZG93bnJldi54bWxQSwUGAAAAAAQABAD1AAAAigMAAAAA&#10;" filled="f" strokecolor="black [3213]" strokeweight=".25pt">
                  <v:textbox>
                    <w:txbxContent>
                      <w:p w:rsidR="006671B7" w:rsidRDefault="006671B7"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v:textbox>
                </v:oval>
                <v:oval id="Oval 378" o:spid="_x0000_s1108" style="position:absolute;left:11604;top:7911;width:8293;height:6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BMIA&#10;AADcAAAADwAAAGRycy9kb3ducmV2LnhtbERPz2vCMBS+D/wfwhN2m2mtbFKNIpNND0OYCl4fzbMp&#10;Ji+lybT7781B8Pjx/Z4ve2fFlbrQeFaQjzIQxJXXDdcKjoevtymIEJE1Ws+k4J8CLBeDlzmW2t/4&#10;l677WIsUwqFEBSbGtpQyVIYchpFviRN39p3DmGBXS93hLYU7K8dZ9i4dNpwaDLb0aai67P+cgkM2&#10;ydenn12049wW35udmRZro9TrsF/NQETq41P8cG+1guIjrU1n0h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pv8EwgAAANwAAAAPAAAAAAAAAAAAAAAAAJgCAABkcnMvZG93&#10;bnJldi54bWxQSwUGAAAAAAQABAD1AAAAhwMAAAAA&#10;" filled="f" strokecolor="black [3213]" strokeweight=".25pt">
                  <v:textbox>
                    <w:txbxContent>
                      <w:p w:rsidR="006671B7" w:rsidRDefault="006671B7" w:rsidP="006671B7">
                        <w:pPr>
                          <w:pStyle w:val="NormalWeb"/>
                          <w:spacing w:before="0" w:beforeAutospacing="0" w:after="0" w:afterAutospacing="0"/>
                        </w:pPr>
                        <w:r>
                          <w:rPr>
                            <w:rFonts w:ascii="Arial" w:eastAsia="Times New Roman" w:hAnsi="Arial"/>
                            <w:color w:val="000000"/>
                            <w:sz w:val="16"/>
                            <w:szCs w:val="16"/>
                            <w:lang w:val="fr-BE"/>
                          </w:rPr>
                          <w:t>Claims</w:t>
                        </w:r>
                      </w:p>
                    </w:txbxContent>
                  </v:textbox>
                </v:oval>
                <v:oval id="Oval 379" o:spid="_x0000_s1109" style="position:absolute;left:17700;top:5625;width:8293;height:6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an8YA&#10;AADcAAAADwAAAGRycy9kb3ducmV2LnhtbESPT2sCMRTE74LfIbyCt5pdt6jdGkWUth5E8A/0+ti8&#10;bpYmL8sm1e23bwoFj8PM/IZZrHpnxZW60HhWkI8zEMSV1w3XCi7n18c5iBCRNVrPpOCHAqyWw8EC&#10;S+1vfKTrKdYiQTiUqMDE2JZShsqQwzD2LXHyPn3nMCbZ1VJ3eEtwZ+Uky6bSYcNpwWBLG0PV1+nb&#10;KThnT/n2Y3+IdpLb4u39YObF1ig1eujXLyAi9fEe/m/vtIJi9gx/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pan8YAAADcAAAADwAAAAAAAAAAAAAAAACYAgAAZHJz&#10;L2Rvd25yZXYueG1sUEsFBgAAAAAEAAQA9QAAAIsDAAAAAA==&#10;" filled="f" strokecolor="black [3213]" strokeweight=".25pt">
                  <v:textbox>
                    <w:txbxContent>
                      <w:p w:rsidR="006671B7" w:rsidRDefault="006671B7"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w10:anchorlock/>
              </v:group>
            </w:pict>
          </mc:Fallback>
        </mc:AlternateContent>
      </w:r>
    </w:p>
    <w:p w:rsidR="00B96B49" w:rsidRDefault="00B96B49" w:rsidP="003A5362">
      <w:pPr>
        <w:pStyle w:val="NoSpacing"/>
        <w:rPr>
          <w:lang w:val="fr-BE"/>
        </w:rPr>
      </w:pPr>
    </w:p>
    <w:p w:rsidR="00511F1B" w:rsidRDefault="00A01736" w:rsidP="003A5362">
      <w:pPr>
        <w:pStyle w:val="NoSpacing"/>
      </w:pPr>
      <w:r w:rsidRPr="00A01736">
        <w:t xml:space="preserve">In order to help you identifying policy and their rules, </w:t>
      </w:r>
      <w:r w:rsidR="002641CD">
        <w:t>you can read the scenario below.</w:t>
      </w:r>
    </w:p>
    <w:p w:rsidR="002641CD" w:rsidRDefault="002641CD" w:rsidP="003A5362">
      <w:pPr>
        <w:pStyle w:val="NoSpacing"/>
      </w:pPr>
    </w:p>
    <w:p w:rsidR="00D918F7" w:rsidRPr="002641CD" w:rsidRDefault="002641CD" w:rsidP="003A5362">
      <w:pPr>
        <w:pStyle w:val="NoSpacing"/>
      </w:pPr>
      <w:r w:rsidRPr="002641CD">
        <w:rPr>
          <w:u w:val="single"/>
        </w:rPr>
        <w:t>Problematic</w:t>
      </w:r>
      <w:r>
        <w:t xml:space="preserve"> : Only the end-user </w:t>
      </w:r>
      <w:r w:rsidRPr="009128F9">
        <w:rPr>
          <w:u w:val="single"/>
        </w:rPr>
        <w:t>thabart</w:t>
      </w:r>
      <w:r>
        <w:t xml:space="preserve"> of the application </w:t>
      </w:r>
      <w:r w:rsidRPr="009128F9">
        <w:rPr>
          <w:u w:val="single"/>
        </w:rPr>
        <w:t>Sample Client</w:t>
      </w:r>
      <w:r>
        <w:t xml:space="preserve"> is allowed to </w:t>
      </w:r>
      <w:r w:rsidRPr="002641CD">
        <w:rPr>
          <w:u w:val="single"/>
        </w:rPr>
        <w:t>view his bank</w:t>
      </w:r>
      <w:r>
        <w:t xml:space="preserve"> account </w:t>
      </w:r>
      <w:r w:rsidR="00960CF6" w:rsidRPr="002641CD">
        <w:rPr>
          <w:u w:val="single"/>
        </w:rPr>
        <w:t>N°</w:t>
      </w:r>
      <w:r w:rsidR="001F46E7" w:rsidRPr="002641CD">
        <w:rPr>
          <w:u w:val="single"/>
        </w:rPr>
        <w:t>12345</w:t>
      </w:r>
      <w:r w:rsidR="001F46E7" w:rsidRPr="002641CD">
        <w:t>.</w:t>
      </w:r>
    </w:p>
    <w:p w:rsidR="00793020" w:rsidRDefault="00793020" w:rsidP="003A5362">
      <w:pPr>
        <w:pStyle w:val="NoSpacing"/>
      </w:pPr>
    </w:p>
    <w:p w:rsidR="002B1259" w:rsidRPr="005806F9" w:rsidRDefault="002641CD" w:rsidP="00DC1CB9">
      <w:pPr>
        <w:pStyle w:val="NoSpacing"/>
      </w:pPr>
      <w:r w:rsidRPr="002641CD">
        <w:rPr>
          <w:u w:val="single"/>
        </w:rPr>
        <w:t>Solution</w:t>
      </w:r>
      <w:r>
        <w:t xml:space="preserve"> : In</w:t>
      </w:r>
      <w:r w:rsidR="0079550E">
        <w:t xml:space="preserve"> the</w:t>
      </w:r>
      <w:r>
        <w:t xml:space="preserve"> first place the identities should be identified and classified by their nature. </w:t>
      </w:r>
      <w:r w:rsidR="00DC1CB9">
        <w:t>There are four import</w:t>
      </w:r>
      <w:r w:rsidR="00C11854">
        <w:t xml:space="preserve">ant information in the scenario, they are underlined in the text. </w:t>
      </w:r>
      <w:r w:rsidR="005806F9">
        <w:t>Thanks to the decision table it was possible to classified them.</w:t>
      </w:r>
    </w:p>
    <w:p w:rsidR="00975821" w:rsidRPr="005806F9" w:rsidRDefault="00975821" w:rsidP="003A5362">
      <w:pPr>
        <w:pStyle w:val="NoSpacing"/>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Pr="007E6221" w:rsidRDefault="008B7A75" w:rsidP="008B7A75">
            <w:pPr>
              <w:pStyle w:val="NoSpacing"/>
            </w:pPr>
            <w:r w:rsidRPr="007E6221">
              <w:t xml:space="preserve">What is the identity of your resource to </w:t>
            </w:r>
            <w:r w:rsidRPr="007E6221">
              <w:lastRenderedPageBreak/>
              <w:t>protect ?</w:t>
            </w:r>
          </w:p>
        </w:tc>
        <w:tc>
          <w:tcPr>
            <w:tcW w:w="4428" w:type="dxa"/>
          </w:tcPr>
          <w:p w:rsidR="00E41581" w:rsidRDefault="008B7A75" w:rsidP="00BC1948">
            <w:pPr>
              <w:pStyle w:val="NoSpacing"/>
              <w:rPr>
                <w:lang w:val="fr-BE"/>
              </w:rPr>
            </w:pPr>
            <w:r>
              <w:rPr>
                <w:lang w:val="fr-BE"/>
              </w:rPr>
              <w:lastRenderedPageBreak/>
              <w:t xml:space="preserve">Resource </w:t>
            </w:r>
            <w:r w:rsidR="00BC1948">
              <w:rPr>
                <w:lang w:val="fr-BE"/>
              </w:rPr>
              <w:t>identifier</w:t>
            </w:r>
          </w:p>
        </w:tc>
      </w:tr>
      <w:tr w:rsidR="00E41581" w:rsidTr="00E41581">
        <w:tc>
          <w:tcPr>
            <w:tcW w:w="4428" w:type="dxa"/>
          </w:tcPr>
          <w:p w:rsidR="00E41581" w:rsidRPr="008B7A75" w:rsidRDefault="008B7A75" w:rsidP="003A5362">
            <w:pPr>
              <w:pStyle w:val="NoSpacing"/>
            </w:pPr>
            <w:r w:rsidRPr="008B7A75">
              <w:lastRenderedPageBreak/>
              <w:t>What is the identity of your client ?</w:t>
            </w:r>
          </w:p>
        </w:tc>
        <w:tc>
          <w:tcPr>
            <w:tcW w:w="4428" w:type="dxa"/>
          </w:tcPr>
          <w:p w:rsidR="00E41581" w:rsidRDefault="008B7A75" w:rsidP="003A5362">
            <w:pPr>
              <w:pStyle w:val="NoSpacing"/>
              <w:rPr>
                <w:lang w:val="fr-BE"/>
              </w:rPr>
            </w:pPr>
            <w:r>
              <w:rPr>
                <w:lang w:val="fr-BE"/>
              </w:rPr>
              <w:t>Client Identifier</w:t>
            </w:r>
          </w:p>
        </w:tc>
      </w:tr>
      <w:tr w:rsidR="004050E7" w:rsidTr="00E41581">
        <w:tc>
          <w:tcPr>
            <w:tcW w:w="4428" w:type="dxa"/>
          </w:tcPr>
          <w:p w:rsidR="004050E7" w:rsidRPr="004D2A79" w:rsidRDefault="004D2A79" w:rsidP="003A5362">
            <w:pPr>
              <w:pStyle w:val="NoSpacing"/>
            </w:pPr>
            <w:r w:rsidRPr="004D2A79">
              <w:t xml:space="preserve">Which actions do-you want to perform </w:t>
            </w:r>
            <w:r>
              <w:t>on the resource ?</w:t>
            </w:r>
          </w:p>
        </w:tc>
        <w:tc>
          <w:tcPr>
            <w:tcW w:w="4428" w:type="dxa"/>
          </w:tcPr>
          <w:p w:rsidR="004050E7" w:rsidRDefault="004D2A79" w:rsidP="003A5362">
            <w:pPr>
              <w:pStyle w:val="NoSpacing"/>
              <w:rPr>
                <w:lang w:val="fr-BE"/>
              </w:rPr>
            </w:pPr>
            <w:r>
              <w:rPr>
                <w:lang w:val="fr-BE"/>
              </w:rPr>
              <w:t>Permissions</w:t>
            </w:r>
          </w:p>
        </w:tc>
      </w:tr>
      <w:tr w:rsidR="004050E7" w:rsidRPr="004D2A79" w:rsidTr="00E41581">
        <w:tc>
          <w:tcPr>
            <w:tcW w:w="4428" w:type="dxa"/>
          </w:tcPr>
          <w:p w:rsidR="004050E7" w:rsidRPr="004D2A79" w:rsidRDefault="004D2A79" w:rsidP="00231A27">
            <w:pPr>
              <w:pStyle w:val="NoSpacing"/>
            </w:pPr>
            <w:r w:rsidRPr="007E6221">
              <w:t xml:space="preserve">Do-you want to restrict access to one or more users ? </w:t>
            </w:r>
            <w:r w:rsidRPr="004D2A79">
              <w:t xml:space="preserve">If yes, which information can be used to identify them ? </w:t>
            </w:r>
            <w:r>
              <w:t>For example : role</w:t>
            </w:r>
            <w:r w:rsidR="00231A27">
              <w:t xml:space="preserve"> or geographical position ?</w:t>
            </w:r>
            <w:r w:rsidR="002E0EE3" w:rsidRPr="004D2A79">
              <w:t xml:space="preserve"> </w:t>
            </w:r>
          </w:p>
        </w:tc>
        <w:tc>
          <w:tcPr>
            <w:tcW w:w="4428" w:type="dxa"/>
          </w:tcPr>
          <w:p w:rsidR="004050E7" w:rsidRDefault="002F7223" w:rsidP="003A5362">
            <w:pPr>
              <w:pStyle w:val="NoSpacing"/>
              <w:rPr>
                <w:lang w:val="fr-BE"/>
              </w:rPr>
            </w:pPr>
            <w:r>
              <w:rPr>
                <w:lang w:val="fr-BE"/>
              </w:rPr>
              <w:t>Claims</w:t>
            </w:r>
          </w:p>
        </w:tc>
      </w:tr>
      <w:tr w:rsidR="002B1CBC" w:rsidRPr="004D2A79" w:rsidTr="00E41581">
        <w:tc>
          <w:tcPr>
            <w:tcW w:w="4428" w:type="dxa"/>
          </w:tcPr>
          <w:p w:rsidR="002B1CBC" w:rsidRPr="007E6221" w:rsidRDefault="00B07257" w:rsidP="00B07257">
            <w:pPr>
              <w:pStyle w:val="NoSpacing"/>
            </w:pPr>
            <w:r w:rsidRPr="007E6221">
              <w:t>Can-you identify the nature of your resource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82226A" w:rsidP="003A5362">
      <w:pPr>
        <w:pStyle w:val="NoSpacing"/>
        <w:rPr>
          <w:lang w:val="fr-BE"/>
        </w:rPr>
      </w:pPr>
      <w:r>
        <w:rPr>
          <w:lang w:val="fr-BE"/>
        </w:rPr>
        <w:t>Classified information</w:t>
      </w:r>
      <w:r w:rsidR="002F7223">
        <w:rPr>
          <w:lang w:val="fr-BE"/>
        </w:rPr>
        <w:t> :</w:t>
      </w:r>
    </w:p>
    <w:p w:rsidR="002F7223" w:rsidRDefault="00BC1948" w:rsidP="002F7223">
      <w:pPr>
        <w:pStyle w:val="NoSpacing"/>
        <w:numPr>
          <w:ilvl w:val="0"/>
          <w:numId w:val="1"/>
        </w:numPr>
        <w:rPr>
          <w:lang w:val="fr-BE"/>
        </w:rPr>
      </w:pPr>
      <w:r>
        <w:rPr>
          <w:lang w:val="fr-BE"/>
        </w:rPr>
        <w:t>Resource identifier</w:t>
      </w:r>
      <w:r w:rsidR="002F7223">
        <w:rPr>
          <w:lang w:val="fr-BE"/>
        </w:rPr>
        <w:t> : N°12345</w:t>
      </w:r>
    </w:p>
    <w:p w:rsidR="002F7223" w:rsidRDefault="002F7223" w:rsidP="002F7223">
      <w:pPr>
        <w:pStyle w:val="NoSpacing"/>
        <w:numPr>
          <w:ilvl w:val="0"/>
          <w:numId w:val="1"/>
        </w:numPr>
        <w:rPr>
          <w:lang w:val="fr-BE"/>
        </w:rPr>
      </w:pPr>
      <w:r>
        <w:rPr>
          <w:lang w:val="fr-BE"/>
        </w:rPr>
        <w:t>Client Id : Sample Client</w:t>
      </w:r>
    </w:p>
    <w:p w:rsidR="002F7223" w:rsidRDefault="002F7223" w:rsidP="002F7223">
      <w:pPr>
        <w:pStyle w:val="NoSpacing"/>
        <w:numPr>
          <w:ilvl w:val="0"/>
          <w:numId w:val="1"/>
        </w:numPr>
        <w:rPr>
          <w:lang w:val="fr-BE"/>
        </w:rPr>
      </w:pPr>
      <w:r>
        <w:rPr>
          <w:lang w:val="fr-BE"/>
        </w:rPr>
        <w:t xml:space="preserve">Permissions : </w:t>
      </w:r>
      <w:r w:rsidR="00BC1948">
        <w:rPr>
          <w:lang w:val="fr-BE"/>
        </w:rPr>
        <w:t>view / read</w:t>
      </w:r>
    </w:p>
    <w:p w:rsidR="002F7223" w:rsidRDefault="002F7223" w:rsidP="002F7223">
      <w:pPr>
        <w:pStyle w:val="NoSpacing"/>
        <w:numPr>
          <w:ilvl w:val="0"/>
          <w:numId w:val="1"/>
        </w:numPr>
        <w:rPr>
          <w:lang w:val="fr-BE"/>
        </w:rPr>
      </w:pPr>
      <w:r>
        <w:rPr>
          <w:lang w:val="fr-BE"/>
        </w:rPr>
        <w:t>Claims : thabart</w:t>
      </w:r>
    </w:p>
    <w:p w:rsidR="00511D6A" w:rsidRDefault="00511D6A" w:rsidP="002F7223">
      <w:pPr>
        <w:pStyle w:val="NoSpacing"/>
        <w:numPr>
          <w:ilvl w:val="0"/>
          <w:numId w:val="1"/>
        </w:numPr>
        <w:rPr>
          <w:lang w:val="fr-BE"/>
        </w:rPr>
      </w:pPr>
      <w:r>
        <w:rPr>
          <w:lang w:val="fr-BE"/>
        </w:rPr>
        <w:t xml:space="preserve">Nature : </w:t>
      </w:r>
      <w:r w:rsidR="00B825AD">
        <w:rPr>
          <w:lang w:val="fr-BE"/>
        </w:rPr>
        <w:t>BankAccount</w:t>
      </w:r>
    </w:p>
    <w:p w:rsidR="00FA6018" w:rsidRDefault="00FA6018" w:rsidP="00FA6018">
      <w:pPr>
        <w:pStyle w:val="NoSpacing"/>
        <w:rPr>
          <w:lang w:val="fr-BE"/>
        </w:rPr>
      </w:pPr>
    </w:p>
    <w:p w:rsidR="00734EA8" w:rsidRDefault="00734EA8" w:rsidP="00FA6018">
      <w:pPr>
        <w:pStyle w:val="NoSpacing"/>
      </w:pPr>
      <w:r w:rsidRPr="00734EA8">
        <w:t xml:space="preserve">When you have finished with </w:t>
      </w:r>
      <w:r w:rsidR="00B86072">
        <w:t>the</w:t>
      </w:r>
      <w:r w:rsidRPr="00734EA8">
        <w:t xml:space="preserve"> resource classification,</w:t>
      </w:r>
      <w:r w:rsidR="00551F66">
        <w:t xml:space="preserve"> you can go to the second step.</w:t>
      </w:r>
    </w:p>
    <w:p w:rsidR="00551F66" w:rsidRDefault="00551F66" w:rsidP="00FA6018">
      <w:pPr>
        <w:pStyle w:val="NoSpacing"/>
      </w:pPr>
    </w:p>
    <w:p w:rsidR="00734EA8" w:rsidRDefault="00734EA8" w:rsidP="00FA6018">
      <w:pPr>
        <w:pStyle w:val="NoSpacing"/>
      </w:pPr>
      <w:r>
        <w:t xml:space="preserve">A resource needs to be created, </w:t>
      </w:r>
      <w:r w:rsidR="00551F66">
        <w:t>first add a “BankAccount” folder into the “resources”</w:t>
      </w:r>
      <w:r w:rsidR="00845F53">
        <w:t xml:space="preserve"> directory, </w:t>
      </w:r>
      <w:r w:rsidR="00280EEF">
        <w:t xml:space="preserve">it should </w:t>
      </w:r>
      <w:r w:rsidR="00C8729A">
        <w:t>match</w:t>
      </w:r>
      <w:r w:rsidR="00146F33">
        <w:t xml:space="preserve"> with</w:t>
      </w:r>
      <w:r w:rsidR="00280EEF">
        <w:t xml:space="preserve"> the </w:t>
      </w:r>
      <w:r w:rsidR="002132C1">
        <w:t>nature of a resource</w:t>
      </w:r>
      <w:r w:rsidR="00551F66">
        <w:t>.</w:t>
      </w:r>
    </w:p>
    <w:p w:rsidR="005E1EE9" w:rsidRDefault="006C03EC" w:rsidP="00FA6018">
      <w:pPr>
        <w:pStyle w:val="NoSpacing"/>
      </w:pPr>
      <w:r>
        <w:t>Navigate to the new directory and create a file named “</w:t>
      </w:r>
      <w:r w:rsidRPr="006C03EC">
        <w:t>N°12345</w:t>
      </w:r>
      <w:r>
        <w:t xml:space="preserve">”, </w:t>
      </w:r>
      <w:r w:rsidR="00290C8E">
        <w:t xml:space="preserve">same </w:t>
      </w:r>
      <w:r w:rsidR="00001F2E">
        <w:t>value</w:t>
      </w:r>
      <w:r w:rsidR="00B36577">
        <w:t xml:space="preserve"> </w:t>
      </w:r>
      <w:r w:rsidR="0072677E">
        <w:t xml:space="preserve">as </w:t>
      </w:r>
      <w:r w:rsidR="00D67136">
        <w:t>the</w:t>
      </w:r>
      <w:r>
        <w:t xml:space="preserve"> resource identifier.</w:t>
      </w:r>
    </w:p>
    <w:p w:rsidR="00054456" w:rsidRPr="007E6221" w:rsidRDefault="00054456" w:rsidP="00573BB1"/>
    <w:p w:rsidR="00D24F0B" w:rsidRDefault="00640765" w:rsidP="00640765">
      <w:pPr>
        <w:jc w:val="center"/>
        <w:rPr>
          <w:lang w:val="fr-BE"/>
        </w:rPr>
      </w:pPr>
      <w:r>
        <w:rPr>
          <w:noProof/>
        </w:rPr>
        <w:drawing>
          <wp:inline distT="0" distB="0" distL="0" distR="0" wp14:anchorId="36C38922" wp14:editId="0670A5E3">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7E6C3E" w:rsidRDefault="0027007D" w:rsidP="00573BB1">
      <w:r w:rsidRPr="0027007D">
        <w:t xml:space="preserve">Finally open the authorization policy editor and add a new rule. </w:t>
      </w:r>
      <w:r w:rsidR="00167941">
        <w:t xml:space="preserve">Below </w:t>
      </w:r>
      <w:r w:rsidR="00167941" w:rsidRPr="00167941">
        <w:rPr>
          <w:i/>
        </w:rPr>
        <w:t>allowed clients</w:t>
      </w:r>
      <w:r w:rsidR="00167941">
        <w:t xml:space="preserve"> </w:t>
      </w:r>
      <w:r w:rsidR="007E6C3E">
        <w:t>select the authorized clients, in our case the client is “Sample Client”.</w:t>
      </w:r>
    </w:p>
    <w:p w:rsidR="00167941" w:rsidRDefault="007E6C3E" w:rsidP="00573BB1">
      <w:r>
        <w:t>Under the sub-title “allowed claims” select “sub” et fill-in the field with “thabart”, then click on “Add” to add the claim into the list.</w:t>
      </w:r>
    </w:p>
    <w:p w:rsidR="007E6C3E" w:rsidRDefault="007E6C3E" w:rsidP="00573BB1"/>
    <w:p w:rsidR="00AC6691" w:rsidRPr="007E6221" w:rsidRDefault="00BD6AAB" w:rsidP="00BD6AAB">
      <w:r>
        <w:t xml:space="preserve">Persist your policy by clicking on </w:t>
      </w:r>
      <w:r w:rsidRPr="00BD6AAB">
        <w:rPr>
          <w:i/>
        </w:rPr>
        <w:t>add rule</w:t>
      </w:r>
      <w:r>
        <w:t xml:space="preserve"> and on </w:t>
      </w:r>
      <w:r w:rsidRPr="00BD6AAB">
        <w:rPr>
          <w:i/>
        </w:rPr>
        <w:t>save</w:t>
      </w:r>
      <w:r>
        <w:t>.</w:t>
      </w:r>
    </w:p>
    <w:p w:rsidR="005F45C3" w:rsidRPr="007E6221" w:rsidRDefault="005F45C3" w:rsidP="00573BB1"/>
    <w:p w:rsidR="000B0257" w:rsidRDefault="00A91F6A" w:rsidP="00A91F6A">
      <w:pPr>
        <w:jc w:val="center"/>
        <w:rPr>
          <w:lang w:val="fr-BE"/>
        </w:rPr>
      </w:pPr>
      <w:r>
        <w:rPr>
          <w:noProof/>
        </w:rPr>
        <w:lastRenderedPageBreak/>
        <w:drawing>
          <wp:inline distT="0" distB="0" distL="0" distR="0" wp14:anchorId="2A98A259" wp14:editId="3C99029B">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7E6221" w:rsidRDefault="005331F8" w:rsidP="00EA647A">
      <w:r w:rsidRPr="005331F8">
        <w:t>A red square is displayed around a resource with an authorization policy applied on it.</w:t>
      </w:r>
    </w:p>
    <w:p w:rsidR="00B73C69" w:rsidRPr="007E6221" w:rsidRDefault="00B73C69" w:rsidP="00EA647A"/>
    <w:p w:rsidR="00B73C69" w:rsidRDefault="00B73C69" w:rsidP="00B73C69">
      <w:pPr>
        <w:jc w:val="center"/>
        <w:rPr>
          <w:lang w:val="fr-BE"/>
        </w:rPr>
      </w:pPr>
      <w:r>
        <w:rPr>
          <w:noProof/>
        </w:rPr>
        <w:drawing>
          <wp:inline distT="0" distB="0" distL="0" distR="0" wp14:anchorId="5505B8B8" wp14:editId="578C3E76">
            <wp:extent cx="1247775" cy="8477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a:ln>
                      <a:noFill/>
                    </a:ln>
                  </pic:spPr>
                </pic:pic>
              </a:graphicData>
            </a:graphic>
          </wp:inline>
        </w:drawing>
      </w:r>
    </w:p>
    <w:p w:rsidR="00B73C69" w:rsidRPr="00BC3B9F" w:rsidRDefault="00B73C69" w:rsidP="00EA647A">
      <w:pPr>
        <w:rPr>
          <w:sz w:val="22"/>
          <w:lang w:val="fr-BE"/>
        </w:rPr>
      </w:pPr>
    </w:p>
    <w:p w:rsidR="00730F3A" w:rsidRPr="007E6221" w:rsidRDefault="00730F3A" w:rsidP="00711543">
      <w:pPr>
        <w:pStyle w:val="Heading3"/>
      </w:pPr>
      <w:bookmarkStart w:id="21" w:name="_Toc460858213"/>
      <w:r w:rsidRPr="007E6221">
        <w:t xml:space="preserve">Action : </w:t>
      </w:r>
      <w:r w:rsidR="0010562B" w:rsidRPr="007E6221">
        <w:t>Select all resources</w:t>
      </w:r>
      <w:bookmarkEnd w:id="21"/>
    </w:p>
    <w:p w:rsidR="00730F3A" w:rsidRPr="007E6221" w:rsidRDefault="00730F3A" w:rsidP="00730F3A">
      <w:pPr>
        <w:pStyle w:val="NoSpacing"/>
      </w:pPr>
    </w:p>
    <w:p w:rsidR="00154D4E" w:rsidRPr="00A37EA5" w:rsidRDefault="00A37EA5" w:rsidP="00A37EA5">
      <w:pPr>
        <w:pStyle w:val="NoSpacing"/>
      </w:pPr>
      <w:r w:rsidRPr="00A37EA5">
        <w:t xml:space="preserve">To select all resources press </w:t>
      </w:r>
      <w:r w:rsidR="00B54BE3" w:rsidRPr="00A37EA5">
        <w:rPr>
          <w:i/>
        </w:rPr>
        <w:t>CTRL+A</w:t>
      </w:r>
      <w:r w:rsidR="00B54BE3" w:rsidRPr="00A37EA5">
        <w:t>.</w:t>
      </w:r>
    </w:p>
    <w:p w:rsidR="00BE65F1" w:rsidRDefault="00BE65F1" w:rsidP="00730F3A">
      <w:pPr>
        <w:pStyle w:val="NoSpacing"/>
      </w:pPr>
    </w:p>
    <w:p w:rsidR="00BE65F1" w:rsidRPr="00CA09C7" w:rsidRDefault="00A37EA5" w:rsidP="00A37EA5">
      <w:pPr>
        <w:pStyle w:val="NoSpacing"/>
      </w:pPr>
      <w:r>
        <w:t xml:space="preserve">You probably noticed that the actions available in the assets directory have not been described, it will be the object of the next </w:t>
      </w:r>
      <w:r w:rsidR="00277B5C">
        <w:t>chapter</w:t>
      </w:r>
      <w:r>
        <w:t>.</w:t>
      </w:r>
    </w:p>
    <w:p w:rsidR="00BE65F1" w:rsidRPr="00CA09C7" w:rsidRDefault="00BE65F1" w:rsidP="00730F3A">
      <w:pPr>
        <w:pStyle w:val="NoSpacing"/>
      </w:pPr>
    </w:p>
    <w:p w:rsidR="00BE65F1" w:rsidRPr="00CA09C7" w:rsidRDefault="00BE65F1" w:rsidP="00730F3A">
      <w:pPr>
        <w:pStyle w:val="NoSpacing"/>
        <w:sectPr w:rsidR="00BE65F1" w:rsidRPr="00CA09C7" w:rsidSect="00D03EF9">
          <w:pgSz w:w="12240" w:h="15840"/>
          <w:pgMar w:top="1440" w:right="1800" w:bottom="1440" w:left="1800" w:header="708" w:footer="708" w:gutter="0"/>
          <w:cols w:space="708"/>
          <w:docGrid w:linePitch="360"/>
        </w:sectPr>
      </w:pPr>
    </w:p>
    <w:p w:rsidR="00BE65F1" w:rsidRPr="00536A72" w:rsidRDefault="00323DB0" w:rsidP="002230CA">
      <w:pPr>
        <w:pStyle w:val="Heading2"/>
        <w:rPr>
          <w:lang w:val="fr-BE"/>
        </w:rPr>
      </w:pPr>
      <w:bookmarkStart w:id="22" w:name="_Toc460858214"/>
      <w:r>
        <w:rPr>
          <w:lang w:val="fr-BE"/>
        </w:rPr>
        <w:lastRenderedPageBreak/>
        <w:t>Edit UMA &amp; OPENID assets</w:t>
      </w:r>
      <w:bookmarkEnd w:id="22"/>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A4529FB" wp14:editId="0A68585B">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C5630" w:rsidRDefault="007C5630"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25E35" w:rsidRDefault="007C5630" w:rsidP="00B52ACE">
                              <w:pPr>
                                <w:jc w:val="center"/>
                                <w:rPr>
                                  <w:color w:val="000000" w:themeColor="text1"/>
                                  <w:sz w:val="18"/>
                                  <w:szCs w:val="18"/>
                                  <w:lang w:val="fr-BE"/>
                                </w:rPr>
                              </w:pPr>
                              <w:r>
                                <w:rPr>
                                  <w:color w:val="000000" w:themeColor="text1"/>
                                  <w:sz w:val="18"/>
                                  <w:szCs w:val="18"/>
                                  <w:lang w:val="fr-BE"/>
                                </w:rPr>
                                <w:t>Delete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2721E8" w:rsidRDefault="007C5630"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Add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01708E" w:rsidRDefault="007C5630"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621800" w:rsidRDefault="007C5630"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0F78A9" w:rsidRDefault="000F78A9"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Delete one or more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D6E08" w:rsidRDefault="000F78A9" w:rsidP="00D80B09">
                              <w:pPr>
                                <w:pStyle w:val="NormalWeb"/>
                                <w:spacing w:before="0" w:beforeAutospacing="0" w:after="0" w:afterAutospacing="0"/>
                                <w:jc w:val="center"/>
                              </w:pPr>
                              <w:r w:rsidRPr="00FD6E08">
                                <w:rPr>
                                  <w:rFonts w:ascii="Arial" w:eastAsia="Times New Roman" w:hAnsi="Arial"/>
                                  <w:color w:val="000000"/>
                                  <w:sz w:val="18"/>
                                  <w:szCs w:val="18"/>
                                </w:rPr>
                                <w:t>Delete one or more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0F78A9" w:rsidRDefault="000F78A9"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35D20" w:rsidRDefault="007C5630"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Delete or more authorization policies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935D20" w:rsidRDefault="007C5630"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Display </w:t>
                              </w:r>
                              <w:r w:rsidR="00764CB5">
                                <w:rPr>
                                  <w:rFonts w:ascii="Arial" w:eastAsia="Times New Roman" w:hAnsi="Arial"/>
                                  <w:color w:val="000000"/>
                                  <w:sz w:val="18"/>
                                  <w:szCs w:val="18"/>
                                  <w:lang w:val="fr-BE"/>
                                </w:rPr>
                                <w:t>authorization 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0F78A9" w:rsidRDefault="004D573B" w:rsidP="00935D20">
                              <w:pPr>
                                <w:pStyle w:val="NormalWeb"/>
                                <w:spacing w:before="0" w:beforeAutospacing="0" w:after="0" w:afterAutospacing="0"/>
                                <w:jc w:val="center"/>
                              </w:pPr>
                              <w:r w:rsidRPr="000F78A9">
                                <w:rPr>
                                  <w:rFonts w:ascii="Arial" w:eastAsia="Times New Roman" w:hAnsi="Arial"/>
                                  <w:color w:val="000000"/>
                                  <w:sz w:val="18"/>
                                  <w:szCs w:val="18"/>
                                </w:rPr>
                                <w:t xml:space="preserve">Delete one or more </w:t>
                              </w:r>
                              <w:r w:rsidR="008748C4" w:rsidRPr="000F78A9">
                                <w:rPr>
                                  <w:rFonts w:ascii="Arial" w:eastAsia="Times New Roman" w:hAnsi="Arial"/>
                                  <w:color w:val="000000"/>
                                  <w:sz w:val="18"/>
                                  <w:szCs w:val="18"/>
                                </w:rPr>
                                <w:t xml:space="preserve">UMA </w:t>
                              </w:r>
                              <w:r w:rsidRPr="000F78A9">
                                <w:rPr>
                                  <w:rFonts w:ascii="Arial" w:eastAsia="Times New Roman" w:hAnsi="Arial"/>
                                  <w:color w:val="000000"/>
                                  <w:sz w:val="18"/>
                                  <w:szCs w:val="18"/>
                                </w:rPr>
                                <w:t>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C10E8A" w:rsidRDefault="00C10E8A"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Display </w:t>
                              </w:r>
                              <w:r w:rsidR="003671FF">
                                <w:rPr>
                                  <w:rFonts w:ascii="Arial" w:eastAsia="Times New Roman" w:hAnsi="Arial"/>
                                  <w:color w:val="000000"/>
                                  <w:sz w:val="18"/>
                                  <w:szCs w:val="18"/>
                                  <w:lang w:val="fr-BE"/>
                                </w:rPr>
                                <w:t xml:space="preserve">UMA </w:t>
                              </w:r>
                              <w:r>
                                <w:rPr>
                                  <w:rFonts w:ascii="Arial" w:eastAsia="Times New Roman" w:hAnsi="Arial"/>
                                  <w:color w:val="000000"/>
                                  <w:sz w:val="18"/>
                                  <w:szCs w:val="18"/>
                                  <w:lang w:val="fr-BE"/>
                                </w:rPr>
                                <w:t>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12" o:spid="_x0000_s1110"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1" type="#_x0000_t75" style="position:absolute;width:82296;height:42932;visibility:visible;mso-wrap-style:square">
                  <v:fill o:detectmouseclick="t"/>
                  <v:path o:connecttype="none"/>
                </v:shape>
                <v:shapetype id="_x0000_t202" coordsize="21600,21600" o:spt="202" path="m,l,21600r21600,l21600,xe">
                  <v:stroke joinstyle="miter"/>
                  <v:path gradientshapeok="t" o:connecttype="rect"/>
                </v:shapetype>
                <v:shape id="Text Box 20" o:spid="_x0000_s1112" type="#_x0000_t202" style="position:absolute;left:26975;top:12424;width:8185;height:31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UhpsQA&#10;AADbAAAADwAAAGRycy9kb3ducmV2LnhtbESPQWsCMRSE74X+h/AKvdWsChK3RhFB2IM9dFW8Pjav&#10;u4ublzWJuv77plDwOMzMN8xiNdhO3MiH1rGG8SgDQVw503Kt4bDffigQISIb7ByThgcFWC1fXxaY&#10;G3fnb7qVsRYJwiFHDU2MfS5lqBqyGEauJ07ej/MWY5K+lsbjPcFtJydZNpMWW04LDfa0aag6l1er&#10;4WszL1UxefjTfFpsS3UZu506av3+Nqw/QUQa4jP83y6MBjWD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1IabEAAAA2wAAAA8AAAAAAAAAAAAAAAAAmAIAAGRycy9k&#10;b3ducmV2LnhtbFBLBQYAAAAABAAEAPUAAACJAwAAAAA=&#10;" fillcolor="white [3201]" stroked="f" strokeweight=".5pt">
                  <v:textbox>
                    <w:txbxContent>
                      <w:p w:rsidR="007C5630" w:rsidRDefault="007C5630"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113" type="#_x0000_t202" style="position:absolute;left:36261;top:12373;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7C5630" w:rsidRDefault="007C5630"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roundrect id="Rounded Rectangle 91" o:spid="_x0000_s1114" style="position:absolute;left:13184;top:359;width:69112;height:413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4fUcMA&#10;AADbAAAADwAAAGRycy9kb3ducmV2LnhtbESPT4vCMBTE74LfITxhb5p2kUWrUapQWdjL+ge8Pptn&#10;W2xeSpPV6qffCILHYWZ+w8yXnanFlVpXWVYQjyIQxLnVFRcKDvtsOAHhPLLG2jIpuJOD5aLfm2Oi&#10;7Y23dN35QgQIuwQVlN43iZQuL8mgG9mGOHhn2xr0QbaF1C3eAtzU8jOKvqTBisNCiQ2tS8ovuz+j&#10;IM2O61NWxb/pHtGu5PgnemxOSn0MunQGwlPn3+FX+1srmMb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4fUcMAAADbAAAADwAAAAAAAAAAAAAAAACYAgAAZHJzL2Rv&#10;d25yZXYueG1sUEsFBgAAAAAEAAQA9QAAAIgDAAAAAA==&#10;" filled="f" strokecolor="#d8d8d8 [2732]" strokeweight="2pt"/>
                <v:roundrect id="Rounded Rectangle 92" o:spid="_x0000_s1115" style="position:absolute;left:21804;top:4161;width:14035;height:6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zc8QA&#10;AADbAAAADwAAAGRycy9kb3ducmV2LnhtbESPQWvCQBSE74L/YXlCb7rRg9TUTZBgUQo9qBV6fM0+&#10;N8Hs2zS7mvTfdwsFj8PMfMOs88E24k6drx0rmM8SEMSl0zUbBR+n1+kzCB+QNTaOScEPeciz8WiN&#10;qXY9H+h+DEZECPsUFVQhtKmUvqzIop+5ljh6F9dZDFF2RuoO+wi3jVwkyVJarDkuVNhSUVF5Pd6s&#10;gp0xX9++OZ/fhr54/zy4Yjs3tVJPk2HzAiLQEB7h//ZeK1gt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xs3PEAAAA2wAAAA8AAAAAAAAAAAAAAAAAmAIAAGRycy9k&#10;b3ducmV2LnhtbFBLBQYAAAAABAAEAPUAAACJAwAAAAA=&#10;" filled="f" strokecolor="#7f7f7f [1612]" strokeweight="2pt">
                  <v:textbox>
                    <w:txbxContent>
                      <w:p w:rsidR="007C5630" w:rsidRPr="00925E35" w:rsidRDefault="007C5630" w:rsidP="00B52ACE">
                        <w:pPr>
                          <w:jc w:val="center"/>
                          <w:rPr>
                            <w:color w:val="000000" w:themeColor="text1"/>
                            <w:sz w:val="18"/>
                            <w:szCs w:val="18"/>
                            <w:lang w:val="fr-BE"/>
                          </w:rPr>
                        </w:pPr>
                        <w:proofErr w:type="spellStart"/>
                        <w:r>
                          <w:rPr>
                            <w:color w:val="000000" w:themeColor="text1"/>
                            <w:sz w:val="18"/>
                            <w:szCs w:val="18"/>
                            <w:lang w:val="fr-BE"/>
                          </w:rPr>
                          <w:t>Delete</w:t>
                        </w:r>
                        <w:proofErr w:type="spellEnd"/>
                        <w:r>
                          <w:rPr>
                            <w:color w:val="000000" w:themeColor="text1"/>
                            <w:sz w:val="18"/>
                            <w:szCs w:val="18"/>
                            <w:lang w:val="fr-BE"/>
                          </w:rPr>
                          <w:t xml:space="preserve"> clients</w:t>
                        </w:r>
                      </w:p>
                    </w:txbxContent>
                  </v:textbox>
                </v:roundrect>
                <v:shapetype id="_x0000_t32" coordsize="21600,21600" o:spt="32" o:oned="t" path="m,l21600,21600e" filled="f">
                  <v:path arrowok="t" fillok="f" o:connecttype="none"/>
                  <o:lock v:ext="edit" shapetype="t"/>
                </v:shapetype>
                <v:shape id="Straight Arrow Connector 105" o:spid="_x0000_s1116" type="#_x0000_t32" style="position:absolute;left:28809;top:10860;width:13;height:6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riWb0AAADcAAAADwAAAGRycy9kb3ducmV2LnhtbERPSwrCMBDdC94hjOBOUxVFqlFEKLgR&#10;/OF6aMa22kxKE229vREEd/N431muW1OKF9WusKxgNIxAEKdWF5wpuJyTwRyE88gaS8uk4E0O1qtu&#10;Z4mxtg0f6XXymQgh7GJUkHtfxVK6NCeDbmgr4sDdbG3QB1hnUtfYhHBTynEUzaTBgkNDjhVtc0of&#10;p6dRsN9OpqOjveoDI+7v4+SQ2FujVL/XbhYgPLX+L/65dzrMj6bwfSZ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K4lm9AAAA3AAAAA8AAAAAAAAAAAAAAAAAoQIA&#10;AGRycy9kb3ducmV2LnhtbFBLBQYAAAAABAAEAPkAAACLAwAAAAA=&#10;" strokecolor="black [3213]">
                  <v:stroke dashstyle="dash" endarrow="open"/>
                </v:shape>
                <v:roundrect id="Rounded Rectangle 108" o:spid="_x0000_s1117" style="position:absolute;left:21804;top:17526;width:14009;height:6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gFsUA&#10;AADcAAAADwAAAGRycy9kb3ducmV2LnhtbESPQWvCQBCF7wX/wzJCb3VjD1JSV5GgVIQetBU8jtlx&#10;E8zOxuxq0n/fORR6m+G9ee+b+XLwjXpQF+vABqaTDBRxGWzNzsD31+blDVRMyBabwGTghyIsF6On&#10;OeY29LynxyE5JSEcczRQpdTmWseyIo9xElpi0S6h85hk7Zy2HfYS7hv9mmUz7bFmaaiwpaKi8nq4&#10;ewMfzp1vsTked0NffJ72oVhPXW3M83hYvYNKNKR/89/11gp+JrTyjEy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6yAWxQAAANwAAAAPAAAAAAAAAAAAAAAAAJgCAABkcnMv&#10;ZG93bnJldi54bWxQSwUGAAAAAAQABAD1AAAAigMAAAAA&#10;" filled="f" strokecolor="#7f7f7f [1612]" strokeweight="2pt">
                  <v:textbox>
                    <w:txbxContent>
                      <w:p w:rsidR="007C5630" w:rsidRPr="002721E8" w:rsidRDefault="007C5630" w:rsidP="00B52ACE">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Add</w:t>
                        </w:r>
                        <w:proofErr w:type="spellEnd"/>
                        <w:r>
                          <w:rPr>
                            <w:rFonts w:ascii="Arial" w:eastAsia="Times New Roman" w:hAnsi="Arial"/>
                            <w:color w:val="000000"/>
                            <w:sz w:val="18"/>
                            <w:szCs w:val="18"/>
                            <w:lang w:val="fr-BE"/>
                          </w:rPr>
                          <w:t xml:space="preserve"> a client</w:t>
                        </w:r>
                      </w:p>
                    </w:txbxContent>
                  </v:textbox>
                </v:roundrect>
                <v:roundrect id="Rounded Rectangle 110" o:spid="_x0000_s1118" style="position:absolute;top:19513;width:10526;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S6zcUA&#10;AADcAAAADwAAAGRycy9kb3ducmV2LnhtbESPQWvCQBCF7wX/wzJCb3UTD6WkrlKCohR60FbocZqd&#10;boLZ2ZhdTfz3zqHQ2wzvzXvfLFajb9WV+tgENpDPMlDEVbANOwNfn5unF1AxIVtsA5OBG0VYLScP&#10;CyxsGHhP10NySkI4FmigTqkrtI5VTR7jLHTEov2G3mOStXfa9jhIuG/1PMuetceGpaHGjsqaqtPh&#10;4g1snfs5x/Z4fB+H8uN7H8p17hpjHqfj2yuoRGP6N/9d76zg54Ivz8gEe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LrNxQAAANwAAAAPAAAAAAAAAAAAAAAAAJgCAABkcnMv&#10;ZG93bnJldi54bWxQSwUGAAAAAAQABAD1AAAAigMAAAAA&#10;" filled="f" strokecolor="#7f7f7f [1612]" strokeweight="2pt">
                  <v:textbox>
                    <w:txbxContent>
                      <w:p w:rsidR="007C5630" w:rsidRPr="0001708E" w:rsidRDefault="007C5630" w:rsidP="00B52ACE">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Administrator</w:t>
                        </w:r>
                        <w:proofErr w:type="spellEnd"/>
                      </w:p>
                    </w:txbxContent>
                  </v:textbox>
                </v:roundrect>
                <v:shape id="Straight Arrow Connector 111" o:spid="_x0000_s1119" type="#_x0000_t32" style="position:absolute;left:10526;top:22827;width:265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9x1cEAAADcAAAADwAAAGRycy9kb3ducmV2LnhtbESP3WoCMRCF74W+Q5hC7zS7QkW2RpH+&#10;QO/8fYDpZtzEbiZLEnV9eyMI3s1wzpzvzGzRu1acKUTrWUE5KkAQ115bbhTsdz/DKYiYkDW2nknB&#10;lSIs5i+DGVbaX3hD521qRA7hWKECk1JXSRlrQw7jyHfEWTv44DDlNTRSB7zkcNfKcVFMpEPLmWCw&#10;o09D9f/25DJ3aY/vX0Fz/f13tOtgcHVoUam31375ASJRn57mx/WvzvXLEu7P5Ank/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b3HVwQAAANwAAAAPAAAAAAAAAAAAAAAA&#10;AKECAABkcnMvZG93bnJldi54bWxQSwUGAAAAAAQABAD5AAAAjwMAAAAA&#10;" strokecolor="black [3213]">
                  <v:stroke endarrow="open"/>
                </v:shape>
                <v:roundrect id="Rounded Rectangle 113" o:spid="_x0000_s1120" style="position:absolute;left:37442;top:3942;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kusIA&#10;AADcAAAADwAAAGRycy9kb3ducmV2LnhtbERPTWvCQBC9F/wPywi91U0UpERXkaAohR60FTyO2XET&#10;zM7G7GrSf+8WCr3N433OfNnbWjyo9ZVjBekoAUFcOF2xUfD9tXl7B+EDssbaMSn4IQ/LxeBljpl2&#10;He/pcQhGxBD2GSooQ2gyKX1RkkU/cg1x5C6utRgibI3ULXYx3NZynCRTabHi2FBiQ3lJxfVwtwq2&#10;xpxvvj4eP/ou/zztXb5OTaXU67BfzUAE6sO/+M+903F+OoH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liS6wgAAANwAAAAPAAAAAAAAAAAAAAAAAJgCAABkcnMvZG93&#10;bnJldi54bWxQSwUGAAAAAAQABAD1AAAAhwMAAAAA&#10;" filled="f" strokecolor="#7f7f7f [1612]" strokeweight="2pt">
                  <v:textbox>
                    <w:txbxContent>
                      <w:p w:rsidR="007C5630" w:rsidRDefault="007C5630"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v:textbox>
                </v:roundrect>
                <v:shape id="Straight Arrow Connector 114" o:spid="_x0000_s1121" type="#_x0000_t32" style="position:absolute;left:28809;top:10603;width:15637;height:69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RH8EAAADcAAAADwAAAGRycy9kb3ducmV2LnhtbERPS2uDQBC+F/Iflgn01qwmbQkmmxAE&#10;IRfBPOh5cCdq4s6Ku1H777uFQm/z8T1nu59MKwbqXWNZQbyIQBCXVjdcKbhesrc1COeRNbaWScE3&#10;OdjvZi9bTLQd+UTD2VcihLBLUEHtfZdI6cqaDLqF7YgDd7O9QR9gX0nd4xjCTSuXUfQpDTYcGmrs&#10;KK2pfJyfRkGerj7ik/3SBSPm92VWZPY2KvU6nw4bEJ4m/y/+cx91mB+/w+8z4QK5+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H9EfwQAAANwAAAAPAAAAAAAAAAAAAAAA&#10;AKECAABkcnMvZG93bnJldi54bWxQSwUGAAAAAAQABAD5AAAAjwMAAAAA&#10;" strokecolor="black [3213]">
                  <v:stroke dashstyle="dash" endarrow="open"/>
                </v:shape>
                <v:roundrect id="Rounded Rectangle 119" o:spid="_x0000_s1122" style="position:absolute;left:65701;top:3943;width:14008;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TUMIA&#10;AADcAAAADwAAAGRycy9kb3ducmV2LnhtbERPTWvCQBC9F/wPywi91U08iI2uIkFRCj1oK3gcs+Mm&#10;mJ2N2dWk/94tFHqbx/uc+bK3tXhQ6yvHCtJRAoK4cLpio+D7a/M2BeEDssbaMSn4IQ/LxeBljpl2&#10;He/pcQhGxBD2GSooQ2gyKX1RkkU/cg1x5C6utRgibI3ULXYx3NZynCQTabHi2FBiQ3lJxfVwtwq2&#10;xpxvvj4eP/ou/zztXb5OTaXU67BfzUAE6sO/+M+903F++g6/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hNQwgAAANwAAAAPAAAAAAAAAAAAAAAAAJgCAABkcnMvZG93&#10;bnJldi54bWxQSwUGAAAAAAQABAD1AAAAhwMAAAAA&#10;" filled="f" strokecolor="#7f7f7f [1612]" strokeweight="2pt">
                  <v:textbox>
                    <w:txbxContent>
                      <w:p w:rsidR="007C5630" w:rsidRPr="00621800" w:rsidRDefault="007C5630"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v:textbox>
                </v:roundrect>
                <v:roundrect id="Rounded Rectangle 120" o:spid="_x0000_s1123" style="position:absolute;left:65701;top:12372;width:14008;height:6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wcMUA&#10;AADcAAAADwAAAGRycy9kb3ducmV2LnhtbESPQWvCQBCF74L/YZlCb7rRQ5HoKiVULIUetAoep9np&#10;JjQ7G7NbE/+9cxB6m+G9ee+b1WbwjbpSF+vABmbTDBRxGWzNzsDxaztZgIoJ2WITmAzcKMJmPR6t&#10;MLeh5z1dD8kpCeGYo4EqpTbXOpYVeYzT0BKL9hM6j0nWzmnbYS/hvtHzLHvRHmuWhgpbKioqfw9/&#10;3sDOue9LbE6nj6EvPs/7ULzNXG3M89PwugSVaEj/5sf1uxX8ueDLMzKBXt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KHBwxQAAANwAAAAPAAAAAAAAAAAAAAAAAJgCAABkcnMv&#10;ZG93bnJldi54bWxQSwUGAAAAAAQABAD1AAAAigMAAAAA&#10;" filled="f" strokecolor="#7f7f7f [1612]" strokeweight="2pt">
                  <v:textbox>
                    <w:txbxContent>
                      <w:p w:rsidR="007C5630" w:rsidRPr="000F78A9" w:rsidRDefault="000F78A9" w:rsidP="00E34BD9">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Delete</w:t>
                        </w:r>
                        <w:proofErr w:type="spellEnd"/>
                        <w:r>
                          <w:rPr>
                            <w:rFonts w:ascii="Arial" w:eastAsia="Times New Roman" w:hAnsi="Arial"/>
                            <w:color w:val="000000"/>
                            <w:sz w:val="18"/>
                            <w:szCs w:val="18"/>
                            <w:lang w:val="fr-BE"/>
                          </w:rPr>
                          <w:t xml:space="preserve"> one or more scopes</w:t>
                        </w:r>
                      </w:p>
                    </w:txbxContent>
                  </v:textbox>
                </v:roundrect>
                <v:roundrect id="Rounded Rectangle 123" o:spid="_x0000_s1124" style="position:absolute;left:65701;top:20725;width:14008;height:66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B8MA&#10;AADcAAAADwAAAGRycy9kb3ducmV2LnhtbERPTWvCQBC9C/0PyxS86UYLRVI3oYRKi+BBbaDHaXbc&#10;BLOzMbs18d93CwVv83ifs85H24or9b5xrGAxT0AQV043bBR8HjezFQgfkDW2jknBjTzk2cNkjal2&#10;A+/peghGxBD2KSqoQ+hSKX1Vk0U/dx1x5E6utxgi7I3UPQ4x3LZymSTP0mLDsaHGjoqaqvPhxyp4&#10;N+b74tuy3I5Dsfvau+JtYRqlpo/j6wuIQGO4i//dHzrOXz7B3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uB8MAAADcAAAADwAAAAAAAAAAAAAAAACYAgAAZHJzL2Rv&#10;d25yZXYueG1sUEsFBgAAAAAEAAQA9QAAAIgDAAAAAA==&#10;" filled="f" strokecolor="#7f7f7f [1612]" strokeweight="2pt">
                  <v:textbox>
                    <w:txbxContent>
                      <w:p w:rsidR="007C5630" w:rsidRPr="009D6AD4" w:rsidRDefault="000F78A9" w:rsidP="00D80B09">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Delete</w:t>
                        </w:r>
                        <w:proofErr w:type="spellEnd"/>
                        <w:r>
                          <w:rPr>
                            <w:rFonts w:ascii="Arial" w:eastAsia="Times New Roman" w:hAnsi="Arial"/>
                            <w:color w:val="000000"/>
                            <w:sz w:val="18"/>
                            <w:szCs w:val="18"/>
                            <w:lang w:val="fr-BE"/>
                          </w:rPr>
                          <w:t xml:space="preserve"> one or more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v:textbox>
                </v:roundrect>
                <v:roundrect id="Rounded Rectangle 124" o:spid="_x0000_s1125" style="position:absolute;left:65701;top:29019;width:14008;height:66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2c8MA&#10;AADcAAAADwAAAGRycy9kb3ducmV2LnhtbERPTWvCQBC9C/0PyxS86UYpRVI3oYRKi+BBbaDHaXbc&#10;BLOzMbs18d93CwVv83ifs85H24or9b5xrGAxT0AQV043bBR8HjezFQgfkDW2jknBjTzk2cNkjal2&#10;A+/peghGxBD2KSqoQ+hSKX1Vk0U/dx1x5E6utxgi7I3UPQ4x3LZymSTP0mLDsaHGjoqaqvPhxyp4&#10;N+b74tuy3I5Dsfvau+JtYRqlpo/j6wuIQGO4i//dHzrOXz7B3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N2c8MAAADcAAAADwAAAAAAAAAAAAAAAACYAgAAZHJzL2Rv&#10;d25yZXYueG1sUEsFBgAAAAAEAAQA9QAAAIgDAAAAAA==&#10;" filled="f" strokecolor="#7f7f7f [1612]" strokeweight="2pt">
                  <v:textbox>
                    <w:txbxContent>
                      <w:p w:rsidR="007C5630" w:rsidRPr="000F78A9" w:rsidRDefault="000F78A9"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v:textbox>
                </v:roundrect>
                <v:roundrect id="Rounded Rectangle 158" o:spid="_x0000_s1126" style="position:absolute;left:50284;top:12883;width:14008;height:6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PC8YA&#10;AADcAAAADwAAAGRycy9kb3ducmV2LnhtbESPT2vDMAzF74N+B6PBbqvTwsrI6pYRWloGPfQf9KjF&#10;mhMWy2nsNtm3nw6D3STe03s/zZeDb9SdulgHNjAZZ6CIy2BrdgZOx/XzK6iYkC02gcnAD0VYLkYP&#10;c8xt6HlP90NySkI45migSqnNtY5lRR7jOLTEon2FzmOStXPadthLuG/0NMtm2mPN0lBhS0VF5ffh&#10;5g1snPu8xuZ8/hj6YnfZh2I1cbUxT4/D+xuoREP6N/9db63gvwitPCMT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gPC8YAAADcAAAADwAAAAAAAAAAAAAAAACYAgAAZHJz&#10;L2Rvd25yZXYueG1sUEsFBgAAAAAEAAQA9QAAAIsDAAAAAA==&#10;" filled="f" strokecolor="#7f7f7f [1612]" strokeweight="2pt">
                  <v:textbox>
                    <w:txbxContent>
                      <w:p w:rsidR="007C5630" w:rsidRPr="00935D20" w:rsidRDefault="007C5630" w:rsidP="00935D20">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Delete</w:t>
                        </w:r>
                        <w:proofErr w:type="spellEnd"/>
                        <w:r>
                          <w:rPr>
                            <w:rFonts w:ascii="Arial" w:eastAsia="Times New Roman" w:hAnsi="Arial"/>
                            <w:color w:val="000000"/>
                            <w:sz w:val="18"/>
                            <w:szCs w:val="18"/>
                            <w:lang w:val="fr-BE"/>
                          </w:rPr>
                          <w:t xml:space="preserve"> or more </w:t>
                        </w:r>
                        <w:proofErr w:type="spellStart"/>
                        <w:r>
                          <w:rPr>
                            <w:rFonts w:ascii="Arial" w:eastAsia="Times New Roman" w:hAnsi="Arial"/>
                            <w:color w:val="000000"/>
                            <w:sz w:val="18"/>
                            <w:szCs w:val="18"/>
                            <w:lang w:val="fr-BE"/>
                          </w:rPr>
                          <w:t>authorization</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policies</w:t>
                        </w:r>
                        <w:proofErr w:type="spellEnd"/>
                      </w:p>
                    </w:txbxContent>
                  </v:textbox>
                </v:roundrect>
                <v:roundrect id="Rounded Rectangle 159" o:spid="_x0000_s1127" style="position:absolute;left:50284;top:20864;width:14008;height:81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qkMMA&#10;AADcAAAADwAAAGRycy9kb3ducmV2LnhtbERPTWvCQBC9F/wPywi91U2Eio2uQYKlRfCgrdDjmJ1u&#10;QrOzMbs16b/vCoK3ebzPWeaDbcSFOl87VpBOEhDEpdM1GwWfH69PcxA+IGtsHJOCP/KQr0YPS8y0&#10;63lPl0MwIoawz1BBFUKbSenLiiz6iWuJI/ftOoshws5I3WEfw20jp0kykxZrjg0VtlRUVP4cfq2C&#10;N2NOZ98cj9uhL3Zfe1dsUlMr9Tge1gsQgYZwF9/c7zrOf36B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SqkMMAAADcAAAADwAAAAAAAAAAAAAAAACYAgAAZHJzL2Rv&#10;d25yZXYueG1sUEsFBgAAAAAEAAQA9QAAAIgDAAAAAA==&#10;" filled="f" strokecolor="#7f7f7f [1612]" strokeweight="2pt">
                  <v:textbox>
                    <w:txbxContent>
                      <w:p w:rsidR="007C5630" w:rsidRPr="00935D20" w:rsidRDefault="007C5630"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Display </w:t>
                        </w:r>
                        <w:proofErr w:type="spellStart"/>
                        <w:r w:rsidR="00764CB5">
                          <w:rPr>
                            <w:rFonts w:ascii="Arial" w:eastAsia="Times New Roman" w:hAnsi="Arial"/>
                            <w:color w:val="000000"/>
                            <w:sz w:val="18"/>
                            <w:szCs w:val="18"/>
                            <w:lang w:val="fr-BE"/>
                          </w:rPr>
                          <w:t>authorization</w:t>
                        </w:r>
                        <w:proofErr w:type="spellEnd"/>
                        <w:r w:rsidR="00764CB5">
                          <w:rPr>
                            <w:rFonts w:ascii="Arial" w:eastAsia="Times New Roman" w:hAnsi="Arial"/>
                            <w:color w:val="000000"/>
                            <w:sz w:val="18"/>
                            <w:szCs w:val="18"/>
                            <w:lang w:val="fr-BE"/>
                          </w:rPr>
                          <w:t xml:space="preserve"> </w:t>
                        </w:r>
                        <w:proofErr w:type="spellStart"/>
                        <w:r w:rsidR="00764CB5">
                          <w:rPr>
                            <w:rFonts w:ascii="Arial" w:eastAsia="Times New Roman" w:hAnsi="Arial"/>
                            <w:color w:val="000000"/>
                            <w:sz w:val="18"/>
                            <w:szCs w:val="18"/>
                            <w:lang w:val="fr-BE"/>
                          </w:rPr>
                          <w:t>policy</w:t>
                        </w:r>
                        <w:proofErr w:type="spellEnd"/>
                      </w:p>
                    </w:txbxContent>
                  </v:textbox>
                </v:roundrect>
                <v:roundrect id="Rounded Rectangle 160" o:spid="_x0000_s1128" style="position:absolute;left:50284;top:30720;width:14008;height:81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JsMUA&#10;AADcAAAADwAAAGRycy9kb3ducmV2LnhtbESPQWvCQBCF7wX/wzKCt7rRg5ToKiUoFcGDVsHjNDvd&#10;hGZn0+xq0n/fORR6m+G9ee+b1WbwjXpQF+vABmbTDBRxGWzNzsDlfff8AiomZItNYDLwQxE269HT&#10;CnMbej7R45yckhCOORqoUmpzrWNZkcc4DS2xaJ+h85hk7Zy2HfYS7hs9z7KF9lizNFTYUlFR+XW+&#10;ewNvzn18x+Z6PQx9cbydQrGdudqYyXh4XYJKNKR/89/13gr+QvDlGZl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QsmwxQAAANwAAAAPAAAAAAAAAAAAAAAAAJgCAABkcnMv&#10;ZG93bnJldi54bWxQSwUGAAAAAAQABAD1AAAAigMAAAAA&#10;" filled="f" strokecolor="#7f7f7f [1612]" strokeweight="2pt">
                  <v:textbox>
                    <w:txbxContent>
                      <w:p w:rsidR="007C5630" w:rsidRPr="000F78A9" w:rsidRDefault="004D573B" w:rsidP="00935D20">
                        <w:pPr>
                          <w:pStyle w:val="NormalWeb"/>
                          <w:spacing w:before="0" w:beforeAutospacing="0" w:after="0" w:afterAutospacing="0"/>
                          <w:jc w:val="center"/>
                        </w:pPr>
                        <w:r w:rsidRPr="000F78A9">
                          <w:rPr>
                            <w:rFonts w:ascii="Arial" w:eastAsia="Times New Roman" w:hAnsi="Arial"/>
                            <w:color w:val="000000"/>
                            <w:sz w:val="18"/>
                            <w:szCs w:val="18"/>
                          </w:rPr>
                          <w:t xml:space="preserve">Delete one or more </w:t>
                        </w:r>
                        <w:r w:rsidR="008748C4" w:rsidRPr="000F78A9">
                          <w:rPr>
                            <w:rFonts w:ascii="Arial" w:eastAsia="Times New Roman" w:hAnsi="Arial"/>
                            <w:color w:val="000000"/>
                            <w:sz w:val="18"/>
                            <w:szCs w:val="18"/>
                          </w:rPr>
                          <w:t xml:space="preserve">UMA </w:t>
                        </w:r>
                        <w:r w:rsidRPr="000F78A9">
                          <w:rPr>
                            <w:rFonts w:ascii="Arial" w:eastAsia="Times New Roman" w:hAnsi="Arial"/>
                            <w:color w:val="000000"/>
                            <w:sz w:val="18"/>
                            <w:szCs w:val="18"/>
                          </w:rPr>
                          <w:t>resources</w:t>
                        </w:r>
                      </w:p>
                    </w:txbxContent>
                  </v:textbox>
                </v:roundrect>
                <v:roundrect id="Rounded Rectangle 161" o:spid="_x0000_s1129" style="position:absolute;left:35160;top:30718;width:14008;height:81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5sK8IA&#10;AADcAAAADwAAAGRycy9kb3ducmV2LnhtbERPTYvCMBC9L/gfwgje1rR7kKVrFCnKirAHdQWPYzOm&#10;xWZSm2i7/34jCN7m8T5nOu9tLe7U+sqxgnScgCAunK7YKPjdr94/QfiArLF2TAr+yMN8NnibYqZd&#10;x1u674IRMYR9hgrKEJpMSl+UZNGPXUMcubNrLYYIWyN1i10Mt7X8SJKJtFhxbCixobyk4rK7WQXf&#10;xpyuvj4cNn2X/xy3Ll+mplJqNOwXXyAC9eElfrrXOs6fpPB4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mwrwgAAANwAAAAPAAAAAAAAAAAAAAAAAJgCAABkcnMvZG93&#10;bnJldi54bWxQSwUGAAAAAAQABAD1AAAAhwMAAAAA&#10;" filled="f" strokecolor="#7f7f7f [1612]" strokeweight="2pt">
                  <v:textbox>
                    <w:txbxContent>
                      <w:p w:rsidR="007C5630" w:rsidRPr="00C10E8A" w:rsidRDefault="00C10E8A"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Display </w:t>
                        </w:r>
                        <w:r w:rsidR="003671FF">
                          <w:rPr>
                            <w:rFonts w:ascii="Arial" w:eastAsia="Times New Roman" w:hAnsi="Arial"/>
                            <w:color w:val="000000"/>
                            <w:sz w:val="18"/>
                            <w:szCs w:val="18"/>
                            <w:lang w:val="fr-BE"/>
                          </w:rPr>
                          <w:t xml:space="preserve">UMA </w:t>
                        </w:r>
                        <w:proofErr w:type="spellStart"/>
                        <w:r>
                          <w:rPr>
                            <w:rFonts w:ascii="Arial" w:eastAsia="Times New Roman" w:hAnsi="Arial"/>
                            <w:color w:val="000000"/>
                            <w:sz w:val="18"/>
                            <w:szCs w:val="18"/>
                            <w:lang w:val="fr-BE"/>
                          </w:rPr>
                          <w:t>resource</w:t>
                        </w:r>
                        <w:proofErr w:type="spellEnd"/>
                      </w:p>
                    </w:txbxContent>
                  </v:textbox>
                </v:roundrect>
                <w10:anchorlock/>
              </v:group>
            </w:pict>
          </mc:Fallback>
        </mc:AlternateContent>
      </w:r>
    </w:p>
    <w:p w:rsidR="00A91F6A" w:rsidRPr="004C42E0" w:rsidRDefault="00FE117E" w:rsidP="00711543">
      <w:pPr>
        <w:pStyle w:val="Heading3"/>
      </w:pPr>
      <w:bookmarkStart w:id="23" w:name="_Toc460858215"/>
      <w:r w:rsidRPr="004C42E0">
        <w:lastRenderedPageBreak/>
        <w:t xml:space="preserve">Action : </w:t>
      </w:r>
      <w:r w:rsidR="00370D2A" w:rsidRPr="004C42E0">
        <w:t>Add a client</w:t>
      </w:r>
      <w:bookmarkEnd w:id="23"/>
    </w:p>
    <w:p w:rsidR="00B44747" w:rsidRPr="004C42E0" w:rsidRDefault="00B44747" w:rsidP="00573BB1"/>
    <w:p w:rsidR="00370D2A" w:rsidRPr="00370D2A" w:rsidRDefault="00370D2A" w:rsidP="00573BB1">
      <w:r w:rsidRPr="00370D2A">
        <w:t xml:space="preserve">Open the folder </w:t>
      </w:r>
      <w:r w:rsidRPr="00370D2A">
        <w:rPr>
          <w:i/>
        </w:rPr>
        <w:t>assets &gt;&gt; openid &gt;&gt; clients</w:t>
      </w:r>
      <w:r w:rsidRPr="00370D2A">
        <w:t xml:space="preserve"> and display its contextual menu.</w:t>
      </w:r>
    </w:p>
    <w:p w:rsidR="00370D2A" w:rsidRDefault="00370D2A" w:rsidP="00573BB1">
      <w:r>
        <w:t xml:space="preserve">Click on </w:t>
      </w:r>
      <w:r w:rsidRPr="00370D2A">
        <w:rPr>
          <w:i/>
        </w:rPr>
        <w:t>add client</w:t>
      </w:r>
      <w:r w:rsidR="00145E21">
        <w:rPr>
          <w:i/>
        </w:rPr>
        <w:t xml:space="preserve"> </w:t>
      </w:r>
      <w:r w:rsidR="00145E21">
        <w:rPr>
          <w:i/>
          <w:noProof/>
        </w:rPr>
        <w:drawing>
          <wp:inline distT="0" distB="0" distL="0" distR="0">
            <wp:extent cx="11144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14425" cy="209550"/>
                    </a:xfrm>
                    <a:prstGeom prst="rect">
                      <a:avLst/>
                    </a:prstGeom>
                    <a:noFill/>
                    <a:ln>
                      <a:noFill/>
                    </a:ln>
                  </pic:spPr>
                </pic:pic>
              </a:graphicData>
            </a:graphic>
          </wp:inline>
        </w:drawing>
      </w:r>
      <w:r>
        <w:t xml:space="preserve"> and fill-in the callback urls separated by a comma.</w:t>
      </w:r>
    </w:p>
    <w:p w:rsidR="00FE117E" w:rsidRPr="00145E21" w:rsidRDefault="00FE117E" w:rsidP="00573BB1"/>
    <w:p w:rsidR="00A3642A" w:rsidRPr="00370D2A" w:rsidRDefault="00370D2A" w:rsidP="00370D2A">
      <w:pPr>
        <w:rPr>
          <w:i/>
          <w:color w:val="FF0000"/>
        </w:rPr>
      </w:pPr>
      <w:r w:rsidRPr="00370D2A">
        <w:rPr>
          <w:i/>
          <w:color w:val="FF0000"/>
        </w:rPr>
        <w:t>Warning : urls should begin with https</w:t>
      </w:r>
      <w:r w:rsidR="00FF1180" w:rsidRPr="00370D2A">
        <w:rPr>
          <w:i/>
          <w:color w:val="FF0000"/>
        </w:rPr>
        <w:t xml:space="preserve"> </w:t>
      </w:r>
      <w:r w:rsidR="00FF1180" w:rsidRPr="00370D2A">
        <w:rPr>
          <w:rStyle w:val="FootnoteReference"/>
          <w:i/>
          <w:color w:val="FF0000"/>
          <w:lang w:val="fr-BE"/>
        </w:rPr>
        <w:footnoteReference w:id="4"/>
      </w:r>
    </w:p>
    <w:p w:rsidR="00A3642A" w:rsidRPr="00370D2A" w:rsidRDefault="00A3642A" w:rsidP="00573BB1"/>
    <w:p w:rsidR="00FE117E" w:rsidRPr="00181CCB" w:rsidRDefault="00FE117E" w:rsidP="00711543">
      <w:pPr>
        <w:pStyle w:val="Heading3"/>
      </w:pPr>
      <w:bookmarkStart w:id="24" w:name="_Toc460858216"/>
      <w:r w:rsidRPr="00181CCB">
        <w:t xml:space="preserve">Action : </w:t>
      </w:r>
      <w:r w:rsidR="00B11AE4" w:rsidRPr="00181CCB">
        <w:t>Delete one or more clients</w:t>
      </w:r>
      <w:bookmarkEnd w:id="24"/>
    </w:p>
    <w:p w:rsidR="00FE117E" w:rsidRDefault="00FE117E" w:rsidP="00573BB1"/>
    <w:p w:rsidR="00181CCB" w:rsidRPr="004C42E0" w:rsidRDefault="00181CCB" w:rsidP="00181CCB">
      <w:r>
        <w:t xml:space="preserve">Select several clients, display the contextual menu and click on </w:t>
      </w:r>
      <w:r w:rsidRPr="00145E21">
        <w:rPr>
          <w:i/>
        </w:rPr>
        <w:t>remove client</w:t>
      </w:r>
    </w:p>
    <w:p w:rsidR="00BC5B1D" w:rsidRPr="00FD6E08" w:rsidRDefault="007C2A6C" w:rsidP="00573BB1">
      <w:r w:rsidRPr="004C42E0">
        <w:t xml:space="preserve"> </w:t>
      </w:r>
      <w:r>
        <w:rPr>
          <w:noProof/>
        </w:rPr>
        <w:drawing>
          <wp:inline distT="0" distB="0" distL="0" distR="0" wp14:anchorId="60124A30" wp14:editId="38B4F6F1">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00181CCB" w:rsidRPr="00FD6E08">
        <w:t>.</w:t>
      </w:r>
    </w:p>
    <w:p w:rsidR="00181CCB" w:rsidRPr="00FD6E08" w:rsidRDefault="00181CCB" w:rsidP="00573BB1"/>
    <w:p w:rsidR="00FE117E" w:rsidRPr="00FD6E08" w:rsidRDefault="006F7650" w:rsidP="00711543">
      <w:pPr>
        <w:pStyle w:val="Heading3"/>
      </w:pPr>
      <w:bookmarkStart w:id="25" w:name="_Toc460858217"/>
      <w:r w:rsidRPr="00FD6E08">
        <w:t xml:space="preserve">Action : </w:t>
      </w:r>
      <w:r w:rsidR="009A3773" w:rsidRPr="00FD6E08">
        <w:t>Edit a client</w:t>
      </w:r>
      <w:bookmarkEnd w:id="25"/>
    </w:p>
    <w:p w:rsidR="00B44747" w:rsidRPr="00FD6E08" w:rsidRDefault="00B44747" w:rsidP="00573BB1"/>
    <w:p w:rsidR="00B73B1D" w:rsidRPr="00145E21" w:rsidRDefault="00145E21" w:rsidP="00145E21">
      <w:r w:rsidRPr="00145E21">
        <w:t xml:space="preserve">Display </w:t>
      </w:r>
      <w:r w:rsidR="008A6086">
        <w:t xml:space="preserve">the </w:t>
      </w:r>
      <w:r w:rsidRPr="00145E21">
        <w:t xml:space="preserve">client information by </w:t>
      </w:r>
      <w:r>
        <w:t xml:space="preserve">clicking on </w:t>
      </w:r>
      <w:r w:rsidRPr="00145E21">
        <w:rPr>
          <w:i/>
        </w:rPr>
        <w:t>client information</w:t>
      </w:r>
      <w:r>
        <w:t xml:space="preserve"> </w:t>
      </w:r>
      <w:r>
        <w:rPr>
          <w:noProof/>
        </w:rPr>
        <w:drawing>
          <wp:inline distT="0" distB="0" distL="0" distR="0" wp14:anchorId="2AA60DAC" wp14:editId="3F673B94">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t xml:space="preserve"> option in the contextual menu</w:t>
      </w:r>
      <w:r w:rsidR="00FC6EE3" w:rsidRPr="00145E21">
        <w:t xml:space="preserve">. </w:t>
      </w:r>
    </w:p>
    <w:p w:rsidR="00F72BF7" w:rsidRPr="00145E21" w:rsidRDefault="00F72BF7" w:rsidP="00573BB1"/>
    <w:p w:rsidR="00813C30" w:rsidRPr="00FC6EE3" w:rsidRDefault="00813C30" w:rsidP="00813C30">
      <w:pPr>
        <w:jc w:val="center"/>
        <w:rPr>
          <w:lang w:val="fr-BE"/>
        </w:rPr>
      </w:pPr>
      <w:r>
        <w:rPr>
          <w:noProof/>
        </w:rPr>
        <w:drawing>
          <wp:inline distT="0" distB="0" distL="0" distR="0" wp14:anchorId="5A0EC024" wp14:editId="02EE1D58">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857010" w:rsidRDefault="00B8676E" w:rsidP="00B8676E">
      <w:r w:rsidRPr="00B8676E">
        <w:t xml:space="preserve">The client identity, secret and its callback urls are displayed on the new window. </w:t>
      </w:r>
    </w:p>
    <w:p w:rsidR="00B8676E" w:rsidRPr="00857010" w:rsidRDefault="00857010" w:rsidP="00B8676E">
      <w:r>
        <w:t xml:space="preserve">Click on the link </w:t>
      </w:r>
      <w:r>
        <w:rPr>
          <w:i/>
        </w:rPr>
        <w:t>Edit</w:t>
      </w:r>
      <w:r>
        <w:t xml:space="preserve"> to edit them.</w:t>
      </w:r>
    </w:p>
    <w:p w:rsidR="00980722" w:rsidRPr="00857010" w:rsidRDefault="00980722" w:rsidP="00980722"/>
    <w:p w:rsidR="001A1277" w:rsidRPr="00857010" w:rsidRDefault="001A1277" w:rsidP="00573BB1"/>
    <w:p w:rsidR="004428FA" w:rsidRPr="00857010" w:rsidRDefault="004428FA" w:rsidP="00573BB1"/>
    <w:p w:rsidR="00DB525D" w:rsidRDefault="00DB525D" w:rsidP="00DB525D">
      <w:pPr>
        <w:jc w:val="center"/>
        <w:rPr>
          <w:lang w:val="fr-BE"/>
        </w:rPr>
      </w:pPr>
      <w:r>
        <w:rPr>
          <w:noProof/>
        </w:rPr>
        <w:lastRenderedPageBreak/>
        <w:drawing>
          <wp:inline distT="0" distB="0" distL="0" distR="0" wp14:anchorId="03E85A8A" wp14:editId="03E6220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0B016C" w:rsidP="006F6EE6">
      <w:r>
        <w:t>The</w:t>
      </w:r>
      <w:r w:rsidR="006F6EE6" w:rsidRPr="006F6EE6">
        <w:t xml:space="preserve"> parameters are explained in the OPENID RFC </w:t>
      </w:r>
      <w:r w:rsidR="001D00DA">
        <w:rPr>
          <w:rStyle w:val="FootnoteReference"/>
          <w:lang w:val="fr-BE"/>
        </w:rPr>
        <w:footnoteReference w:id="5"/>
      </w:r>
      <w:r w:rsidR="00B940EF" w:rsidRPr="006F6EE6">
        <w:t>.</w:t>
      </w:r>
    </w:p>
    <w:p w:rsidR="0025377B" w:rsidRDefault="008712B0" w:rsidP="006F6EE6">
      <w:r>
        <w:t xml:space="preserve">In most of the cases, advanced parameters don’t need to be updated except if you want to change the </w:t>
      </w:r>
      <w:r w:rsidR="0025377B">
        <w:t xml:space="preserve">workflows. </w:t>
      </w:r>
      <w:r w:rsidR="00483B97">
        <w:t xml:space="preserve">Here some </w:t>
      </w:r>
      <w:r w:rsidR="0019468B">
        <w:t xml:space="preserve">uncommon </w:t>
      </w:r>
      <w:r w:rsidR="00483B97">
        <w:t xml:space="preserve">scenarios in which </w:t>
      </w:r>
      <w:r w:rsidR="0019468B">
        <w:t>advanced settings need to be updated</w:t>
      </w:r>
      <w:r w:rsidR="00483B97">
        <w:t>:</w:t>
      </w:r>
    </w:p>
    <w:p w:rsidR="00483B97" w:rsidRDefault="00483B97" w:rsidP="006F6EE6"/>
    <w:p w:rsidR="0070089F" w:rsidRPr="00596844" w:rsidRDefault="00483B97" w:rsidP="00483B97">
      <w:pPr>
        <w:pStyle w:val="ListParagraph"/>
        <w:numPr>
          <w:ilvl w:val="0"/>
          <w:numId w:val="1"/>
        </w:numPr>
      </w:pPr>
      <w:r>
        <w:t>The client have a JWKS url,</w:t>
      </w:r>
      <w:r w:rsidR="00DD7BB3">
        <w:t xml:space="preserve"> it is used by the OPENID server to decrypt </w:t>
      </w:r>
      <w:r>
        <w:t xml:space="preserve">and / or check the signature of the </w:t>
      </w:r>
      <w:r w:rsidR="00AC314E" w:rsidRPr="00596844">
        <w:rPr>
          <w:i/>
        </w:rPr>
        <w:t xml:space="preserve">request </w:t>
      </w:r>
      <w:r w:rsidR="00AC314E">
        <w:rPr>
          <w:rStyle w:val="FootnoteReference"/>
          <w:i/>
          <w:lang w:val="fr-BE"/>
        </w:rPr>
        <w:footnoteReference w:id="6"/>
      </w:r>
      <w:r w:rsidR="000148B7">
        <w:rPr>
          <w:i/>
        </w:rPr>
        <w:t xml:space="preserve"> </w:t>
      </w:r>
      <w:r w:rsidR="000148B7" w:rsidRPr="000148B7">
        <w:t>parameter</w:t>
      </w:r>
      <w:r w:rsidR="00AC314E" w:rsidRPr="00596844">
        <w:t>.</w:t>
      </w:r>
    </w:p>
    <w:p w:rsidR="00732C09" w:rsidRPr="00596844" w:rsidRDefault="00732C09" w:rsidP="00732C09"/>
    <w:p w:rsidR="00732C09" w:rsidRPr="00571766" w:rsidRDefault="00316027" w:rsidP="00316027">
      <w:pPr>
        <w:pStyle w:val="ListParagraph"/>
        <w:numPr>
          <w:ilvl w:val="0"/>
          <w:numId w:val="1"/>
        </w:numPr>
        <w:jc w:val="both"/>
      </w:pPr>
      <w:r w:rsidRPr="00571766">
        <w:t>Update the client authentication</w:t>
      </w:r>
      <w:r w:rsidR="0091616E" w:rsidRPr="00571766">
        <w:t xml:space="preserve"> method</w:t>
      </w:r>
      <w:r w:rsidR="00D93DD0" w:rsidRPr="00571766">
        <w:t>.</w:t>
      </w:r>
    </w:p>
    <w:p w:rsidR="00732C09" w:rsidRPr="00571766" w:rsidRDefault="00732C09" w:rsidP="00732C09"/>
    <w:p w:rsidR="00732C09" w:rsidRPr="005A356C" w:rsidRDefault="005A356C" w:rsidP="00732C09">
      <w:pPr>
        <w:pStyle w:val="ListParagraph"/>
        <w:numPr>
          <w:ilvl w:val="0"/>
          <w:numId w:val="1"/>
        </w:numPr>
      </w:pPr>
      <w:r w:rsidRPr="005A356C">
        <w:t>Change information displayed in the consent view.</w:t>
      </w:r>
    </w:p>
    <w:p w:rsidR="005A356C" w:rsidRDefault="005A356C" w:rsidP="005A356C"/>
    <w:p w:rsidR="00732C09" w:rsidRPr="00D27C3D" w:rsidRDefault="00D27C3D" w:rsidP="00D27C3D">
      <w:r>
        <w:t>If you want more information about the other advanced settings, you can contact-us or read the OPENID documentation</w:t>
      </w:r>
      <w:r w:rsidR="00732C09">
        <w:rPr>
          <w:rStyle w:val="FootnoteReference"/>
          <w:lang w:val="fr-BE"/>
        </w:rPr>
        <w:footnoteReference w:id="7"/>
      </w:r>
      <w:r w:rsidR="00732C09" w:rsidRPr="00D27C3D">
        <w:t>.</w:t>
      </w:r>
    </w:p>
    <w:p w:rsidR="001F3732" w:rsidRPr="00D27C3D" w:rsidRDefault="001F3732" w:rsidP="00573BB1"/>
    <w:p w:rsidR="00804390" w:rsidRPr="00D27C3D" w:rsidRDefault="00804390" w:rsidP="00573BB1"/>
    <w:p w:rsidR="006F7650" w:rsidRPr="005D4E59" w:rsidRDefault="00137257" w:rsidP="00711543">
      <w:pPr>
        <w:pStyle w:val="Heading3"/>
      </w:pPr>
      <w:bookmarkStart w:id="26" w:name="_Toc460858218"/>
      <w:r w:rsidRPr="005D4E59">
        <w:lastRenderedPageBreak/>
        <w:t xml:space="preserve">Action : </w:t>
      </w:r>
      <w:r w:rsidR="009F4AED" w:rsidRPr="005D4E59">
        <w:t>Delete one or more scopes</w:t>
      </w:r>
      <w:bookmarkEnd w:id="26"/>
    </w:p>
    <w:p w:rsidR="006F7650" w:rsidRDefault="006F7650" w:rsidP="00573BB1"/>
    <w:p w:rsidR="00804390" w:rsidRPr="00BA0FDD" w:rsidRDefault="005D4E59" w:rsidP="005D4E59">
      <w:r w:rsidRPr="00BA0FDD">
        <w:t xml:space="preserve">Open the directory </w:t>
      </w:r>
      <w:r w:rsidR="00804390" w:rsidRPr="00BA0FDD">
        <w:rPr>
          <w:i/>
        </w:rPr>
        <w:t>assets&gt;&gt;openid&gt;&gt;scopes</w:t>
      </w:r>
      <w:r w:rsidR="00804390" w:rsidRPr="00BA0FDD">
        <w:t xml:space="preserve">, </w:t>
      </w:r>
      <w:r w:rsidR="00BA0FDD" w:rsidRPr="00BA0FDD">
        <w:t>select several scopes</w:t>
      </w:r>
      <w:r w:rsidR="00BA0FDD">
        <w:t xml:space="preserve">, display the context menu </w:t>
      </w:r>
      <w:r w:rsidR="00BA0FDD" w:rsidRPr="00BA0FDD">
        <w:t xml:space="preserve">and click on remove scope </w:t>
      </w:r>
      <w:r w:rsidR="00804390">
        <w:rPr>
          <w:noProof/>
        </w:rPr>
        <w:drawing>
          <wp:inline distT="0" distB="0" distL="0" distR="0" wp14:anchorId="35304123" wp14:editId="173FB375">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sidR="00BA0FDD">
        <w:t>.</w:t>
      </w:r>
    </w:p>
    <w:p w:rsidR="00804390" w:rsidRPr="00BA0FDD" w:rsidRDefault="00804390" w:rsidP="00573BB1"/>
    <w:p w:rsidR="00137257" w:rsidRPr="00FD6E08" w:rsidRDefault="00137257" w:rsidP="00711543">
      <w:pPr>
        <w:pStyle w:val="Heading3"/>
      </w:pPr>
      <w:bookmarkStart w:id="27" w:name="_Toc460858219"/>
      <w:r w:rsidRPr="00FD6E08">
        <w:t xml:space="preserve">Action : </w:t>
      </w:r>
      <w:r w:rsidR="00E26839" w:rsidRPr="00FD6E08">
        <w:t>Display scope</w:t>
      </w:r>
      <w:r w:rsidR="00254A87" w:rsidRPr="00FD6E08">
        <w:t xml:space="preserve"> information</w:t>
      </w:r>
      <w:bookmarkEnd w:id="27"/>
    </w:p>
    <w:p w:rsidR="00137257" w:rsidRPr="00FD6E08" w:rsidRDefault="00137257" w:rsidP="00573BB1"/>
    <w:p w:rsidR="00571766" w:rsidRDefault="00571766" w:rsidP="00571766">
      <w:pPr>
        <w:rPr>
          <w:lang w:val="fr-BE"/>
        </w:rPr>
      </w:pPr>
      <w:r w:rsidRPr="00571766">
        <w:t xml:space="preserve">Select one scope, open its contextual menu and click on </w:t>
      </w:r>
      <w:r w:rsidRPr="00571766">
        <w:rPr>
          <w:i/>
        </w:rPr>
        <w:t>scope information</w:t>
      </w:r>
      <w:r w:rsidRPr="00571766">
        <w:t xml:space="preserve"> </w:t>
      </w:r>
      <w:r w:rsidR="009525F0">
        <w:rPr>
          <w:noProof/>
        </w:rPr>
        <w:drawing>
          <wp:inline distT="0" distB="0" distL="0" distR="0" wp14:anchorId="1C74E832" wp14:editId="4BFC80D5">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009525F0" w:rsidRPr="00571766">
        <w:t xml:space="preserve">. </w:t>
      </w:r>
      <w:r>
        <w:t>The f</w:t>
      </w:r>
      <w:r w:rsidRPr="00571766">
        <w:rPr>
          <w:lang w:val="fr-BE"/>
        </w:rPr>
        <w:t>ollowing information are displayed :</w:t>
      </w:r>
    </w:p>
    <w:p w:rsidR="009525F0" w:rsidRPr="00571766" w:rsidRDefault="008D59AC" w:rsidP="00571766">
      <w:pPr>
        <w:pStyle w:val="ListParagraph"/>
        <w:numPr>
          <w:ilvl w:val="0"/>
          <w:numId w:val="1"/>
        </w:numPr>
      </w:pPr>
      <w:r>
        <w:t xml:space="preserve">Nature : </w:t>
      </w:r>
      <w:r w:rsidR="00197974">
        <w:t>Is-it an openid scope?</w:t>
      </w:r>
    </w:p>
    <w:p w:rsidR="00137257" w:rsidRDefault="008D59AC" w:rsidP="009525F0">
      <w:pPr>
        <w:pStyle w:val="ListParagraph"/>
        <w:numPr>
          <w:ilvl w:val="0"/>
          <w:numId w:val="1"/>
        </w:numPr>
      </w:pPr>
      <w:r>
        <w:t xml:space="preserve">Visibility : </w:t>
      </w:r>
      <w:r w:rsidR="005133E7" w:rsidRPr="005133E7">
        <w:t>Is-it visible in the consent screen ?</w:t>
      </w:r>
    </w:p>
    <w:p w:rsidR="009525F0" w:rsidRPr="005133E7" w:rsidRDefault="008D59AC" w:rsidP="005133E7">
      <w:pPr>
        <w:pStyle w:val="ListParagraph"/>
        <w:numPr>
          <w:ilvl w:val="0"/>
          <w:numId w:val="1"/>
        </w:numPr>
      </w:pPr>
      <w:r>
        <w:t xml:space="preserve">Contract : </w:t>
      </w:r>
      <w:r w:rsidR="005133E7">
        <w:t xml:space="preserve">Is-is returned by the openid configuration endpoint </w:t>
      </w:r>
      <w:r w:rsidR="009525F0" w:rsidRPr="005133E7">
        <w:rPr>
          <w:i/>
        </w:rPr>
        <w:t>/.well-known/openid-configuration</w:t>
      </w:r>
      <w:r w:rsidR="009525F0" w:rsidRPr="005133E7">
        <w:t>.</w:t>
      </w:r>
    </w:p>
    <w:p w:rsidR="009525F0" w:rsidRPr="005133E7" w:rsidRDefault="009525F0" w:rsidP="009525F0"/>
    <w:p w:rsidR="009525F0" w:rsidRPr="000D002D" w:rsidRDefault="00B46383" w:rsidP="00711543">
      <w:pPr>
        <w:pStyle w:val="Heading3"/>
      </w:pPr>
      <w:bookmarkStart w:id="28" w:name="_Toc460858220"/>
      <w:r w:rsidRPr="000D002D">
        <w:t xml:space="preserve">Action : </w:t>
      </w:r>
      <w:r w:rsidR="000D002D" w:rsidRPr="000D002D">
        <w:t>Delete one or more resource owners</w:t>
      </w:r>
      <w:bookmarkEnd w:id="28"/>
    </w:p>
    <w:p w:rsidR="00137257" w:rsidRDefault="00137257" w:rsidP="000E6E8C">
      <w:pPr>
        <w:tabs>
          <w:tab w:val="left" w:pos="1741"/>
        </w:tabs>
      </w:pPr>
    </w:p>
    <w:p w:rsidR="000E6E8C" w:rsidRPr="000D002D" w:rsidRDefault="000D002D" w:rsidP="000D002D">
      <w:pPr>
        <w:tabs>
          <w:tab w:val="left" w:pos="1741"/>
        </w:tabs>
      </w:pPr>
      <w:r>
        <w:t>Select some resource owners, display the context menu and click on remove resource owner</w:t>
      </w:r>
      <w:r w:rsidR="0041608B" w:rsidRPr="000D002D">
        <w:t xml:space="preserve"> </w:t>
      </w:r>
      <w:r w:rsidR="0041608B">
        <w:rPr>
          <w:noProof/>
        </w:rPr>
        <w:drawing>
          <wp:inline distT="0" distB="0" distL="0" distR="0" wp14:anchorId="45911C4F" wp14:editId="6AF7DEB5">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0041608B" w:rsidRPr="000D002D">
        <w:t>.</w:t>
      </w:r>
    </w:p>
    <w:p w:rsidR="000E6E8C" w:rsidRPr="000D002D" w:rsidRDefault="000E6E8C" w:rsidP="000E6E8C">
      <w:pPr>
        <w:tabs>
          <w:tab w:val="left" w:pos="1741"/>
        </w:tabs>
      </w:pPr>
    </w:p>
    <w:p w:rsidR="00E86A23" w:rsidRPr="00FD6E08" w:rsidRDefault="00583467" w:rsidP="00711543">
      <w:pPr>
        <w:pStyle w:val="Heading3"/>
      </w:pPr>
      <w:bookmarkStart w:id="29" w:name="_Toc460858221"/>
      <w:r w:rsidRPr="00FD6E08">
        <w:t xml:space="preserve">Action : </w:t>
      </w:r>
      <w:r w:rsidR="000D002D" w:rsidRPr="00FD6E08">
        <w:t>Edit a resource owner</w:t>
      </w:r>
      <w:bookmarkEnd w:id="29"/>
    </w:p>
    <w:p w:rsidR="00E86A23" w:rsidRPr="00FD6E08" w:rsidRDefault="00E86A23" w:rsidP="00573BB1"/>
    <w:p w:rsidR="00C4015F" w:rsidRDefault="00C4015F" w:rsidP="00573BB1">
      <w:r w:rsidRPr="00C4015F">
        <w:t xml:space="preserve">Select a resource owner, display its context menu and click on </w:t>
      </w:r>
      <w:r w:rsidRPr="00121625">
        <w:rPr>
          <w:i/>
        </w:rPr>
        <w:t>resource owner info</w:t>
      </w:r>
      <w:r>
        <w:t xml:space="preserve"> button </w:t>
      </w:r>
      <w:r>
        <w:rPr>
          <w:noProof/>
        </w:rPr>
        <w:drawing>
          <wp:inline distT="0" distB="0" distL="0" distR="0">
            <wp:extent cx="176212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2125" cy="228600"/>
                    </a:xfrm>
                    <a:prstGeom prst="rect">
                      <a:avLst/>
                    </a:prstGeom>
                    <a:noFill/>
                    <a:ln>
                      <a:noFill/>
                    </a:ln>
                  </pic:spPr>
                </pic:pic>
              </a:graphicData>
            </a:graphic>
          </wp:inline>
        </w:drawing>
      </w:r>
      <w:r>
        <w:t xml:space="preserve">. </w:t>
      </w:r>
    </w:p>
    <w:p w:rsidR="00C4015F" w:rsidRDefault="00C4015F" w:rsidP="00573BB1"/>
    <w:p w:rsidR="00E651CB" w:rsidRDefault="00C4015F" w:rsidP="00C4015F">
      <w:r>
        <w:t>In the new window displayed</w:t>
      </w:r>
      <w:r w:rsidR="006F6EB1">
        <w:t xml:space="preserve"> in front</w:t>
      </w:r>
      <w:r>
        <w:t xml:space="preserve">, roles can be assigned to the resource owner. To do that, </w:t>
      </w:r>
      <w:r w:rsidR="00A875AE">
        <w:t>a local account needs to be created</w:t>
      </w:r>
      <w:r>
        <w:t xml:space="preserve"> otherwise the message “not a local account” is displayed.</w:t>
      </w:r>
    </w:p>
    <w:p w:rsidR="00C4015F" w:rsidRDefault="00C4015F" w:rsidP="00C4015F"/>
    <w:p w:rsidR="00903A7A" w:rsidRDefault="00C4015F" w:rsidP="00C6424D">
      <w:r>
        <w:t>Why is-it useful to add roles ? Sometime</w:t>
      </w:r>
      <w:r w:rsidR="004D0EF5">
        <w:t xml:space="preserve"> it’s difficult to </w:t>
      </w:r>
      <w:r w:rsidR="00354054">
        <w:t>make</w:t>
      </w:r>
      <w:r w:rsidR="004D0EF5">
        <w:t xml:space="preserve"> </w:t>
      </w:r>
      <w:r w:rsidR="00C6424D">
        <w:t xml:space="preserve">an </w:t>
      </w:r>
      <w:r w:rsidR="004D0EF5">
        <w:t xml:space="preserve">authorization policy </w:t>
      </w:r>
      <w:r w:rsidR="00354054">
        <w:t xml:space="preserve">based </w:t>
      </w:r>
      <w:r w:rsidR="004D0EF5">
        <w:t xml:space="preserve">on </w:t>
      </w:r>
      <w:r w:rsidR="00C6424D">
        <w:t xml:space="preserve">the claims </w:t>
      </w:r>
      <w:r w:rsidR="00C0656F">
        <w:t>returned</w:t>
      </w:r>
      <w:r w:rsidR="00C6424D">
        <w:t xml:space="preserve"> by external identity providers. If you want to limit the access </w:t>
      </w:r>
      <w:r w:rsidR="00626114">
        <w:t>of a resource</w:t>
      </w:r>
      <w:r w:rsidR="007A7C4D">
        <w:t xml:space="preserve"> only</w:t>
      </w:r>
      <w:r w:rsidR="00C6424D">
        <w:t xml:space="preserve"> to certain roles </w:t>
      </w:r>
      <w:r w:rsidR="007A7C4D">
        <w:t xml:space="preserve">but </w:t>
      </w:r>
      <w:r w:rsidR="00C6424D">
        <w:t>the claims are coming from facebook, the solution cannot be implemented</w:t>
      </w:r>
      <w:r w:rsidR="00706BC2">
        <w:t xml:space="preserve"> simply</w:t>
      </w:r>
      <w:r w:rsidR="00C6424D">
        <w:t xml:space="preserve"> because roles are not returned.</w:t>
      </w:r>
      <w:r w:rsidR="00E264FF">
        <w:t xml:space="preserve"> </w:t>
      </w:r>
      <w:r w:rsidR="00C6424D">
        <w:t xml:space="preserve">But thanks to the website, claims returned by facebook can be enriched with roles. </w:t>
      </w:r>
      <w:r w:rsidR="00903A7A">
        <w:t>If we replace facebook by ADFS, additional roles don’t need to be specified because they are already returned.</w:t>
      </w:r>
    </w:p>
    <w:p w:rsidR="00903A7A" w:rsidRDefault="00894DBE" w:rsidP="00C6424D">
      <w:r>
        <w:t>E</w:t>
      </w:r>
      <w:r w:rsidR="00903A7A">
        <w:t>nrichment workflow :</w:t>
      </w:r>
    </w:p>
    <w:p w:rsidR="00903A7A" w:rsidRDefault="00903A7A" w:rsidP="00C6424D"/>
    <w:p w:rsidR="00903A7A" w:rsidRDefault="00894DBE" w:rsidP="00C6424D">
      <w:r>
        <w:rPr>
          <w:noProof/>
        </w:rPr>
        <mc:AlternateContent>
          <mc:Choice Requires="wpc">
            <w:drawing>
              <wp:inline distT="0" distB="0" distL="0" distR="0">
                <wp:extent cx="5486400" cy="952501"/>
                <wp:effectExtent l="0" t="0" r="0" b="0"/>
                <wp:docPr id="313" name="Canvas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Rectangle 314"/>
                        <wps:cNvSpPr/>
                        <wps:spPr>
                          <a:xfrm>
                            <a:off x="4295775" y="5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Pr="00894DBE" w:rsidRDefault="00894DBE" w:rsidP="00894DBE">
                              <w:pPr>
                                <w:jc w:val="center"/>
                                <w:rPr>
                                  <w:color w:val="000000" w:themeColor="text1"/>
                                  <w:sz w:val="16"/>
                                  <w:szCs w:val="16"/>
                                  <w:lang w:val="fr-BE"/>
                                </w:rPr>
                              </w:pPr>
                              <w:r w:rsidRPr="00894DBE">
                                <w:rPr>
                                  <w:color w:val="000000" w:themeColor="text1"/>
                                  <w:sz w:val="16"/>
                                  <w:szCs w:val="16"/>
                                  <w:lang w:val="fr-BE"/>
                                </w:rPr>
                                <w:t>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Rectangle 367"/>
                        <wps:cNvSpPr/>
                        <wps:spPr>
                          <a:xfrm>
                            <a:off x="4295775" y="40860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Rectangle 372"/>
                        <wps:cNvSpPr/>
                        <wps:spPr>
                          <a:xfrm>
                            <a:off x="226597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26572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a:stCxn id="314" idx="1"/>
                          <a:endCxn id="372" idx="3"/>
                        </wps:cNvCnPr>
                        <wps:spPr>
                          <a:xfrm flipH="1">
                            <a:off x="3218475" y="195263"/>
                            <a:ext cx="1077300" cy="180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stCxn id="367" idx="1"/>
                          <a:endCxn id="372" idx="3"/>
                        </wps:cNvCnPr>
                        <wps:spPr>
                          <a:xfrm flipH="1" flipV="1">
                            <a:off x="3218475" y="375263"/>
                            <a:ext cx="1077300" cy="17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a:stCxn id="372" idx="1"/>
                          <a:endCxn id="380" idx="3"/>
                        </wps:cNvCnPr>
                        <wps:spPr>
                          <a:xfrm flipH="1">
                            <a:off x="1218225" y="375263"/>
                            <a:ext cx="10477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Rectangle 381"/>
                        <wps:cNvSpPr/>
                        <wps:spPr>
                          <a:xfrm>
                            <a:off x="3295650" y="564788"/>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1370625" y="531450"/>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Enriched 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3" o:spid="_x0000_s1130" editas="canvas" style="width:6in;height:75pt;mso-position-horizontal-relative:char;mso-position-vertical-relative:line" coordsize="5486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">
                <v:shape id="_x0000_s1131" type="#_x0000_t75" style="position:absolute;width:54864;height:9525;visibility:visible;mso-wrap-style:square">
                  <v:fill o:detectmouseclick="t"/>
                  <v:path o:connecttype="none"/>
                </v:shape>
                <v:rect id="Rectangle 314" o:spid="_x0000_s1132" style="position:absolute;left:42957;top:571;width:952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NpMQA&#10;AADcAAAADwAAAGRycy9kb3ducmV2LnhtbESPQWvCQBSE7wX/w/KEXkrd2GqR1FVECPRUUEN7fWRf&#10;k7R5b0N2Ncm/7wqCx2FmvmHW24EbdaHO104MzGcJKJLC2VpKA/kpe16B8gHFYuOEDIzkYbuZPKwx&#10;ta6XA12OoVQRIj5FA1UIbaq1Lypi9DPXkkTvx3WMIcqu1LbDPsK50S9J8qYZa4kLFba0r6j4O57Z&#10;wOLbP32tPvWYBM5/mcdsee4zYx6nw+4dVKAh3MO39oc18DpfwPVMPAJ6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RDaTEAAAA3AAAAA8AAAAAAAAAAAAAAAAAmAIAAGRycy9k&#10;b3ducmV2LnhtbFBLBQYAAAAABAAEAPUAAACJAwAAAAA=&#10;" filled="f" strokecolor="black [3213]" strokeweight=".25pt">
                  <v:textbox>
                    <w:txbxContent>
                      <w:p w:rsidR="00894DBE" w:rsidRPr="00894DBE" w:rsidRDefault="00894DBE" w:rsidP="00894DBE">
                        <w:pPr>
                          <w:jc w:val="center"/>
                          <w:rPr>
                            <w:color w:val="000000" w:themeColor="text1"/>
                            <w:sz w:val="16"/>
                            <w:szCs w:val="16"/>
                            <w:lang w:val="fr-BE"/>
                          </w:rPr>
                        </w:pPr>
                        <w:r w:rsidRPr="00894DBE">
                          <w:rPr>
                            <w:color w:val="000000" w:themeColor="text1"/>
                            <w:sz w:val="16"/>
                            <w:szCs w:val="16"/>
                            <w:lang w:val="fr-BE"/>
                          </w:rPr>
                          <w:t>Facebook</w:t>
                        </w:r>
                      </w:p>
                    </w:txbxContent>
                  </v:textbox>
                </v:rect>
                <v:rect id="Rectangle 367" o:spid="_x0000_s1133" style="position:absolute;left:42957;top:4086;width:952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XgrsUA&#10;AADcAAAADwAAAGRycy9kb3ducmV2LnhtbESPX2vCQBDE3wt+h2OFvhS92D8qqaeIEOhToVbq65Jb&#10;k9TsXsidJvn2PUHo4zAzv2FWm55rdaXWV04MzKYJKJLc2UoKA4fvbLIE5QOKxdoJGRjIw2Y9elhh&#10;al0nX3Tdh0JFiPgUDZQhNKnWPi+J0U9dQxK9k2sZQ5RtoW2LXYRzrZ+TZK4ZK4kLJTa0Kyk/7y9s&#10;4PXon36Wn3pIAh9+mYfs7dJlxjyO++07qEB9+A/f2x/WwMt8Abc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eCuxQAAANwAAAAPAAAAAAAAAAAAAAAAAJgCAABkcnMv&#10;ZG93bnJldi54bWxQSwUGAAAAAAQABAD1AAAAigMAAAAA&#10;" filled="f" strokecolor="black [3213]" strokeweight=".25pt">
                  <v:textbo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v:textbox>
                </v:rect>
                <v:rect id="Rectangle 372" o:spid="_x0000_s1134" style="position:absolute;left:22659;top:2371;width:952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vV68UA&#10;AADcAAAADwAAAGRycy9kb3ducmV2LnhtbESPX2vCQBDE3wt+h2OFvpR6UftHUk+RQsAnoSrt65Lb&#10;JtHsXsidJvn2XqHg4zAzv2GW655rdaXWV04MTCcJKJLc2UoKA8dD9rwA5QOKxdoJGRjIw3o1elhi&#10;al0nX3Tdh0JFiPgUDZQhNKnWPi+J0U9cQxK9X9cyhijbQtsWuwjnWs+S5E0zVhIXSmzos6T8vL+w&#10;gZcf//S92OkhCXw8MQ/Z66XLjHkc95sPUIH6cA//t7fWwPx9Bn9n4hH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69XrxQAAANwAAAAPAAAAAAAAAAAAAAAAAJgCAABkcnMv&#10;ZG93bnJldi54bWxQSwUGAAAAAAQABAD1AAAAigMAAAAA&#10;" filled="f" strokecolor="black [3213]" strokeweight=".25pt">
                  <v:textbo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v:textbox>
                </v:rect>
                <v:rect id="Rectangle 380" o:spid="_x0000_s1135" style="position:absolute;left:2657;top:2371;width:952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CeIMEA&#10;AADcAAAADwAAAGRycy9kb3ducmV2LnhtbERPS2vCQBC+F/wPyxR6KbppqxJSV5FCoKeCD/Q6ZMck&#10;bWY2ZFeT/PvuQfD48b1Xm4EbdaPO104MvM0SUCSFs7WUBo6HfJqC8gHFYuOEDIzkYbOePK0ws66X&#10;Hd32oVQxRHyGBqoQ2kxrX1TE6GeuJYncxXWMIcKu1LbDPoZzo9+TZKkZa4kNFbb0VVHxt7+ygfnZ&#10;v57SHz0mgY+/zGO+uPa5MS/Pw/YTVKAhPMR397c18JHG+fFMPAJ6/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gniDBAAAA3AAAAA8AAAAAAAAAAAAAAAAAmAIAAGRycy9kb3du&#10;cmV2LnhtbFBLBQYAAAAABAAEAPUAAACGAwAAAAA=&#10;" filled="f" strokecolor="black [3213]" strokeweight=".25pt">
                  <v:textbo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v:textbox>
                </v:rect>
                <v:shape id="Straight Arrow Connector 318" o:spid="_x0000_s1136" type="#_x0000_t32" style="position:absolute;left:32184;top:1952;width:10773;height:18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2qb8AAADcAAAADwAAAGRycy9kb3ducmV2LnhtbERPzU4CMRC+m/gOzZh4ky4YDFkohCgm&#10;3kTwAcbtsC1sp5u2wvr2zoGE45fvf7EaQqfOlLKPbGA8qkARN9F6bg1879+fZqByQbbYRSYDf5Rh&#10;tby/W2Bt44W/6LwrrZIQzjUacKX0tda5cRQwj2JPLNwhpoBFYGq1TXiR8NDpSVW96ICepcFhT6+O&#10;mtPuN0jv2h+nb8lys/k5+m1y+Hno0JjHh2E9B1VoKDfx1f1hDTyPZa2ckSO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G2qb8AAADcAAAADwAAAAAAAAAAAAAAAACh&#10;AgAAZHJzL2Rvd25yZXYueG1sUEsFBgAAAAAEAAQA+QAAAI0DAAAAAA==&#10;" strokecolor="black [3213]">
                  <v:stroke endarrow="open"/>
                </v:shape>
                <v:shape id="Straight Arrow Connector 319" o:spid="_x0000_s1137" type="#_x0000_t32" style="position:absolute;left:32184;top:3752;width:10773;height:17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2lWcUAAADcAAAADwAAAGRycy9kb3ducmV2LnhtbESPzWrCQBSF94LvMFzBnZmkBdHUMbRK&#10;QTfFxtLS3SVzm4Rm7sTMGOPbdwShy8P5+TirbDCN6KlztWUFSRSDIC6srrlU8HF8nS1AOI+ssbFM&#10;Cq7kIFuPRytMtb3wO/W5L0UYYZeigsr7NpXSFRUZdJFtiYP3YzuDPsiulLrDSxg3jXyI47k0WHMg&#10;VNjSpqLiNz+bADldD/NN/7nt8y8tX8z5e/+Ge6Wmk+H5CYSnwf+H7+2dVvCYLOF2Jhw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2lWcUAAADcAAAADwAAAAAAAAAA&#10;AAAAAAChAgAAZHJzL2Rvd25yZXYueG1sUEsFBgAAAAAEAAQA+QAAAJMDAAAAAA==&#10;" strokecolor="black [3213]">
                  <v:stroke endarrow="open"/>
                </v:shape>
                <v:shape id="Straight Arrow Connector 320" o:spid="_x0000_s1138" type="#_x0000_t32" style="position:absolute;left:12182;top:3752;width:104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twEr8AAADcAAAADwAAAGRycy9kb3ducmV2LnhtbERPzWoCMRC+F/oOYQrearaKpaxGkf5A&#10;b1rbB5huxk10M1mSVLdv7xwEjx/f/2I1hE6dKGUf2cDTuAJF3ETruTXw8/3x+AIqF2SLXWQy8E8Z&#10;Vsv7uwXWNp75i0670ioJ4VyjAVdKX2udG0cB8zj2xMLtYwpYBKZW24RnCQ+dnlTVsw7oWRoc9vTq&#10;qDnu/oL0rv1h9pYsN++/B79NDjf7Do0ZPQzrOahCQ7mJr+5Pa2A6kflyRo6AX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ItwEr8AAADcAAAADwAAAAAAAAAAAAAAAACh&#10;AgAAZHJzL2Rvd25yZXYueG1sUEsFBgAAAAAEAAQA+QAAAI0DAAAAAA==&#10;" strokecolor="black [3213]">
                  <v:stroke endarrow="open"/>
                </v:shape>
                <v:rect id="Rectangle 381" o:spid="_x0000_s1139" style="position:absolute;left:32956;top:5647;width:9525;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ew8UA&#10;AADcAAAADwAAAGRycy9kb3ducmV2LnhtbESPzWrCQBSF9wXfYbiCu2aSCkVixlCURmlXVRG6u2Su&#10;SdrMnZAZk/TtO4WCy8P5+ThZPplWDNS7xrKCJIpBEJdWN1wpOJ9eH1cgnEfW2FomBT/kIN/MHjJM&#10;tR35g4ajr0QYYZeigtr7LpXSlTUZdJHtiIN3tb1BH2RfSd3jGMZNK5/i+FkabDgQauxoW1P5fbyZ&#10;wC3em0sRD/vuVnyOY+l2b1f5pdRiPr2sQXia/D383z5oBctVAn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97DxQAAANwAAAAPAAAAAAAAAAAAAAAAAJgCAABkcnMv&#10;ZG93bnJldi54bWxQSwUGAAAAAAQABAD1AAAAigMAAAAA&#10;" filled="f" stroked="f" strokeweight=".25pt">
                  <v:textbox>
                    <w:txbxContent>
                      <w:p w:rsidR="00894DBE" w:rsidRDefault="00894DBE"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v:textbox>
                </v:rect>
                <v:rect id="Rectangle 382" o:spid="_x0000_s1140" style="position:absolute;left:13706;top:5314;width:952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1AtMMA&#10;AADcAAAADwAAAGRycy9kb3ducmV2LnhtbESPzYrCMBSF9wO+Q7iCuzHVAZFqFFHsyLgaFcHdpbm2&#10;1eamNLHtvL0RBlwezs/HmS87U4qGaldYVjAaRiCIU6sLzhScjtvPKQjnkTWWlknBHzlYLnofc4y1&#10;bfmXmoPPRBhhF6OC3PsqltKlORl0Q1sRB+9qa4M+yDqTusY2jJtSjqNoIg0WHAg5VrTOKb0fHiZw&#10;k31xTqLmu3okl7ZN3ebnKm9KDfrdagbCU+ff4f/2Tiv4mo7hdSYc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1AtMMAAADcAAAADwAAAAAAAAAAAAAAAACYAgAAZHJzL2Rv&#10;d25yZXYueG1sUEsFBgAAAAAEAAQA9QAAAIgDAAAAAA==&#10;" filled="f" stroked="f" strokeweight=".25pt">
                  <v:textbox>
                    <w:txbxContent>
                      <w:p w:rsidR="00894DBE" w:rsidRDefault="00894DBE" w:rsidP="00894DBE">
                        <w:pPr>
                          <w:pStyle w:val="NormalWeb"/>
                          <w:spacing w:before="0" w:beforeAutospacing="0" w:after="0" w:afterAutospacing="0"/>
                          <w:jc w:val="center"/>
                        </w:pPr>
                        <w:proofErr w:type="spellStart"/>
                        <w:r>
                          <w:rPr>
                            <w:rFonts w:ascii="Arial" w:eastAsia="Times New Roman" w:hAnsi="Arial"/>
                            <w:color w:val="000000"/>
                            <w:sz w:val="16"/>
                            <w:szCs w:val="16"/>
                            <w:lang w:val="fr-BE"/>
                          </w:rPr>
                          <w:t>Enriched</w:t>
                        </w:r>
                        <w:proofErr w:type="spellEnd"/>
                        <w:r>
                          <w:rPr>
                            <w:rFonts w:ascii="Arial" w:eastAsia="Times New Roman" w:hAnsi="Arial"/>
                            <w:color w:val="000000"/>
                            <w:sz w:val="16"/>
                            <w:szCs w:val="16"/>
                            <w:lang w:val="fr-BE"/>
                          </w:rPr>
                          <w:t xml:space="preserve"> claims</w:t>
                        </w:r>
                      </w:p>
                    </w:txbxContent>
                  </v:textbox>
                </v:rect>
                <w10:anchorlock/>
              </v:group>
            </w:pict>
          </mc:Fallback>
        </mc:AlternateContent>
      </w:r>
    </w:p>
    <w:p w:rsidR="00474220" w:rsidRPr="00903A7A" w:rsidRDefault="00474220" w:rsidP="00474220">
      <w:r>
        <w:lastRenderedPageBreak/>
        <w:t>As we mentioned earlier a resource owner account can have two states :</w:t>
      </w:r>
    </w:p>
    <w:p w:rsidR="006453D8" w:rsidRPr="00903A7A" w:rsidRDefault="006453D8" w:rsidP="006453D8"/>
    <w:p w:rsidR="006453D8" w:rsidRPr="00903A7A" w:rsidRDefault="006453D8" w:rsidP="006453D8"/>
    <w:p w:rsidR="004E4813" w:rsidRPr="006453D8" w:rsidRDefault="00B12E93" w:rsidP="006453D8">
      <w:pPr>
        <w:rPr>
          <w:lang w:val="fr-BE"/>
        </w:rPr>
      </w:pPr>
      <w:r>
        <w:rPr>
          <w:noProof/>
        </w:rPr>
        <mc:AlternateContent>
          <mc:Choice Requires="wpc">
            <w:drawing>
              <wp:inline distT="0" distB="0" distL="0" distR="0" wp14:anchorId="6CF290C2" wp14:editId="30A844DC">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474220" w:rsidP="008925E8">
                              <w:pPr>
                                <w:pStyle w:val="NormalWeb"/>
                                <w:spacing w:before="0" w:beforeAutospacing="0" w:after="0" w:afterAutospacing="0"/>
                                <w:jc w:val="center"/>
                              </w:pPr>
                              <w:r>
                                <w:rPr>
                                  <w:rFonts w:ascii="Arial" w:eastAsia="Times New Roman" w:hAnsi="Arial"/>
                                  <w:color w:val="000000"/>
                                  <w:sz w:val="18"/>
                                  <w:szCs w:val="18"/>
                                  <w:lang w:val="fr-BE"/>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474220" w:rsidP="000939D9">
                              <w:pPr>
                                <w:pStyle w:val="NormalWeb"/>
                                <w:spacing w:before="0" w:beforeAutospacing="0" w:after="0" w:afterAutospacing="0"/>
                                <w:jc w:val="center"/>
                              </w:pPr>
                              <w:r>
                                <w:rPr>
                                  <w:rFonts w:ascii="Arial" w:eastAsia="Times New Roman" w:hAnsi="Arial"/>
                                  <w:color w:val="000000"/>
                                  <w:sz w:val="18"/>
                                  <w:szCs w:val="18"/>
                                  <w:lang w:val="fr-BE"/>
                                </w:rPr>
                                <w:t>Internal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4158C8" w:rsidRDefault="00474220"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Create a local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5656F9" w:rsidRDefault="00474220"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Confirm his local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4158C8" w:rsidRDefault="00474220"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Authenticate with external identity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1" o:spid="_x0000_s114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">
                <v:shape id="_x0000_s1142" type="#_x0000_t75" style="position:absolute;width:54864;height:32004;visibility:visible;mso-wrap-style:square">
                  <v:fill o:detectmouseclick="t"/>
                  <v:path o:connecttype="none"/>
                </v:shape>
                <v:oval id="Oval 142" o:spid="_x0000_s1143" style="position:absolute;left:3083;top:3551;width:3296;height:3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oUW8MA&#10;AADcAAAADwAAAGRycy9kb3ducmV2LnhtbERPzWrCQBC+F3yHZYReim5MSwipaygFqYdeND7AsDsm&#10;qdnZmN1ofHu3UOhtPr7fWZeT7cSVBt86VrBaJiCItTMt1wqO1XaRg/AB2WDnmBTcyUO5mT2tsTDu&#10;xnu6HkItYgj7AhU0IfSFlF43ZNEvXU8cuZMbLIYIh1qaAW8x3HYyTZJMWmw5NjTY02dD+nwYrYLq&#10;9O293R/1vcrSUV/c689L/qXU83z6eAcRaAr/4j/3zsT5byn8PhMv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oUW8MAAADcAAAADwAAAAAAAAAAAAAAAACYAgAAZHJzL2Rv&#10;d25yZXYueG1sUEsFBgAAAAAEAAQA9QAAAIgDAAAAAA==&#10;" fillcolor="black [3213]" strokecolor="black [3213]" strokeweight="2pt"/>
                <v:oval id="Oval 143" o:spid="_x0000_s1144" style="position:absolute;left:44223;top:24978;width:2347;height:2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xwMIA&#10;AADcAAAADwAAAGRycy9kb3ducmV2LnhtbERPzYrCMBC+C/sOYRb2Ijb1B5HaKIuw7B68aH2AIRnb&#10;ajPpNlHr2xtB8DYf3+/k69424kqdrx0rGCcpCGLtTM2lgkPxM1qA8AHZYOOYFNzJw3r1McgxM+7G&#10;O7ruQyliCPsMFVQhtJmUXldk0SeuJY7c0XUWQ4RdKU2HtxhuGzlJ07m0WHNsqLClTUX6vL9YBcVx&#10;673dHfS9mE8u+t9NT8PFr1Jfn/33EkSgPrzFL/efifNnU3g+Ey+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rHAwgAAANwAAAAPAAAAAAAAAAAAAAAAAJgCAABkcnMvZG93&#10;bnJldi54bWxQSwUGAAAAAAQABAD1AAAAhwMAAAAA&#10;" fillcolor="black [3213]" strokecolor="black [3213]" strokeweight="2pt">
                  <v:textbox>
                    <w:txbxContent>
                      <w:p w:rsidR="007C5630" w:rsidRDefault="007C5630" w:rsidP="005419C6"/>
                    </w:txbxContent>
                  </v:textbox>
                </v:oval>
                <v:oval id="Oval 144" o:spid="_x0000_s1145" style="position:absolute;left:43270;top:24007;width:3986;height:3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IFsQA&#10;AADcAAAADwAAAGRycy9kb3ducmV2LnhtbERPTWvCQBC9F/wPywi9lLrRSK3RNYggpl6K1noesmMS&#10;zM6G7DZJ/323UOhtHu9z1ulgatFR6yrLCqaTCARxbnXFhYLLx/75FYTzyBpry6Tgmxykm9HDGhNt&#10;ez5Rd/aFCCHsElRQet8kUrq8JINuYhviwN1sa9AH2BZSt9iHcFPLWRS9SIMVh4YSG9qVlN/PX0bB&#10;Mvu8HOVtMTzFh/vy7UpxZd5jpR7Hw3YFwtPg/8V/7kyH+fM5/D4TLp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aCBbEAAAA3AAAAA8AAAAAAAAAAAAAAAAAmAIAAGRycy9k&#10;b3ducmV2LnhtbFBLBQYAAAAABAAEAPUAAACJAwAAAAA=&#10;" filled="f" strokecolor="black [3213]" strokeweight="2pt">
                  <v:textbox>
                    <w:txbxContent>
                      <w:p w:rsidR="007C5630" w:rsidRDefault="007C5630" w:rsidP="005419C6">
                        <w:pPr>
                          <w:pStyle w:val="NormalWeb"/>
                          <w:spacing w:before="0" w:beforeAutospacing="0" w:after="0" w:afterAutospacing="0"/>
                        </w:pPr>
                        <w:r>
                          <w:rPr>
                            <w:rFonts w:ascii="Arial" w:eastAsia="Times New Roman" w:hAnsi="Arial"/>
                          </w:rPr>
                          <w:t> </w:t>
                        </w:r>
                      </w:p>
                    </w:txbxContent>
                  </v:textbox>
                </v:oval>
                <v:roundrect id="Rounded Rectangle 145" o:spid="_x0000_s1146" style="position:absolute;left:15808;top:1800;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2SMMA&#10;AADcAAAADwAAAGRycy9kb3ducmV2LnhtbERPTWvCQBC9F/wPywi91U2kSomuQYKlRfCgrdDjmJ1u&#10;QrOzMbs16b/vCoK3ebzPWeaDbcSFOl87VpBOEhDEpdM1GwWfH69PLyB8QNbYOCYFf+QhX40elphp&#10;1/OeLodgRAxhn6GCKoQ2k9KXFVn0E9cSR+7bdRZDhJ2RusM+httGTpNkLi3WHBsqbKmoqPw5/FoF&#10;b8aczr45HrdDX+y+9q7YpKZW6nE8rBcgAg3hLr6533Wc/zyD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A2SMMAAADcAAAADwAAAAAAAAAAAAAAAACYAgAAZHJzL2Rv&#10;d25yZXYueG1sUEsFBgAAAAAEAAQA9QAAAIgDAAAAAA==&#10;" filled="f" strokecolor="#7f7f7f [1612]" strokeweight="2pt">
                  <v:textbox>
                    <w:txbxContent>
                      <w:p w:rsidR="007C5630" w:rsidRDefault="00474220" w:rsidP="008925E8">
                        <w:pPr>
                          <w:pStyle w:val="NormalWeb"/>
                          <w:spacing w:before="0" w:beforeAutospacing="0" w:after="0" w:afterAutospacing="0"/>
                          <w:jc w:val="center"/>
                        </w:pPr>
                        <w:proofErr w:type="spellStart"/>
                        <w:r>
                          <w:rPr>
                            <w:rFonts w:ascii="Arial" w:eastAsia="Times New Roman" w:hAnsi="Arial"/>
                            <w:color w:val="000000"/>
                            <w:sz w:val="18"/>
                            <w:szCs w:val="18"/>
                            <w:lang w:val="fr-BE"/>
                          </w:rPr>
                          <w:t>External</w:t>
                        </w:r>
                        <w:proofErr w:type="spellEnd"/>
                      </w:p>
                    </w:txbxContent>
                  </v:textbox>
                </v:roundrect>
                <v:roundrect id="Rounded Rectangle 146" o:spid="_x0000_s1147" style="position:absolute;left:15808;top:22724;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KoP8IA&#10;AADcAAAADwAAAGRycy9kb3ducmV2LnhtbERPS4vCMBC+C/6HMIK3NXURWapRpLisLOzBF3gcmzEt&#10;NpNuE233328Ewdt8fM+ZLztbiTs1vnSsYDxKQBDnTpdsFBz2n28fIHxA1lg5JgV/5GG56PfmmGrX&#10;8pbuu2BEDGGfooIihDqV0ucFWfQjVxNH7uIaiyHCxkjdYBvDbSXfk2QqLZYcGwqsKSsov+5uVsGX&#10;MedfXx2P312b/Zy2LluPTanUcNCtZiACdeElfro3Os6fTO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qg/wgAAANwAAAAPAAAAAAAAAAAAAAAAAJgCAABkcnMvZG93&#10;bnJldi54bWxQSwUGAAAAAAQABAD1AAAAhwMAAAAA&#10;" filled="f" strokecolor="#7f7f7f [1612]" strokeweight="2pt">
                  <v:textbox>
                    <w:txbxContent>
                      <w:p w:rsidR="007C5630" w:rsidRDefault="00474220" w:rsidP="000939D9">
                        <w:pPr>
                          <w:pStyle w:val="NormalWeb"/>
                          <w:spacing w:before="0" w:beforeAutospacing="0" w:after="0" w:afterAutospacing="0"/>
                          <w:jc w:val="center"/>
                        </w:pPr>
                        <w:proofErr w:type="spellStart"/>
                        <w:r>
                          <w:rPr>
                            <w:rFonts w:ascii="Arial" w:eastAsia="Times New Roman" w:hAnsi="Arial"/>
                            <w:color w:val="000000"/>
                            <w:sz w:val="18"/>
                            <w:szCs w:val="18"/>
                            <w:lang w:val="fr-BE"/>
                          </w:rPr>
                          <w:t>Internal</w:t>
                        </w:r>
                        <w:proofErr w:type="spellEnd"/>
                      </w:p>
                    </w:txbxContent>
                  </v:textbox>
                </v:roundrect>
                <v:shape id="Straight Arrow Connector 147" o:spid="_x0000_s1148" type="#_x0000_t32" style="position:absolute;left:22812;top:8461;width:0;height:142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768EAAADcAAAADwAAAGRycy9kb3ducmV2LnhtbERPTWvDMAy9F/YfjAa7tU6T0Yysbhjb&#10;CmO3pqVnEatJSCwH20vTf18PBrvp8T61LWcziImc7ywrWK8SEMS11R03Ck7H/fIFhA/IGgfLpOBG&#10;Hsrdw2KLhbZXPtBUhUbEEPYFKmhDGAspfd2SQb+yI3HkLtYZDBG6RmqH1xhuBpkmyUYa7Dg2tDjS&#10;e0t1X/0YBR1ngdOPbE/fn73Lm3M/2eyk1NPj/PYKItAc/sV/7i8d5z/n8PtMvED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bvrwQAAANwAAAAPAAAAAAAAAAAAAAAA&#10;AKECAABkcnMvZG93bnJldi54bWxQSwUGAAAAAAQABAD5AAAAjwMAAAAA&#10;" strokecolor="black [3213]">
                  <v:stroke endarrow="open"/>
                </v:shape>
                <v:shape id="Straight Arrow Connector 148" o:spid="_x0000_s1149" type="#_x0000_t32" style="position:absolute;left:29816;top:25939;width:13454;height: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3VcEAAADcAAAADwAAAGRycy9kb3ducmV2LnhtbESPzU4CMRDH7ya+QzMm3qSLEWNWCiEq&#10;CTcRfIBxO2wL2+mmLbC8vXMg4TaT+X/8ZjofQqdOlLKPbGA8qkARN9F6bg38bpdPb6ByQbbYRSYD&#10;F8own93fTbG28cw/dNqUVkkI5xoNuFL6WuvcOAqYR7EnltsupoBF1tRqm/As4aHTz1X1qgN6lgaH&#10;PX04ag6bY5Dehd9PPpPl5utv79fJ4feuQ2MeH4bFO6hCQ7mJr+6VFfwXoZV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vdVwQAAANwAAAAPAAAAAAAAAAAAAAAA&#10;AKECAABkcnMvZG93bnJldi54bWxQSwUGAAAAAAQABAD5AAAAjwMAAAAA&#10;" strokecolor="black [3213]">
                  <v:stroke endarrow="open"/>
                </v:shape>
                <v:shape id="Straight Arrow Connector 149" o:spid="_x0000_s1150" type="#_x0000_t32" style="position:absolute;left:6379;top:5130;width:9429;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pSzsMAAADcAAAADwAAAGRycy9kb3ducmV2LnhtbESP0WoCMRBF3wX/IYzQN81WWtGtUcS2&#10;0Lfq6gdMN+MmdjNZklS3f98UBN9muHfuubNc964VFwrRelbwOClAENdeW24UHA/v4zmImJA1tp5J&#10;wS9FWK+GgyWW2l95T5cqNSKHcCxRgUmpK6WMtSGHceI74qydfHCY8hoaqQNec7hr5bQoZtKh5Uww&#10;2NHWUP1d/bjM3djz82vQXL99ne0uGPw8tajUw6jfvIBI1Ke7+Xb9oXP9pwX8P5Mn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qUs7DAAAA3AAAAA8AAAAAAAAAAAAA&#10;AAAAoQIAAGRycy9kb3ducmV2LnhtbFBLBQYAAAAABAAEAPkAAACRAwAAAAA=&#10;" strokecolor="black [3213]">
                  <v:stroke endarrow="open"/>
                </v:shape>
                <v:roundrect id="Rounded Rectangle 150" o:spid="_x0000_s1151" style="position:absolute;left:3083;top:13933;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F7AsUA&#10;AADcAAAADwAAAGRycy9kb3ducmV2LnhtbESPQUsDMRCF74L/IUzBm81WUOvatIggLUgPrV56Gzaz&#10;m6XJJG7SdvvvnYPgbYb35r1vFqsxeHWmIfeRDcymFSjiJtqeOwPfXx/3c1C5IFv0kcnAlTKslrc3&#10;C6xtvPCOzvvSKQnhXKMBV0qqtc6No4B5GhOxaG0cAhZZh07bAS8SHrx+qKonHbBnaXCY6N1Rc9yf&#10;goG2HHdt2n6m+c+zPWzzi1+7gzfmbjK+vYIqNJZ/89/1xgr+o+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XsCxQAAANwAAAAPAAAAAAAAAAAAAAAAAJgCAABkcnMv&#10;ZG93bnJldi54bWxQSwUGAAAAAAQABAD1AAAAigMAAAAA&#10;" filled="f" stroked="f" strokeweight="2pt">
                  <v:textbox>
                    <w:txbxContent>
                      <w:p w:rsidR="007C5630" w:rsidRPr="004158C8" w:rsidRDefault="00474220" w:rsidP="00C214D3">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Create</w:t>
                        </w:r>
                        <w:proofErr w:type="spellEnd"/>
                        <w:r>
                          <w:rPr>
                            <w:rFonts w:ascii="Arial" w:eastAsia="Times New Roman" w:hAnsi="Arial"/>
                            <w:color w:val="000000"/>
                            <w:sz w:val="18"/>
                            <w:szCs w:val="18"/>
                            <w:lang w:val="fr-BE"/>
                          </w:rPr>
                          <w:t xml:space="preserve"> a local </w:t>
                        </w:r>
                        <w:proofErr w:type="spellStart"/>
                        <w:r>
                          <w:rPr>
                            <w:rFonts w:ascii="Arial" w:eastAsia="Times New Roman" w:hAnsi="Arial"/>
                            <w:color w:val="000000"/>
                            <w:sz w:val="18"/>
                            <w:szCs w:val="18"/>
                            <w:lang w:val="fr-BE"/>
                          </w:rPr>
                          <w:t>account</w:t>
                        </w:r>
                        <w:proofErr w:type="spellEnd"/>
                      </w:p>
                    </w:txbxContent>
                  </v:textbox>
                </v:roundrect>
                <v:roundrect id="Rounded Rectangle 151" o:spid="_x0000_s1152" style="position:absolute;left:21802;top:10107;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3emcIA&#10;AADcAAAADwAAAGRycy9kb3ducmV2LnhtbERPTWsCMRC9C/0PYQreNKtga7dGEUEUigdtL96Gzexm&#10;MZnETdTtv28Khd7m8T5nseqdFXfqYutZwWRcgCCuvG65UfD1uR3NQcSErNF6JgXfFGG1fBossNT+&#10;wUe6n1IjcgjHEhWYlEIpZawMOYxjH4gzV/vOYcqwa6Tu8JHDnZXToniRDlvODQYDbQxVl9PNKajT&#10;5ViHw0eYX1/1+RDf7M6crVLD5379DiJRn/7Ff+69zvNnE/h9Jl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d6ZwgAAANwAAAAPAAAAAAAAAAAAAAAAAJgCAABkcnMvZG93&#10;bnJldi54bWxQSwUGAAAAAAQABAD1AAAAhwMAAAAA&#10;" filled="f" stroked="f" strokeweight="2pt">
                  <v:textbox>
                    <w:txbxContent>
                      <w:p w:rsidR="007C5630" w:rsidRPr="005656F9" w:rsidRDefault="00474220" w:rsidP="00C214D3">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Confirm</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his</w:t>
                        </w:r>
                        <w:proofErr w:type="spellEnd"/>
                        <w:r>
                          <w:rPr>
                            <w:rFonts w:ascii="Arial" w:eastAsia="Times New Roman" w:hAnsi="Arial"/>
                            <w:color w:val="000000"/>
                            <w:sz w:val="18"/>
                            <w:szCs w:val="18"/>
                            <w:lang w:val="fr-BE"/>
                          </w:rPr>
                          <w:t xml:space="preserve"> local </w:t>
                        </w:r>
                        <w:proofErr w:type="spellStart"/>
                        <w:r>
                          <w:rPr>
                            <w:rFonts w:ascii="Arial" w:eastAsia="Times New Roman" w:hAnsi="Arial"/>
                            <w:color w:val="000000"/>
                            <w:sz w:val="18"/>
                            <w:szCs w:val="18"/>
                            <w:lang w:val="fr-BE"/>
                          </w:rPr>
                          <w:t>account</w:t>
                        </w:r>
                        <w:proofErr w:type="spellEnd"/>
                      </w:p>
                    </w:txbxContent>
                  </v:textbox>
                </v:roundrect>
                <v:shape id="Straight Arrow Connector 153" o:spid="_x0000_s1153" type="#_x0000_t32" style="position:absolute;left:4731;top:6741;width:11077;height:193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srNcEAAADcAAAADwAAAGRycy9kb3ducmV2LnhtbERPyWrDMBC9F/oPYgq5NXJsuuBGCaVJ&#10;oPRWx/Q8WBPb2BoZSbGdv48Cgd7m8dZZb2fTi5Gcby0rWC0TEMSV1S3XCsrj4fkdhA/IGnvLpOBC&#10;Hrabx4c15tpO/EtjEWoRQ9jnqKAJYcil9FVDBv3SDsSRO1lnMEToaqkdTjHc9DJNkldpsOXY0OBA&#10;Xw1VXXE2ClrOAqe77EA/+8691X/daLNSqcXT/PkBItAc/sV397eO818yuD0TL5Cb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mys1wQAAANwAAAAPAAAAAAAAAAAAAAAA&#10;AKECAABkcnMvZG93bnJldi54bWxQSwUGAAAAAAQABAD5AAAAjwMAAAAA&#10;" strokecolor="black [3213]">
                  <v:stroke endarrow="open"/>
                </v:shape>
                <v:roundrect id="Rounded Rectangle 154" o:spid="_x0000_s1154" style="position:absolute;left:4226;top:4086;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9AcIA&#10;AADcAAAADwAAAGRycy9kb3ducmV2LnhtbERPTWsCMRC9C/0PYQreNNuird0apQhiQTxoe/E2bGY3&#10;i8kk3UTd/nsjFHqbx/uc+bJ3Vlyoi61nBU/jAgRx5XXLjYLvr/VoBiImZI3WMyn4pQjLxcNgjqX2&#10;V97T5ZAakUM4lqjApBRKKWNlyGEc+0Ccudp3DlOGXSN1h9cc7qx8LooX6bDl3GAw0MpQdTqcnYI6&#10;nfZ12G3D7OdVH3fxzW7M0So1fOw/3kEk6tO/+M/9qfP86QTuz+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n0BwgAAANwAAAAPAAAAAAAAAAAAAAAAAJgCAABkcnMvZG93&#10;bnJldi54bWxQSwUGAAAAAAQABAD1AAAAhwMAAAAA&#10;" filled="f" stroked="f" strokeweight="2pt">
                  <v:textbox>
                    <w:txbxContent>
                      <w:p w:rsidR="007C5630" w:rsidRPr="004158C8" w:rsidRDefault="00474220" w:rsidP="004158C8">
                        <w:pPr>
                          <w:pStyle w:val="NormalWeb"/>
                          <w:spacing w:before="0" w:beforeAutospacing="0" w:after="0" w:afterAutospacing="0"/>
                          <w:jc w:val="center"/>
                          <w:rPr>
                            <w:lang w:val="fr-BE"/>
                          </w:rPr>
                        </w:pPr>
                        <w:proofErr w:type="spellStart"/>
                        <w:r>
                          <w:rPr>
                            <w:rFonts w:ascii="Arial" w:eastAsia="Times New Roman" w:hAnsi="Arial"/>
                            <w:color w:val="000000"/>
                            <w:sz w:val="18"/>
                            <w:szCs w:val="18"/>
                            <w:lang w:val="fr-BE"/>
                          </w:rPr>
                          <w:t>Authenticate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with</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external</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identity</w:t>
                        </w:r>
                        <w:proofErr w:type="spellEnd"/>
                        <w:r>
                          <w:rPr>
                            <w:rFonts w:ascii="Arial" w:eastAsia="Times New Roman" w:hAnsi="Arial"/>
                            <w:color w:val="000000"/>
                            <w:sz w:val="18"/>
                            <w:szCs w:val="18"/>
                            <w:lang w:val="fr-BE"/>
                          </w:rPr>
                          <w:t xml:space="preserve"> provider</w:t>
                        </w:r>
                      </w:p>
                    </w:txbxContent>
                  </v:textbox>
                </v:roundrect>
                <w10:anchorlock/>
              </v:group>
            </w:pict>
          </mc:Fallback>
        </mc:AlternateContent>
      </w:r>
    </w:p>
    <w:p w:rsidR="00BF3F30" w:rsidRDefault="00BF3F30" w:rsidP="00573BB1">
      <w:pPr>
        <w:rPr>
          <w:lang w:val="fr-BE"/>
        </w:rPr>
      </w:pPr>
    </w:p>
    <w:p w:rsidR="004158C8" w:rsidRPr="00836E53" w:rsidRDefault="00836E53" w:rsidP="00573BB1">
      <w:r w:rsidRPr="00836E53">
        <w:t xml:space="preserve">When a resource owner is authenticated against one of the external identity providers : </w:t>
      </w:r>
      <w:r w:rsidR="004158C8" w:rsidRPr="00836E53">
        <w:t xml:space="preserve">« Twitter », « Hotmail » </w:t>
      </w:r>
      <w:r w:rsidRPr="00836E53">
        <w:t xml:space="preserve">or </w:t>
      </w:r>
      <w:r w:rsidR="004158C8" w:rsidRPr="00836E53">
        <w:t xml:space="preserve">« GitHub » </w:t>
      </w:r>
      <w:r w:rsidRPr="00836E53">
        <w:t xml:space="preserve">then an external account is automatically created. </w:t>
      </w:r>
    </w:p>
    <w:p w:rsidR="004158C8" w:rsidRDefault="004158C8" w:rsidP="004158C8">
      <w:pPr>
        <w:jc w:val="center"/>
        <w:rPr>
          <w:lang w:val="fr-BE"/>
        </w:rPr>
      </w:pPr>
      <w:r>
        <w:rPr>
          <w:noProof/>
        </w:rPr>
        <w:drawing>
          <wp:inline distT="0" distB="0" distL="0" distR="0" wp14:anchorId="4266726E" wp14:editId="6F40BCE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Pr="00836E53" w:rsidRDefault="00836E53" w:rsidP="00836E53">
      <w:r w:rsidRPr="00836E53">
        <w:t xml:space="preserve">To switch to a local account, click on the link </w:t>
      </w:r>
      <w:r w:rsidR="004158C8" w:rsidRPr="00836E53">
        <w:rPr>
          <w:i/>
        </w:rPr>
        <w:t>create a local account</w:t>
      </w:r>
      <w:r w:rsidR="004158C8" w:rsidRPr="00836E53">
        <w:t>:</w:t>
      </w:r>
    </w:p>
    <w:p w:rsidR="004158C8" w:rsidRPr="00836E53" w:rsidRDefault="004158C8" w:rsidP="00573BB1"/>
    <w:p w:rsidR="004158C8" w:rsidRDefault="004158C8" w:rsidP="004158C8">
      <w:pPr>
        <w:jc w:val="center"/>
        <w:rPr>
          <w:lang w:val="fr-BE"/>
        </w:rPr>
      </w:pPr>
      <w:r>
        <w:rPr>
          <w:noProof/>
        </w:rPr>
        <w:lastRenderedPageBreak/>
        <w:drawing>
          <wp:inline distT="0" distB="0" distL="0" distR="0" wp14:anchorId="219AD231" wp14:editId="4B7E5C2B">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E651CB" w:rsidRPr="00DD331C" w:rsidRDefault="007655D7" w:rsidP="00711543">
      <w:pPr>
        <w:pStyle w:val="Heading3"/>
      </w:pPr>
      <w:bookmarkStart w:id="30" w:name="_Toc460858222"/>
      <w:r w:rsidRPr="00DD331C">
        <w:t xml:space="preserve">Action : </w:t>
      </w:r>
      <w:r w:rsidR="00B82E6B" w:rsidRPr="00DD331C">
        <w:t>Delete one or more authorization policies</w:t>
      </w:r>
      <w:bookmarkEnd w:id="30"/>
    </w:p>
    <w:p w:rsidR="002373BB" w:rsidRDefault="002373BB" w:rsidP="00573BB1"/>
    <w:p w:rsidR="0013393D" w:rsidRPr="008F2156" w:rsidRDefault="008F2156" w:rsidP="008F2156">
      <w:r>
        <w:t xml:space="preserve">Open the folder </w:t>
      </w:r>
      <w:r w:rsidR="008515D2" w:rsidRPr="008F2156">
        <w:rPr>
          <w:i/>
        </w:rPr>
        <w:t>assets&gt;&gt;uma&gt;&gt;authorization policies</w:t>
      </w:r>
      <w:r w:rsidRPr="008F2156">
        <w:t xml:space="preserve">, select several authorization policies, display the context menu and click on </w:t>
      </w:r>
      <w:r w:rsidRPr="008F2156">
        <w:rPr>
          <w:i/>
        </w:rPr>
        <w:t>remove authorization policy</w:t>
      </w:r>
      <w:r w:rsidR="008515D2" w:rsidRPr="008F2156">
        <w:t xml:space="preserve"> </w:t>
      </w:r>
      <w:r w:rsidR="008515D2">
        <w:rPr>
          <w:noProof/>
        </w:rPr>
        <w:drawing>
          <wp:inline distT="0" distB="0" distL="0" distR="0" wp14:anchorId="04E42C64" wp14:editId="4087AB34">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008515D2" w:rsidRPr="008F2156">
        <w:t>.</w:t>
      </w:r>
    </w:p>
    <w:p w:rsidR="008515D2" w:rsidRPr="008F2156" w:rsidRDefault="008515D2" w:rsidP="00573BB1"/>
    <w:p w:rsidR="008515D2" w:rsidRPr="00FD6E08" w:rsidRDefault="0056226F" w:rsidP="00711543">
      <w:pPr>
        <w:pStyle w:val="Heading3"/>
      </w:pPr>
      <w:bookmarkStart w:id="31" w:name="_Toc460858223"/>
      <w:r w:rsidRPr="00FD6E08">
        <w:t xml:space="preserve">Action : </w:t>
      </w:r>
      <w:r w:rsidR="00314497" w:rsidRPr="00FD6E08">
        <w:t>Display authorization policy</w:t>
      </w:r>
      <w:bookmarkEnd w:id="31"/>
    </w:p>
    <w:p w:rsidR="0013393D" w:rsidRPr="00FD6E08" w:rsidRDefault="0013393D" w:rsidP="00573BB1"/>
    <w:p w:rsidR="00314497" w:rsidRPr="00314497" w:rsidRDefault="00314497" w:rsidP="00314497">
      <w:r w:rsidRPr="00314497">
        <w:t xml:space="preserve">Select an authorization policy, display its contextual menu and click on </w:t>
      </w:r>
      <w:r w:rsidRPr="00314497">
        <w:rPr>
          <w:i/>
        </w:rPr>
        <w:t>authorization policy</w:t>
      </w:r>
      <w:r>
        <w:rPr>
          <w:i/>
        </w:rPr>
        <w:t xml:space="preserve"> </w:t>
      </w:r>
      <w:r>
        <w:rPr>
          <w:noProof/>
        </w:rPr>
        <w:drawing>
          <wp:inline distT="0" distB="0" distL="0" distR="0" wp14:anchorId="663BE9E1" wp14:editId="2388457D">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Pr="00314497">
        <w:t>.</w:t>
      </w:r>
      <w:r>
        <w:t xml:space="preserve"> List of resources impacted by the policy and number of rules are displayed in the window.</w:t>
      </w:r>
    </w:p>
    <w:p w:rsidR="00666738" w:rsidRPr="00314497" w:rsidRDefault="00314497" w:rsidP="00314497">
      <w:r w:rsidRPr="00314497">
        <w:t xml:space="preserve"> </w:t>
      </w:r>
    </w:p>
    <w:p w:rsidR="00666738" w:rsidRDefault="00666738" w:rsidP="00666738">
      <w:pPr>
        <w:jc w:val="center"/>
        <w:rPr>
          <w:lang w:val="fr-BE"/>
        </w:rPr>
      </w:pPr>
      <w:r>
        <w:rPr>
          <w:noProof/>
        </w:rPr>
        <w:drawing>
          <wp:inline distT="0" distB="0" distL="0" distR="0" wp14:anchorId="65533C7C" wp14:editId="45445543">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Pr="00314497" w:rsidRDefault="003B1979" w:rsidP="00711543">
      <w:pPr>
        <w:pStyle w:val="Heading3"/>
      </w:pPr>
      <w:bookmarkStart w:id="32" w:name="_Toc460858224"/>
      <w:r w:rsidRPr="00314497">
        <w:t xml:space="preserve">Action : </w:t>
      </w:r>
      <w:r w:rsidR="00314497" w:rsidRPr="00314497">
        <w:t xml:space="preserve">Delete one or more </w:t>
      </w:r>
      <w:r w:rsidR="00314497">
        <w:t xml:space="preserve">UMA </w:t>
      </w:r>
      <w:r w:rsidR="00314497" w:rsidRPr="00314497">
        <w:t>resources</w:t>
      </w:r>
      <w:bookmarkEnd w:id="32"/>
    </w:p>
    <w:p w:rsidR="00666738" w:rsidRDefault="00666738" w:rsidP="00666738"/>
    <w:p w:rsidR="00314497" w:rsidRPr="00314497" w:rsidRDefault="00314497" w:rsidP="00314497">
      <w:r w:rsidRPr="00314497">
        <w:t xml:space="preserve">Open the folder </w:t>
      </w:r>
      <w:r w:rsidR="003B1979" w:rsidRPr="00314497">
        <w:rPr>
          <w:i/>
        </w:rPr>
        <w:t>assets&gt;&gt;uma&gt;&gt;resources</w:t>
      </w:r>
      <w:r w:rsidRPr="00314497">
        <w:t xml:space="preserve">, select one or more resources, display the contextual menu and click on </w:t>
      </w:r>
      <w:r w:rsidRPr="00314497">
        <w:rPr>
          <w:i/>
        </w:rPr>
        <w:t>remove resource</w:t>
      </w:r>
      <w:r w:rsidR="003B1979" w:rsidRPr="00314497">
        <w:t xml:space="preserve"> </w:t>
      </w:r>
      <w:r w:rsidR="003B1979">
        <w:rPr>
          <w:noProof/>
        </w:rPr>
        <w:drawing>
          <wp:inline distT="0" distB="0" distL="0" distR="0" wp14:anchorId="050625FE" wp14:editId="57EC3B44">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t>.</w:t>
      </w:r>
    </w:p>
    <w:p w:rsidR="003B1979" w:rsidRPr="00314497" w:rsidRDefault="003B1979" w:rsidP="00666738"/>
    <w:p w:rsidR="003B1979" w:rsidRPr="00FD6E08" w:rsidRDefault="00CC5599" w:rsidP="00711543">
      <w:pPr>
        <w:pStyle w:val="Heading3"/>
      </w:pPr>
      <w:bookmarkStart w:id="33" w:name="_Toc460858225"/>
      <w:r w:rsidRPr="00FD6E08">
        <w:t xml:space="preserve">Action : </w:t>
      </w:r>
      <w:r w:rsidR="00314497" w:rsidRPr="00FD6E08">
        <w:t>Display UMA resource</w:t>
      </w:r>
      <w:bookmarkEnd w:id="33"/>
    </w:p>
    <w:p w:rsidR="003B1979" w:rsidRPr="00FD6E08" w:rsidRDefault="003B1979" w:rsidP="00666738"/>
    <w:p w:rsidR="00BF2F26" w:rsidRPr="00FD6E08" w:rsidRDefault="00314497" w:rsidP="00666738">
      <w:r w:rsidRPr="00314497">
        <w:t xml:space="preserve">Display the contextual menu and click on resource info </w:t>
      </w:r>
      <w:r w:rsidR="005E38E6" w:rsidRPr="00314497">
        <w:t xml:space="preserve"> </w:t>
      </w:r>
      <w:r w:rsidR="005E38E6">
        <w:rPr>
          <w:noProof/>
        </w:rPr>
        <w:drawing>
          <wp:inline distT="0" distB="0" distL="0" distR="0" wp14:anchorId="348B0169" wp14:editId="53C1D8E8">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314497">
        <w:t xml:space="preserve">. </w:t>
      </w:r>
      <w:r w:rsidRPr="00FD6E08">
        <w:t xml:space="preserve">Scopes and resource are displayed in the window : </w:t>
      </w:r>
    </w:p>
    <w:p w:rsidR="00BF2F26" w:rsidRDefault="00BF2F26" w:rsidP="00C06F8F">
      <w:pPr>
        <w:jc w:val="center"/>
        <w:rPr>
          <w:lang w:val="fr-BE"/>
        </w:rPr>
      </w:pPr>
      <w:r>
        <w:rPr>
          <w:noProof/>
        </w:rPr>
        <w:lastRenderedPageBreak/>
        <w:drawing>
          <wp:inline distT="0" distB="0" distL="0" distR="0" wp14:anchorId="4EAB2C39" wp14:editId="17CC6EC9">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4C42E0" w:rsidP="002230CA">
      <w:pPr>
        <w:pStyle w:val="Heading2"/>
        <w:rPr>
          <w:lang w:val="fr-BE"/>
        </w:rPr>
      </w:pPr>
      <w:bookmarkStart w:id="34" w:name="_Toc460858226"/>
      <w:r>
        <w:rPr>
          <w:lang w:val="fr-BE"/>
        </w:rPr>
        <w:lastRenderedPageBreak/>
        <w:t>Identity providers</w:t>
      </w:r>
      <w:bookmarkEnd w:id="34"/>
    </w:p>
    <w:p w:rsidR="00100A05" w:rsidRDefault="00100A05" w:rsidP="00466F9A">
      <w:pPr>
        <w:rPr>
          <w:lang w:val="fr-BE"/>
        </w:rPr>
      </w:pPr>
    </w:p>
    <w:p w:rsidR="004A07B2" w:rsidRPr="00E327AE" w:rsidRDefault="00FD6E08" w:rsidP="00FD6E08">
      <w:r w:rsidRPr="00FD6E08">
        <w:t xml:space="preserve">In the </w:t>
      </w:r>
      <w:r w:rsidR="00E327AE">
        <w:t>OpenId server</w:t>
      </w:r>
      <w:r w:rsidRPr="00FD6E08">
        <w:t xml:space="preserve">, </w:t>
      </w:r>
      <w:r w:rsidR="00E327AE">
        <w:t>the end user can choose between one of the identity provider to authenticate himself :</w:t>
      </w:r>
      <w:r>
        <w:t xml:space="preserve"> Hotmail, ADFS, GitHub or </w:t>
      </w:r>
      <w:r w:rsidR="00AA195B">
        <w:t>the</w:t>
      </w:r>
      <w:r>
        <w:t xml:space="preserve"> Belgium id card.</w:t>
      </w:r>
    </w:p>
    <w:p w:rsidR="004A07B2" w:rsidRDefault="005C1B1E" w:rsidP="00100A05">
      <w:r>
        <w:t>When the claims are returned, they are used by the authorization policies to grant a request access to a protected resource.</w:t>
      </w:r>
    </w:p>
    <w:p w:rsidR="00D4493B" w:rsidRDefault="0019496F" w:rsidP="0019496F">
      <w:r>
        <w:t xml:space="preserve">If some claims are </w:t>
      </w:r>
      <w:r w:rsidR="00BA5468">
        <w:t>missing in the result</w:t>
      </w:r>
      <w:r>
        <w:t>, it’s always possible to enrich them with roles (</w:t>
      </w:r>
      <w:r w:rsidR="00CE4908">
        <w:t xml:space="preserve">refer to the chapter </w:t>
      </w:r>
      <w:r>
        <w:t>“edit a resource owner”).</w:t>
      </w:r>
    </w:p>
    <w:p w:rsidR="0019496F" w:rsidRDefault="0019496F" w:rsidP="0019496F"/>
    <w:p w:rsidR="00091C3D" w:rsidRPr="00355B9D" w:rsidRDefault="0019496F" w:rsidP="0019496F">
      <w:r>
        <w:t>List of actions available in the “connections” screen :</w:t>
      </w:r>
    </w:p>
    <w:p w:rsidR="00EB2376" w:rsidRDefault="00BD043E" w:rsidP="00100A05">
      <w:pPr>
        <w:rPr>
          <w:lang w:val="fr-BE"/>
        </w:rPr>
      </w:pPr>
      <w:r>
        <w:rPr>
          <w:noProof/>
        </w:rPr>
        <mc:AlternateContent>
          <mc:Choice Requires="wpc">
            <w:drawing>
              <wp:inline distT="0" distB="0" distL="0" distR="0" wp14:anchorId="18C2D3F6" wp14:editId="054A4E07">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355B9D" w:rsidP="004B3359">
                              <w:pPr>
                                <w:pStyle w:val="NormalWeb"/>
                                <w:spacing w:before="0" w:beforeAutospacing="0" w:after="0" w:afterAutospacing="0"/>
                                <w:jc w:val="center"/>
                              </w:pPr>
                              <w:r>
                                <w:rPr>
                                  <w:rFonts w:ascii="Arial" w:eastAsia="Times New Roman" w:hAnsi="Arial"/>
                                  <w:color w:val="000000"/>
                                  <w:sz w:val="18"/>
                                  <w:szCs w:val="18"/>
                                  <w:lang w:val="fr-BE"/>
                                </w:rPr>
                                <w:t>Enable</w:t>
                              </w:r>
                              <w:r w:rsidR="007C5630">
                                <w:rPr>
                                  <w:rFonts w:ascii="Arial" w:eastAsia="Times New Roman" w:hAnsi="Arial"/>
                                  <w:color w:val="000000"/>
                                  <w:sz w:val="18"/>
                                  <w:szCs w:val="18"/>
                                  <w:lang w:val="fr-BE"/>
                                </w:rPr>
                                <w:t xml:space="preserve"> / </w:t>
                              </w:r>
                              <w:r>
                                <w:rPr>
                                  <w:rFonts w:ascii="Arial" w:eastAsia="Times New Roman" w:hAnsi="Arial"/>
                                  <w:color w:val="000000"/>
                                  <w:sz w:val="18"/>
                                  <w:szCs w:val="18"/>
                                  <w:lang w:val="fr-BE"/>
                                </w:rPr>
                                <w:t>disable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355B9D" w:rsidP="004B3359">
                              <w:pPr>
                                <w:pStyle w:val="NormalWeb"/>
                                <w:spacing w:before="0" w:beforeAutospacing="0" w:after="0" w:afterAutospacing="0"/>
                                <w:jc w:val="center"/>
                              </w:pPr>
                              <w:r>
                                <w:rPr>
                                  <w:rFonts w:ascii="Arial" w:eastAsia="Times New Roman" w:hAnsi="Arial"/>
                                  <w:color w:val="000000"/>
                                  <w:sz w:val="18"/>
                                  <w:szCs w:val="18"/>
                                  <w:lang w:val="fr-BE"/>
                                </w:rPr>
                                <w:t xml:space="preserve">Edit </w:t>
                              </w:r>
                              <w:r w:rsidR="000971D1">
                                <w:rPr>
                                  <w:rFonts w:ascii="Arial" w:eastAsia="Times New Roman" w:hAnsi="Arial"/>
                                  <w:color w:val="000000"/>
                                  <w:sz w:val="18"/>
                                  <w:szCs w:val="18"/>
                                  <w:lang w:val="fr-BE"/>
                                </w:rPr>
                                <w:t xml:space="preserve">a </w:t>
                              </w:r>
                              <w:r>
                                <w:rPr>
                                  <w:rFonts w:ascii="Arial" w:eastAsia="Times New Roman" w:hAnsi="Arial"/>
                                  <w:color w:val="000000"/>
                                  <w:sz w:val="18"/>
                                  <w:szCs w:val="18"/>
                                  <w:lang w:val="fr-BE"/>
                                </w:rPr>
                                <w:t>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355B9D" w:rsidP="002B1320">
                              <w:pPr>
                                <w:pStyle w:val="NormalWeb"/>
                                <w:spacing w:before="0" w:beforeAutospacing="0" w:after="0" w:afterAutospacing="0"/>
                                <w:jc w:val="center"/>
                              </w:pPr>
                              <w:r>
                                <w:rPr>
                                  <w:rFonts w:ascii="Arial" w:eastAsia="Times New Roman" w:hAnsi="Arial"/>
                                  <w:color w:val="000000"/>
                                  <w:sz w:val="18"/>
                                  <w:szCs w:val="18"/>
                                  <w:lang w:val="fr-BE"/>
                                </w:rPr>
                                <w:t>Add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355B9D" w:rsidP="00CF3592">
                              <w:pPr>
                                <w:pStyle w:val="NormalWeb"/>
                                <w:spacing w:before="0" w:beforeAutospacing="0" w:after="0" w:afterAutospacing="0"/>
                                <w:jc w:val="center"/>
                              </w:pPr>
                              <w:r>
                                <w:rPr>
                                  <w:rFonts w:ascii="Arial" w:eastAsia="Times New Roman" w:hAnsi="Arial"/>
                                  <w:color w:val="000000"/>
                                  <w:sz w:val="18"/>
                                  <w:szCs w:val="18"/>
                                  <w:lang w:val="fr-BE"/>
                                </w:rPr>
                                <w:t>Display providers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5" o:spid="_x0000_s1155"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6" type="#_x0000_t75" style="position:absolute;width:54864;height:30937;visibility:visible;mso-wrap-style:square">
                  <v:fill o:detectmouseclick="t"/>
                  <v:path o:connecttype="none"/>
                </v:shape>
                <v:roundrect id="Rounded Rectangle 106" o:spid="_x0000_s1157" style="position:absolute;left:3143;top:2519;width:44482;height:246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QmB8EA&#10;AADcAAAADwAAAGRycy9kb3ducmV2LnhtbERPS4vCMBC+L/gfwgje1kQRWapRqlARvPhY2OvYjG2x&#10;mZQmat1fvxGEvc3H95z5srO1uFPrK8caRkMFgjh3puJCw/cp+/wC4QOywdoxaXiSh+Wi9zHHxLgH&#10;H+h+DIWIIewT1FCG0CRS+rwki37oGuLIXVxrMUTYFtK0+IjhtpZjpabSYsWxocSG1iXl1+PNakiz&#10;n/U5q0b79IToVnKyU7+bs9aDfpfOQATqwr/47d6aOF9N4fVMvE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JgfBAAAA3AAAAA8AAAAAAAAAAAAAAAAAmAIAAGRycy9kb3du&#10;cmV2LnhtbFBLBQYAAAAABAAEAPUAAACGAwAAAAA=&#10;" filled="f" strokecolor="#d8d8d8 [2732]" strokeweight="2pt">
                  <v:textbox>
                    <w:txbxContent>
                      <w:p w:rsidR="007C5630" w:rsidRDefault="007C5630" w:rsidP="004B3359"/>
                    </w:txbxContent>
                  </v:textbox>
                </v:roundrect>
                <v:roundrect id="Rounded Rectangle 107" o:spid="_x0000_s1158" style="position:absolute;left:7689;top:3591;width:12250;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S0ZMIA&#10;AADcAAAADwAAAGRycy9kb3ducmV2LnhtbERPTWvCQBC9F/oflil40409qKSuIsGiCD1oG+hxzI6b&#10;YHY2ZleT/ntXEHqbx/uc+bK3tbhR6yvHCsajBARx4XTFRsHP9+dwBsIHZI21Y1LwRx6Wi9eXOaba&#10;dbyn2yEYEUPYp6igDKFJpfRFSRb9yDXEkTu51mKIsDVSt9jFcFvL9ySZSIsVx4YSG8pKKs6Hq1Ww&#10;MeZ48XWe7/ou+/rdu2w9NpVSg7d+9QEiUB/+xU/3Vsf5yRQez8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dLRkwgAAANwAAAAPAAAAAAAAAAAAAAAAAJgCAABkcnMvZG93&#10;bnJldi54bWxQSwUGAAAAAAQABAD1AAAAhwMAAAAA&#10;" filled="f" strokecolor="#7f7f7f [1612]" strokeweight="2pt">
                  <v:textbox>
                    <w:txbxContent>
                      <w:p w:rsidR="007C5630" w:rsidRDefault="00355B9D" w:rsidP="004B3359">
                        <w:pPr>
                          <w:pStyle w:val="NormalWeb"/>
                          <w:spacing w:before="0" w:beforeAutospacing="0" w:after="0" w:afterAutospacing="0"/>
                          <w:jc w:val="center"/>
                        </w:pPr>
                        <w:r>
                          <w:rPr>
                            <w:rFonts w:ascii="Arial" w:eastAsia="Times New Roman" w:hAnsi="Arial"/>
                            <w:color w:val="000000"/>
                            <w:sz w:val="18"/>
                            <w:szCs w:val="18"/>
                            <w:lang w:val="fr-BE"/>
                          </w:rPr>
                          <w:t>Enable</w:t>
                        </w:r>
                        <w:r w:rsidR="007C5630">
                          <w:rPr>
                            <w:rFonts w:ascii="Arial" w:eastAsia="Times New Roman" w:hAnsi="Arial"/>
                            <w:color w:val="000000"/>
                            <w:sz w:val="18"/>
                            <w:szCs w:val="18"/>
                            <w:lang w:val="fr-BE"/>
                          </w:rPr>
                          <w:t xml:space="preserve"> / </w:t>
                        </w:r>
                        <w:r>
                          <w:rPr>
                            <w:rFonts w:ascii="Arial" w:eastAsia="Times New Roman" w:hAnsi="Arial"/>
                            <w:color w:val="000000"/>
                            <w:sz w:val="18"/>
                            <w:szCs w:val="18"/>
                            <w:lang w:val="fr-BE"/>
                          </w:rPr>
                          <w:t>disable a provider</w:t>
                        </w:r>
                      </w:p>
                    </w:txbxContent>
                  </v:textbox>
                </v:roundrect>
                <v:roundrect id="Rounded Rectangle 126" o:spid="_x0000_s1159" style="position:absolute;left:7689;top:18781;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1Nn8MA&#10;AADcAAAADwAAAGRycy9kb3ducmV2LnhtbERPTWvCQBC9F/wPywi91Y05hBJdRYLSUughVsHjmB03&#10;wexsmt0m6b/vFgq9zeN9zno72VYM1PvGsYLlIgFBXDndsFFw+jg8PYPwAVlj65gUfJOH7Wb2sMZc&#10;u5FLGo7BiBjCPkcFdQhdLqWvarLoF64jjtzN9RZDhL2RuscxhttWpkmSSYsNx4YaOypqqu7HL6vg&#10;xZjrp2/P57dpLN4vpSv2S9Mo9TifdisQgabwL/5zv+o4P83g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1Nn8MAAADcAAAADwAAAAAAAAAAAAAAAACYAgAAZHJzL2Rv&#10;d25yZXYueG1sUEsFBgAAAAAEAAQA9QAAAIgDAAAAAA==&#10;" filled="f" strokecolor="#7f7f7f [1612]" strokeweight="2pt">
                  <v:textbox>
                    <w:txbxContent>
                      <w:p w:rsidR="007C5630" w:rsidRDefault="00355B9D" w:rsidP="004B3359">
                        <w:pPr>
                          <w:pStyle w:val="NormalWeb"/>
                          <w:spacing w:before="0" w:beforeAutospacing="0" w:after="0" w:afterAutospacing="0"/>
                          <w:jc w:val="center"/>
                        </w:pPr>
                        <w:r>
                          <w:rPr>
                            <w:rFonts w:ascii="Arial" w:eastAsia="Times New Roman" w:hAnsi="Arial"/>
                            <w:color w:val="000000"/>
                            <w:sz w:val="18"/>
                            <w:szCs w:val="18"/>
                            <w:lang w:val="fr-BE"/>
                          </w:rPr>
                          <w:t xml:space="preserve">Edit </w:t>
                        </w:r>
                        <w:r w:rsidR="000971D1">
                          <w:rPr>
                            <w:rFonts w:ascii="Arial" w:eastAsia="Times New Roman" w:hAnsi="Arial"/>
                            <w:color w:val="000000"/>
                            <w:sz w:val="18"/>
                            <w:szCs w:val="18"/>
                            <w:lang w:val="fr-BE"/>
                          </w:rPr>
                          <w:t xml:space="preserve">a </w:t>
                        </w:r>
                        <w:r>
                          <w:rPr>
                            <w:rFonts w:ascii="Arial" w:eastAsia="Times New Roman" w:hAnsi="Arial"/>
                            <w:color w:val="000000"/>
                            <w:sz w:val="18"/>
                            <w:szCs w:val="18"/>
                            <w:lang w:val="fr-BE"/>
                          </w:rPr>
                          <w:t>provider</w:t>
                        </w:r>
                      </w:p>
                    </w:txbxContent>
                  </v:textbox>
                </v:roundrect>
                <v:roundrect id="Rounded Rectangle 127" o:spid="_x0000_s1160" style="position:absolute;left:26660;top:11184;width:12249;height:5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oBMMA&#10;AADcAAAADwAAAGRycy9kb3ducmV2LnhtbERPTWvCQBC9C/0PyxS86UYPraRuQgmVFsGD2kCP0+y4&#10;CWZnY3Zr4r/vFgre5vE+Z52PthVX6n3jWMFinoAgrpxu2Cj4PG5mKxA+IGtsHZOCG3nIs4fJGlPt&#10;Bt7T9RCMiCHsU1RQh9ClUvqqJot+7jriyJ1cbzFE2BupexxiuG3lMkmepMWGY0ONHRU1VefDj1Xw&#10;bsz3xbdluR2HYve1d8XbwjRKTR/H1xcQgcZwF/+7P3Scv3yGv2fiB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HoBMMAAADcAAAADwAAAAAAAAAAAAAAAACYAgAAZHJzL2Rv&#10;d25yZXYueG1sUEsFBgAAAAAEAAQA9QAAAIgDAAAAAA==&#10;" filled="f" strokecolor="#7f7f7f [1612]" strokeweight="2pt">
                  <v:textbox>
                    <w:txbxContent>
                      <w:p w:rsidR="007C5630" w:rsidRDefault="00355B9D" w:rsidP="002B1320">
                        <w:pPr>
                          <w:pStyle w:val="NormalWeb"/>
                          <w:spacing w:before="0" w:beforeAutospacing="0" w:after="0" w:afterAutospacing="0"/>
                          <w:jc w:val="center"/>
                        </w:pPr>
                        <w:r>
                          <w:rPr>
                            <w:rFonts w:ascii="Arial" w:eastAsia="Times New Roman" w:hAnsi="Arial"/>
                            <w:color w:val="000000"/>
                            <w:sz w:val="18"/>
                            <w:szCs w:val="18"/>
                            <w:lang w:val="fr-BE"/>
                          </w:rPr>
                          <w:t>Add a provider</w:t>
                        </w:r>
                      </w:p>
                    </w:txbxContent>
                  </v:textbox>
                </v:roundrect>
                <v:shapetype id="_x0000_t32" coordsize="21600,21600" o:spt="32" o:oned="t" path="m,l21600,21600e" filled="f">
                  <v:path arrowok="t" fillok="f" o:connecttype="none"/>
                  <o:lock v:ext="edit" shapetype="t"/>
                </v:shapetype>
                <v:shape id="Straight Arrow Connector 128" o:spid="_x0000_s1161" type="#_x0000_t32" style="position:absolute;left:19939;top:6584;width:6721;height:7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nKOcMAAADcAAAADwAAAGRycy9kb3ducmV2LnhtbESPT2vDMAzF74N9B6PBbqvTBLaS1i1l&#10;a2Hs1j/0LGI1CYnlYLtp9u2nw6A3iff03k+rzeR6NVKIrWcD81kGirjytuXawPm0f1uAignZYu+Z&#10;DPxShM36+WmFpfV3PtB4TLWSEI4lGmhSGkqtY9WQwzjzA7FoVx8cJllDrW3Au4S7XudZ9q4dtiwN&#10;DQ702VDVHW/OQMtF4vyr2NPPrgsf9aUbfXE25vVl2i5BJZrSw/x//W0FPxdaeUYm0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5yjnDAAAA3AAAAA8AAAAAAAAAAAAA&#10;AAAAoQIAAGRycy9kb3ducmV2LnhtbFBLBQYAAAAABAAEAPkAAACRAwAAAAA=&#10;" strokecolor="black [3213]">
                  <v:stroke endarrow="open"/>
                </v:shape>
                <v:shape id="Straight Arrow Connector 130" o:spid="_x0000_s1162" type="#_x0000_t32" style="position:absolute;left:19938;top:14175;width:6722;height:75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aILsEAAADcAAAADwAAAGRycy9kb3ducmV2LnhtbESPzU4CMRDH7ya+QzMm3qSLBmNWCiEq&#10;CTcRfIBxO2wL2+mmLbC8vXMg4TaT+X/8ZjofQqdOlLKPbGA8qkARN9F6bg38bpdPb6ByQbbYRSYD&#10;F8own93fTbG28cw/dNqUVkkI5xoNuFL6WuvcOAqYR7EnltsupoBF1tRqm/As4aHTz1X1qgN6lgaH&#10;PX04ag6bY5Dehd9PPpPl5utv79fJ4feuQ2MeH4bFO6hCQ7mJr+6VFfwXwZd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loguwQAAANwAAAAPAAAAAAAAAAAAAAAA&#10;AKECAABkcnMvZG93bnJldi54bWxQSwUGAAAAAAQABAD5AAAAjwMAAAAA&#10;" strokecolor="black [3213]">
                  <v:stroke endarrow="open"/>
                </v:shape>
                <v:roundrect id="Rounded Rectangle 131" o:spid="_x0000_s1163" style="position:absolute;left:26660;top:18785;width:12249;height:59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1DNsIA&#10;AADcAAAADwAAAGRycy9kb3ducmV2LnhtbERPTWvCQBC9F/wPywi91U0UpERXkaAohR60FTyO2XET&#10;zM7G7GrSf+8WCr3N433OfNnbWjyo9ZVjBekoAUFcOF2xUfD9tXl7B+EDssbaMSn4IQ/LxeBljpl2&#10;He/pcQhGxBD2GSooQ2gyKX1RkkU/cg1x5C6utRgibI3ULXYx3NZynCRTabHi2FBiQ3lJxfVwtwq2&#10;xpxvvj4eP/ou/zztXb5OTaXU67BfzUAE6sO/+M+903H+JIX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vUM2wgAAANwAAAAPAAAAAAAAAAAAAAAAAJgCAABkcnMvZG93&#10;bnJldi54bWxQSwUGAAAAAAQABAD1AAAAhwMAAAAA&#10;" filled="f" strokecolor="#7f7f7f [1612]" strokeweight="2pt">
                  <v:textbox>
                    <w:txbxContent>
                      <w:p w:rsidR="007C5630" w:rsidRDefault="00355B9D" w:rsidP="00CF3592">
                        <w:pPr>
                          <w:pStyle w:val="NormalWeb"/>
                          <w:spacing w:before="0" w:beforeAutospacing="0" w:after="0" w:afterAutospacing="0"/>
                          <w:jc w:val="center"/>
                        </w:pPr>
                        <w:r>
                          <w:rPr>
                            <w:rFonts w:ascii="Arial" w:eastAsia="Times New Roman" w:hAnsi="Arial"/>
                            <w:color w:val="000000"/>
                            <w:sz w:val="18"/>
                            <w:szCs w:val="18"/>
                            <w:lang w:val="fr-BE"/>
                          </w:rPr>
                          <w:t>Display providers</w:t>
                        </w:r>
                      </w:p>
                    </w:txbxContent>
                  </v:textbox>
                </v:roundrect>
                <w10:anchorlock/>
              </v:group>
            </w:pict>
          </mc:Fallback>
        </mc:AlternateContent>
      </w:r>
    </w:p>
    <w:p w:rsidR="00100A05" w:rsidRDefault="00100A05" w:rsidP="00100A05">
      <w:pPr>
        <w:rPr>
          <w:lang w:val="fr-BE"/>
        </w:rPr>
      </w:pPr>
    </w:p>
    <w:p w:rsidR="0081586D" w:rsidRPr="00F84852" w:rsidRDefault="00F84852" w:rsidP="00F84852">
      <w:r w:rsidRPr="00F84852">
        <w:t xml:space="preserve">The following providers are </w:t>
      </w:r>
      <w:r>
        <w:t xml:space="preserve">configured by default : </w:t>
      </w:r>
      <w:r w:rsidR="0081586D" w:rsidRPr="00F84852">
        <w:t xml:space="preserve">Microsoft, Linkedin, Google, GitHub, Facebook </w:t>
      </w:r>
      <w:r>
        <w:t>and the Belgium id card</w:t>
      </w:r>
      <w:r w:rsidR="0081586D" w:rsidRPr="00F84852">
        <w:t>.</w:t>
      </w:r>
    </w:p>
    <w:p w:rsidR="0081586D" w:rsidRPr="00F84852" w:rsidRDefault="0081586D" w:rsidP="00100A05"/>
    <w:p w:rsidR="00451A11" w:rsidRDefault="00395689" w:rsidP="00711543">
      <w:pPr>
        <w:pStyle w:val="Heading3"/>
        <w:rPr>
          <w:lang w:val="fr-BE"/>
        </w:rPr>
      </w:pPr>
      <w:bookmarkStart w:id="35" w:name="_Toc460858227"/>
      <w:r>
        <w:rPr>
          <w:lang w:val="fr-BE"/>
        </w:rPr>
        <w:t xml:space="preserve">Action : </w:t>
      </w:r>
      <w:r w:rsidR="00666ABD">
        <w:rPr>
          <w:lang w:val="fr-BE"/>
        </w:rPr>
        <w:t>Display providers</w:t>
      </w:r>
      <w:bookmarkEnd w:id="35"/>
    </w:p>
    <w:p w:rsidR="00451A11" w:rsidRDefault="00451A11" w:rsidP="00100A05">
      <w:pPr>
        <w:rPr>
          <w:lang w:val="fr-BE"/>
        </w:rPr>
      </w:pPr>
    </w:p>
    <w:p w:rsidR="003D03C3" w:rsidRDefault="00147028" w:rsidP="00147028">
      <w:pPr>
        <w:rPr>
          <w:lang w:val="fr-BE"/>
        </w:rPr>
      </w:pPr>
      <w:r w:rsidRPr="00147028">
        <w:t xml:space="preserve">Click on the connections tab to </w:t>
      </w:r>
      <w:r>
        <w:t>display the providers.</w:t>
      </w:r>
    </w:p>
    <w:p w:rsidR="003D03C3" w:rsidRDefault="003D03C3" w:rsidP="00100A05">
      <w:pPr>
        <w:rPr>
          <w:lang w:val="fr-BE"/>
        </w:rPr>
      </w:pPr>
    </w:p>
    <w:p w:rsidR="00CF3592" w:rsidRDefault="00DF6CF5" w:rsidP="00DF6CF5">
      <w:pPr>
        <w:jc w:val="center"/>
        <w:rPr>
          <w:lang w:val="fr-BE"/>
        </w:rPr>
      </w:pPr>
      <w:r>
        <w:rPr>
          <w:noProof/>
        </w:rPr>
        <w:drawing>
          <wp:inline distT="0" distB="0" distL="0" distR="0" wp14:anchorId="0EA004DD" wp14:editId="2BE74D1B">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6" w:name="_Toc460858228"/>
      <w:r>
        <w:rPr>
          <w:lang w:val="fr-BE"/>
        </w:rPr>
        <w:lastRenderedPageBreak/>
        <w:t xml:space="preserve">Action : </w:t>
      </w:r>
      <w:r w:rsidR="00F62A2A">
        <w:rPr>
          <w:lang w:val="fr-BE"/>
        </w:rPr>
        <w:t>Enable</w:t>
      </w:r>
      <w:r w:rsidR="00DF6CF5">
        <w:rPr>
          <w:lang w:val="fr-BE"/>
        </w:rPr>
        <w:t xml:space="preserve"> / </w:t>
      </w:r>
      <w:r w:rsidR="00F62A2A">
        <w:rPr>
          <w:lang w:val="fr-BE"/>
        </w:rPr>
        <w:t>disable a provider</w:t>
      </w:r>
      <w:bookmarkEnd w:id="36"/>
    </w:p>
    <w:p w:rsidR="00DF6CF5" w:rsidRDefault="00DF6CF5" w:rsidP="00100A05">
      <w:pPr>
        <w:rPr>
          <w:lang w:val="fr-BE"/>
        </w:rPr>
      </w:pPr>
    </w:p>
    <w:p w:rsidR="00DF6CF5" w:rsidRDefault="0066155A" w:rsidP="0066155A">
      <w:r w:rsidRPr="0066155A">
        <w:t xml:space="preserve">Providers can be enabled / disabled from the authentication page. </w:t>
      </w:r>
      <w:r>
        <w:t>To do that click on the button “On / Off” next to each provider.</w:t>
      </w:r>
    </w:p>
    <w:p w:rsidR="00CB00D3" w:rsidRPr="0066155A" w:rsidRDefault="0066155A" w:rsidP="0066155A">
      <w:r w:rsidRPr="0066155A">
        <w:t>What an authentication looks like by default :</w:t>
      </w:r>
    </w:p>
    <w:p w:rsidR="00EE2D77" w:rsidRPr="0066155A" w:rsidRDefault="00EE2D77" w:rsidP="00100A05"/>
    <w:p w:rsidR="00EE2D77" w:rsidRDefault="00EE2D77" w:rsidP="00EE2D77">
      <w:pPr>
        <w:jc w:val="center"/>
        <w:rPr>
          <w:lang w:val="fr-BE"/>
        </w:rPr>
      </w:pPr>
      <w:r>
        <w:rPr>
          <w:noProof/>
        </w:rPr>
        <w:drawing>
          <wp:inline distT="0" distB="0" distL="0" distR="0" wp14:anchorId="6385CED6" wp14:editId="1F5CD344">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66155A" w:rsidP="0066155A">
      <w:pPr>
        <w:rPr>
          <w:lang w:val="fr-BE"/>
        </w:rPr>
      </w:pPr>
      <w:r w:rsidRPr="0066155A">
        <w:t xml:space="preserve">New authentication page after the </w:t>
      </w:r>
      <w:r>
        <w:t>Facebook provider has been disabled :</w:t>
      </w:r>
    </w:p>
    <w:p w:rsidR="00EE2D77" w:rsidRDefault="00EE2D77" w:rsidP="00100A05">
      <w:pPr>
        <w:rPr>
          <w:lang w:val="fr-BE"/>
        </w:rPr>
      </w:pPr>
    </w:p>
    <w:p w:rsidR="00EE2D77" w:rsidRDefault="00097CC3" w:rsidP="00097CC3">
      <w:pPr>
        <w:jc w:val="center"/>
        <w:rPr>
          <w:lang w:val="fr-BE"/>
        </w:rPr>
      </w:pPr>
      <w:r>
        <w:rPr>
          <w:noProof/>
        </w:rPr>
        <w:drawing>
          <wp:inline distT="0" distB="0" distL="0" distR="0" wp14:anchorId="4721A448" wp14:editId="70A82A0E">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Pr="00F953D5" w:rsidRDefault="009E0E28" w:rsidP="009E0E28">
      <w:r w:rsidRPr="009E0E28">
        <w:t xml:space="preserve">An administrator can update the list without worrying about </w:t>
      </w:r>
      <w:r>
        <w:t xml:space="preserve">restart </w:t>
      </w:r>
      <w:r w:rsidR="00F953D5">
        <w:t>the application</w:t>
      </w:r>
      <w:r>
        <w:t>.</w:t>
      </w:r>
    </w:p>
    <w:p w:rsidR="0013615A" w:rsidRPr="00F953D5" w:rsidRDefault="0013615A" w:rsidP="0013615A"/>
    <w:p w:rsidR="00692E7D" w:rsidRDefault="00D846DA" w:rsidP="00711543">
      <w:pPr>
        <w:pStyle w:val="Heading3"/>
        <w:rPr>
          <w:lang w:val="fr-BE"/>
        </w:rPr>
      </w:pPr>
      <w:bookmarkStart w:id="37" w:name="_Toc460858229"/>
      <w:r>
        <w:rPr>
          <w:lang w:val="fr-BE"/>
        </w:rPr>
        <w:t xml:space="preserve">Action : </w:t>
      </w:r>
      <w:r w:rsidR="000160DD">
        <w:rPr>
          <w:lang w:val="fr-BE"/>
        </w:rPr>
        <w:t>Add a provider</w:t>
      </w:r>
      <w:bookmarkEnd w:id="37"/>
    </w:p>
    <w:p w:rsidR="00692E7D" w:rsidRDefault="00692E7D" w:rsidP="0013615A">
      <w:pPr>
        <w:rPr>
          <w:lang w:val="fr-BE"/>
        </w:rPr>
      </w:pPr>
    </w:p>
    <w:p w:rsidR="00847242" w:rsidRDefault="00E55478" w:rsidP="00E55478">
      <w:pPr>
        <w:rPr>
          <w:lang w:val="fr-BE"/>
        </w:rPr>
      </w:pPr>
      <w:r w:rsidRPr="00E55478">
        <w:t xml:space="preserve">Click on the </w:t>
      </w:r>
      <w:r w:rsidR="00DE58AD" w:rsidRPr="00E55478">
        <w:rPr>
          <w:i/>
        </w:rPr>
        <w:t>new identity provider</w:t>
      </w:r>
      <w:r w:rsidR="00DE58AD" w:rsidRPr="00E55478">
        <w:t xml:space="preserve"> </w:t>
      </w:r>
      <w:r w:rsidRPr="00E55478">
        <w:t xml:space="preserve">button to add a </w:t>
      </w:r>
      <w:r>
        <w:t>new one</w:t>
      </w:r>
      <w:r w:rsidRPr="00E55478">
        <w:t xml:space="preserve">. </w:t>
      </w:r>
      <w:r>
        <w:t xml:space="preserve">When the window is displayed, try to fill-in all the fields. Use the decision table below to find the values. When you have finished, click on the button </w:t>
      </w:r>
      <w:r w:rsidRPr="00E55478">
        <w:rPr>
          <w:i/>
        </w:rPr>
        <w:t>create</w:t>
      </w:r>
      <w:r>
        <w:t xml:space="preserve"> to persist the provider.</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9731A0" w:rsidP="00885BA3">
            <w:pPr>
              <w:jc w:val="center"/>
              <w:rPr>
                <w:lang w:val="fr-BE"/>
              </w:rPr>
            </w:pPr>
            <w:r>
              <w:rPr>
                <w:lang w:val="fr-BE"/>
              </w:rPr>
              <w:t>Fields</w:t>
            </w:r>
          </w:p>
        </w:tc>
        <w:tc>
          <w:tcPr>
            <w:tcW w:w="7047" w:type="dxa"/>
            <w:shd w:val="clear" w:color="auto" w:fill="F2F2F2" w:themeFill="background1" w:themeFillShade="F2"/>
          </w:tcPr>
          <w:p w:rsidR="00885BA3" w:rsidRDefault="009731A0" w:rsidP="00885BA3">
            <w:pPr>
              <w:jc w:val="center"/>
              <w:rPr>
                <w:lang w:val="fr-BE"/>
              </w:rPr>
            </w:pPr>
            <w:r>
              <w:rPr>
                <w:lang w:val="fr-BE"/>
              </w:rPr>
              <w:t>Description</w:t>
            </w:r>
          </w:p>
        </w:tc>
      </w:tr>
      <w:tr w:rsidR="00885BA3" w:rsidRPr="009731A0" w:rsidTr="005304D2">
        <w:tc>
          <w:tcPr>
            <w:tcW w:w="1809" w:type="dxa"/>
          </w:tcPr>
          <w:p w:rsidR="00885BA3" w:rsidRDefault="005304D2" w:rsidP="00847242">
            <w:pPr>
              <w:rPr>
                <w:lang w:val="fr-BE"/>
              </w:rPr>
            </w:pPr>
            <w:r>
              <w:rPr>
                <w:lang w:val="fr-BE"/>
              </w:rPr>
              <w:t>Name</w:t>
            </w:r>
          </w:p>
        </w:tc>
        <w:tc>
          <w:tcPr>
            <w:tcW w:w="7047" w:type="dxa"/>
          </w:tcPr>
          <w:p w:rsidR="00885BA3" w:rsidRPr="009731A0" w:rsidRDefault="009731A0" w:rsidP="009731A0">
            <w:r w:rsidRPr="009731A0">
              <w:t>Name displayed is the authentication page</w:t>
            </w:r>
          </w:p>
        </w:tc>
      </w:tr>
      <w:tr w:rsidR="005304D2" w:rsidRPr="009731A0" w:rsidTr="005304D2">
        <w:tc>
          <w:tcPr>
            <w:tcW w:w="1809" w:type="dxa"/>
          </w:tcPr>
          <w:p w:rsidR="005304D2" w:rsidRDefault="005304D2" w:rsidP="00847242">
            <w:pPr>
              <w:rPr>
                <w:lang w:val="fr-BE"/>
              </w:rPr>
            </w:pPr>
            <w:r>
              <w:rPr>
                <w:lang w:val="fr-BE"/>
              </w:rPr>
              <w:t>Callback path</w:t>
            </w:r>
          </w:p>
        </w:tc>
        <w:tc>
          <w:tcPr>
            <w:tcW w:w="7047" w:type="dxa"/>
          </w:tcPr>
          <w:p w:rsidR="005304D2" w:rsidRPr="009731A0" w:rsidRDefault="009731A0" w:rsidP="009731A0">
            <w:r>
              <w:rPr>
                <w:lang w:val="fr-BE"/>
              </w:rPr>
              <w:t xml:space="preserve">Technical data used by the OPENID server. </w:t>
            </w:r>
            <w:r w:rsidRPr="009731A0">
              <w:t xml:space="preserve">The value should start with « /signin-* » otherwise </w:t>
            </w:r>
            <w:r>
              <w:t xml:space="preserve">there is </w:t>
            </w:r>
            <w:r w:rsidRPr="009731A0">
              <w:t xml:space="preserve">no button </w:t>
            </w:r>
            <w:r>
              <w:t>displayed</w:t>
            </w:r>
          </w:p>
        </w:tc>
      </w:tr>
      <w:tr w:rsidR="005304D2" w:rsidRPr="00DE58AD" w:rsidTr="005304D2">
        <w:tc>
          <w:tcPr>
            <w:tcW w:w="1809" w:type="dxa"/>
          </w:tcPr>
          <w:p w:rsidR="005304D2" w:rsidRPr="005304D2" w:rsidRDefault="005304D2" w:rsidP="00847242">
            <w:r w:rsidRPr="009731A0">
              <w:rPr>
                <w:lang w:val="fr-BE"/>
              </w:rPr>
              <w:t>C</w:t>
            </w:r>
            <w:r w:rsidRPr="005304D2">
              <w:t>hoose an identity provider type</w:t>
            </w:r>
          </w:p>
        </w:tc>
        <w:tc>
          <w:tcPr>
            <w:tcW w:w="7047" w:type="dxa"/>
          </w:tcPr>
          <w:p w:rsidR="005304D2" w:rsidRPr="00DE58AD" w:rsidRDefault="009731A0" w:rsidP="00847242">
            <w:r w:rsidRPr="00DE58AD">
              <w:t>Choose between OPENID, OAUTH2.0 or WS-Federation</w:t>
            </w:r>
            <w:r w:rsidR="005304D2" w:rsidRPr="00DE58AD">
              <w:t xml:space="preserve"> </w:t>
            </w:r>
          </w:p>
        </w:tc>
      </w:tr>
    </w:tbl>
    <w:p w:rsidR="0086475B" w:rsidRDefault="0086475B" w:rsidP="00847242"/>
    <w:p w:rsidR="00415CB0" w:rsidRDefault="00415CB0" w:rsidP="00847242">
      <w:r>
        <w:t>If there is no corresponding identity provider type</w:t>
      </w:r>
      <w:r w:rsidR="009348E5">
        <w:t xml:space="preserve">, </w:t>
      </w:r>
      <w:r>
        <w:t xml:space="preserve">you can submit a new “enhancement” ticket </w:t>
      </w:r>
      <w:r w:rsidR="009348E5">
        <w:t>to</w:t>
      </w:r>
      <w:r>
        <w:t xml:space="preserve"> our website.</w:t>
      </w:r>
      <w:r w:rsidR="000375B0">
        <w:t xml:space="preserve"> The feature will be developed and deployed to your environment via Docker or XCOPY.</w:t>
      </w:r>
    </w:p>
    <w:p w:rsidR="000C126B" w:rsidRDefault="000C126B" w:rsidP="00847242"/>
    <w:p w:rsidR="002F55E5" w:rsidRPr="003C1A22" w:rsidRDefault="000C126B" w:rsidP="00DC01C2">
      <w:r>
        <w:t xml:space="preserve">If you want </w:t>
      </w:r>
      <w:r w:rsidR="00DC01C2">
        <w:t>to use the resource owner information stored in your database. We can help you writing some scripts to migrate from the old schema to the new one or create a new OPENID identity provider which takes your database as source.</w:t>
      </w:r>
      <w:r w:rsidR="006E05C4" w:rsidRPr="003C1A22">
        <w:t xml:space="preserve"> </w:t>
      </w:r>
    </w:p>
    <w:p w:rsidR="00B1552B" w:rsidRPr="003C1A22" w:rsidRDefault="00B1552B" w:rsidP="002F55E5"/>
    <w:p w:rsidR="00B322BE" w:rsidRDefault="00B322BE" w:rsidP="00711543">
      <w:pPr>
        <w:pStyle w:val="Heading3"/>
        <w:rPr>
          <w:lang w:val="fr-BE"/>
        </w:rPr>
      </w:pPr>
      <w:bookmarkStart w:id="38" w:name="_Toc460858230"/>
      <w:r>
        <w:rPr>
          <w:lang w:val="fr-BE"/>
        </w:rPr>
        <w:t xml:space="preserve">Action : </w:t>
      </w:r>
      <w:r w:rsidR="000160DD">
        <w:rPr>
          <w:lang w:val="fr-BE"/>
        </w:rPr>
        <w:t>Edit provider</w:t>
      </w:r>
      <w:bookmarkEnd w:id="38"/>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anchorId="7E625B5C" wp14:editId="1E57D76D">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7C5630" w:rsidRPr="00C33409" w:rsidRDefault="007C5630">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53"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9sqhpikCAABPBAAADgAAAAAAAAAAAAAAAAAuAgAAZHJzL2Uyb0Rv&#10;Yy54bWxQSwECLQAUAAYACAAAACEAgfgWttsAAAAFAQAADwAAAAAAAAAAAAAAAACDBAAAZHJzL2Rv&#10;d25yZXYueG1sUEsFBgAAAAAEAAQA8wAAAIsFAAAAAA==&#10;">
                <v:textbox style="mso-fit-shape-to-text:t">
                  <w:txbxContent>
                    <w:p w:rsidR="00FE1E6D" w:rsidRPr="00C33409" w:rsidRDefault="00FE1E6D">
                      <w:pPr>
                        <w:rPr>
                          <w:i/>
                        </w:rPr>
                      </w:pPr>
                      <w:r w:rsidRPr="00C33409">
                        <w:rPr>
                          <w:i/>
                        </w:rPr>
                        <w:t>public List&lt;Claim&gt; Process(JObject jObj)</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t>Tandis que le code « </w:t>
      </w:r>
      <w:r w:rsidR="00F84883">
        <w:rPr>
          <w:lang w:val="fr-BE"/>
        </w:rPr>
        <w:t>WS-Federation</w:t>
      </w:r>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2AF045F1" wp14:editId="5EB8041E">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7C5630" w:rsidRPr="00C33409" w:rsidRDefault="007C5630"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4"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3dnKAIAAE4EAAAOAAAAZHJzL2Uyb0RvYy54bWysVNtu2zAMfR+wfxD0vthx4j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">
                <v:textbox style="mso-fit-shape-to-text:t">
                  <w:txbxContent>
                    <w:p w:rsidR="00FE1E6D" w:rsidRPr="00C33409" w:rsidRDefault="00FE1E6D" w:rsidP="00F84883">
                      <w:pPr>
                        <w:rPr>
                          <w:i/>
                        </w:rPr>
                      </w:pPr>
                      <w:r w:rsidRPr="00F84883">
                        <w:rPr>
                          <w:i/>
                        </w:rPr>
                        <w:t>public List&lt;Claim&gt; Process(XmlNode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5482DD5F" wp14:editId="3B73639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7C5630" w:rsidRPr="00402ABD" w:rsidRDefault="007C5630" w:rsidP="00402ABD">
                            <w:pPr>
                              <w:rPr>
                                <w:i/>
                              </w:rPr>
                            </w:pPr>
                            <w:r w:rsidRPr="00402ABD">
                              <w:rPr>
                                <w:i/>
                              </w:rPr>
                              <w:t>namespace Parser</w:t>
                            </w:r>
                          </w:p>
                          <w:p w:rsidR="007C5630" w:rsidRPr="00402ABD" w:rsidRDefault="007C5630" w:rsidP="00402ABD">
                            <w:pPr>
                              <w:rPr>
                                <w:i/>
                              </w:rPr>
                            </w:pPr>
                            <w:r w:rsidRPr="00402ABD">
                              <w:rPr>
                                <w:i/>
                              </w:rPr>
                              <w:t>{</w:t>
                            </w:r>
                          </w:p>
                          <w:p w:rsidR="007C5630" w:rsidRPr="00402ABD" w:rsidRDefault="007C5630" w:rsidP="00402ABD">
                            <w:pPr>
                              <w:rPr>
                                <w:i/>
                              </w:rPr>
                            </w:pPr>
                            <w:r w:rsidRPr="00402ABD">
                              <w:rPr>
                                <w:i/>
                              </w:rPr>
                              <w:tab/>
                              <w:t xml:space="preserve">public class Example </w:t>
                            </w:r>
                          </w:p>
                          <w:p w:rsidR="007C5630" w:rsidRPr="00402ABD" w:rsidRDefault="007C5630" w:rsidP="00402ABD">
                            <w:pPr>
                              <w:rPr>
                                <w:i/>
                              </w:rPr>
                            </w:pPr>
                            <w:r w:rsidRPr="00402ABD">
                              <w:rPr>
                                <w:i/>
                              </w:rPr>
                              <w:tab/>
                              <w:t>{</w:t>
                            </w:r>
                          </w:p>
                          <w:p w:rsidR="007C5630" w:rsidRPr="00402ABD" w:rsidRDefault="007C5630" w:rsidP="00402ABD">
                            <w:pPr>
                              <w:rPr>
                                <w:i/>
                              </w:rPr>
                            </w:pPr>
                            <w:r w:rsidRPr="00402ABD">
                              <w:rPr>
                                <w:i/>
                              </w:rPr>
                              <w:tab/>
                            </w:r>
                            <w:r w:rsidRPr="00402ABD">
                              <w:rPr>
                                <w:i/>
                              </w:rPr>
                              <w:tab/>
                              <w:t>public List&lt;Claim&gt; Process(XmlNode node) { }</w:t>
                            </w:r>
                          </w:p>
                          <w:p w:rsidR="007C5630" w:rsidRPr="00402ABD" w:rsidRDefault="007C5630" w:rsidP="00402ABD">
                            <w:pPr>
                              <w:rPr>
                                <w:i/>
                              </w:rPr>
                            </w:pPr>
                            <w:r w:rsidRPr="00402ABD">
                              <w:rPr>
                                <w:i/>
                              </w:rPr>
                              <w:tab/>
                              <w:t>}</w:t>
                            </w:r>
                          </w:p>
                          <w:p w:rsidR="007C5630" w:rsidRPr="00C33409" w:rsidRDefault="007C5630"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55"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">
                <v:textbox style="mso-fit-shape-to-text:t">
                  <w:txbxContent>
                    <w:p w:rsidR="00FE1E6D" w:rsidRPr="00402ABD" w:rsidRDefault="00FE1E6D" w:rsidP="00402ABD">
                      <w:pPr>
                        <w:rPr>
                          <w:i/>
                        </w:rPr>
                      </w:pPr>
                      <w:r w:rsidRPr="00402ABD">
                        <w:rPr>
                          <w:i/>
                        </w:rPr>
                        <w:t>namespace Parser</w:t>
                      </w:r>
                    </w:p>
                    <w:p w:rsidR="00FE1E6D" w:rsidRPr="00402ABD" w:rsidRDefault="00FE1E6D" w:rsidP="00402ABD">
                      <w:pPr>
                        <w:rPr>
                          <w:i/>
                        </w:rPr>
                      </w:pPr>
                      <w:r w:rsidRPr="00402ABD">
                        <w:rPr>
                          <w:i/>
                        </w:rPr>
                        <w:t>{</w:t>
                      </w:r>
                    </w:p>
                    <w:p w:rsidR="00FE1E6D" w:rsidRPr="00402ABD" w:rsidRDefault="00FE1E6D" w:rsidP="00402ABD">
                      <w:pPr>
                        <w:rPr>
                          <w:i/>
                        </w:rPr>
                      </w:pPr>
                      <w:r w:rsidRPr="00402ABD">
                        <w:rPr>
                          <w:i/>
                        </w:rPr>
                        <w:tab/>
                        <w:t xml:space="preserve">public class Example </w:t>
                      </w:r>
                    </w:p>
                    <w:p w:rsidR="00FE1E6D" w:rsidRPr="00402ABD" w:rsidRDefault="00FE1E6D" w:rsidP="00402ABD">
                      <w:pPr>
                        <w:rPr>
                          <w:i/>
                        </w:rPr>
                      </w:pPr>
                      <w:r w:rsidRPr="00402ABD">
                        <w:rPr>
                          <w:i/>
                        </w:rPr>
                        <w:tab/>
                        <w:t>{</w:t>
                      </w:r>
                    </w:p>
                    <w:p w:rsidR="00FE1E6D" w:rsidRPr="00402ABD" w:rsidRDefault="00FE1E6D" w:rsidP="00402ABD">
                      <w:pPr>
                        <w:rPr>
                          <w:i/>
                        </w:rPr>
                      </w:pPr>
                      <w:r w:rsidRPr="00402ABD">
                        <w:rPr>
                          <w:i/>
                        </w:rPr>
                        <w:tab/>
                      </w:r>
                      <w:r w:rsidRPr="00402ABD">
                        <w:rPr>
                          <w:i/>
                        </w:rPr>
                        <w:tab/>
                        <w:t>public List&lt;Claim&gt; Process(XmlNode node) { }</w:t>
                      </w:r>
                    </w:p>
                    <w:p w:rsidR="00FE1E6D" w:rsidRPr="00402ABD" w:rsidRDefault="00FE1E6D" w:rsidP="00402ABD">
                      <w:pPr>
                        <w:rPr>
                          <w:i/>
                        </w:rPr>
                      </w:pPr>
                      <w:r w:rsidRPr="00402ABD">
                        <w:rPr>
                          <w:i/>
                        </w:rPr>
                        <w:tab/>
                        <w:t>}</w:t>
                      </w:r>
                    </w:p>
                    <w:p w:rsidR="00FE1E6D" w:rsidRPr="00C33409" w:rsidRDefault="00FE1E6D"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FootnoteReference"/>
          <w:lang w:val="fr-BE"/>
        </w:rPr>
        <w:footnoteReference w:id="8"/>
      </w:r>
      <w:r w:rsidR="002C7D29">
        <w:rPr>
          <w:lang w:val="fr-BE"/>
        </w:rPr>
        <w:t>, OAUTH2.0</w:t>
      </w:r>
      <w:r w:rsidR="00836CD8">
        <w:rPr>
          <w:rStyle w:val="FootnoteReference"/>
          <w:lang w:val="fr-BE"/>
        </w:rPr>
        <w:footnoteReference w:id="9"/>
      </w:r>
      <w:r w:rsidR="002C7D29">
        <w:rPr>
          <w:lang w:val="fr-BE"/>
        </w:rPr>
        <w:t xml:space="preserve"> et WS-</w:t>
      </w:r>
      <w:r w:rsidR="00836CD8">
        <w:rPr>
          <w:lang w:val="fr-BE"/>
        </w:rPr>
        <w:t xml:space="preserve">Federation </w:t>
      </w:r>
      <w:r w:rsidR="00836CD8">
        <w:rPr>
          <w:rStyle w:val="FootnoteReference"/>
          <w:lang w:val="fr-BE"/>
        </w:rPr>
        <w:footnoteReference w:id="10"/>
      </w:r>
      <w:r w:rsidR="002C7D29">
        <w:rPr>
          <w:lang w:val="fr-BE"/>
        </w:rPr>
        <w:t>.</w:t>
      </w:r>
      <w:r w:rsidR="002C7D29">
        <w:rPr>
          <w:lang w:val="fr-BE"/>
        </w:rPr>
        <w:br/>
      </w:r>
    </w:p>
    <w:p w:rsidR="00986DB9" w:rsidRDefault="00B62E9D" w:rsidP="002230CA">
      <w:pPr>
        <w:pStyle w:val="Heading2"/>
        <w:rPr>
          <w:lang w:val="fr-BE"/>
        </w:rPr>
      </w:pPr>
      <w:bookmarkStart w:id="39" w:name="_Toc460858231"/>
      <w:r>
        <w:rPr>
          <w:lang w:val="fr-BE"/>
        </w:rPr>
        <w:t>Parameters</w:t>
      </w:r>
      <w:bookmarkEnd w:id="39"/>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14:anchorId="54C1A9FF" wp14:editId="24A3704F">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Pr="00C108CF" w:rsidRDefault="00021D26" w:rsidP="006064A4">
      <w:pPr>
        <w:pStyle w:val="Heading1"/>
      </w:pPr>
      <w:r w:rsidRPr="00C108CF">
        <w:br w:type="page"/>
      </w:r>
      <w:bookmarkStart w:id="40" w:name="_Toc460858232"/>
      <w:r w:rsidR="00A73932" w:rsidRPr="00C108CF">
        <w:lastRenderedPageBreak/>
        <w:t>Use cases of the Visual Studio extension</w:t>
      </w:r>
      <w:bookmarkEnd w:id="40"/>
    </w:p>
    <w:p w:rsidR="00904AB3" w:rsidRPr="00C108CF" w:rsidRDefault="00904AB3" w:rsidP="00904AB3"/>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1" w:name="_Toc460858233"/>
      <w:r>
        <w:rPr>
          <w:lang w:val="fr-BE"/>
        </w:rPr>
        <w:t>Configurer les paramètres</w:t>
      </w:r>
      <w:bookmarkEnd w:id="41"/>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14:anchorId="2D1843EB" wp14:editId="16F25136">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2" w:name="_Toc460858234"/>
      <w:r>
        <w:rPr>
          <w:lang w:val="fr-BE"/>
        </w:rPr>
        <w:t>Générer une ou plusieurs ressources</w:t>
      </w:r>
      <w:bookmarkEnd w:id="42"/>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14:anchorId="692238FD" wp14:editId="60F140D6">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22514668" wp14:editId="2306D681">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87" o:spid="_x0000_s1156"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V6RJjsEAABbFQAADgAAAAAAAAAA&#10;AAAAAAAuAgAAZHJzL2Uyb0RvYy54bWxQSwECLQAUAAYACAAAACEAiZshSNwAAAAFAQAADwAAAAAA&#10;AAAAAAAAAACVBgAAZHJzL2Rvd25yZXYueG1sUEsFBgAAAAAEAAQA8wAAAJ4HAAAAAA==&#10;">
                <v:shape id="_x0000_s1157" type="#_x0000_t75" style="position:absolute;width:54864;height:18878;visibility:visible;mso-wrap-style:square">
                  <v:fill o:detectmouseclick="t"/>
                  <v:path o:connecttype="none"/>
                </v:shape>
                <v:roundrect id="Rounded Rectangle 176" o:spid="_x0000_s1158"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JVesMA&#10;AADcAAAADwAAAGRycy9kb3ducmV2LnhtbERPTWvCQBC9F/wPywi91Y1S0hJdJQZSCr1YLXgds2MS&#10;zM6G7DZJ++tdQfA2j/c5q81oGtFT52rLCuazCARxYXXNpYKfQ/7yDsJ5ZI2NZVLwRw4268nTChNt&#10;B/6mfu9LEULYJaig8r5NpHRFRQbdzLbEgTvbzqAPsCul7nAI4aaRiyiKpcGaQ0OFLWUVFZf9r1GQ&#10;5sfslNfzXXpAtFv5+hX9f5yUep6O6RKEp9E/xHf3pw7z32K4PRMu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JVesMAAADcAAAADwAAAAAAAAAAAAAAAACYAgAAZHJzL2Rv&#10;d25yZXYueG1sUEsFBgAAAAAEAAQA9QAAAIgDAAAAAA==&#10;" filled="f" strokecolor="#d8d8d8 [2732]" strokeweight="2pt">
                  <v:textbox>
                    <w:txbxContent>
                      <w:p w:rsidR="00FE1E6D" w:rsidRDefault="00FE1E6D" w:rsidP="00383159"/>
                    </w:txbxContent>
                  </v:textbox>
                </v:roundrect>
                <v:roundrect id="Rounded Rectangle 181" o:spid="_x0000_s1159"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K0cIA&#10;AADcAAAADwAAAGRycy9kb3ducmV2LnhtbERPS2vCQBC+C/6HZYTedBMPRaKrSGixFHrwEfA4ZsdN&#10;aHY2zW5N+u+7guBtPr7nrDaDbcSNOl87VpDOEhDEpdM1GwWn4/t0AcIHZI2NY1LwRx426/FohZl2&#10;Pe/pdghGxBD2GSqoQmgzKX1ZkUU/cy1x5K6usxgi7IzUHfYx3DZyniSv0mLNsaHClvKKyu/Dr1Ww&#10;M+by45ui+Bz6/Ou8d/lbamqlXibDdgki0BCe4of7Q8f5ixTuz8QL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orRwgAAANwAAAAPAAAAAAAAAAAAAAAAAJgCAABkcnMvZG93&#10;bnJldi54bWxQSwUGAAAAAAQABAD1AAAAhwMAAAAA&#10;" filled="f" strokecolor="#7f7f7f [1612]" strokeweight="2pt">
                  <v:textbox>
                    <w:txbxContent>
                      <w:p w:rsidR="00FE1E6D" w:rsidRDefault="00FE1E6D"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60"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AUpsEA&#10;AADcAAAADwAAAGRycy9kb3ducmV2LnhtbERPTYvCMBC9L/gfwgh7W1M9LFKNIkVRFvagq+BxbMa0&#10;2ExqE23990YQ9jaP9znTeWcrcafGl44VDAcJCOLc6ZKNgv3f6msMwgdkjZVjUvAgD/NZ72OKqXYt&#10;b+m+C0bEEPYpKihCqFMpfV6QRT9wNXHkzq6xGCJsjNQNtjHcVnKUJN/SYsmxocCasoLyy+5mFayN&#10;OV19dTj8dG32e9y6bDk0pVKf/W4xARGoC//it3uj4/zxCF7PxAv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QFKbBAAAA3AAAAA8AAAAAAAAAAAAAAAAAmAIAAGRycy9kb3du&#10;cmV2LnhtbFBLBQYAAAAABAAEAPUAAACGAwAAAAA=&#10;" filled="f" strokecolor="#7f7f7f [1612]" strokeweight="2pt">
                  <v:textbox>
                    <w:txbxContent>
                      <w:p w:rsidR="00FE1E6D" w:rsidRDefault="00FE1E6D"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61"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cDMIA&#10;AADcAAAADwAAAGRycy9kb3ducmV2LnhtbERPTWvCQBC9F/wPywi91U08iI2uIkFRCj1oK3gcs+Mm&#10;mJ2N2dWk/94tFHqbx/uc+bK3tXhQ6yvHCtJRAoK4cLpio+D7a/M2BeEDssbaMSn4IQ/LxeBljpl2&#10;He/pcQhGxBD2GSooQ2gyKX1RkkU/cg1x5C6utRgibI3ULXYx3NZynCQTabHi2FBiQ3lJxfVwtwq2&#10;xpxvvj4eP/ou/zztXb5OTaXU67BfzUAE6sO/+M+903H+ewq/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xwMwgAAANwAAAAPAAAAAAAAAAAAAAAAAJgCAABkcnMvZG93&#10;bnJldi54bWxQSwUGAAAAAAQABAD1AAAAhwMAAAAA&#10;" filled="f" strokecolor="#7f7f7f [1612]" strokeweight="2pt">
                  <v:textbox>
                    <w:txbxContent>
                      <w:p w:rsidR="00FE1E6D" w:rsidRDefault="00FE1E6D"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62"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A8MAAADcAAAADwAAAGRycy9kb3ducmV2LnhtbESPT2vCQBDF7wW/wzKCt7qpgVZSVyn+&#10;AemtKp6H7DQJyc6G3TXGb+8cCr3N8N6895vVZnSdGijExrOBt3kGirj0tuHKwOV8eF2CignZYueZ&#10;DDwowmY9eVlhYf2df2g4pUpJCMcCDdQp9YXWsazJYZz7nli0Xx8cJllDpW3Au4S7Ti+y7F07bFga&#10;auxpW1PZnm7OQMN54sUuP9D3vg0f1bUdfH4xZjYdvz5BJRrTv/nv+mgFfym08ox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flQPDAAAA3AAAAA8AAAAAAAAAAAAA&#10;AAAAoQIAAGRycy9kb3ducmV2LnhtbFBLBQYAAAAABAAEAPkAAACRAwAAAAA=&#10;" strokecolor="black [3213]">
                  <v:stroke endarrow="open"/>
                </v:shape>
                <w10:anchorlock/>
              </v:group>
            </w:pict>
          </mc:Fallback>
        </mc:AlternateContent>
      </w:r>
    </w:p>
    <w:p w:rsidR="0063562A" w:rsidRDefault="00383159" w:rsidP="00383159">
      <w:pPr>
        <w:pStyle w:val="Heading3"/>
        <w:rPr>
          <w:lang w:val="fr-BE"/>
        </w:rPr>
      </w:pPr>
      <w:bookmarkStart w:id="43" w:name="_Toc460858235"/>
      <w:r>
        <w:rPr>
          <w:lang w:val="fr-BE"/>
        </w:rPr>
        <w:t>Rafraîchir la liste des ressources</w:t>
      </w:r>
      <w:bookmarkEnd w:id="43"/>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14:anchorId="585FDAB8" wp14:editId="7056A619">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4" w:name="_Toc460858236"/>
      <w:r>
        <w:rPr>
          <w:lang w:val="fr-BE"/>
        </w:rPr>
        <w:t>Protéger une ou plusieurs ressources</w:t>
      </w:r>
      <w:bookmarkEnd w:id="44"/>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ListParagraph"/>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14:anchorId="472F0471" wp14:editId="71CA4A86">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5" w:name="_Toc460858237"/>
      <w:r>
        <w:rPr>
          <w:lang w:val="fr-BE"/>
        </w:rPr>
        <w:t>Générer un proxy de sécurité</w:t>
      </w:r>
      <w:bookmarkEnd w:id="45"/>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899F0F6" wp14:editId="44BDF7FD">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63" o:spid="_x0000_s1163"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">
                <v:shape id="_x0000_s1164" type="#_x0000_t75" style="position:absolute;width:54864;height:18878;visibility:visible;mso-wrap-style:square">
                  <v:fill o:detectmouseclick="t"/>
                  <v:path o:connecttype="none"/>
                </v:shape>
                <v:roundrect id="Rounded Rectangle 258" o:spid="_x0000_s1165"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Zj8EA&#10;AADcAAAADwAAAGRycy9kb3ducmV2LnhtbERPy4rCMBTdC/5DuMLsNFVmRGpTqUKHgdmMD3B7ba5t&#10;sbkpTdTq108WgsvDeSer3jTiRp2rLSuYTiIQxIXVNZcKDvt8vADhPLLGxjIpeJCDVTocJBhre+ct&#10;3Xa+FCGEXYwKKu/bWEpXVGTQTWxLHLiz7Qz6ALtS6g7vIdw0chZFc2mw5tBQYUubiorL7moUZPlx&#10;c8rr6V+2R7Rr+fkbPb9PSn2M+mwJwlPv3+KX+0crmH2Ft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hWY/BAAAA3AAAAA8AAAAAAAAAAAAAAAAAmAIAAGRycy9kb3du&#10;cmV2LnhtbFBLBQYAAAAABAAEAPUAAACGAwAAAAA=&#10;" filled="f" strokecolor="#d8d8d8 [2732]" strokeweight="2pt">
                  <v:textbox>
                    <w:txbxContent>
                      <w:p w:rsidR="00FE1E6D" w:rsidRDefault="00FE1E6D" w:rsidP="009F282D"/>
                    </w:txbxContent>
                  </v:textbox>
                </v:roundrect>
                <v:roundrect id="Rounded Rectangle 259" o:spid="_x0000_s1166"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L7MUA&#10;AADcAAAADwAAAGRycy9kb3ducmV2LnhtbESPQWvCQBSE7wX/w/KE3uomQkuNrkGCYin0oFXw+Mw+&#10;N8Hs25jdmvTfdwuFHoeZ+YZZ5INtxJ06XztWkE4SEMSl0zUbBYfPzdMrCB+QNTaOScE3eciXo4cF&#10;Ztr1vKP7PhgRIewzVFCF0GZS+rIii37iWuLoXVxnMUTZGak77CPcNnKaJC/SYs1xocKWiorK6/7L&#10;Ktgac7755nh8H/ri47RzxTo1tVKP42E1BxFoCP/hv/abVjB9n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cvsxQAAANwAAAAPAAAAAAAAAAAAAAAAAJgCAABkcnMv&#10;ZG93bnJldi54bWxQSwUGAAAAAAQABAD1AAAAigMAAAAA&#10;" filled="f" strokecolor="#7f7f7f [1612]" strokeweight="2pt">
                  <v:textbox>
                    <w:txbxContent>
                      <w:p w:rsidR="00FE1E6D" w:rsidRDefault="00FE1E6D"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67"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ozMMA&#10;AADcAAAADwAAAGRycy9kb3ducmV2LnhtbERPPWvDMBDdC/kP4gLdGjkZTHCihGIaWgod7MbQ8Wpd&#10;ZVPr5Fiq7fz7aAh0fLzv/XG2nRhp8K1jBetVAoK4drplo+D8eXragvABWWPnmBRcycPxsHjYY6bd&#10;xAWNZTAihrDPUEETQp9J6euGLPqV64kj9+MGiyHCwUg94BTDbSc3SZJKiy3HhgZ7yhuqf8s/q+DV&#10;mO+L76rqfZ7yj6/C5S9r0yr1uJyfdyACzeFffHe/aQWbNM6PZ+IRkIc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eozMMAAADcAAAADwAAAAAAAAAAAAAAAACYAgAAZHJzL2Rv&#10;d25yZXYueG1sUEsFBgAAAAAEAAQA9QAAAIgDAAAAAA==&#10;" filled="f" strokecolor="#7f7f7f [1612]" strokeweight="2pt">
                  <v:textbox>
                    <w:txbxContent>
                      <w:p w:rsidR="00FE1E6D" w:rsidRDefault="00FE1E6D"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68"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V8UA&#10;AADcAAAADwAAAGRycy9kb3ducmV2LnhtbESPT2vCQBTE70K/w/IK3nQTDyKpq0hosQg9+CfQ4zP7&#10;3ASzb2N2a9Jv7xYKHoeZ+Q2zXA+2EXfqfO1YQTpNQBCXTtdsFJyOH5MFCB+QNTaOScEveVivXkZL&#10;zLTreU/3QzAiQthnqKAKoc2k9GVFFv3UtcTRu7jOYoiyM1J32Ee4beQsSebSYs1xocKW8orK6+HH&#10;Ktgac775pih2Q59/fe9d/p6aWqnx67B5AxFoCM/wf/tTK5jNU/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w1XxQAAANwAAAAPAAAAAAAAAAAAAAAAAJgCAABkcnMv&#10;ZG93bnJldi54bWxQSwUGAAAAAAQABAD1AAAAigMAAAAA&#10;" filled="f" strokecolor="#7f7f7f [1612]" strokeweight="2pt">
                  <v:textbox>
                    <w:txbxContent>
                      <w:p w:rsidR="00FE1E6D" w:rsidRDefault="00FE1E6D"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69"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4lb8EAAADcAAAADwAAAGRycy9kb3ducmV2LnhtbESPT4vCMBTE78J+h/AW9qapLehSjSK7&#10;CuLNP+z50Tzb0ualJLF2v70RBI/DzPyGWa4H04qenK8tK5hOEhDEhdU1lwou5934G4QPyBpby6Tg&#10;nzysVx+jJeba3vlI/SmUIkLY56igCqHLpfRFRQb9xHbE0btaZzBE6UqpHd4j3LQyTZKZNFhzXKiw&#10;o5+KiuZ0MwpqzgKnv9mODtvGzcu/prfZRamvz2GzABFoCO/wq73XCtJZC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iVvwQAAANwAAAAPAAAAAAAAAAAAAAAA&#10;AKECAABkcnMvZG93bnJldi54bWxQSwUGAAAAAAQABAD5AAAAjwM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6" w:name="_Toc460858238"/>
      <w:r>
        <w:rPr>
          <w:lang w:val="fr-BE"/>
        </w:rPr>
        <w:t>Action : Rechercher une ou plusieurs ressources</w:t>
      </w:r>
      <w:bookmarkEnd w:id="46"/>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rPr>
        <w:lastRenderedPageBreak/>
        <w:drawing>
          <wp:inline distT="0" distB="0" distL="0" distR="0" wp14:anchorId="46DF9108" wp14:editId="09CBBDDF">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7" w:name="_Toc460858239"/>
      <w:r>
        <w:rPr>
          <w:lang w:val="fr-BE"/>
        </w:rPr>
        <w:t>Action : Ajouter le proxy de sécurité</w:t>
      </w:r>
      <w:bookmarkEnd w:id="47"/>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ListParagraph"/>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Heading1"/>
        <w:rPr>
          <w:lang w:val="fr-BE"/>
        </w:rPr>
      </w:pPr>
      <w:bookmarkStart w:id="48" w:name="_Toc460858240"/>
      <w:r>
        <w:rPr>
          <w:lang w:val="fr-BE"/>
        </w:rPr>
        <w:lastRenderedPageBreak/>
        <w:t>Scénarios</w:t>
      </w:r>
      <w:bookmarkEnd w:id="48"/>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9" w:name="_Toc460858241"/>
      <w:r>
        <w:rPr>
          <w:lang w:val="fr-BE"/>
        </w:rPr>
        <w:t>Premier scénario : Application lourde souhaite accéder à une opération protégée</w:t>
      </w:r>
      <w:bookmarkEnd w:id="49"/>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NoSpacing"/>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FootnoteReference"/>
          <w:lang w:val="fr-BE"/>
        </w:rPr>
        <w:footnoteReference w:id="11"/>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FootnoteReference"/>
          <w:lang w:val="fr-BE"/>
        </w:rPr>
        <w:footnoteReference w:id="12"/>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FootnoteReference"/>
          <w:lang w:val="fr-BE"/>
        </w:rPr>
        <w:footnoteReference w:id="13"/>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683FBEF2" wp14:editId="708D26D3">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7C5630" w:rsidRDefault="007C5630"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7C5630" w:rsidRPr="00A62F63" w:rsidRDefault="007C5630"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743622" w:rsidRDefault="007C5630"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7C5630" w:rsidRPr="002B6E56" w:rsidRDefault="007C5630"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7C5630" w:rsidRPr="00392B0F" w:rsidRDefault="007C5630"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7C5630" w:rsidRPr="00057C5D" w:rsidRDefault="007C5630"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7C5630" w:rsidRPr="00793257" w:rsidRDefault="007C5630"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one de dessin 1" o:spid="_x0000_s1170"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">
                <v:shape id="_x0000_s1171" type="#_x0000_t75" style="position:absolute;width:64516;height:32004;visibility:visible;mso-wrap-style:square">
                  <v:fill o:detectmouseclick="t"/>
                  <v:path o:connecttype="none"/>
                </v:shape>
                <v:rect id="Rectangle 23" o:spid="_x0000_s1172"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Xi8UA&#10;AADbAAAADwAAAGRycy9kb3ducmV2LnhtbESPT2sCMRTE74V+h/AKvYhm3UK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NeLxQAAANsAAAAPAAAAAAAAAAAAAAAAAJgCAABkcnMv&#10;ZG93bnJldi54bWxQSwUGAAAAAAQABAD1AAAAigMAAAAA&#10;" filled="f" strokecolor="black [3213]" strokeweight="2pt">
                  <v:textbox>
                    <w:txbxContent>
                      <w:p w:rsidR="00FE1E6D" w:rsidRPr="00F776A4" w:rsidRDefault="00FE1E6D" w:rsidP="009801D7">
                        <w:pPr>
                          <w:jc w:val="center"/>
                          <w:rPr>
                            <w:color w:val="000000" w:themeColor="text1"/>
                          </w:rPr>
                        </w:pPr>
                        <w:r>
                          <w:rPr>
                            <w:color w:val="000000" w:themeColor="text1"/>
                          </w:rPr>
                          <w:t>Application WPF</w:t>
                        </w:r>
                      </w:p>
                    </w:txbxContent>
                  </v:textbox>
                </v:rect>
                <v:rect id="Rectangle 24" o:spid="_x0000_s1173"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P/8UA&#10;AADbAAAADwAAAGRycy9kb3ducmV2LnhtbESPT2sCMRTE74V+h/AKvYhmXUq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U//xQAAANsAAAAPAAAAAAAAAAAAAAAAAJgCAABkcnMv&#10;ZG93bnJldi54bWxQSwUGAAAAAAQABAD1AAAAigMAAAAA&#10;" filled="f" strokecolor="black [3213]" strokeweight="2pt">
                  <v:textbox>
                    <w:txbxContent>
                      <w:p w:rsidR="00FE1E6D" w:rsidRPr="00F776A4" w:rsidRDefault="00FE1E6D"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74"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qZMUA&#10;AADbAAAADwAAAGRycy9kb3ducmV2LnhtbESPT2sCMRTE74V+h/AKvYhmXWi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epkxQAAANsAAAAPAAAAAAAAAAAAAAAAAJgCAABkcnMv&#10;ZG93bnJldi54bWxQSwUGAAAAAAQABAD1AAAAigMAAAAA&#10;" filled="f" strokecolor="black [3213]" strokeweight="2pt">
                  <v:textbox>
                    <w:txbxContent>
                      <w:p w:rsidR="00FE1E6D" w:rsidRPr="00F776A4" w:rsidRDefault="00FE1E6D"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75"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line id="Connecteur droit 106" o:spid="_x0000_s1176"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7X8cUAAADbAAAADwAAAGRycy9kb3ducmV2LnhtbESPQWvCQBSE7wX/w/IEb7oxUBNSVwmC&#10;0NpTtaXXR/Y1Sc2+DbvbGP313YLQ4zAz3zDr7Wg6MZDzrWUFy0UCgriyuuVawftpP89B+ICssbNM&#10;Cq7kYbuZPKyx0PbCbzQcQy0ihH2BCpoQ+kJKXzVk0C9sTxy9L+sMhihdLbXDS4SbTqZJspIGW44L&#10;Dfa0a6g6H3+Mgrw6fLsyK1+Wjx99dhvS19X+M1NqNh3LJxCBxvAfvreftYI0g7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7X8cUAAADbAAAADwAAAAAAAAAA&#10;AAAAAAChAgAAZHJzL2Rvd25yZXYueG1sUEsFBgAAAAAEAAQA+QAAAJMDAAAAAA==&#10;" strokecolor="black [3213]"/>
                <v:line id="Connecteur droit 107" o:spid="_x0000_s1177"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Dg8EAAADbAAAADwAAAGRycy9kb3ducmV2LnhtbERPz2vCMBS+D/wfwhN2m6mFWalGKYKg&#10;7jQ38fponm21eSlJrHV//XIY7Pjx/V6uB9OKnpxvLCuYThIQxKXVDVcKvr+2b3MQPiBrbC2Tgid5&#10;WK9GL0vMtX3wJ/XHUIkYwj5HBXUIXS6lL2sy6Ce2I47cxTqDIUJXSe3wEcNNK9MkmUmDDceGGjva&#10;1FTejnejYF4erq7Iiv30/dRlP336Mdu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UODwQAAANsAAAAPAAAAAAAAAAAAAAAA&#10;AKECAABkcnMvZG93bnJldi54bWxQSwUGAAAAAAQABAD5AAAAjwMAAAAA&#10;" strokecolor="black [3213]"/>
                <v:shape id="Connecteur droit avec flèche 7" o:spid="_x0000_s1178"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wiUcQAAADbAAAADwAAAGRycy9kb3ducmV2LnhtbESPT4vCMBTE74LfIbyFvWlqF/zTNYoI&#10;uurNKqi3R/O2Ldu8lCar9dsbQfA4zMxvmOm8NZW4UuNKywoG/QgEcWZ1ybmC42HVG4NwHlljZZkU&#10;3MnBfNbtTDHR9sZ7uqY+FwHCLkEFhfd1IqXLCjLo+rYmDt6vbQz6IJtc6gZvAW4qGUfRUBosOSwU&#10;WNOyoOwv/TcKRvL0E42zTTyYfB3Pl2Vqt7u1Verzo118g/DU+nf41d5oBfEEnl/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CJRxAAAANsAAAAPAAAAAAAAAAAA&#10;AAAAAKECAABkcnMvZG93bnJldi54bWxQSwUGAAAAAAQABAD5AAAAkgMAAAAA&#10;" strokecolor="black [3213]">
                  <v:stroke endarrow="block"/>
                </v:shape>
                <v:shape id="Zone de texte 16" o:spid="_x0000_s1179" type="#_x0000_t202" style="position:absolute;left:7534;top:6144;width:19005;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rsIA&#10;AADbAAAADwAAAGRycy9kb3ducmV2LnhtbERPz2uDMBS+D/Y/hFfYbY22MNQ1LUUoeOgOcxu7Psyr&#10;Ss2LS1K1//1yGOz48f3eHRYziImc7y0rSNcJCOLG6p5bBZ8fp+cMhA/IGgfLpOBOHg77x4cdFtrO&#10;/E5THVoRQ9gXqKALYSyk9E1HBv3ajsSRu1hnMEToWqkdzjHcDHKTJC/SYM+xocORyo6aa30zCt7K&#10;vM6qzd1959vqVGc/qT1nX0o9rZbjK4hAS/gX/7krrWAb18c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9WuwgAAANsAAAAPAAAAAAAAAAAAAAAAAJgCAABkcnMvZG93&#10;bnJldi54bWxQSwUGAAAAAAQABAD1AAAAhwMAAAAA&#10;" fillcolor="white [3201]" stroked="f" strokeweight=".5pt">
                  <v:textbox>
                    <w:txbxContent>
                      <w:p w:rsidR="00FE1E6D" w:rsidRDefault="00FE1E6D" w:rsidP="009801D7">
                        <w:r>
                          <w:t>Récupérer Identity Token</w:t>
                        </w:r>
                      </w:p>
                    </w:txbxContent>
                  </v:textbox>
                </v:shape>
                <v:group id="Groupe 78" o:spid="_x0000_s1180"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Connecteur droit 44" o:spid="_x0000_s1181"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itMUAAADbAAAADwAAAGRycy9kb3ducmV2LnhtbESPQWvCQBSE7wX/w/KE3urGlBpJXSUI&#10;Qq0ntaXXR/Y1Sc2+DbvbGPvru4LgcZiZb5jFajCt6Mn5xrKC6SQBQVxa3XCl4OO4eZqD8AFZY2uZ&#10;FFzIw2o5elhgru2Z99QfQiUihH2OCuoQulxKX9Zk0E9sRxy9b+sMhihdJbXDc4SbVqZJMpMGG44L&#10;NXa0rqk8HX6Ngnn5/uOKrNhOXz677K9Pd7PNV6bU43goXkEEGsI9fGu/aQXPKV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DitMUAAADbAAAADwAAAAAAAAAA&#10;AAAAAAChAgAAZHJzL2Rvd25yZXYueG1sUEsFBgAAAAAEAAQA+QAAAJMDAAAAAA==&#10;" strokecolor="black [3213]"/>
                  <v:shape id="Connecteur en angle 65" o:spid="_x0000_s1182"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lPDMQAAADbAAAADwAAAGRycy9kb3ducmV2LnhtbESPT4vCMBTE7wt+h/CEva2puqxSjSKC&#10;i6wH8Q+ot0fzbIvNS2liW7+9ERY8DjPzG2Y6b00haqpcbllBvxeBIE6szjlVcDysvsYgnEfWWFgm&#10;BQ9yMJ91PqYYa9vwjuq9T0WAsItRQeZ9GUvpkowMup4tiYN3tZVBH2SVSl1hE+CmkIMo+pEGcw4L&#10;GZa0zCi57e9GwWWz3aXff/J8GhlqVnV/Wf/6h1Kf3XYxAeGp9e/wf3utFQyH8PoSf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U8MxAAAANsAAAAPAAAAAAAAAAAA&#10;AAAAAKECAABkcnMvZG93bnJldi54bWxQSwUGAAAAAAQABAD5AAAAkgMAAAAA&#10;" adj="0" strokecolor="black [3213]">
                    <v:stroke endarrow="block"/>
                  </v:shape>
                </v:group>
                <v:shape id="Connecteur droit avec flèche 83" o:spid="_x0000_s1183"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mmJcQAAADbAAAADwAAAGRycy9kb3ducmV2LnhtbESP0WoCMRRE3wX/IdxCX0SzrdXKahQp&#10;FPoiqO0H3G6um6XJzbqJ7urXG6Hg4zAzZ5jFqnNWnKkJlWcFL6MMBHHhdcWlgp/vz+EMRIjIGq1n&#10;UnChAKtlv7fAXPuWd3Tex1IkCIccFZgY61zKUBhyGEa+Jk7ewTcOY5JNKXWDbYI7K1+zbCodVpwW&#10;DNb0Yaj425+cgtn7+PiLG5rY64B3F2PX29O1Ver5qVvPQUTq4iP83/7SCsZvcP+Sfo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aYlxAAAANsAAAAPAAAAAAAAAAAA&#10;AAAAAKECAABkcnMvZG93bnJldi54bWxQSwUGAAAAAAQABAD5AAAAkgMAAAAA&#10;" strokecolor="black [3213]">
                  <v:stroke dashstyle="dash" endarrow="block"/>
                </v:shape>
                <v:shape id="Zone de texte 16" o:spid="_x0000_s1184" type="#_x0000_t202" style="position:absolute;left:8089;top:12772;width:10960;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2NsQA&#10;AADbAAAADwAAAGRycy9kb3ducmV2LnhtbESPQWvCQBSE7wX/w/KE3upGxRKjq4gg5NAeTCteH9ln&#10;Esy+jburxn/fFYQeh5n5hlmue9OKGznfWFYwHiUgiEurG64U/P7sPlIQPiBrbC2Tggd5WK8Gb0vM&#10;tL3znm5FqESEsM9QQR1Cl0npy5oM+pHtiKN3ss5giNJVUju8R7hp5SRJPqXBhuNCjR1tayrPxdUo&#10;+N7OizSfPNxxPs13RXoZ26/0oNT7sN8sQATqw3/41c61gukM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YdjbEAAAA2wAAAA8AAAAAAAAAAAAAAAAAmAIAAGRycy9k&#10;b3ducmV2LnhtbFBLBQYAAAAABAAEAPUAAACJAwAAAAA=&#10;" fillcolor="white [3201]" stroked="f" strokeweight=".5pt">
                  <v:textbox>
                    <w:txbxContent>
                      <w:p w:rsidR="00FE1E6D" w:rsidRPr="00A62F63" w:rsidRDefault="00FE1E6D" w:rsidP="00A62F63">
                        <w:pPr>
                          <w:rPr>
                            <w:lang w:val="fr-BE"/>
                          </w:rPr>
                        </w:pPr>
                        <w:r w:rsidRPr="00A62F63">
                          <w:rPr>
                            <w:rFonts w:eastAsia="Calibri"/>
                            <w:lang w:val="fr-BE"/>
                          </w:rPr>
                          <w:t>Identity token</w:t>
                        </w:r>
                      </w:p>
                    </w:txbxContent>
                  </v:textbox>
                </v:shape>
                <v:rect id="Rectangle 36" o:spid="_x0000_s1185"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izsQA&#10;AADbAAAADwAAAGRycy9kb3ducmV2LnhtbESPQWsCMRSE74L/ITyhF9FsLYhsjSKCdREsaOuht8fm&#10;uVncvIRNquu/b4SCx2FmvmHmy8424kptqB0reB1nIIhLp2uuFHx/bUYzECEia2wck4I7BVgu+r05&#10;5trd+EDXY6xEgnDIUYGJ0edShtKQxTB2njh5Z9dajEm2ldQt3hLcNnKSZVNpsea0YNDT2lB5Of5a&#10;BZutGa7kbn/yRfg820nhP7bDH6VeBt3qHUSkLj7D/+1CK3ibwuN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K4s7EAAAA2wAAAA8AAAAAAAAAAAAAAAAAmAIAAGRycy9k&#10;b3ducmV2LnhtbFBLBQYAAAAABAAEAPUAAACJAwAAAAA=&#10;" filled="f" strokecolor="black [3213]" strokeweight="2pt">
                  <v:textbox>
                    <w:txbxContent>
                      <w:p w:rsidR="00FE1E6D" w:rsidRPr="00743622" w:rsidRDefault="00FE1E6D"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86"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j3cQAAADbAAAADwAAAGRycy9kb3ducmV2LnhtbESPW2sCMRSE34X+h3CEvmnWXrysRqlC&#10;ofRFvPyAw+a4WdycbJOo6/76plDwcZiZb5jFqrW1uJIPlWMFo2EGgrhwuuJSwfHwOZiCCBFZY+2Y&#10;FNwpwGr51Ftgrt2Nd3Tdx1IkCIccFZgYm1zKUBiyGIauIU7eyXmLMUlfSu3xluC2li9ZNpYWK04L&#10;BhvaGCrO+4tVUHfx2M3WG9NlP293vd2OnX//Vuq5337MQURq4yP83/7SCl4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GPdxAAAANsAAAAPAAAAAAAAAAAA&#10;AAAAAKECAABkcnMvZG93bnJldi54bWxQSwUGAAAAAAQABAD5AAAAkgMAAAAA&#10;" strokecolor="black [3213]"/>
                <v:shape id="Zone de texte 16" o:spid="_x0000_s1187" type="#_x0000_t202" style="position:absolute;left:27320;top:7322;width:16548;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ZqMIA&#10;AADbAAAADwAAAGRycy9kb3ducmV2LnhtbERPz2uDMBS+D/Y/hFfYbY22MNQ1LUUoeOgOcxu7Psyr&#10;Ss2LS1K1//1yGOz48f3eHRYziImc7y0rSNcJCOLG6p5bBZ8fp+cMhA/IGgfLpOBOHg77x4cdFtrO&#10;/E5THVoRQ9gXqKALYSyk9E1HBv3ajsSRu1hnMEToWqkdzjHcDHKTJC/SYM+xocORyo6aa30zCt7K&#10;vM6qzd1959vqVGc/qT1nX0o9rZbjK4hAS/gX/7krrWAbx8Y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2dmowgAAANsAAAAPAAAAAAAAAAAAAAAAAJgCAABkcnMvZG93&#10;bnJldi54bWxQSwUGAAAAAAQABAD1AAAAhwMAAAAA&#10;" fillcolor="white [3201]" stroked="f" strokeweight=".5pt">
                  <v:textbox>
                    <w:txbxContent>
                      <w:p w:rsidR="00FE1E6D" w:rsidRPr="002B6E56" w:rsidRDefault="00FE1E6D" w:rsidP="00A62F63">
                        <w:pPr>
                          <w:rPr>
                            <w:lang w:val="fr-BE"/>
                          </w:rPr>
                        </w:pPr>
                        <w:r>
                          <w:rPr>
                            <w:rFonts w:eastAsia="Calibri"/>
                            <w:lang w:val="fr-BE"/>
                          </w:rPr>
                          <w:t>Authentifier utilisateur</w:t>
                        </w:r>
                      </w:p>
                    </w:txbxContent>
                  </v:textbox>
                </v:shape>
                <v:shape id="Connecteur droit avec flèche 112" o:spid="_x0000_s1188"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tasUAAADbAAAADwAAAGRycy9kb3ducmV2LnhtbESPQUsDMRSE70L/Q3iF3my2CkXXpsVW&#10;hNJT3Sri7bF5blY3L9sk3d3++6YgeBxm5htmsRpsIzryoXasYDbNQBCXTtdcKXg/vN4+gAgRWWPj&#10;mBScKcBqObpZYK5dz2/UFbESCcIhRwUmxjaXMpSGLIapa4mT9+28xZikr6T22Ce4beRdls2lxZrT&#10;gsGWNobK3+JkFTTdrj9+nH6O5mXfHYrN55dZ+1apyXh4fgIRaYj/4b/2Viu4f4T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dtasUAAADbAAAADwAAAAAAAAAA&#10;AAAAAAChAgAAZHJzL2Rvd25yZXYueG1sUEsFBgAAAAAEAAQA+QAAAJMDAAAAAA==&#10;" strokecolor="black [3213]">
                  <v:stroke endarrow="block"/>
                </v:shape>
                <v:shape id="Zone de texte 16" o:spid="_x0000_s1189" type="#_x0000_t202" style="position:absolute;left:8942;top:16723;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m08IA&#10;AADbAAAADwAAAGRycy9kb3ducmV2LnhtbERPPWvDMBDdC/kP4grdGjluK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abTwgAAANsAAAAPAAAAAAAAAAAAAAAAAJgCAABkcnMvZG93&#10;bnJldi54bWxQSwUGAAAAAAQABAD1AAAAhwMAAAAA&#10;" fillcolor="white [3201]" stroked="f" strokeweight=".5pt">
                  <v:textbox>
                    <w:txbxContent>
                      <w:p w:rsidR="00FE1E6D" w:rsidRPr="00392B0F" w:rsidRDefault="00FE1E6D" w:rsidP="00A62F63">
                        <w:pPr>
                          <w:rPr>
                            <w:lang w:val="fr-BE"/>
                          </w:rPr>
                        </w:pPr>
                        <w:r>
                          <w:rPr>
                            <w:rFonts w:eastAsia="Calibri"/>
                            <w:lang w:val="fr-BE"/>
                          </w:rPr>
                          <w:t>Récupérer RPT token</w:t>
                        </w:r>
                      </w:p>
                    </w:txbxContent>
                  </v:textbox>
                </v:shape>
                <v:shape id="Connecteur droit avec flèche 114" o:spid="_x0000_s1190"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wbJ8QAAADbAAAADwAAAGRycy9kb3ducmV2LnhtbESPX2vCQBDE3wt+h2OFvuml/6RGT2kL&#10;BX2oYCri45Jbk9DcXshtk/jte4LQx2FmfsMs14OrVUdtqDwbeJgmoIhzbysuDBy+PyevoIIgW6w9&#10;k4ELBVivRndLTK3veU9dJoWKEA4pGihFmlTrkJfkMEx9Qxy9s28dSpRtoW2LfYS7Wj8myUw7rDgu&#10;lNjQR0n5T/brDOzeT8+b/niRL54Ln7ZZF4I9G3M/Ht4WoIQG+Q/f2htr4OUJrl/iD9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DBsnxAAAANsAAAAPAAAAAAAAAAAA&#10;AAAAAKECAABkcnMvZG93bnJldi54bWxQSwUGAAAAAAQABAD5AAAAkgMAAAAA&#10;" strokecolor="black [3213]">
                  <v:stroke dashstyle="dash" endarrow="block"/>
                </v:shape>
                <v:shape id="Zone de texte 16" o:spid="_x0000_s1191"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ix8QA&#10;AADbAAAADwAAAGRycy9kb3ducmV2LnhtbESPQWvCQBSE7wX/w/IEb3Wjgo3RVUQQcrAH04rXR/aZ&#10;BLNv092txn/vFoQeh5n5hlltetOKGznfWFYwGScgiEurG64UfH/t31MQPiBrbC2Tggd52KwHbyvM&#10;tL3zkW5FqESEsM9QQR1Cl0npy5oM+rHtiKN3sc5giNJVUju8R7hp5TRJ5tJgw3Ghxo52NZXX4tco&#10;+NwtijSfPtx5Mcv3RfozsYf0pNRo2G+XIAL14T/8audawfwD/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1YsfEAAAA2wAAAA8AAAAAAAAAAAAAAAAAmAIAAGRycy9k&#10;b3ducmV2LnhtbFBLBQYAAAAABAAEAPUAAACJAwAAAAA=&#10;" fillcolor="white [3201]" stroked="f" strokeweight=".5pt">
                  <v:textbox>
                    <w:txbxContent>
                      <w:p w:rsidR="00FE1E6D" w:rsidRPr="00057C5D" w:rsidRDefault="00FE1E6D" w:rsidP="00A62F63">
                        <w:pPr>
                          <w:rPr>
                            <w:lang w:val="fr-BE"/>
                          </w:rPr>
                        </w:pPr>
                        <w:r>
                          <w:rPr>
                            <w:rFonts w:eastAsia="Calibri"/>
                            <w:lang w:val="fr-BE"/>
                          </w:rPr>
                          <w:t>RPT token</w:t>
                        </w:r>
                      </w:p>
                    </w:txbxContent>
                  </v:textbox>
                </v:shape>
                <v:shape id="Connecteur droit avec flèche 116" o:spid="_x0000_s1192"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lG28UAAADbAAAADwAAAGRycy9kb3ducmV2LnhtbESPzWrDMBCE74W8g9hAbo2cHNriRgn5&#10;IVByap2G0NtibS031sqRFNt9+6pQ6HGYmW+YxWqwjejIh9qxgtk0A0FcOl1zpeD9uL9/AhEissbG&#10;MSn4pgCr5ehugbl2Pb9RV8RKJAiHHBWYGNtcylAashimriVO3qfzFmOSvpLaY5/gtpHzLHuQFmtO&#10;CwZb2hoqL8XNKmi6Q3893b6uZvfaHYvt+cNsfKvUZDysn0FEGuJ/+K/9ohU8zu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lG28UAAADbAAAADwAAAAAAAAAA&#10;AAAAAAChAgAAZHJzL2Rvd25yZXYueG1sUEsFBgAAAAAEAAQA+QAAAJMDAAAAAA==&#10;" strokecolor="black [3213]">
                  <v:stroke endarrow="block"/>
                </v:shape>
                <v:shape id="Zone de texte 16" o:spid="_x0000_s1193" type="#_x0000_t202" style="position:absolute;left:8738;top:23891;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qbcQA&#10;AADbAAAADwAAAGRycy9kb3ducmV2LnhtbESPQWvCQBSE7wX/w/IEb3WjlhqjqxRByKEemipeH9ln&#10;Esy+jbtbjf/eLRR6HGbmG2a16U0rbuR8Y1nBZJyAIC6tbrhScPjevaYgfEDW2FomBQ/ysFkPXlaY&#10;aXvnL7oVoRIRwj5DBXUIXSalL2sy6Me2I47e2TqDIUpXSe3wHuGmldMkeZcGG44LNXa0ram8FD9G&#10;wX67KNJ8+nCnxSzfFel1Yj/To1KjYf+xBBGoD//hv3auFczf4P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am3EAAAA2wAAAA8AAAAAAAAAAAAAAAAAmAIAAGRycy9k&#10;b3ducmV2LnhtbFBLBQYAAAAABAAEAPUAAACJAwAAAAA=&#10;" fillcolor="white [3201]" stroked="f" strokeweight=".5pt">
                  <v:textbox>
                    <w:txbxContent>
                      <w:p w:rsidR="00FE1E6D" w:rsidRPr="00793257" w:rsidRDefault="00FE1E6D" w:rsidP="00A62F63">
                        <w:pPr>
                          <w:rPr>
                            <w:lang w:val="fr-BE"/>
                          </w:rPr>
                        </w:pPr>
                        <w:r>
                          <w:rPr>
                            <w:rFonts w:eastAsia="Calibri"/>
                            <w:lang w:val="fr-BE"/>
                          </w:rPr>
                          <w:t>Récupérer clients</w:t>
                        </w:r>
                      </w:p>
                    </w:txbxContent>
                  </v:textbox>
                </v:shape>
                <v:shape id="Connecteur droit avec flèche 118" o:spid="_x0000_s1194"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x6qMQAAADbAAAADwAAAGRycy9kb3ducmV2LnhtbESPQWvCQBSE7wX/w/KE3nTT0tYaXaUt&#10;FPRQwVTE4yP7TEKzb0P2NYn/visIPQ4z8w2zXA+uVh21ofJs4GGagCLOva24MHD4/py8ggqCbLH2&#10;TAYuFGC9Gt0tMbW+5z11mRQqQjikaKAUaVKtQ16SwzD1DXH0zr51KFG2hbYt9hHuav2YJC/aYcVx&#10;ocSGPkrKf7JfZ2D3fnra9MeLfPFc+LTNuhDs2Zj78fC2ACU0yH/41t5YA7NnuH6JP0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HqoxAAAANsAAAAPAAAAAAAAAAAA&#10;AAAAAKECAABkcnMvZG93bnJldi54bWxQSwUGAAAAAAQABAD5AAAAkgM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72174F7B" wp14:editId="03511201">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CE7C7A" w:rsidRDefault="007C5630"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645C7" w:rsidRDefault="007C5630"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72" o:spid="_x0000_s1195"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">
                <v:shape id="_x0000_s1196" type="#_x0000_t75" style="position:absolute;width:55454;height:25647;visibility:visible;mso-wrap-style:square">
                  <v:fill o:detectmouseclick="t"/>
                  <v:path o:connecttype="none"/>
                </v:shape>
                <v:roundrect id="Rounded Rectangle 173" o:spid="_x0000_s1197"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Q74A&#10;AADcAAAADwAAAGRycy9kb3ducmV2LnhtbERPyQrCMBC9C/5DGMGbpiouVKOIongQweXgcWjGtthM&#10;ShO1/r0RBG/zeOvMFrUpxJMql1tW0OtGIIgTq3NOFVzOm84EhPPIGgvLpOBNDhbzZmOGsbYvPtLz&#10;5FMRQtjFqCDzvoyldElGBl3XlsSBu9nKoA+wSqWu8BXCTSH7UTSSBnMODRmWtMoouZ8eRsEguW28&#10;4e1wLPcHd43qYi1XPaXarXo5BeGp9n/xz73TYf54A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Y2kO+AAAA3AAAAA8AAAAAAAAAAAAAAAAAmAIAAGRycy9kb3ducmV2&#10;LnhtbFBLBQYAAAAABAAEAPUAAACDAwAAAAA=&#10;" fillcolor="white [3212]" strokecolor="#a5a5a5 [2092]" strokeweight="2pt">
                  <v:textbox>
                    <w:txbxContent>
                      <w:p w:rsidR="00FE1E6D" w:rsidRPr="00CE7C7A" w:rsidRDefault="00FE1E6D"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98"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nrL4A&#10;AADcAAAADwAAAGRycy9kb3ducmV2LnhtbERPyQrCMBC9C/5DGMGbpiouVKOIongQweXgcWjGtthM&#10;ShO1/r0RBG/zeOvMFrUpxJMql1tW0OtGIIgTq3NOFVzOm84EhPPIGgvLpOBNDhbzZmOGsbYvPtLz&#10;5FMRQtjFqCDzvoyldElGBl3XlsSBu9nKoA+wSqWu8BXCTSH7UTSSBnMODRmWtMoouZ8eRsEguW28&#10;4e1wLPcHd43qYi1XPaXarXo5BeGp9n/xz73TYf54C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p956y+AAAA3AAAAA8AAAAAAAAAAAAAAAAAmAIAAGRycy9kb3ducmV2&#10;LnhtbFBLBQYAAAAABAAEAPUAAACDAwAAAAA=&#10;" fillcolor="white [3212]" strokecolor="#a5a5a5 [2092]" strokeweight="2pt">
                  <v:textbox>
                    <w:txbxContent>
                      <w:p w:rsidR="00FE1E6D" w:rsidRDefault="00FE1E6D"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99"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5csEA&#10;AADcAAAADwAAAGRycy9kb3ducmV2LnhtbERPTWvCQBC9F/wPyxR6q5uG0kp0FQkIUk9JFDwO2TEJ&#10;ZmfD7tbEf+8Khd7m8T5ntZlML27kfGdZwcc8AUFcW91xo+BY7d4XIHxA1thbJgV38rBZz15WmGk7&#10;ckG3MjQihrDPUEEbwpBJ6euWDPq5HYgjd7HOYIjQNVI7HGO46WWaJF/SYMexocWB8pbqa/lrFOQn&#10;J/ehKaY6vdg0x3Pyc6iOSr29TtsliEBT+Bf/ufc6zv/+hO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KuXLBAAAA3AAAAA8AAAAAAAAAAAAAAAAAmAIAAGRycy9kb3du&#10;cmV2LnhtbFBLBQYAAAAABAAEAPUAAACGAwAAAAA=&#10;" adj="10800" fillcolor="white [3212]" strokecolor="#a5a5a5 [2092]" strokeweight="2pt"/>
                <v:roundrect id="Rounded Rectangle 177" o:spid="_x0000_s1200"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cQMAA&#10;AADcAAAADwAAAGRycy9kb3ducmV2LnhtbERPTYvCMBC9C/6HMII3TV3RSjWKdKl4EGFdDx6HZmyL&#10;zaQ0Ubv/fiMI3ubxPme16UwtHtS6yrKCyTgCQZxbXXGh4PybjRYgnEfWWFsmBX/kYLPu91aYaPvk&#10;H3qcfCFCCLsEFZTeN4mULi/JoBvbhjhwV9sa9AG2hdQtPkO4qeVXFM2lwYpDQ4kNpSXlt9PdKJjm&#10;18wb3s1ieTi6S9TV3zKdKDUcdNslCE+d/4jf7r0O8+MY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PcQMAAAADcAAAADwAAAAAAAAAAAAAAAACYAgAAZHJzL2Rvd25y&#10;ZXYueG1sUEsFBgAAAAAEAAQA9QAAAIUDAAAAAA==&#10;" fillcolor="white [3212]" strokecolor="#a5a5a5 [2092]" strokeweight="2pt">
                  <v:textbox>
                    <w:txbxContent>
                      <w:p w:rsidR="00FE1E6D" w:rsidRDefault="00FE1E6D"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01"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tjsYA&#10;AADcAAAADwAAAGRycy9kb3ducmV2LnhtbESPT2vCQBDF70K/wzKFXqRuFKwldRXRFgq51D+k1yE7&#10;TUKzsyG7mvjtnYPgbYb35r3fLNeDa9SFulB7NjCdJKCIC29rLg2cjl+v76BCRLbYeCYDVwqwXj2N&#10;lpha3/OeLodYKgnhkKKBKsY21ToUFTkME98Si/bnO4dR1q7UtsNewl2jZ0nyph3WLA0VtrStqPg/&#10;nJ2BjPPZIs/dLrO/dfZ5nff5ePpjzMvzsPkAFWmID/P9+tsK/kJo5RmZQK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tjsYAAADcAAAADwAAAAAAAAAAAAAAAACYAgAAZHJz&#10;L2Rvd25yZXYueG1sUEsFBgAAAAAEAAQA9QAAAIsDAAAAAA==&#10;" adj="10814" fillcolor="white [3212]" strokecolor="#a5a5a5 [2092]" strokeweight="2pt">
                  <v:textbox>
                    <w:txbxContent>
                      <w:p w:rsidR="00FE1E6D" w:rsidRDefault="00FE1E6D" w:rsidP="00D66FBB"/>
                    </w:txbxContent>
                  </v:textbox>
                </v:shape>
                <v:roundrect id="Rounded Rectangle 179" o:spid="_x0000_s1202"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DtqcEA&#10;AADcAAAADwAAAGRycy9kb3ducmV2LnhtbERPS4vCMBC+C/6HMII3Tausj2oqoih7WAQfB49DM7bF&#10;ZlKaqPXfbxYWvM3H95zlqjWVeFLjSssK4mEEgjizuuRcweW8G8xAOI+ssbJMCt7kYJV2O0tMtH3x&#10;kZ4nn4sQwi5BBYX3dSKlywoy6Ia2Jg7czTYGfYBNLnWDrxBuKjmKook0WHJoKLCmTUHZ/fQwCsbZ&#10;becN77+m8ufgrlFbbeUmVqrfa9cLEJ5a/xH/u791mD+dw98z4QK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w7anBAAAA3AAAAA8AAAAAAAAAAAAAAAAAmAIAAGRycy9kb3du&#10;cmV2LnhtbFBLBQYAAAAABAAEAPUAAACGAwAAAAA=&#10;" fillcolor="white [3212]" strokecolor="#a5a5a5 [2092]" strokeweight="2pt">
                  <v:textbox>
                    <w:txbxContent>
                      <w:p w:rsidR="00FE1E6D" w:rsidRDefault="00FE1E6D"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03"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FjsQA&#10;AADcAAAADwAAAGRycy9kb3ducmV2LnhtbESPQW/CMAyF70j8h8iTdoN0HBDrCBUCoe2wCx0g7WY1&#10;pq3aOFGTQffv8WHSbrbe83uf18XoenWjIbaeDbzMM1DElbct1wZOX4fZClRMyBZ7z2TglyIUm+lk&#10;jbn1dz7SrUy1khCOORpoUgq51rFqyGGc+0As2tUPDpOsQ63tgHcJd71eZNlSO2xZGhoMtGuo6sof&#10;Z+C85NLuM9u978MuHr7p9fMSrDHPT+P2DVSiMf2b/64/rOCvBF+ekQn0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BxY7EAAAA3AAAAA8AAAAAAAAAAAAAAAAAmAIAAGRycy9k&#10;b3ducmV2LnhtbFBLBQYAAAAABAAEAPUAAACJAwAAAAA=&#10;" adj="10814" fillcolor="white [3212]" strokecolor="#a5a5a5 [2092]" strokeweight="2pt">
                  <v:textbox>
                    <w:txbxContent>
                      <w:p w:rsidR="00FE1E6D" w:rsidRDefault="00FE1E6D" w:rsidP="002437CD">
                        <w:pPr>
                          <w:pStyle w:val="NormalWeb"/>
                          <w:spacing w:before="0" w:beforeAutospacing="0" w:after="0" w:afterAutospacing="0"/>
                        </w:pPr>
                        <w:r>
                          <w:rPr>
                            <w:rFonts w:ascii="Arial" w:eastAsia="Times New Roman" w:hAnsi="Arial"/>
                          </w:rPr>
                          <w:t> </w:t>
                        </w:r>
                      </w:p>
                    </w:txbxContent>
                  </v:textbox>
                </v:shape>
                <v:roundrect id="Rounded Rectangle 204" o:spid="_x0000_s1204"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QNsMA&#10;AADcAAAADwAAAGRycy9kb3ducmV2LnhtbESPS4sCMRCE74L/IbTgTRPfMhpFXJQ9LIKPg8dm0s4M&#10;TjrDJKvjvzcLCx6LqvqKWq4bW4oH1b5wrGHQVyCIU2cKzjRczrveHIQPyAZLx6ThRR7Wq3ZriYlx&#10;Tz7S4xQyESHsE9SQh1AlUvo0J4u+7yri6N1cbTFEWWfS1PiMcFvKoVJTabHguJBjRduc0vvp12oY&#10;pbddsLyfzOTPwV9VU37J7UDrbqfZLEAEasIn/N/+NhqGagx/Z+IR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JQNsMAAADcAAAADwAAAAAAAAAAAAAAAACYAgAAZHJzL2Rv&#10;d25yZXYueG1sUEsFBgAAAAAEAAQA9QAAAIgDAAAAAA==&#10;" fillcolor="white [3212]" strokecolor="#a5a5a5 [2092]" strokeweight="2pt">
                  <v:textbox>
                    <w:txbxContent>
                      <w:p w:rsidR="00FE1E6D" w:rsidRDefault="00FE1E6D"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05"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rmcQA&#10;AADcAAAADwAAAGRycy9kb3ducmV2LnhtbESPwW7CMBBE75X4B2uReoMNSLQlYBCFVmqPBQ4cl3hJ&#10;IuJ1arsQ/r6uhNTjaGbeaObLzjbqwj7UTjSMhhkolsKZWkoN+9374AVUiCSGGies4cYBlovew5xy&#10;467yxZdtLFWCSMhJQxVjmyOGomJLYehaluSdnLcUk/QlGk/XBLcNjrPsCS3VkhYqanldcXHe/lgN&#10;5Wtwn8f197559ocbbjC+rXCq9WO/W81ARe7if/je/jAaxtkE/s6kI4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c65nEAAAA3AAAAA8AAAAAAAAAAAAAAAAAmAIAAGRycy9k&#10;b3ducmV2LnhtbFBLBQYAAAAABAAEAPUAAACJAwAAAAA=&#10;" adj="10814" fillcolor="white [3212]" strokecolor="#a5a5a5 [2092]" strokeweight="2pt">
                  <v:textbox>
                    <w:txbxContent>
                      <w:p w:rsidR="00FE1E6D" w:rsidRDefault="00FE1E6D" w:rsidP="00E3335B">
                        <w:pPr>
                          <w:pStyle w:val="NormalWeb"/>
                          <w:spacing w:before="0" w:beforeAutospacing="0" w:after="0" w:afterAutospacing="0"/>
                        </w:pPr>
                        <w:r>
                          <w:rPr>
                            <w:rFonts w:ascii="Arial" w:eastAsia="Times New Roman" w:hAnsi="Arial"/>
                          </w:rPr>
                          <w:t> </w:t>
                        </w:r>
                      </w:p>
                    </w:txbxContent>
                  </v:textbox>
                </v:shape>
                <v:roundrect id="Rounded Rectangle 210" o:spid="_x0000_s1206" style="position:absolute;left:18547;top:12587;width:12440;height:12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A6L4A&#10;AADcAAAADwAAAGRycy9kb3ducmV2LnhtbERPyQrCMBC9C/5DGMGbplVcqEYRRfEggsvB49CMbbGZ&#10;lCZq/XtzEDw+3j5fNqYUL6pdYVlB3I9AEKdWF5wpuF62vSkI55E1lpZJwYccLBft1hwTbd98otfZ&#10;ZyKEsEtQQe59lUjp0pwMur6tiAN3t7VBH2CdSV3jO4SbUg6iaCwNFhwacqxonVP6OD+NgmF633rD&#10;u9FEHo7uFjXlRq5jpbqdZjUD4anxf/HPvdcKBnG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zwwOi+AAAA3AAAAA8AAAAAAAAAAAAAAAAAmAIAAGRycy9kb3ducmV2&#10;LnhtbFBLBQYAAAAABAAEAPUAAACDAwAAAAA=&#10;" fillcolor="white [3212]" strokecolor="#a5a5a5 [2092]" strokeweight="2pt">
                  <v:textbox>
                    <w:txbxContent>
                      <w:p w:rsidR="00FE1E6D" w:rsidRPr="00F645C7" w:rsidRDefault="00FE1E6D"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207"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57R8MA&#10;AADcAAAADwAAAGRycy9kb3ducmV2LnhtbESPwW7CMBBE75X4B2uReiubcICSYhBQKtFjKQeO23ib&#10;RI3XwXYh/H2NhNTjaGbeaObL3rbqzD40TjTkowwUS+lMI5WGw+fb0zOoEEkMtU5Yw5UDLBeDhzkV&#10;xl3kg8/7WKkEkVCQhjrGrkAMZc2Wwsh1LMn7dt5STNJXaDxdEty2OM6yCVpqJC3U1PGm5vJn/2s1&#10;VOvg3r82p0M79ccrvmLcrnCm9eOwX72AitzH//C9vTMaxnkOtzPpCOD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57R8MAAADcAAAADwAAAAAAAAAAAAAAAACYAgAAZHJzL2Rv&#10;d25yZXYueG1sUEsFBgAAAAAEAAQA9QAAAIgDAAAAAA==&#10;" adj="10814" fillcolor="white [3212]" strokecolor="#a5a5a5 [2092]" strokeweight="2pt">
                  <v:textbox>
                    <w:txbxContent>
                      <w:p w:rsidR="00FE1E6D" w:rsidRDefault="00FE1E6D"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50" w:name="_Toc460858242"/>
      <w:r>
        <w:rPr>
          <w:lang w:val="fr-BE"/>
        </w:rPr>
        <w:t>Identifier et catégoriser les entités</w:t>
      </w:r>
      <w:bookmarkEnd w:id="50"/>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4C42E0"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1" w:name="_Toc460858243"/>
      <w:r>
        <w:rPr>
          <w:lang w:val="fr-BE"/>
        </w:rPr>
        <w:t>Ajouter un client</w:t>
      </w:r>
      <w:bookmarkEnd w:id="51"/>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582C6EA1" wp14:editId="3B9CEE28">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7C5630" w:rsidRDefault="007C5630"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7C5630" w:rsidRPr="00A62F63" w:rsidRDefault="007C5630"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743622" w:rsidRDefault="007C5630"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7C5630" w:rsidRPr="002B6E56" w:rsidRDefault="007C5630"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7C5630" w:rsidRPr="00392B0F" w:rsidRDefault="007C5630"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7C5630" w:rsidRPr="00057C5D" w:rsidRDefault="007C5630"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7C5630" w:rsidRPr="00793257" w:rsidRDefault="007C5630"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AE1405" w:rsidRDefault="007C5630"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208"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">
                <v:shape id="_x0000_s1209" type="#_x0000_t75" style="position:absolute;width:54864;height:31242;visibility:visible;mso-wrap-style:square">
                  <v:fill o:detectmouseclick="t"/>
                  <v:path o:connecttype="none"/>
                </v:shape>
                <v:rect id="Rectangle 169" o:spid="_x0000_s1210" style="position:absolute;left:2476;top:6230;width:50483;height:10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JEacMA&#10;AADcAAAADwAAAGRycy9kb3ducmV2LnhtbERPS2vCQBC+C/0Pywi96UYPPqKrFIvQUiia2ENvQ3bM&#10;hmZnQ3bV5N+7BcHbfHzPWW87W4srtb5yrGAyTkAQF05XXCo45fvRAoQPyBprx6SgJw/bzctgjal2&#10;Nz7SNQuliCHsU1RgQmhSKX1hyKIfu4Y4cmfXWgwRtqXULd5iuK3lNElm0mLFscFgQztDxV92sQry&#10;5mee9GHXffnp77fJ+kP2+V4q9Trs3lYgAnXhKX64P3ScP1vC/zPxAr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JEacMAAADcAAAADwAAAAAAAAAAAAAAAACYAgAAZHJzL2Rv&#10;d25yZXYueG1sUEsFBgAAAAAEAAQA9QAAAIgDAAAAAA==&#10;" fillcolor="#fde9d9 [665]" strokecolor="#f79646 [3209]" strokeweight=".5pt">
                  <v:textbox>
                    <w:txbxContent>
                      <w:p w:rsidR="00FE1E6D" w:rsidRDefault="00FE1E6D" w:rsidP="00AE1405">
                        <w:pPr>
                          <w:pStyle w:val="NormalWeb"/>
                          <w:spacing w:before="0" w:beforeAutospacing="0" w:after="160" w:afterAutospacing="0" w:line="252" w:lineRule="auto"/>
                          <w:jc w:val="center"/>
                        </w:pPr>
                      </w:p>
                    </w:txbxContent>
                  </v:textbox>
                </v:rect>
                <v:rect id="Rectangle 89" o:spid="_x0000_s1211"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W8QA&#10;AADbAAAADwAAAGRycy9kb3ducmV2LnhtbESPQWsCMRSE74L/ITyhF9FsPRTdGkUE6yJY0NZDb4/N&#10;c7O4eQmbVNd/3wgFj8PMfMPMl51txJXaUDtW8DrOQBCXTtdcKfj+2oymIEJE1tg4JgV3CrBc9Htz&#10;zLW78YGux1iJBOGQowITo8+lDKUhi2HsPHHyzq61GJNsK6lbvCW4beQky96kxZrTgkFPa0Pl5fhr&#10;FWy2ZriSu/3JF+HzbCeF/9gOf5R6GXSrdxCRuvgM/7cLrWA6g8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v1vEAAAA2wAAAA8AAAAAAAAAAAAAAAAAmAIAAGRycy9k&#10;b3ducmV2LnhtbFBLBQYAAAAABAAEAPUAAACJAwAAAAA=&#10;" filled="f" strokecolor="black [3213]" strokeweight="2pt">
                  <v:textbox>
                    <w:txbxContent>
                      <w:p w:rsidR="00FE1E6D" w:rsidRPr="00F776A4" w:rsidRDefault="00FE1E6D" w:rsidP="00321DCF">
                        <w:pPr>
                          <w:jc w:val="center"/>
                          <w:rPr>
                            <w:color w:val="000000" w:themeColor="text1"/>
                          </w:rPr>
                        </w:pPr>
                        <w:r>
                          <w:rPr>
                            <w:color w:val="000000" w:themeColor="text1"/>
                          </w:rPr>
                          <w:t>Application WPF</w:t>
                        </w:r>
                      </w:p>
                    </w:txbxContent>
                  </v:textbox>
                </v:rect>
                <v:rect id="Rectangle 90" o:spid="_x0000_s1212"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AG8IA&#10;AADbAAAADwAAAGRycy9kb3ducmV2LnhtbERPz2vCMBS+C/sfwhvsIprOw9BqKjJwloGCbh68PZrX&#10;pqx5CU2m3X+/HASPH9/v1XqwnbhSH1rHCl6nGQjiyumWGwXfX9vJHESIyBo7x6TgjwKsi6fRCnPt&#10;bnyk6yk2IoVwyFGBidHnUobKkMUwdZ44cbXrLcYE+0bqHm8p3HZylmVv0mLLqcGgp3dD1c/p1yrY&#10;7sx4Iz/3Z1+GQ21npf/YjS9KvTwPmyWISEN8iO/uUitYpPXpS/oBsv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YAbwgAAANsAAAAPAAAAAAAAAAAAAAAAAJgCAABkcnMvZG93&#10;bnJldi54bWxQSwUGAAAAAAQABAD1AAAAhwMAAAAA&#10;" filled="f" strokecolor="black [3213]" strokeweight="2pt">
                  <v:textbox>
                    <w:txbxContent>
                      <w:p w:rsidR="00FE1E6D" w:rsidRPr="00F776A4" w:rsidRDefault="00FE1E6D"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13"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ebMUA&#10;AADbAAAADwAAAGRycy9kb3ducmV2LnhtbESPT2sCMRTE74LfIbxCL6LZWii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x5sxQAAANsAAAAPAAAAAAAAAAAAAAAAAJgCAABkcnMv&#10;ZG93bnJldi54bWxQSwUGAAAAAAQABAD1AAAAigMAAAAA&#10;" filled="f" strokecolor="black [3213]" strokeweight="2pt">
                  <v:textbox>
                    <w:txbxContent>
                      <w:p w:rsidR="00FE1E6D" w:rsidRPr="00F776A4" w:rsidRDefault="00FE1E6D"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14"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OAYcUAAADbAAAADwAAAGRycy9kb3ducmV2LnhtbESPQWvCQBSE7wX/w/KE3upGscZGVwmC&#10;oO1Jben1kX0m0ezbsLuNaX99t1DwOMzMN8xy3ZtGdOR8bVnBeJSAIC6srrlU8H7aPs1B+ICssbFM&#10;Cr7Jw3o1eFhipu2ND9QdQykihH2GCqoQ2kxKX1Rk0I9sSxy9s3UGQ5SulNrhLcJNIydJMpMGa44L&#10;Fba0qai4Hr+MgnnxenF5mu/Hzx9t+tNN3mbbz1Spx2GfL0AE6sM9/N/eaQUv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OAYcUAAADbAAAADwAAAAAAAAAA&#10;AAAAAAChAgAAZHJzL2Rvd25yZXYueG1sUEsFBgAAAAAEAAQA+QAAAJMDAAAAAA==&#10;" strokecolor="black [3213]"/>
                <v:line id="Connecteur droit 106" o:spid="_x0000_s1215"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l+sUAAADbAAAADwAAAGRycy9kb3ducmV2LnhtbESPQWvCQBSE7wX/w/KE3upGQWOjqwRB&#10;sPZU2+L1kX0m0ezbsLvG2F/fLRQ8DjPzDbNc96YRHTlfW1YwHiUgiAuray4VfH1uX+YgfEDW2Fgm&#10;BXfysF4NnpaYaXvjD+oOoRQRwj5DBVUIbSalLyoy6Ee2JY7eyTqDIUpXSu3wFuGmkZMkmUmDNceF&#10;ClvaVFRcDlejYF7szy5P87fx9LtNf7rJ+2x7TJV6Hvb5AkSgPjzC/+2dVvA6hb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l+sUAAADbAAAADwAAAAAAAAAA&#10;AAAAAAChAgAAZHJzL2Rvd25yZXYueG1sUEsFBgAAAAAEAAQA+QAAAJMDAAAAAA==&#10;" strokecolor="black [3213]"/>
                <v:line id="Connecteur droit 107" o:spid="_x0000_s1216"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27jcUAAADbAAAADwAAAGRycy9kb3ducmV2LnhtbESPQWvCQBSE74L/YXlCb7pRMLGpqwRB&#10;sPVU29LrI/uapM2+DbtrTP31rlDocZiZb5j1djCt6Mn5xrKC+SwBQVxa3XCl4P1tP12B8AFZY2uZ&#10;FPySh+1mPFpjru2FX6k/hUpECPscFdQhdLmUvqzJoJ/Zjjh6X9YZDFG6SmqHlwg3rVwkSSoNNhwX&#10;auxoV1P5czobBavy5dsVWfE8X3502bVfHNP9Z6bUw2QonkAEGsJ/+K990AoeU7h/i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27jcUAAADbAAAADwAAAAAAAAAA&#10;AAAAAAChAgAAZHJzL2Rvd25yZXYueG1sUEsFBgAAAAAEAAQA+QAAAJMDAAAAAA==&#10;" strokecolor="black [3213]"/>
                <v:shape id="Connecteur droit avec flèche 7" o:spid="_x0000_s1217"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DaX8MAAADbAAAADwAAAGRycy9kb3ducmV2LnhtbESPQYvCMBSE7wv+h/AEb2uqwqrVKCLo&#10;qjeroN4ezbMtNi+lidr99xtB8DjMzDfMdN6YUjyodoVlBb1uBII4tbrgTMHxsPoegXAeWWNpmRT8&#10;kYP5rPU1xVjbJ+/pkfhMBAi7GBXk3lexlC7NyaDr2oo4eFdbG/RB1pnUNT4D3JSyH0U/0mDBYSHH&#10;ipY5pbfkbhQM5ek3GqWbfm88OJ4vy8Rud2urVKfdLCYgPDX+E363N1rBeAivL+EHyN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Q2l/DAAAA2wAAAA8AAAAAAAAAAAAA&#10;AAAAoQIAAGRycy9kb3ducmV2LnhtbFBLBQYAAAAABAAEAPkAAACRAwAAAAA=&#10;" strokecolor="black [3213]">
                  <v:stroke endarrow="block"/>
                </v:shape>
                <v:shape id="Zone de texte 16" o:spid="_x0000_s1218" type="#_x0000_t202" style="position:absolute;left:7534;top:6144;width:19005;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vb8IA&#10;AADbAAAADwAAAGRycy9kb3ducmV2LnhtbERPy2oCMRTdC/5DuEI3opl2IXU0igotUvrAB+LyMrlO&#10;Bic3QxJ1/PtmIbg8nPd03tpaXMmHyrGC12EGgrhwuuJSwX73MXgHESKyxtoxKbhTgPms25lirt2N&#10;N3TdxlKkEA45KjAxNrmUoTBkMQxdQ5y4k/MWY4K+lNrjLYXbWr5l2UharDg1GGxoZag4by9Wwdl8&#10;9f+yz5/lYbS++9/dxR3991Gpl167mICI1Man+OFeawXjNDZ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9vwgAAANsAAAAPAAAAAAAAAAAAAAAAAJgCAABkcnMvZG93&#10;bnJldi54bWxQSwUGAAAAAAQABAD1AAAAhwMAAAAA&#10;" filled="f" stroked="f" strokeweight=".5pt">
                  <v:textbox>
                    <w:txbxContent>
                      <w:p w:rsidR="00FE1E6D" w:rsidRDefault="00FE1E6D" w:rsidP="00321DCF">
                        <w:r>
                          <w:t>Récupérer Identity Token</w:t>
                        </w:r>
                      </w:p>
                    </w:txbxContent>
                  </v:textbox>
                </v:shape>
                <v:group id="Groupe 78" o:spid="_x0000_s1219"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line id="Connecteur droit 44" o:spid="_x0000_s1220"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AMeMYAAADcAAAADwAAAGRycy9kb3ducmV2LnhtbESPQUvDQBCF7wX/wzKCt3bTgk2I3ZYg&#10;FNSebCteh+yYRLOzYXdNY3+9cxC8zfDevPfNZje5Xo0UYufZwHKRgSKuve24MXA+7ecFqJiQLfae&#10;ycAPRdhtb2YbLK2/8CuNx9QoCeFYooE2paHUOtYtOYwLPxCL9uGDwyRraLQNeJFw1+tVlq21w46l&#10;ocWBHluqv47fzkBRv3yGKq+el/dvQ34dV4f1/j035u52qh5AJZrSv/nv+skKfib48ox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gDHjGAAAA3AAAAA8AAAAAAAAA&#10;AAAAAAAAoQIAAGRycy9kb3ducmV2LnhtbFBLBQYAAAAABAAEAPkAAACUAwAAAAA=&#10;" strokecolor="black [3213]"/>
                  <v:shape id="Connecteur en angle 65" o:spid="_x0000_s1221"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ToEcIAAADcAAAADwAAAGRycy9kb3ducmV2LnhtbERPS4vCMBC+C/6HMII3TSuyK12jiKCI&#10;HsQHuHsbmtm22ExKE9v67zfCgrf5+J4zX3amFA3VrrCsIB5HIIhTqwvOFFwvm9EMhPPIGkvLpOBJ&#10;DpaLfm+OibYtn6g5+0yEEHYJKsi9rxIpXZqTQTe2FXHgfm1t0AdYZ1LX2IZwU8pJFH1IgwWHhhwr&#10;WueU3s8Po+DncDxl0738vn0aajdNvG62/qnUcNCtvkB46vxb/O/e6TA/iuH1TLh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2ToEcIAAADcAAAADwAAAAAAAAAAAAAA&#10;AAChAgAAZHJzL2Rvd25yZXYueG1sUEsFBgAAAAAEAAQA+QAAAJADAAAAAA==&#10;" adj="0" strokecolor="black [3213]">
                    <v:stroke endarrow="block"/>
                  </v:shape>
                </v:group>
                <v:shape id="Connecteur droit avec flèche 83" o:spid="_x0000_s1222"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OTjsIAAADcAAAADwAAAGRycy9kb3ducmV2LnhtbERP22oCMRB9F/oPYQRfRLNVamVrFCkI&#10;fSl46QeMm+lmMZlsN9Fd/XojFHybw7nOYtU5Ky7UhMqzgtdxBoK48LriUsHPYTOagwgRWaP1TAqu&#10;FGC1fOktMNe+5R1d9rEUKYRDjgpMjHUuZSgMOQxjXxMn7tc3DmOCTSl1g20Kd1ZOsmwmHVacGgzW&#10;9GmoOO3PTsH8ffp3xG96s7ch767GrrfnW6vUoN+tP0BE6uJT/O/+0ml+NoHHM+kC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ROTjsIAAADcAAAADwAAAAAAAAAAAAAA&#10;AAChAgAAZHJzL2Rvd25yZXYueG1sUEsFBgAAAAAEAAQA+QAAAJADAAAAAA==&#10;" strokecolor="black [3213]">
                  <v:stroke dashstyle="dash" endarrow="block"/>
                </v:shape>
                <v:shape id="Zone de texte 16" o:spid="_x0000_s1223" type="#_x0000_t202" style="position:absolute;left:5603;top:12772;width:2171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M4MQA&#10;AADcAAAADwAAAGRycy9kb3ducmV2LnhtbERPTWsCMRC9C/0PYQq9SE1aQc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TODEAAAA3AAAAA8AAAAAAAAAAAAAAAAAmAIAAGRycy9k&#10;b3ducmV2LnhtbFBLBQYAAAAABAAEAPUAAACJAwAAAAA=&#10;" filled="f" stroked="f" strokeweight=".5pt">
                  <v:textbox>
                    <w:txbxContent>
                      <w:p w:rsidR="00FE1E6D" w:rsidRPr="00A62F63" w:rsidRDefault="00FE1E6D"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24"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LmcMA&#10;AADcAAAADwAAAGRycy9kb3ducmV2LnhtbERPTWsCMRC9F/ofwhS8SM1Wp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fLmcMAAADcAAAADwAAAAAAAAAAAAAAAACYAgAAZHJzL2Rv&#10;d25yZXYueG1sUEsFBgAAAAAEAAQA9QAAAIgDAAAAAA==&#10;" filled="f" strokecolor="black [3213]" strokeweight="2pt">
                  <v:textbox>
                    <w:txbxContent>
                      <w:p w:rsidR="00FE1E6D" w:rsidRPr="00743622" w:rsidRDefault="00FE1E6D"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25"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lkcEAAADcAAAADwAAAGRycy9kb3ducmV2LnhtbERPzWoCMRC+C75DGKE3TVpaqVujWEGQ&#10;XqTWBxg2083SzWRNoq779EYQepuP73fmy8414kwh1p41PE8UCOLSm5orDYefzfgdREzIBhvPpOFK&#10;EZaL4WCOhfEX/qbzPlUih3AsUINNqS2kjKUlh3HiW+LM/frgMGUYKmkCXnK4a+SLUlPpsObcYLGl&#10;taXyb39yGpo+HfrZ59r26vh6Nbvd1Ie3L62fRt3qA0SiLv2LH+6tyfPVDO7P5Avk4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6uWRwQAAANwAAAAPAAAAAAAAAAAAAAAA&#10;AKECAABkcnMvZG93bnJldi54bWxQSwUGAAAAAAQABAD5AAAAjwMAAAAA&#10;" strokecolor="black [3213]"/>
                <v:shape id="Zone de texte 16" o:spid="_x0000_s1226" type="#_x0000_t202" style="position:absolute;left:27320;top:7322;width:16548;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nasQA&#10;AADcAAAADwAAAGRycy9kb3ducmV2LnhtbERPTWsCMRC9C/6HMIKXUrN6ELsapS0oUlqlWsTjsJlu&#10;FjeTJYm6/vtGKHibx/uc2aK1tbiQD5VjBcNBBoK4cLriUsHPfvk8AREissbaMSm4UYDFvNuZYa7d&#10;lb/psoulSCEcclRgYmxyKUNhyGIYuIY4cb/OW4wJ+lJqj9cUbms5yrKxtFhxajDY0Luh4rQ7WwUn&#10;8/G0zVZfb4fx+uY3+7M7+s+jUv1e+zoFEamND/G/e63T/NEL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aJ2rEAAAA3AAAAA8AAAAAAAAAAAAAAAAAmAIAAGRycy9k&#10;b3ducmV2LnhtbFBLBQYAAAAABAAEAPUAAACJAwAAAAA=&#10;" filled="f" stroked="f" strokeweight=".5pt">
                  <v:textbox>
                    <w:txbxContent>
                      <w:p w:rsidR="00FE1E6D" w:rsidRPr="002B6E56" w:rsidRDefault="00FE1E6D" w:rsidP="00321DCF">
                        <w:pPr>
                          <w:rPr>
                            <w:lang w:val="fr-BE"/>
                          </w:rPr>
                        </w:pPr>
                        <w:r>
                          <w:rPr>
                            <w:rFonts w:eastAsia="Calibri"/>
                            <w:lang w:val="fr-BE"/>
                          </w:rPr>
                          <w:t>Authentifier utilisateur</w:t>
                        </w:r>
                      </w:p>
                    </w:txbxContent>
                  </v:textbox>
                </v:shape>
                <v:shape id="Connecteur droit avec flèche 112" o:spid="_x0000_s1227"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tucQAAADcAAAADwAAAGRycy9kb3ducmV2LnhtbERPS2sCMRC+F/wPYQRvNauFUrZG8YFQ&#10;PLVrRXobNtPN1s1kTeLu9t83hUJv8/E9Z7EabCM68qF2rGA2zUAQl07XXCl4P+7vn0CEiKyxcUwK&#10;vinAajm6W2CuXc9v1BWxEimEQ44KTIxtLmUoDVkMU9cSJ+7TeYsxQV9J7bFP4baR8yx7lBZrTg0G&#10;W9oaKi/FzSpoukN/Pd2+rmb32h2L7fnDbHyr1GQ8rJ9BRBriv/jP/aLT/Ic5/D6TLp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0u25xAAAANwAAAAPAAAAAAAAAAAA&#10;AAAAAKECAABkcnMvZG93bnJldi54bWxQSwUGAAAAAAQABAD5AAAAkgMAAAAA&#10;" strokecolor="black [3213]">
                  <v:stroke endarrow="block"/>
                </v:shape>
                <v:shape id="Zone de texte 16" o:spid="_x0000_s1228" type="#_x0000_t202" style="position:absolute;left:8942;top:16723;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FE1E6D" w:rsidRPr="00392B0F" w:rsidRDefault="00FE1E6D" w:rsidP="00321DCF">
                        <w:pPr>
                          <w:rPr>
                            <w:lang w:val="fr-BE"/>
                          </w:rPr>
                        </w:pPr>
                        <w:r>
                          <w:rPr>
                            <w:rFonts w:eastAsia="Calibri"/>
                            <w:lang w:val="fr-BE"/>
                          </w:rPr>
                          <w:t>Récupérer RPT token</w:t>
                        </w:r>
                      </w:p>
                    </w:txbxContent>
                  </v:textbox>
                </v:shape>
                <v:shape id="Connecteur droit avec flèche 114" o:spid="_x0000_s1229"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G0usIAAADcAAAADwAAAGRycy9kb3ducmV2LnhtbERPS2vCQBC+F/oflil4qxsfFBtdRYWC&#10;PbRgLOJxyI5JMDsbstMk/vtuodDbfHzPWW0GV6uO2lB5NjAZJ6CIc28rLgx8nd6eF6CCIFusPZOB&#10;OwXYrB8fVpha3/ORukwKFUM4pGigFGlSrUNeksMw9g1x5K6+dSgRtoW2LfYx3NV6miQv2mHFsaHE&#10;hvYl5bfs2xn43F3mh/58lw9+Fb68Z10I9mrM6GnYLkEJDfIv/nMfbJw/m8PvM/ECv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G0usIAAADcAAAADwAAAAAAAAAAAAAA&#10;AAChAgAAZHJzL2Rvd25yZXYueG1sUEsFBgAAAAAEAAQA+QAAAJADAAAAAA==&#10;" strokecolor="black [3213]">
                  <v:stroke dashstyle="dash" endarrow="block"/>
                </v:shape>
                <v:shape id="Zone de texte 16" o:spid="_x0000_s1230"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Bz8MA&#10;AADcAAAADwAAAGRycy9kb3ducmV2LnhtbERPTWvCQBC9C/6HZQq9mY1KJUZXEUHIoT0YLb0O2TEJ&#10;zc6mu1uN/75bELzN433OejuYTlzJ+daygmmSgiCurG65VnA+HSYZCB+QNXaWScGdPGw349Eac21v&#10;fKRrGWoRQ9jnqKAJoc+l9FVDBn1ie+LIXawzGCJ0tdQObzHcdHKWpgtpsOXY0GBP+4aq7/LXKPjY&#10;L8usmN3d13JeHMrsZ2rfs0+lXl+G3QpEoCE8xQ93oeP8+Rv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lBz8MAAADcAAAADwAAAAAAAAAAAAAAAACYAgAAZHJzL2Rv&#10;d25yZXYueG1sUEsFBgAAAAAEAAQA9QAAAIgDAAAAAA==&#10;" fillcolor="white [3201]" stroked="f" strokeweight=".5pt">
                  <v:textbox>
                    <w:txbxContent>
                      <w:p w:rsidR="00FE1E6D" w:rsidRPr="00057C5D" w:rsidRDefault="00FE1E6D" w:rsidP="00321DCF">
                        <w:pPr>
                          <w:rPr>
                            <w:lang w:val="fr-BE"/>
                          </w:rPr>
                        </w:pPr>
                        <w:r>
                          <w:rPr>
                            <w:rFonts w:eastAsia="Calibri"/>
                            <w:lang w:val="fr-BE"/>
                          </w:rPr>
                          <w:t>RPT token</w:t>
                        </w:r>
                      </w:p>
                    </w:txbxContent>
                  </v:textbox>
                </v:shape>
                <v:shape id="Connecteur droit avec flèche 116" o:spid="_x0000_s1231"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rusQAAADcAAAADwAAAGRycy9kb3ducmV2LnhtbERPS2sCMRC+F/wPYYTealYLUrZG8YEg&#10;PdW1pfQ2bKabrZvJmsTd7b9vhEJv8/E9Z7EabCM68qF2rGA6yUAQl07XXCl4O+0fnkCEiKyxcUwK&#10;fijAajm6W2CuXc9H6opYiRTCIUcFJsY2lzKUhiyGiWuJE/flvMWYoK+k9tincNvIWZbNpcWaU4PB&#10;lraGynNxtQqa7qW/vF+/L2b32p2K7cen2fhWqfvxsH4GEWmI/+I/90Gn+Y9zuD2TL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6eu6xAAAANwAAAAPAAAAAAAAAAAA&#10;AAAAAKECAABkcnMvZG93bnJldi54bWxQSwUGAAAAAAQABAD5AAAAkgMAAAAA&#10;" strokecolor="black [3213]">
                  <v:stroke endarrow="block"/>
                </v:shape>
                <v:shape id="Zone de texte 16" o:spid="_x0000_s1232" type="#_x0000_t202" style="position:absolute;left:8738;top:23891;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6I8MA&#10;AADcAAAADwAAAGRycy9kb3ducmV2LnhtbERPTWvCQBC9C/6HZQq9mY0KNUZXEUHIoT0YLb0O2TEJ&#10;zc6mu1uN/75bELzN433OejuYTlzJ+daygmmSgiCurG65VnA+HSYZCB+QNXaWScGdPGw349Eac21v&#10;fKRrGWoRQ9jnqKAJoc+l9FVDBn1ie+LIXawzGCJ0tdQObzHcdHKWpm/SYMuxocGe9g1V3+WvUfCx&#10;X5ZZMbu7r+W8OJTZz9S+Z59Kvb4MuxWIQEN4ih/uQsf58wX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d6I8MAAADcAAAADwAAAAAAAAAAAAAAAACYAgAAZHJzL2Rv&#10;d25yZXYueG1sUEsFBgAAAAAEAAQA9QAAAIgDAAAAAA==&#10;" fillcolor="white [3201]" stroked="f" strokeweight=".5pt">
                  <v:textbox>
                    <w:txbxContent>
                      <w:p w:rsidR="00FE1E6D" w:rsidRPr="00793257" w:rsidRDefault="00FE1E6D" w:rsidP="00321DCF">
                        <w:pPr>
                          <w:rPr>
                            <w:lang w:val="fr-BE"/>
                          </w:rPr>
                        </w:pPr>
                        <w:r>
                          <w:rPr>
                            <w:rFonts w:eastAsia="Calibri"/>
                            <w:lang w:val="fr-BE"/>
                          </w:rPr>
                          <w:t>Récupérer clients</w:t>
                        </w:r>
                      </w:p>
                    </w:txbxContent>
                  </v:textbox>
                </v:shape>
                <v:shape id="Connecteur droit avec flèche 118" o:spid="_x0000_s1233"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y+v8UAAADcAAAADwAAAGRycy9kb3ducmV2LnhtbESPT0vDQBDF70K/wzIFb3bjH0TTbksr&#10;CPWg0CilxyE7TYLZ2ZAdk/TbOwfB2wzvzXu/WW2m0JqB+tREdnC7yMAQl9E3XDn4+ny9eQKTBNlj&#10;G5kcXCjBZj27WmHu48gHGgqpjIZwytFBLdLl1qaypoBpETti1c6xDyi69pX1PY4aHlp7l2WPNmDD&#10;2lBjRy81ld/FT3DwsTs97MfjRd75Wfj0Vgwp+bNz1/NpuwQjNMm/+e967xX/Xmn1GZ3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y+v8UAAADcAAAADwAAAAAAAAAA&#10;AAAAAAChAgAAZHJzL2Rvd25yZXYueG1sUEsFBgAAAAAEAAQA+QAAAJMDAAAAAA==&#10;" strokecolor="black [3213]">
                  <v:stroke dashstyle="dash" endarrow="block"/>
                </v:shape>
                <v:oval id="Oval 140" o:spid="_x0000_s1234" style="position:absolute;left:3342;top:6638;width:3607;height: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0R8UA&#10;AADcAAAADwAAAGRycy9kb3ducmV2LnhtbESPQU/DMAyF70j7D5EncWPpEEKoWzZtY0yIC9DtB1iN&#10;11RrnNKEteXX4wMSNz/5fc/Py/XgG3WlLtaBDcxnGSjiMtiaKwOn48vdE6iYkC02gcnASBHWq8nN&#10;EnMbev6ka5EqJSEcczTgUmpzrWPpyGOchZZYdufQeUwiu0rbDnsJ942+z7JH7bFmueCwpZ2j8lJ8&#10;e6lR+I/Dobn8jO9v+3HcP7v+q9gaczsdNgtQiYb0b/6jX61wD1J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vRHxQAAANwAAAAPAAAAAAAAAAAAAAAAAJgCAABkcnMv&#10;ZG93bnJldi54bWxQSwUGAAAAAAQABAD1AAAAigMAAAAA&#10;" fillcolor="white [3212]" strokecolor="#f79646 [3209]" strokeweight="2pt">
                  <v:textbox>
                    <w:txbxContent>
                      <w:p w:rsidR="00FE1E6D" w:rsidRPr="00AE1405" w:rsidRDefault="00FE1E6D"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4C42E0"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4C42E0"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4C42E0" w:rsidTr="009A1CEC">
        <w:trPr>
          <w:trHeight w:val="112"/>
        </w:trPr>
        <w:tc>
          <w:tcPr>
            <w:tcW w:w="4428" w:type="dxa"/>
            <w:vMerge/>
          </w:tcPr>
          <w:p w:rsidR="008468DD" w:rsidRDefault="008468DD" w:rsidP="009A1CEC">
            <w:pPr>
              <w:rPr>
                <w:lang w:val="fr-BE"/>
              </w:rPr>
            </w:pPr>
          </w:p>
        </w:tc>
        <w:tc>
          <w:tcPr>
            <w:tcW w:w="4428" w:type="dxa"/>
            <w:tcBorders>
              <w:bottom w:val="single" w:sz="4" w:space="0" w:color="auto"/>
            </w:tcBorders>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4"/>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uris : </w:t>
      </w:r>
      <w:hyperlink r:id="rId60"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r w:rsidR="00D90569">
        <w:rPr>
          <w:lang w:val="fr-BE"/>
        </w:rPr>
        <w:t>implicit</w:t>
      </w:r>
    </w:p>
    <w:p w:rsidR="009F1EAB" w:rsidRDefault="009F1EAB" w:rsidP="009F1EAB">
      <w:pPr>
        <w:pStyle w:val="ListParagraph"/>
        <w:numPr>
          <w:ilvl w:val="0"/>
          <w:numId w:val="3"/>
        </w:numPr>
        <w:rPr>
          <w:lang w:val="fr-BE"/>
        </w:rPr>
      </w:pPr>
      <w:r>
        <w:rPr>
          <w:lang w:val="fr-BE"/>
        </w:rPr>
        <w:t>Response types : token, id_token</w:t>
      </w:r>
    </w:p>
    <w:p w:rsidR="009F1EAB" w:rsidRPr="009F1EAB" w:rsidRDefault="009F1EAB" w:rsidP="009F1EAB">
      <w:pPr>
        <w:pStyle w:val="ListParagraph"/>
        <w:numPr>
          <w:ilvl w:val="0"/>
          <w:numId w:val="3"/>
        </w:numPr>
      </w:pPr>
      <w:r w:rsidRPr="009F1EAB">
        <w:t>Scopes : openid, profile, role, uma_authorization, uma_protection</w:t>
      </w:r>
    </w:p>
    <w:p w:rsidR="009F1EAB" w:rsidRDefault="009F1EAB" w:rsidP="009F1EAB"/>
    <w:p w:rsidR="009F1EAB" w:rsidRPr="009F1EAB" w:rsidRDefault="00E41C5E" w:rsidP="009F1EAB">
      <w:pPr>
        <w:jc w:val="center"/>
      </w:pPr>
      <w:r>
        <w:rPr>
          <w:noProof/>
        </w:rPr>
        <w:drawing>
          <wp:inline distT="0" distB="0" distL="0" distR="0" wp14:anchorId="0E6952F2" wp14:editId="799FBC4B">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p>
    <w:p w:rsidR="004404F9" w:rsidRPr="00735351" w:rsidRDefault="006A0899" w:rsidP="006A0899">
      <w:pPr>
        <w:pStyle w:val="Heading3"/>
        <w:rPr>
          <w:lang w:val="fr-BE"/>
        </w:rPr>
      </w:pPr>
      <w:bookmarkStart w:id="52" w:name="_Toc460858244"/>
      <w:r w:rsidRPr="00735351">
        <w:rPr>
          <w:lang w:val="fr-BE"/>
        </w:rPr>
        <w:lastRenderedPageBreak/>
        <w:t xml:space="preserve">Ajouter </w:t>
      </w:r>
      <w:r w:rsidR="001E23DC" w:rsidRPr="00735351">
        <w:rPr>
          <w:lang w:val="fr-BE"/>
        </w:rPr>
        <w:t>une</w:t>
      </w:r>
      <w:r w:rsidRPr="00735351">
        <w:rPr>
          <w:lang w:val="fr-BE"/>
        </w:rPr>
        <w:t xml:space="preserve"> ressource</w:t>
      </w:r>
      <w:bookmarkEnd w:id="52"/>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3" w:name="_Toc460858245"/>
      <w:r>
        <w:rPr>
          <w:lang w:val="fr-BE"/>
        </w:rPr>
        <w:t>Ajouter la politique d’autorisation</w:t>
      </w:r>
      <w:bookmarkEnd w:id="53"/>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14:anchorId="000773CC" wp14:editId="38F217FA">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4" w:name="_Toc460858246"/>
      <w:r>
        <w:rPr>
          <w:lang w:val="fr-BE"/>
        </w:rPr>
        <w:lastRenderedPageBreak/>
        <w:t>Ajouter le rôle marketing au resource owner</w:t>
      </w:r>
      <w:bookmarkEnd w:id="54"/>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14:anchorId="3A8E9482" wp14:editId="0AE419AB">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5" w:name="_Toc460858247"/>
      <w:r>
        <w:rPr>
          <w:lang w:val="fr-BE"/>
        </w:rPr>
        <w:t>Développer</w:t>
      </w:r>
      <w:bookmarkEnd w:id="55"/>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6BB971D0" wp14:editId="44501759">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7C5630" w:rsidRDefault="007C5630"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5"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">
                <v:textbox style="mso-fit-shape-to-text:t">
                  <w:txbxContent>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FE1E6D" w:rsidRDefault="00FE1E6D"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rPr>
        <w:drawing>
          <wp:inline distT="0" distB="0" distL="0" distR="0" wp14:anchorId="4F9C82A1" wp14:editId="424C3766">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00F626E4" wp14:editId="7E3E9C57">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7C5630" w:rsidRDefault="007C5630"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6"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Fvz0USkCAABQBAAADgAAAAAAAAAAAAAAAAAuAgAAZHJzL2Uyb0Rv&#10;Yy54bWxQSwECLQAUAAYACAAAACEA7je8aNsAAAAFAQAADwAAAAAAAAAAAAAAAACDBAAAZHJzL2Rv&#10;d25yZXYueG1sUEsFBgAAAAAEAAQA8wAAAIsFAAAAAA==&#10;">
                <v:textbox style="mso-fit-shape-to-text:t">
                  <w:txbxContent>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FE1E6D" w:rsidRDefault="00FE1E6D"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4300B98E" wp14:editId="0DDB5D06">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7C5630" w:rsidRDefault="007C5630"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7"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dPTzzKgIAAFAEAAAOAAAAAAAAAAAAAAAAAC4CAABkcnMvZTJv&#10;RG9jLnhtbFBLAQItABQABgAIAAAAIQDjJVAZ3AAAAAUBAAAPAAAAAAAAAAAAAAAAAIQEAABkcnMv&#10;ZG93bnJldi54bWxQSwUGAAAAAAQABADzAAAAjQUAAAAA&#10;">
                <v:textbox style="mso-fit-shape-to-text:t">
                  <w:txbxContent>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FE1E6D" w:rsidRDefault="00FE1E6D"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338C59E4" wp14:editId="2A6147D6">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710DA592" wp14:editId="3395C129">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6" w:name="_Toc460858248"/>
      <w:r>
        <w:rPr>
          <w:lang w:val="fr-BE"/>
        </w:rPr>
        <w:lastRenderedPageBreak/>
        <w:t>Second scénario : une API souhaite accéder à une ressource protégée</w:t>
      </w:r>
      <w:bookmarkEnd w:id="56"/>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132003C2" wp14:editId="4E3CF65A">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7C5630" w:rsidRPr="00392B0F" w:rsidRDefault="007C5630"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ED2A95" w:rsidRDefault="007C5630"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743622" w:rsidRDefault="007C5630"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7C5630" w:rsidRPr="00793257" w:rsidRDefault="007C5630"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38"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">
                <v:shape id="_x0000_s1239" type="#_x0000_t75" style="position:absolute;width:54864;height:23272;visibility:visible;mso-wrap-style:square">
                  <v:fill o:detectmouseclick="t"/>
                  <v:path o:connecttype="none"/>
                </v:shape>
                <v:shape id="Zone de texte 16" o:spid="_x0000_s1240" type="#_x0000_t202" style="position:absolute;left:8450;top:5486;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R4sUA&#10;AADcAAAADwAAAGRycy9kb3ducmV2LnhtbESPQWvCQBSE7wX/w/IEb3VjhDamriKCkIMeGpVeH9nX&#10;JDT7Nu6uGv+9Wyj0OMzMN8xyPZhO3Mj51rKC2TQBQVxZ3XKt4HTcvWYgfEDW2FkmBQ/ysF6NXpaY&#10;a3vnT7qVoRYRwj5HBU0IfS6lrxoy6Ke2J47et3UGQ5SultrhPcJNJ9MkeZMGW44LDfa0baj6Ka9G&#10;wWG7KLMifbivxbzYldllZvfZWanJeNh8gAg0hP/wX7vQCtLkH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tHixQAAANwAAAAPAAAAAAAAAAAAAAAAAJgCAABkcnMv&#10;ZG93bnJldi54bWxQSwUGAAAAAAQABAD1AAAAigMAAAAA&#10;" fillcolor="white [3201]" stroked="f" strokeweight=".5pt">
                  <v:textbox>
                    <w:txbxContent>
                      <w:p w:rsidR="00FE1E6D" w:rsidRPr="00392B0F" w:rsidRDefault="00FE1E6D" w:rsidP="00ED2A95">
                        <w:pPr>
                          <w:rPr>
                            <w:lang w:val="fr-BE"/>
                          </w:rPr>
                        </w:pPr>
                        <w:r>
                          <w:rPr>
                            <w:rFonts w:eastAsia="Calibri"/>
                            <w:lang w:val="fr-BE"/>
                          </w:rPr>
                          <w:t>Récupérer RPT token</w:t>
                        </w:r>
                      </w:p>
                    </w:txbxContent>
                  </v:textbox>
                </v:shape>
                <v:rect id="Rectangle 183" o:spid="_x0000_s1241"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FE1E6D" w:rsidRPr="00ED2A95" w:rsidRDefault="00FE1E6D" w:rsidP="00ED2A95">
                        <w:pPr>
                          <w:jc w:val="center"/>
                          <w:rPr>
                            <w:color w:val="000000" w:themeColor="text1"/>
                            <w:lang w:val="fr-BE"/>
                          </w:rPr>
                        </w:pPr>
                        <w:r>
                          <w:rPr>
                            <w:color w:val="000000" w:themeColor="text1"/>
                            <w:lang w:val="fr-BE"/>
                          </w:rPr>
                          <w:t>API</w:t>
                        </w:r>
                      </w:p>
                    </w:txbxContent>
                  </v:textbox>
                </v:rect>
                <v:rect id="Rectangle 184" o:spid="_x0000_s1242"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Iw8MA&#10;AADcAAAADwAAAGRycy9kb3ducmV2LnhtbERPTWsCMRC9F/wPYYReRLMVKb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TIw8MAAADcAAAADwAAAAAAAAAAAAAAAACYAgAAZHJzL2Rv&#10;d25yZXYueG1sUEsFBgAAAAAEAAQA9QAAAIgDAAAAAA==&#10;" filled="f" strokecolor="black [3213]" strokeweight="2pt">
                  <v:textbox>
                    <w:txbxContent>
                      <w:p w:rsidR="00FE1E6D" w:rsidRPr="00F776A4" w:rsidRDefault="00FE1E6D"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43"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WMMA&#10;AADcAAAADwAAAGRycy9kb3ducmV2LnhtbERPTWsCMRC9F/wPYYReRLMVL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tWMMAAADcAAAADwAAAAAAAAAAAAAAAACYAgAAZHJzL2Rv&#10;d25yZXYueG1sUEsFBgAAAAAEAAQA9QAAAIgDAAAAAA==&#10;" filled="f" strokecolor="black [3213]" strokeweight="2pt">
                  <v:textbox>
                    <w:txbxContent>
                      <w:p w:rsidR="00FE1E6D" w:rsidRPr="00F776A4" w:rsidRDefault="00FE1E6D"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44" style="position:absolute;visibility:visible;mso-wrap-style:square" from="6876,5486" to="6876,22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yzcMAAADcAAAADwAAAGRycy9kb3ducmV2LnhtbERPTWvCQBC9F/oflil4qxsFk5C6SigI&#10;VU/Vll6H7JjEZmfD7jZGf71bKPQ2j/c5y/VoOjGQ861lBbNpAoK4srrlWsHHcfOcg/ABWWNnmRRc&#10;ycN69fiwxELbC7/TcAi1iCHsC1TQhNAXUvqqIYN+anviyJ2sMxgidLXUDi8x3HRyniSpNNhybGiw&#10;p9eGqu/Dj1GQV7uzK7NyO1t89tltmO/TzVem1ORpLF9ABBrDv/jP/abj/DyF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WMs3DAAAA3AAAAA8AAAAAAAAAAAAA&#10;AAAAoQIAAGRycy9kb3ducmV2LnhtbFBLBQYAAAAABAAEAPkAAACRAwAAAAA=&#10;" strokecolor="black [3213]"/>
                <v:line id="Connecteur droit 106" o:spid="_x0000_s1245" style="position:absolute;visibility:visible;mso-wrap-style:square" from="26519,5671" to="26519,2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SiE8MAAADcAAAADwAAAGRycy9kb3ducmV2LnhtbERPTWvCQBC9F/wPywi91Y0BjU1dJQiC&#10;tadqS69Ddpqkzc6G3TVGf71bKHibx/uc5XowrejJ+caygukkAUFcWt1wpeDjuH1agPABWWNrmRRc&#10;yMN6NXpYYq7tmd+pP4RKxBD2OSqoQ+hyKX1Zk0E/sR1x5L6tMxgidJXUDs8x3LQyTZK5NNhwbKix&#10;o01N5e/hZBQsyv2PK7LidTr77LJrn77Nt1+ZUo/joXgBEWgId/G/e6fj/OcU/p6JF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0ohPDAAAA3AAAAA8AAAAAAAAAAAAA&#10;AAAAoQIAAGRycy9kb3ducmV2LnhtbFBLBQYAAAAABAAEAPkAAACRAwAAAAA=&#10;" strokecolor="black [3213]"/>
                <v:line id="Connecteur droit 107" o:spid="_x0000_s1246" style="position:absolute;visibility:visible;mso-wrap-style:square" from="50628,5598" to="50628,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HiMQAAADcAAAADwAAAGRycy9kb3ducmV2LnhtbERPTWvCQBC9C/0PyxS86UZFY1NXCYLQ&#10;2pO2pdchO02i2dmwu8bor+8WCr3N433OatObRnTkfG1ZwWScgCAurK65VPDxvhstQfiArLGxTApu&#10;5GGzfhisMNP2ygfqjqEUMYR9hgqqENpMSl9UZNCPbUscuW/rDIYIXSm1w2sMN42cJslCGqw5NlTY&#10;0rai4ny8GAXLYn9yeZq/TuafbXrvpm+L3Veq1PCxz59BBOrDv/jP/aLj/KcZ/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AeIxAAAANwAAAAPAAAAAAAAAAAA&#10;AAAAAKECAABkcnMvZG93bnJldi54bWxQSwUGAAAAAAQABAD5AAAAkgMAAAAA&#10;" strokecolor="black [3213]"/>
                <v:rect id="Rectangle 201" o:spid="_x0000_s1247"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JfcUA&#10;AADcAAAADwAAAGRycy9kb3ducmV2LnhtbESPQWsCMRSE7wX/Q3hCL6JZ91DKahQR1EWwoLaH3h6b&#10;52bp5iVsUl3/vSkUPA4z8w0zX/a2FVfqQuNYwXSSgSCunG64VvB53ozfQYSIrLF1TAruFGC5GLzM&#10;sdDuxke6nmItEoRDgQpMjL6QMlSGLIaJ88TJu7jOYkyyq6Xu8JbgtpV5lr1Jiw2nBYOe1oaqn9Ov&#10;VbDZmdFK7g9fvgwfF5uXfrsbfSv1OuxXMxCR+vgM/7dLrSDPpvB3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Ql9xQAAANwAAAAPAAAAAAAAAAAAAAAAAJgCAABkcnMv&#10;ZG93bnJldi54bWxQSwUGAAAAAAQABAD1AAAAigMAAAAA&#10;" filled="f" strokecolor="black [3213]" strokeweight="2pt">
                  <v:textbox>
                    <w:txbxContent>
                      <w:p w:rsidR="00FE1E6D" w:rsidRPr="00743622" w:rsidRDefault="00FE1E6D"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48" style="position:absolute;visibility:visible;mso-wrap-style:square" from="38372,5598" to="38477,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tW6MUAAADcAAAADwAAAGRycy9kb3ducmV2LnhtbESPQWvCQBSE74L/YXlCb3VjoEaiqwRB&#10;aOup2uL1kX0m0ezbsLuNaX+9Wyh4HGbmG2a1GUwrenK+saxgNk1AEJdWN1wp+DzunhcgfEDW2Fom&#10;BT/kYbMej1aYa3vjD+oPoRIRwj5HBXUIXS6lL2sy6Ke2I47e2TqDIUpXSe3wFuGmlWmSzKXBhuNC&#10;jR1tayqvh2+jYFG+X1yRFW+zl68u++3T/Xx3ypR6mgzFEkSgITzC/+1XrSBNUv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tW6MUAAADcAAAADwAAAAAAAAAA&#10;AAAAAAChAgAAZHJzL2Rvd25yZXYueG1sUEsFBgAAAAAEAAQA+QAAAJMDAAAAAA==&#10;" strokecolor="black [3213]"/>
                <v:shape id="Connecteur droit avec flèche 112" o:spid="_x0000_s1249" type="#_x0000_t32" style="position:absolute;left:7022;top:7711;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BAe8UAAADcAAAADwAAAGRycy9kb3ducmV2LnhtbESPQWsCMRSE7wX/Q3iCt5rVg5TVKFUp&#10;FE92bZHeHpvXzdbNy5rE3fXfN4VCj8PMfMOsNoNtREc+1I4VzKYZCOLS6ZorBe+nl8cnECEia2wc&#10;k4I7BdisRw8rzLXr+Y26IlYiQTjkqMDE2OZShtKQxTB1LXHyvpy3GJP0ldQe+wS3jZxn2UJarDkt&#10;GGxpZ6i8FDeroOkO/fXj9n01+2N3KnbnT7P1rVKT8fC8BBFpiP/hv/arVjDPFvB7Jh0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BAe8UAAADcAAAADwAAAAAAAAAA&#10;AAAAAAChAgAAZHJzL2Rvd25yZXYueG1sUEsFBgAAAAAEAAQA+QAAAJMDAAAAAA==&#10;" strokecolor="black [3213]">
                  <v:stroke endarrow="block"/>
                </v:shape>
                <v:shape id="Connecteur droit avec flèche 114" o:spid="_x0000_s1250" type="#_x0000_t32" style="position:absolute;left:6920;top:12080;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UVfsEAAADcAAAADwAAAGRycy9kb3ducmV2LnhtbERPS2vCQBC+F/wPywi91Y1Sik2zigqC&#10;PbRgLMXjkJ08MDsbstMk/vvuodDjx/fOtpNr1UB9aDwbWC4SUMSFtw1XBr4ux6c1qCDIFlvPZOBO&#10;Abab2UOGqfUjn2nIpVIxhEOKBmqRLtU6FDU5DAvfEUeu9L1DibCvtO1xjOGu1askedEOG44NNXZ0&#10;qKm45T/OwOf++nwav+/ywa/C1/d8CMGWxjzOp90bKKFJ/sV/7pM1sEri2ngmHgG9+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JRV+wQAAANwAAAAPAAAAAAAAAAAAAAAA&#10;AKECAABkcnMvZG93bnJldi54bWxQSwUGAAAAAAQABAD5AAAAjwMAAAAA&#10;" strokecolor="black [3213]">
                  <v:stroke dashstyle="dash" endarrow="block"/>
                </v:shape>
                <v:shape id="Connecteur droit avec flèche 116" o:spid="_x0000_s1251" type="#_x0000_t32" style="position:absolute;left:6875;top:17278;width:43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LQpcYAAADcAAAADwAAAGRycy9kb3ducmV2LnhtbESPzWrDMBCE74W8g9hAbo0cH0Jxo4T8&#10;ECg9tU5L6W2xtpYTa+VIiu2+fVUo9DjMzDfMajPaVvTkQ+NYwWKegSCunG64VvB2Ot4/gAgRWWPr&#10;mBR8U4DNenK3wkK7gV+pL2MtEoRDgQpMjF0hZagMWQxz1xEn78t5izFJX0vtcUhw28o8y5bSYsNp&#10;wWBHe0PVpbxZBW3/PFzfb+erObz0p3L/8Wl2vlNqNh23jyAijfE//Nd+0gryRQ6/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C0KXGAAAA3AAAAA8AAAAAAAAA&#10;AAAAAAAAoQIAAGRycy9kb3ducmV2LnhtbFBLBQYAAAAABAAEAPkAAACUAwAAAAA=&#10;" strokecolor="black [3213]">
                  <v:stroke endarrow="block"/>
                </v:shape>
                <v:shape id="Zone de texte 16" o:spid="_x0000_s1252" type="#_x0000_t202" style="position:absolute;left:8016;top:14428;width:13754;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PMUA&#10;AADcAAAADwAAAGRycy9kb3ducmV2LnhtbESPQWvCQBSE7wX/w/IEb3WTCCVGVxFByMEemlp6fWSf&#10;STD7Nu6uGv99t1DocZiZb5j1djS9uJPznWUF6TwBQVxb3XGj4PR5eM1B+ICssbdMCp7kYbuZvKyx&#10;0PbBH3SvQiMihH2BCtoQhkJKX7dk0M/tQBy9s3UGQ5SukdrhI8JNL7MkeZMGO44LLQ60b6m+VDej&#10;4H2/rPIye7rv5aI8VPk1tcf8S6nZdNytQAQaw3/4r11qBVm6gN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E8xQAAANwAAAAPAAAAAAAAAAAAAAAAAJgCAABkcnMv&#10;ZG93bnJldi54bWxQSwUGAAAAAAQABAD1AAAAigMAAAAA&#10;" fillcolor="white [3201]" stroked="f" strokeweight=".5pt">
                  <v:textbox>
                    <w:txbxContent>
                      <w:p w:rsidR="00FE1E6D" w:rsidRPr="00793257" w:rsidRDefault="00FE1E6D" w:rsidP="00ED2A95">
                        <w:pPr>
                          <w:rPr>
                            <w:lang w:val="fr-BE"/>
                          </w:rPr>
                        </w:pPr>
                        <w:r>
                          <w:rPr>
                            <w:rFonts w:eastAsia="Calibri"/>
                            <w:lang w:val="fr-BE"/>
                          </w:rPr>
                          <w:t>Récupérer clients</w:t>
                        </w:r>
                      </w:p>
                    </w:txbxContent>
                  </v:textbox>
                </v:shape>
                <v:shape id="Connecteur droit avec flèche 118" o:spid="_x0000_s1253" type="#_x0000_t32" style="position:absolute;left:6831;top:20098;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GJpsQAAADcAAAADwAAAGRycy9kb3ducmV2LnhtbESPQWvCQBSE7wX/w/IK3upGkVJTV6mF&#10;gh4qNIp4fGSfSWj2bcg+k/jvXaHQ4zAz3zDL9eBq1VEbKs8GppMEFHHubcWFgePh6+UNVBBki7Vn&#10;MnCjAOvV6GmJqfU9/1CXSaEihEOKBkqRJtU65CU5DBPfEEfv4luHEmVbaNtiH+Gu1rMkedUOK44L&#10;JTb0WVL+m12dgf3mPN/2p5t880L4vMu6EOzFmPHz8PEOSmiQ//Bfe2sNzKZzeJyJR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sYmmxAAAANwAAAAPAAAAAAAAAAAA&#10;AAAAAKECAABkcnMvZG93bnJldi54bWxQSwUGAAAAAAQABAD5AAAAkgM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rPr>
        <mc:AlternateContent>
          <mc:Choice Requires="wpc">
            <w:drawing>
              <wp:inline distT="0" distB="0" distL="0" distR="0" wp14:anchorId="13C3C279" wp14:editId="58086563">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CE7C7A" w:rsidRDefault="007C5630"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51" o:spid="_x0000_s1254"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">
                <v:shape id="_x0000_s1255" type="#_x0000_t75" style="position:absolute;width:54864;height:25368;visibility:visible;mso-wrap-style:square">
                  <v:fill o:detectmouseclick="t"/>
                  <v:path o:connecttype="none"/>
                </v:shape>
                <v:roundrect id="Rounded Rectangle 240" o:spid="_x0000_s1256"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v9b0A&#10;AADcAAAADwAAAGRycy9kb3ducmV2LnhtbERPyQrCMBC9C/5DGMGbpu5SjSKK4kEEl4PHoRnbYjMp&#10;TdT69+YgeHy8fb6sTSFeVLncsoJeNwJBnFidc6rgetl2piCcR9ZYWCYFH3KwXDQbc4y1ffOJXmef&#10;ihDCLkYFmfdlLKVLMjLourYkDtzdVgZ9gFUqdYXvEG4K2Y+isTSYc2jIsKR1Rsnj/DQKBsl96w3v&#10;RhN5OLpbVBcbue4p1W7VqxkIT7X/i3/uvVbQH4b5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0Pv9b0AAADcAAAADwAAAAAAAAAAAAAAAACYAgAAZHJzL2Rvd25yZXYu&#10;eG1sUEsFBgAAAAAEAAQA9QAAAIIDAAAAAA==&#10;" fillcolor="white [3212]" strokecolor="#a5a5a5 [2092]" strokeweight="2pt">
                  <v:textbox>
                    <w:txbxContent>
                      <w:p w:rsidR="00FE1E6D" w:rsidRPr="00CE7C7A" w:rsidRDefault="00FE1E6D"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57"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9KbsQA&#10;AADcAAAADwAAAGRycy9kb3ducmV2LnhtbESPS4vCQBCE7wv+h6EFb+sk6qrEjCKKsodF8HHw2GQ6&#10;D8z0hMyo8d87Cwt7LKrqKypddaYWD2pdZVlBPIxAEGdWV1wouJx3n3MQziNrrC2Tghc5WC17Hykm&#10;2j75SI+TL0SAsEtQQel9k0jpspIMuqFtiIOX29agD7ItpG7xGeCmlqMomkqDFYeFEhvalJTdTnej&#10;YJzlO294/zWTPwd3jbp6KzexUoN+t16A8NT5//Bf+1srGE1i+D0Tjo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PSm7EAAAA3AAAAA8AAAAAAAAAAAAAAAAAmAIAAGRycy9k&#10;b3ducmV2LnhtbFBLBQYAAAAABAAEAPUAAACJAwAAAAA=&#10;" fillcolor="white [3212]" strokecolor="#a5a5a5 [2092]" strokeweight="2pt">
                  <v:textbox>
                    <w:txbxContent>
                      <w:p w:rsidR="00FE1E6D" w:rsidRDefault="00FE1E6D"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58"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vXMIA&#10;AADcAAAADwAAAGRycy9kb3ducmV2LnhtbESPT4vCMBTE74LfITxhbzY1LLJ0jSIFQfTkP9jjo3m2&#10;xealJFHrt98sCHscZuY3zGI12E48yIfWsYZZloMgrpxpudZwPm2mXyBCRDbYOSYNLwqwWo5HCyyM&#10;e/KBHsdYiwThUKCGJsa+kDJUDVkMmeuJk3d13mJM0tfSeHwmuO2kyvO5tNhyWmiwp7Kh6na8Ww3l&#10;xcttrA9Dpa5OlfiT7/ans9Yfk2H9DSLSEP/D7/bWaFCfCv7OpCM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i9cwgAAANwAAAAPAAAAAAAAAAAAAAAAAJgCAABkcnMvZG93&#10;bnJldi54bWxQSwUGAAAAAAQABAD1AAAAhwMAAAAA&#10;" adj="10800" fillcolor="white [3212]" strokecolor="#a5a5a5 [2092]" strokeweight="2pt"/>
                <v:roundrect id="Rounded Rectangle 243" o:spid="_x0000_s1259"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FxgsQA&#10;AADcAAAADwAAAGRycy9kb3ducmV2LnhtbESPQYvCMBSE7wv+h/AEb2uq7qrUpiKKiwcRrB48Pppn&#10;W2xeShO1++83grDHYWa+YZJlZ2rxoNZVlhWMhhEI4tzqigsF59P2cw7CeWSNtWVS8EsOlmnvI8FY&#10;2ycf6ZH5QgQIuxgVlN43sZQuL8mgG9qGOHhX2xr0QbaF1C0+A9zUchxFU2mw4rBQYkPrkvJbdjcK&#10;Jvl16w3/fM/k/uAuUVdv5Hqk1KDfrRYgPHX+P/xu77SC8dcEXmfCEZ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YLEAAAA3AAAAA8AAAAAAAAAAAAAAAAAmAIAAGRycy9k&#10;b3ducmV2LnhtbFBLBQYAAAAABAAEAPUAAACJAwAAAAA=&#10;" fillcolor="white [3212]" strokecolor="#a5a5a5 [2092]" strokeweight="2pt">
                  <v:textbox>
                    <w:txbxContent>
                      <w:p w:rsidR="00FE1E6D" w:rsidRDefault="00FE1E6D"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60"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SMSsUA&#10;AADcAAAADwAAAGRycy9kb3ducmV2LnhtbESPT2vCQBTE74V+h+UVvBTdGLRK6irFPyDkYlXi9ZF9&#10;TUKzb0N2NfHbu0Khx2FmfsMsVr2pxY1aV1lWMB5FIIhzqysuFJxPu+EchPPIGmvLpOBODlbL15cF&#10;Jtp2/E23oy9EgLBLUEHpfZNI6fKSDLqRbYiD92Nbgz7ItpC6xS7ATS3jKPqQBisOCyU2tC4p/z1e&#10;jYKUs3iWZWaT6kuVbu/TLnsfH5QavPVfnyA89f4//NfeawXxZAL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9IxKxQAAANwAAAAPAAAAAAAAAAAAAAAAAJgCAABkcnMv&#10;ZG93bnJldi54bWxQSwUGAAAAAAQABAD1AAAAigMAAAAA&#10;" adj="10814" fillcolor="white [3212]" strokecolor="#a5a5a5 [2092]" strokeweight="2pt">
                  <v:textbox>
                    <w:txbxContent>
                      <w:p w:rsidR="00FE1E6D" w:rsidRDefault="00FE1E6D" w:rsidP="006F304E"/>
                    </w:txbxContent>
                  </v:textbox>
                </v:shape>
                <v:roundrect id="Rounded Rectangle 245" o:spid="_x0000_s1261" style="position:absolute;left:18889;top:16626;width:12452;height:79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MbcQA&#10;AADcAAAADwAAAGRycy9kb3ducmV2LnhtbESPT4vCMBTE78J+h/AWvGnqv12pTWVRFA8i2N2Dx0fz&#10;bIvNS2myWr+9EQSPw8z8hkmWnanFlVpXWVYwGkYgiHOrKy4U/P1uBnMQziNrrC2Tgjs5WKYfvQRj&#10;bW98pGvmCxEg7GJUUHrfxFK6vCSDbmgb4uCdbWvQB9kWUrd4C3BTy3EUfUmDFYeFEhtalZRfsn+j&#10;YJKfN97wdvYt9wd3irp6LVcjpfqf3c8ChKfOv8Ov9k4rGE9n8DwTjoB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0TG3EAAAA3AAAAA8AAAAAAAAAAAAAAAAAmAIAAGRycy9k&#10;b3ducmV2LnhtbFBLBQYAAAAABAAEAPUAAACJAwAAAAA=&#10;" fillcolor="white [3212]" strokecolor="#a5a5a5 [2092]" strokeweight="2pt">
                  <v:textbox>
                    <w:txbxContent>
                      <w:p w:rsidR="00FE1E6D" w:rsidRDefault="00FE1E6D"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62"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jh8MA&#10;AADcAAAADwAAAGRycy9kb3ducmV2LnhtbESPQYvCMBSE78L+h/AWvGm6IsWtRhFF9ODFugreHs2z&#10;LTYvoclq999vBMHjMDPfMLNFZxpxp9bXlhV8DRMQxIXVNZcKfo6bwQSED8gaG8uk4I88LOYfvRlm&#10;2j74QPc8lCJC2GeooArBZVL6oiKDfmgdcfSutjUYomxLqVt8RLhp5ChJUmmw5rhQoaNVRcUt/zUK&#10;Tinnep3o23btVn5zoe/92Wml+p/dcgoiUBfe4Vd7pxWMxik8z8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gjh8MAAADcAAAADwAAAAAAAAAAAAAAAACYAgAAZHJzL2Rv&#10;d25yZXYueG1sUEsFBgAAAAAEAAQA9QAAAIgDAAAAAA==&#10;" adj="10814" fillcolor="white [3212]" strokecolor="#a5a5a5 [2092]" strokeweight="2pt">
                  <v:textbox>
                    <w:txbxContent>
                      <w:p w:rsidR="00FE1E6D" w:rsidRDefault="00FE1E6D" w:rsidP="006F304E">
                        <w:pPr>
                          <w:pStyle w:val="NormalWeb"/>
                          <w:spacing w:before="0" w:beforeAutospacing="0" w:after="0" w:afterAutospacing="0"/>
                        </w:pPr>
                        <w:r>
                          <w:rPr>
                            <w:rFonts w:ascii="Arial" w:eastAsia="Times New Roman" w:hAnsi="Arial"/>
                          </w:rPr>
                          <w:t> </w:t>
                        </w:r>
                      </w:p>
                    </w:txbxContent>
                  </v:textbox>
                </v:shape>
                <v:roundrect id="Rounded Rectangle 247" o:spid="_x0000_s1263"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3gcIA&#10;AADcAAAADwAAAGRycy9kb3ducmV2LnhtbESPzarCMBSE94LvEI7gTlP/pRpFvHhxIYLVhctDc2yL&#10;zUlpcrX37Y0guBxm5htmuW5MKR5Uu8KygkE/AkGcWl1wpuBy3vXmIJxH1lhaJgX/5GC9areWGGv7&#10;5BM9Ep+JAGEXo4Lc+yqW0qU5GXR9WxEH72Zrgz7IOpO6xmeAm1IOo2gqDRYcFnKsaJtTek/+jIJR&#10;ett5w7+TmTwc3TVqyh+5HSjV7TSbBQhPjf+GP+29VjAcz+B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neBwgAAANwAAAAPAAAAAAAAAAAAAAAAAJgCAABkcnMvZG93&#10;bnJldi54bWxQSwUGAAAAAAQABAD1AAAAhwMAAAAA&#10;" fillcolor="white [3212]" strokecolor="#a5a5a5 [2092]" strokeweight="2pt">
                  <v:textbox>
                    <w:txbxContent>
                      <w:p w:rsidR="00FE1E6D" w:rsidRDefault="00FE1E6D"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64"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9x8EA&#10;AADcAAAADwAAAGRycy9kb3ducmV2LnhtbERPO2/CMBDeK/EfrENiKxcQaiFgENBWakceA+MRH0lE&#10;fE5tF8K/r4dKHT9978Wqs426sQ+1Ew2jYQaKpXCmllLD8fDxPAUVIomhxglreHCA1bL3tKDcuLvs&#10;+LaPpUohEnLSUMXY5oihqNhSGLqWJXEX5y3FBH2JxtM9hdsGx1n2gpZqSQ0VtbytuLjuf6yGchPc&#10;13n7fWxe/emBbxjf1zjTetDv1nNQkbv4L/5zfxoN40lam86kI4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3/cfBAAAA3AAAAA8AAAAAAAAAAAAAAAAAmAIAAGRycy9kb3du&#10;cmV2LnhtbFBLBQYAAAAABAAEAPUAAACGAwAAAAA=&#10;" adj="10814" fillcolor="white [3212]" strokecolor="#a5a5a5 [2092]" strokeweight="2pt">
                  <v:textbox>
                    <w:txbxContent>
                      <w:p w:rsidR="00FE1E6D" w:rsidRDefault="00FE1E6D"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7" w:name="_Toc460858249"/>
      <w:r>
        <w:rPr>
          <w:lang w:val="fr-BE"/>
        </w:rPr>
        <w:lastRenderedPageBreak/>
        <w:t>Identifier</w:t>
      </w:r>
      <w:r w:rsidR="00B52A0B">
        <w:rPr>
          <w:lang w:val="fr-BE"/>
        </w:rPr>
        <w:t xml:space="preserve"> et </w:t>
      </w:r>
      <w:r w:rsidR="007650C9">
        <w:rPr>
          <w:lang w:val="fr-BE"/>
        </w:rPr>
        <w:t xml:space="preserve"> catégoriser les entités</w:t>
      </w:r>
      <w:bookmarkEnd w:id="57"/>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Ressource : ClientApi / v1 / Clients / Get</w:t>
      </w:r>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8" w:name="_Toc460858250"/>
      <w:r>
        <w:rPr>
          <w:lang w:val="fr-BE"/>
        </w:rPr>
        <w:t>Ajouter un client</w:t>
      </w:r>
      <w:bookmarkEnd w:id="58"/>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Grant-types : client credentials</w:t>
      </w:r>
    </w:p>
    <w:p w:rsidR="00E603C9" w:rsidRPr="00E603C9" w:rsidRDefault="00E603C9" w:rsidP="00E603C9">
      <w:pPr>
        <w:pStyle w:val="ListParagraph"/>
        <w:numPr>
          <w:ilvl w:val="0"/>
          <w:numId w:val="3"/>
        </w:numPr>
        <w:rPr>
          <w:rFonts w:eastAsiaTheme="majorEastAsia"/>
          <w:lang w:val="fr-BE"/>
        </w:rPr>
      </w:pPr>
      <w:r>
        <w:rPr>
          <w:rFonts w:eastAsiaTheme="majorEastAsia"/>
          <w:lang w:val="fr-BE"/>
        </w:rPr>
        <w:t>Scopes : uma_authorization et uma_protection</w:t>
      </w:r>
    </w:p>
    <w:p w:rsidR="00921928" w:rsidRDefault="00921928" w:rsidP="007650C9">
      <w:pPr>
        <w:rPr>
          <w:rFonts w:eastAsiaTheme="majorEastAsia"/>
          <w:lang w:val="fr-BE"/>
        </w:rPr>
      </w:pPr>
    </w:p>
    <w:p w:rsidR="00E603C9" w:rsidRDefault="006F429E" w:rsidP="006F429E">
      <w:pPr>
        <w:jc w:val="center"/>
        <w:rPr>
          <w:rFonts w:eastAsiaTheme="majorEastAsia"/>
          <w:lang w:val="fr-BE"/>
        </w:rPr>
      </w:pPr>
      <w:r>
        <w:rPr>
          <w:rFonts w:eastAsiaTheme="majorEastAsia"/>
          <w:noProof/>
        </w:rPr>
        <w:drawing>
          <wp:inline distT="0" distB="0" distL="0" distR="0" wp14:anchorId="5526611A" wp14:editId="3C680FFE">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9" w:name="_Toc460858251"/>
      <w:r>
        <w:rPr>
          <w:lang w:val="fr-BE"/>
        </w:rPr>
        <w:t>Ajouter une ressource</w:t>
      </w:r>
      <w:bookmarkEnd w:id="59"/>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60" w:name="_Toc460858252"/>
      <w:r>
        <w:rPr>
          <w:lang w:val="fr-BE"/>
        </w:rPr>
        <w:lastRenderedPageBreak/>
        <w:t>Ajouter la politique d’autorisation</w:t>
      </w:r>
      <w:bookmarkEnd w:id="60"/>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r>
        <w:rPr>
          <w:lang w:val="fr-BE"/>
        </w:rPr>
        <w:t>Allowed clients : Marketing API</w:t>
      </w:r>
    </w:p>
    <w:p w:rsidR="0005239A" w:rsidRPr="0005239A" w:rsidRDefault="0005239A" w:rsidP="0005239A">
      <w:pPr>
        <w:pStyle w:val="ListParagraph"/>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rPr>
        <w:drawing>
          <wp:inline distT="0" distB="0" distL="0" distR="0" wp14:anchorId="7F3A4C2D" wp14:editId="7A89506E">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1" w:name="_Toc460858253"/>
      <w:r>
        <w:rPr>
          <w:lang w:val="fr-BE"/>
        </w:rPr>
        <w:t>Développer</w:t>
      </w:r>
      <w:bookmarkEnd w:id="61"/>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anchorId="00DF965C" wp14:editId="1C97E76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7C5630" w:rsidRDefault="007C5630"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7C5630" w:rsidRDefault="007C5630"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5"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">
                <v:textbox style="mso-fit-shape-to-text:t">
                  <w:txbxContent>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FE1E6D" w:rsidRDefault="00FE1E6D"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FE1E6D" w:rsidRDefault="00FE1E6D"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anchorId="0A95BCDB" wp14:editId="2D7AD964">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7C5630" w:rsidRDefault="007C5630"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7C5630" w:rsidRDefault="007C5630"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6"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">
                <v:textbox style="mso-fit-shape-to-text:t">
                  <w:txbxContent>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FE1E6D" w:rsidRDefault="00FE1E6D"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FE1E6D" w:rsidRDefault="00FE1E6D"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9"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14:anchorId="5CF29985" wp14:editId="61F870BF">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2" w:name="_Toc460858254"/>
      <w:r>
        <w:rPr>
          <w:lang w:val="fr-BE"/>
        </w:rPr>
        <w:lastRenderedPageBreak/>
        <w:t xml:space="preserve">Troisième scénario : </w:t>
      </w:r>
      <w:r w:rsidR="009360F8">
        <w:rPr>
          <w:lang w:val="fr-BE"/>
        </w:rPr>
        <w:t>Limiter l’accès à certaines fonctionnalités du site</w:t>
      </w:r>
      <w:bookmarkEnd w:id="62"/>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130A476D" wp14:editId="0C62D3A1">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7C5630" w:rsidRDefault="007C5630"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7C5630" w:rsidRPr="00793257" w:rsidRDefault="007C5630"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7C5630" w:rsidRPr="00392B0F" w:rsidRDefault="007C5630"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ED2A95" w:rsidRDefault="007C5630"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776A4" w:rsidRDefault="007C5630"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743622" w:rsidRDefault="007C5630"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67"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">
                <v:shape id="_x0000_s1268" type="#_x0000_t75" style="position:absolute;width:54864;height:28670;visibility:visible;mso-wrap-style:square">
                  <v:fill o:detectmouseclick="t"/>
                  <v:path o:connecttype="none"/>
                </v:shape>
                <v:shape id="Zone de texte 16" o:spid="_x0000_s1269" type="#_x0000_t202" style="position:absolute;left:27231;top:15135;width:19939;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Zc8UA&#10;AADcAAAADwAAAGRycy9kb3ducmV2LnhtbESPQWvCQBSE74X+h+UJvdWNKW1jdBURhBzqoWnF6yP7&#10;TILZt+nuqvHfu4LQ4zAz3zDz5WA6cSbnW8sKJuMEBHFldcu1gt+fzWsGwgdkjZ1lUnAlD8vF89Mc&#10;c20v/E3nMtQiQtjnqKAJoc+l9FVDBv3Y9sTRO1hnMETpaqkdXiLcdDJNkg9psOW40GBP64aqY3ky&#10;CrbraZkV6dXtp2/Fpsz+JvYr2yn1MhpWMxCBhvAffrQLrSD9fIf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9plzxQAAANwAAAAPAAAAAAAAAAAAAAAAAJgCAABkcnMv&#10;ZG93bnJldi54bWxQSwUGAAAAAAQABAD1AAAAigMAAAAA&#10;" fillcolor="white [3201]" stroked="f" strokeweight=".5pt">
                  <v:textbox>
                    <w:txbxContent>
                      <w:p w:rsidR="00FE1E6D" w:rsidRDefault="00FE1E6D"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70" type="#_x0000_t202" style="position:absolute;left:27447;top:8713;width:18326;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xMQA&#10;AADcAAAADwAAAGRycy9kb3ducmV2LnhtbESPQWvCQBSE74L/YXkFb7oxgsToKkUQctBDY4vXR/Y1&#10;Cc2+jburxn/fLRQ8DjPzDbPZDaYTd3K+taxgPktAEFdWt1wr+DwfphkIH5A1dpZJwZM87Lbj0QZz&#10;bR/8Qfcy1CJC2OeooAmhz6X0VUMG/cz2xNH7ts5giNLVUjt8RLjpZJokS2mw5bjQYE/7hqqf8mYU&#10;nParMivSp7usFsWhzK5ze8y+lJq8De9rEIGG8Ar/twutIF0s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vsTEAAAA3AAAAA8AAAAAAAAAAAAAAAAAmAIAAGRycy9k&#10;b3ducmV2LnhtbFBLBQYAAAAABAAEAPUAAACJAwAAAAA=&#10;" fillcolor="white [3201]" stroked="f" strokeweight=".5pt">
                  <v:textbox>
                    <w:txbxContent>
                      <w:p w:rsidR="00FE1E6D" w:rsidRPr="00793257" w:rsidRDefault="00FE1E6D" w:rsidP="00897F5B">
                        <w:pPr>
                          <w:rPr>
                            <w:lang w:val="fr-BE"/>
                          </w:rPr>
                        </w:pPr>
                        <w:r>
                          <w:rPr>
                            <w:rFonts w:eastAsia="Calibri"/>
                            <w:lang w:val="fr-BE"/>
                          </w:rPr>
                          <w:t>Identity &amp; access tokens</w:t>
                        </w:r>
                      </w:p>
                    </w:txbxContent>
                  </v:textbox>
                </v:shape>
                <v:shape id="Zone de texte 16" o:spid="_x0000_s1271" type="#_x0000_t202" style="position:absolute;left:8450;top:5486;width:10281;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kT9cUA&#10;AADcAAAADwAAAGRycy9kb3ducmV2LnhtbESPQWvCQBSE7wX/w/IEb3VjLCWmriKCkIMeGpVeH9nX&#10;JDT7Nu6uGv+9Wyj0OMzMN8xyPZhO3Mj51rKC2TQBQVxZ3XKt4HTcvWYgfEDW2FkmBQ/ysF6NXpaY&#10;a3vnT7qVoRYRwj5HBU0IfS6lrxoy6Ke2J47et3UGQ5SultrhPcJNJ9MkeZcGW44LDfa0baj6Ka9G&#10;wWG7KLMifbivxbzYldllZvfZWanJeNh8gAg0hP/wX7vQCtL0D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P1xQAAANwAAAAPAAAAAAAAAAAAAAAAAJgCAABkcnMv&#10;ZG93bnJldi54bWxQSwUGAAAAAAQABAD1AAAAigMAAAAA&#10;" fillcolor="white [3201]" stroked="f" strokeweight=".5pt">
                  <v:textbox>
                    <w:txbxContent>
                      <w:p w:rsidR="00FE1E6D" w:rsidRPr="00392B0F" w:rsidRDefault="00FE1E6D" w:rsidP="00897F5B">
                        <w:pPr>
                          <w:rPr>
                            <w:lang w:val="fr-BE"/>
                          </w:rPr>
                        </w:pPr>
                        <w:r>
                          <w:rPr>
                            <w:rFonts w:eastAsia="Calibri"/>
                            <w:lang w:val="fr-BE"/>
                          </w:rPr>
                          <w:t>S’authentifie</w:t>
                        </w:r>
                      </w:p>
                    </w:txbxContent>
                  </v:textbox>
                </v:shape>
                <v:rect id="Rectangle 225" o:spid="_x0000_s1272" style="position:absolute;left:1439;top:823;width:11800;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tTHsYA&#10;AADcAAAADwAAAGRycy9kb3ducmV2LnhtbESPT2sCMRTE74V+h/AKvYhmXWiRrVFEUJeCBf8dvD02&#10;z83SzUvYRN1+e1Mo9DjMzG+Y6by3rbhRFxrHCsajDARx5XTDtYLjYTWcgAgRWWPrmBT8UID57Plp&#10;ioV2d97RbR9rkSAcClRgYvSFlKEyZDGMnCdO3sV1FmOSXS11h/cEt63Ms+xdWmw4LRj0tDRUfe+v&#10;VsFqYwYL+bk9+TJ8XWxe+vVmcFbq9aVffICI1Mf/8F+71Ary/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tTHsYAAADcAAAADwAAAAAAAAAAAAAAAACYAgAAZHJz&#10;L2Rvd25yZXYueG1sUEsFBgAAAAAEAAQA9QAAAIsDAAAAAA==&#10;" filled="f" strokecolor="black [3213]" strokeweight="2pt">
                  <v:textbox>
                    <w:txbxContent>
                      <w:p w:rsidR="00FE1E6D" w:rsidRPr="00ED2A95" w:rsidRDefault="00FE1E6D" w:rsidP="00897F5B">
                        <w:pPr>
                          <w:jc w:val="center"/>
                          <w:rPr>
                            <w:color w:val="000000" w:themeColor="text1"/>
                            <w:lang w:val="fr-BE"/>
                          </w:rPr>
                        </w:pPr>
                        <w:r>
                          <w:rPr>
                            <w:color w:val="000000" w:themeColor="text1"/>
                            <w:lang w:val="fr-BE"/>
                          </w:rPr>
                          <w:t>Utilisateur</w:t>
                        </w:r>
                      </w:p>
                    </w:txbxContent>
                  </v:textbox>
                </v:rect>
                <v:rect id="Rectangle 226" o:spid="_x0000_s1273"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NacYA&#10;AADcAAAADwAAAGRycy9kb3ducmV2LnhtbESPT2sCMRTE7wW/Q3gFL1Kz7kHK1ihSUBehhfrn4O2x&#10;eW4WNy9hE3X99qZQ6HGYmd8ws0VvW3GjLjSOFUzGGQjiyumGawWH/ertHUSIyBpbx6TgQQEW88HL&#10;DAvt7vxDt12sRYJwKFCBidEXUobKkMUwdp44eWfXWYxJdrXUHd4T3LYyz7KptNhwWjDo6dNQddld&#10;rYLVxoyWcvt19GX4Ptu89OvN6KTU8LVffoCI1Mf/8F+71AryfAq/Z9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nNacYAAADcAAAADwAAAAAAAAAAAAAAAACYAgAAZHJz&#10;L2Rvd25yZXYueG1sUEsFBgAAAAAEAAQA9QAAAIsDAAAAAA==&#10;" filled="f" strokecolor="black [3213]" strokeweight="2pt">
                  <v:textbox>
                    <w:txbxContent>
                      <w:p w:rsidR="00FE1E6D" w:rsidRPr="00F776A4" w:rsidRDefault="00FE1E6D"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74"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o8sYA&#10;AADcAAAADwAAAGRycy9kb3ducmV2LnhtbESPT2sCMRTE74V+h/AKvYhm3UMrW6OIoC4FC/47eHts&#10;npulm5ewibr99qZQ6HGYmd8w03lvW3GjLjSOFYxHGQjiyumGawXHw2o4AREissbWMSn4oQDz2fPT&#10;FAvt7ryj2z7WIkE4FKjAxOgLKUNlyGIYOU+cvIvrLMYku1rqDu8JbluZZ9mbtNhwWjDoaWmo+t5f&#10;rYLVxgwW8nN78mX4uti89OvN4KzU60u/+AARqY//4b92qRXk+Tv8nk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Vo8sYAAADcAAAADwAAAAAAAAAAAAAAAACYAgAAZHJz&#10;L2Rvd25yZXYueG1sUEsFBgAAAAAEAAQA9QAAAIsDAAAAAA==&#10;" filled="f" strokecolor="black [3213]" strokeweight="2pt">
                  <v:textbox>
                    <w:txbxContent>
                      <w:p w:rsidR="00FE1E6D" w:rsidRPr="00F776A4" w:rsidRDefault="00FE1E6D"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75" style="position:absolute;flip:x;visibility:visible;mso-wrap-style:square" from="6667,5486" to="6876,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Connecteur droit 106" o:spid="_x0000_s1276" style="position:absolute;visibility:visible;mso-wrap-style:square" from="26519,5671" to="26519,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qY+cYAAADcAAAADwAAAGRycy9kb3ducmV2LnhtbESPQWvCQBSE7wX/w/KE3urGgMamrhIE&#10;wdpTtaXXR/Y1SZt9G3bXGP31bqHgcZiZb5jlejCt6Mn5xrKC6SQBQVxa3XCl4OO4fVqA8AFZY2uZ&#10;FFzIw3o1elhiru2Z36k/hEpECPscFdQhdLmUvqzJoJ/Yjjh639YZDFG6SmqH5wg3rUyTZC4NNhwX&#10;auxoU1P5ezgZBYty/+OKrHidzj677Nqnb/PtV6bU43goXkAEGsI9/N/eaQVp+gx/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KmPnGAAAA3AAAAA8AAAAAAAAA&#10;AAAAAAAAoQIAAGRycy9kb3ducmV2LnhtbFBLBQYAAAAABAAEAPkAAACUAwAAAAA=&#10;" strokecolor="black [3213]"/>
                <v:line id="Connecteur droit 107" o:spid="_x0000_s1277" style="position:absolute;visibility:visible;mso-wrap-style:square" from="50628,5598" to="50863,2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mnucMAAADcAAAADwAAAGRycy9kb3ducmV2LnhtbERPz2vCMBS+D/wfwhO8zdSOWemMUgRh&#10;utPUseujeWurzUtJYq3765fDwOPH93u5HkwrenK+saxgNk1AEJdWN1wpOB23zwsQPiBrbC2Tgjt5&#10;WK9GT0vMtb3xJ/WHUIkYwj5HBXUIXS6lL2sy6Ke2I47cj3UGQ4SuktrhLYabVqZJMpcGG44NNXa0&#10;qam8HK5GwaLcn12RFbvZ61eX/fbpx3z7nSk1GQ/FG4hAQ3iI/93vWkH6E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pp7nDAAAA3AAAAA8AAAAAAAAAAAAA&#10;AAAAoQIAAGRycy9kb3ducmV2LnhtbFBLBQYAAAAABAAEAPkAAACRAwAAAAA=&#10;" strokecolor="black [3213]"/>
                <v:rect id="Rectangle 231" o:spid="_x0000_s1278"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DwMYA&#10;AADcAAAADwAAAGRycy9kb3ducmV2LnhtbESPQWsCMRSE7wX/Q3hCL6JZt1DKahQR1KXQQm09eHts&#10;npvFzUvYRN3++0YQehxm5htmvuxtK67UhcaxgukkA0FcOd1wreDnezN+AxEissbWMSn4pQDLxeBp&#10;joV2N/6i6z7WIkE4FKjAxOgLKUNlyGKYOE+cvJPrLMYku1rqDm8JbluZZ9mrtNhwWjDoaW2oOu8v&#10;VsFmZ0Yr+f5x8GX4PNm89Nvd6KjU87BfzUBE6uN/+NEutYL8ZQr3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nDwMYAAADcAAAADwAAAAAAAAAAAAAAAACYAgAAZHJz&#10;L2Rvd25yZXYueG1sUEsFBgAAAAAEAAQA9QAAAIsDAAAAAA==&#10;" filled="f" strokecolor="black [3213]" strokeweight="2pt">
                  <v:textbox>
                    <w:txbxContent>
                      <w:p w:rsidR="00FE1E6D" w:rsidRPr="00743622" w:rsidRDefault="00FE1E6D"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79" style="position:absolute;visibility:visible;mso-wrap-style:square" from="38372,5598" to="38576,2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ecVcYAAADcAAAADwAAAGRycy9kb3ducmV2LnhtbESPQWvCQBSE7wX/w/KE3urGlBpJXSUI&#10;Qq0ntaXXR/Y1Sc2+DbvbGPvru4LgcZiZb5jFajCt6Mn5xrKC6SQBQVxa3XCl4OO4eZqD8AFZY2uZ&#10;FFzIw2o5elhgru2Z99QfQiUihH2OCuoQulxKX9Zk0E9sRxy9b+sMhihdJbXDc4SbVqZJMpMGG44L&#10;NXa0rqk8HX6Ngnn5/uOKrNhOXz677K9Pd7PNV6bU43goXkEEGsI9fGu/aQXpcw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3nFXGAAAA3AAAAA8AAAAAAAAA&#10;AAAAAAAAoQIAAGRycy9kb3ducmV2LnhtbFBLBQYAAAAABAAEAPkAAACUAwAAAAA=&#10;" strokecolor="black [3213]"/>
                <v:shape id="Connecteur droit avec flèche 112" o:spid="_x0000_s1280" type="#_x0000_t32" style="position:absolute;left:6831;top:7638;width:31456;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spXsYAAADcAAAADwAAAGRycy9kb3ducmV2LnhtbESPQWsCMRSE7wX/Q3hCbzWrQimrUaxS&#10;KD21a4t4e2yem7WblzWJu9t/3xQKHoeZ+YZZrgfbiI58qB0rmE4yEMSl0zVXCj73Lw9PIEJE1tg4&#10;JgU/FGC9Gt0tMdeu5w/qiliJBOGQowITY5tLGUpDFsPEtcTJOzlvMSbpK6k99gluGznLskdpsea0&#10;YLClraHyu7haBU331l++rueL2b13+2J7OJpn3yp1Px42CxCRhngL/7dftYLZfA5/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7KV7GAAAA3AAAAA8AAAAAAAAA&#10;AAAAAAAAoQIAAGRycy9kb3ducmV2LnhtbFBLBQYAAAAABAAEAPkAAACUAwAAAAA=&#10;" strokecolor="black [3213]">
                  <v:stroke endarrow="block"/>
                </v:shape>
                <v:shape id="Connecteur droit avec flèche 114" o:spid="_x0000_s1281" type="#_x0000_t32" style="position:absolute;left:26519;top:11318;width:122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TVxsQAAADcAAAADwAAAGRycy9kb3ducmV2LnhtbESPQWvCQBSE74L/YXmF3nRTK2JTV7EF&#10;wR4qmJbi8ZF9JqHZtyH7TOK/7xYEj8PMfMOsNoOrVUdtqDwbeJomoIhzbysuDHx/7SZLUEGQLdae&#10;ycCVAmzW49EKU+t7PlKXSaEihEOKBkqRJtU65CU5DFPfEEfv7FuHEmVbaNtiH+Gu1rMkWWiHFceF&#10;Eht6Lyn/zS7OwOHtNN/3P1f55Bfh00fWhWDPxjw+DNtXUEKD3MO39t4amD3P4f9MPAJ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BNXGxAAAANwAAAAPAAAAAAAAAAAA&#10;AAAAAKECAABkcnMvZG93bnJldi54bWxQSwUGAAAAAAQABAD5AAAAkgMAAAAA&#10;" strokecolor="black [3213]">
                  <v:stroke dashstyle="dash" endarrow="block"/>
                </v:shape>
                <v:shape id="Connecteur droit avec flèche 116" o:spid="_x0000_s1282" type="#_x0000_t32" style="position:absolute;left:26670;top:16897;width:243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4UscYAAADcAAAADwAAAGRycy9kb3ducmV2LnhtbESPQUsDMRSE70L/Q3iF3mzWiiLbpkUr&#10;QvGk25bS22PzulndvGyTdHf990YoeBxm5htmsRpsIzryoXas4G6agSAuna65UrDbvt0+gQgRWWPj&#10;mBT8UIDVcnSzwFy7nj+pK2IlEoRDjgpMjG0uZSgNWQxT1xIn7+S8xZikr6T22Ce4beQsyx6lxZrT&#10;gsGW1obK7+JiFTTde3/eX77O5vWj2xbrw9G8+FapyXh4noOINMT/8LW90Qpm9w/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eFLHGAAAA3AAAAA8AAAAAAAAA&#10;AAAAAAAAoQIAAGRycy9kb3ducmV2LnhtbFBLBQYAAAAABAAEAPkAAACUAwAAAAA=&#10;" strokecolor="black [3213]">
                  <v:stroke endarrow="block"/>
                </v:shape>
                <v:shape id="Connecteur droit avec flèche 118" o:spid="_x0000_s1283" type="#_x0000_t32" style="position:absolute;left:26193;top:20098;width:243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ZLscUAAADcAAAADwAAAGRycy9kb3ducmV2LnhtbESPQWvCQBSE7wX/w/KE3nSjLa2mrmIL&#10;BT200FTE4yP7TEKzb0P2NYn/visIPQ4z8w2z2gyuVh21ofJsYDZNQBHn3lZcGDh8v08WoIIgW6w9&#10;k4ELBdisR3crTK3v+Yu6TAoVIRxSNFCKNKnWIS/JYZj6hjh6Z986lCjbQtsW+wh3tZ4nyZN2WHFc&#10;KLGht5Lyn+zXGfh8PT3u+uNFPngpfNpnXQj2bMz9eNi+gBIa5D98a++sgfnDM1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ZLscUAAADcAAAADwAAAAAAAAAA&#10;AAAAAAChAgAAZHJzL2Rvd25yZXYueG1sUEsFBgAAAAAEAAQA+QAAAJMDAAAAAA==&#10;" strokecolor="black [3213]">
                  <v:stroke dashstyle="dash" endarrow="block"/>
                </v:shape>
                <v:shape id="Connecteur droit avec flèche 276" o:spid="_x0000_s1284" type="#_x0000_t32" style="position:absolute;left:6831;top:23517;width:19688;height:2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HjMQAAADcAAAADwAAAGRycy9kb3ducmV2LnhtbESP3WoCMRSE7wt9h3CE3pSarVKV1ShS&#10;KHgj+PcAp5vjZjE52W6iu/r0Rih4OczMN8xs0TkrLtSEyrOCz34GgrjwuuJSwWH/8zEBESKyRuuZ&#10;FFwpwGL++jLDXPuWt3TZxVIkCIccFZgY61zKUBhyGPq+Jk7e0TcOY5JNKXWDbYI7KwdZNpIOK04L&#10;Bmv6NlScdmenYDIe/v3imr7s7Z23V2OXm/OtVeqt1y2nICJ18Rn+b6+0gsF4BI8z6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C4eMxAAAANwAAAAPAAAAAAAAAAAA&#10;AAAAAKECAABkcnMvZG93bnJldi54bWxQSwUGAAAAAAQABAD5AAAAkgM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465D6F5A" wp14:editId="09859B7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CE7C7A" w:rsidRDefault="007C5630"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F645C7" w:rsidRDefault="007C5630"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285"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">
                <v:shape id="_x0000_s1286" type="#_x0000_t75" style="position:absolute;width:54864;height:25368;visibility:visible;mso-wrap-style:square">
                  <v:fill o:detectmouseclick="t"/>
                  <v:path o:connecttype="none"/>
                </v:shape>
                <v:roundrect id="Rounded Rectangle 173" o:spid="_x0000_s1287" style="position:absolute;left:356;top:2797;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lGaMQA&#10;AADcAAAADwAAAGRycy9kb3ducmV2LnhtbESPT4vCMBTE7wt+h/AEb5rq/tNqlKVLZQ8irOvB46N5&#10;tsXmpTSxrd/eCMIeh5n5DbPa9KYSLTWutKxgOolAEGdWl5wrOP6l4zkI55E1VpZJwY0cbNaDlxXG&#10;2nb8S+3B5yJA2MWooPC+jqV0WUEG3cTWxME728agD7LJpW6wC3BTyVkUfUiDJYeFAmtKCsouh6tR&#10;8JqdU294+/4pd3t3ivrqWyZTpUbD/msJwlPv/8PP9o9WMHtbwONMO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5RmjEAAAA3AAAAA8AAAAAAAAAAAAAAAAAmAIAAGRycy9k&#10;b3ducmV2LnhtbFBLBQYAAAAABAAEAPUAAACJAwAAAAA=&#10;" fillcolor="white [3212]" strokecolor="#a5a5a5 [2092]" strokeweight="2pt">
                  <v:textbox>
                    <w:txbxContent>
                      <w:p w:rsidR="00FE1E6D" w:rsidRPr="00CE7C7A" w:rsidRDefault="00FE1E6D"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88" style="position:absolute;left:18551;top:2797;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p5KL4A&#10;AADcAAAADwAAAGRycy9kb3ducmV2LnhtbERPuwrCMBTdBf8hXMFNUxUfVKOIojiIYHVwvDTXttjc&#10;lCZq/XszCI6H816sGlOKF9WusKxg0I9AEKdWF5wpuF52vRkI55E1lpZJwYccrJbt1gJjbd98plfi&#10;MxFC2MWoIPe+iqV0aU4GXd9WxIG729qgD7DOpK7xHcJNKYdRNJEGCw4NOVa0ySl9JE+jYJTed97w&#10;fjyVx5O7RU25lZuBUt1Os56D8NT4v/jnPmgFw3G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qaeSi+AAAA3AAAAA8AAAAAAAAAAAAAAAAAmAIAAGRycy9kb3ducmV2&#10;LnhtbFBLBQYAAAAABAAEAPUAAACDAwAAAAA=&#10;" fillcolor="white [3212]" strokecolor="#a5a5a5 [2092]" strokeweight="2pt">
                  <v:textbox>
                    <w:txbxContent>
                      <w:p w:rsidR="00FE1E6D" w:rsidRDefault="00FE1E6D"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89" type="#_x0000_t55" style="position:absolute;left:13267;top:4105;width:4846;height:4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1GecMA&#10;AADcAAAADwAAAGRycy9kb3ducmV2LnhtbESPT4vCMBTE74LfITzBm023B5WuaVkKgujJPwt7fDTP&#10;tmzzUpKo9dubhQWPw8z8htmUo+nFnZzvLCv4SFIQxLXVHTcKLuftYg3CB2SNvWVS8CQPZTGdbDDX&#10;9sFHup9CIyKEfY4K2hCGXEpft2TQJ3Ygjt7VOoMhStdI7fAR4aaXWZoupcGO40KLA1Ut1b+nm1FQ&#10;fTu5C81xrLOrzSr8SfeH80Wp+Wz8+gQRaAzv8H97pxVkqxX8nYlHQB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1GecMAAADcAAAADwAAAAAAAAAAAAAAAACYAgAAZHJzL2Rv&#10;d25yZXYueG1sUEsFBgAAAAAEAAQA9QAAAIgDAAAAAA==&#10;" adj="10800" fillcolor="white [3212]" strokecolor="#a5a5a5 [2092]" strokeweight="2pt"/>
                <v:roundrect id="Rounded Rectangle 177" o:spid="_x0000_s1290" style="position:absolute;left:36380;top:2812;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kpTr4A&#10;AADcAAAADwAAAGRycy9kb3ducmV2LnhtbERPuwrCMBTdBf8hXMFNUxWtVKOIojiI4GNwvDTXttjc&#10;lCZq/XszCI6H854vG1OKF9WusKxg0I9AEKdWF5wpuF62vSkI55E1lpZJwYccLBft1hwTbd98otfZ&#10;ZyKEsEtQQe59lUjp0pwMur6tiAN3t7VBH2CdSV3jO4SbUg6jaCINFhwacqxonVP6OD+NglF633rD&#10;u3EsD0d3i5pyI9cDpbqdZjUD4anxf/HPvdcKhnFYG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9ZKU6+AAAA3AAAAA8AAAAAAAAAAAAAAAAAmAIAAGRycy9kb3ducmV2&#10;LnhtbFBLBQYAAAAABAAEAPUAAACDAwAAAAA=&#10;" fillcolor="white [3212]" strokecolor="#a5a5a5 [2092]" strokeweight="2pt">
                  <v:textbox>
                    <w:txbxContent>
                      <w:p w:rsidR="00FE1E6D" w:rsidRDefault="00FE1E6D"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91" type="#_x0000_t55" style="position:absolute;left:31156;top:4113;width:4845;height:4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acYA&#10;AADcAAAADwAAAGRycy9kb3ducmV2LnhtbESPQWvCQBSE70L/w/IKvUjdGLDW6CaUVqGQi7USr4/s&#10;axKafRuyq4n/vlsQPA4z8w2zyUbTigv1rrGsYD6LQBCXVjdcKTh+755fQTiPrLG1TAqu5CBLHyYb&#10;TLQd+IsuB1+JAGGXoILa+y6R0pU1GXQz2xEH78f2Bn2QfSV1j0OAm1bGUfQiDTYcFmrs6L2m8vdw&#10;NgpyLuJlUZiPXJ+afHtdDMV0vlfq6XF8W4PwNPp7+Nb+1Ari5Qr+z4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pacYAAADcAAAADwAAAAAAAAAAAAAAAACYAgAAZHJz&#10;L2Rvd25yZXYueG1sUEsFBgAAAAAEAAQA9QAAAIsDAAAAAA==&#10;" adj="10814" fillcolor="white [3212]" strokecolor="#a5a5a5 [2092]" strokeweight="2pt">
                  <v:textbox>
                    <w:txbxContent>
                      <w:p w:rsidR="00FE1E6D" w:rsidRDefault="00FE1E6D" w:rsidP="0053570A"/>
                    </w:txbxContent>
                  </v:textbox>
                </v:shape>
                <v:roundrect id="Rounded Rectangle 179" o:spid="_x0000_s1292"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pVb74A&#10;AADcAAAADwAAAGRycy9kb3ducmV2LnhtbERPuwrCMBTdBf8hXMFNUxUfVKOIojiIYHVwvDTXttjc&#10;lCZq/XszCI6H816sGlOKF9WusKxg0I9AEKdWF5wpuF52vRkI55E1lpZJwYccrJbt1gJjbd98plfi&#10;MxFC2MWoIPe+iqV0aU4GXd9WxIG729qgD7DOpK7xHcJNKYdRNJEGCw4NOVa0ySl9JE+jYJTed97w&#10;fjyVx5O7RU25lZuBUt1Os56D8NT4v/jnPmgFw1m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6VW++AAAA3AAAAA8AAAAAAAAAAAAAAAAAmAIAAGRycy9kb3ducmV2&#10;LnhtbFBLBQYAAAAABAAEAPUAAACDAwAAAAA=&#10;" fillcolor="white [3212]" strokecolor="#a5a5a5 [2092]" strokeweight="2pt">
                  <v:textbox>
                    <w:txbxContent>
                      <w:p w:rsidR="00FE1E6D" w:rsidRDefault="00FE1E6D"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93" type="#_x0000_t55" style="position:absolute;left:43609;top:11322;width:4839;height:48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gBacQA&#10;AADcAAAADwAAAGRycy9kb3ducmV2LnhtbESPQWvCQBSE74X+h+UJ3upGDyFGVxFF9OClsS309sg+&#10;k2D27ZLdJvHfu4VCj8PMfMOst6NpRU+dbywrmM8SEMSl1Q1XCj6ux7cMhA/IGlvLpOBBHrab15c1&#10;5toO/E59ESoRIexzVFCH4HIpfVmTQT+zjjh6N9sZDFF2ldQdDhFuWrlIklQabDgu1OhoX1N5L36M&#10;gs+UC31I9P10cHt//Kbl5ctppaaTcbcCEWgM/+G/9lkrWGRz+D0Tj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oAWnEAAAA3AAAAA8AAAAAAAAAAAAAAAAAmAIAAGRycy9k&#10;b3ducmV2LnhtbFBLBQYAAAAABAAEAPUAAACJAwAAAAA=&#10;" adj="10814" fillcolor="white [3212]" strokecolor="#a5a5a5 [2092]" strokeweight="2pt">
                  <v:textbox>
                    <w:txbxContent>
                      <w:p w:rsidR="00FE1E6D" w:rsidRDefault="00FE1E6D" w:rsidP="0053570A">
                        <w:pPr>
                          <w:pStyle w:val="NormalWeb"/>
                          <w:spacing w:before="0" w:beforeAutospacing="0" w:after="0" w:afterAutospacing="0"/>
                        </w:pPr>
                        <w:r>
                          <w:rPr>
                            <w:rFonts w:ascii="Arial" w:eastAsia="Times New Roman" w:hAnsi="Arial"/>
                          </w:rPr>
                          <w:t> </w:t>
                        </w:r>
                      </w:p>
                    </w:txbxContent>
                  </v:textbox>
                </v:shape>
                <v:roundrect id="Rounded Rectangle 204" o:spid="_x0000_s1294" style="position:absolute;left:39998;top:16674;width:12446;height:79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ug8MA&#10;AADcAAAADwAAAGRycy9kb3ducmV2LnhtbESPT4vCMBTE78J+h/AW9qapFV2pjbK4uHgQwa4Hj4/m&#10;9Q82L6WJWr+9EQSPw8z8hklXvWnElTpXW1YwHkUgiHOray4VHP83wzkI55E1NpZJwZ0crJYfgxQT&#10;bW98oGvmSxEg7BJUUHnfJlK6vCKDbmRb4uAVtjPog+xKqTu8BbhpZBxFM2mw5rBQYUvrivJzdjEK&#10;Jnmx8Yb/pt9yt3enqG9+5Xqs1Ndn/7MA4an37/CrvdUK4n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Rug8MAAADcAAAADwAAAAAAAAAAAAAAAACYAgAAZHJzL2Rv&#10;d25yZXYueG1sUEsFBgAAAAAEAAQA9QAAAIgDAAAAAA==&#10;" fillcolor="white [3212]" strokecolor="#a5a5a5 [2092]" strokeweight="2pt">
                  <v:textbox>
                    <w:txbxContent>
                      <w:p w:rsidR="00FE1E6D" w:rsidRDefault="00FE1E6D"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95" type="#_x0000_t55" style="position:absolute;left:34020;top:17944;width:4838;height:483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VLMQA&#10;AADcAAAADwAAAGRycy9kb3ducmV2LnhtbESPzW7CMBCE70i8g7WVeoNNqUR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q1SzEAAAA3AAAAA8AAAAAAAAAAAAAAAAAmAIAAGRycy9k&#10;b3ducmV2LnhtbFBLBQYAAAAABAAEAPUAAACJAwAAAAA=&#10;" adj="10814" fillcolor="white [3212]" strokecolor="#a5a5a5 [2092]" strokeweight="2pt">
                  <v:textbox>
                    <w:txbxContent>
                      <w:p w:rsidR="00FE1E6D" w:rsidRDefault="00FE1E6D" w:rsidP="0053570A">
                        <w:pPr>
                          <w:pStyle w:val="NormalWeb"/>
                          <w:spacing w:before="0" w:beforeAutospacing="0" w:after="0" w:afterAutospacing="0"/>
                        </w:pPr>
                        <w:r>
                          <w:rPr>
                            <w:rFonts w:ascii="Arial" w:eastAsia="Times New Roman" w:hAnsi="Arial"/>
                          </w:rPr>
                          <w:t> </w:t>
                        </w:r>
                      </w:p>
                    </w:txbxContent>
                  </v:textbox>
                </v:shape>
                <v:roundrect id="Rounded Rectangle 210" o:spid="_x0000_s1296" style="position:absolute;left:18547;top:14096;width:14504;height:10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FTbMIA&#10;AADcAAAADwAAAGRycy9kb3ducmV2LnhtbESPzarCMBSE94LvEI7gTlP/pRpFvHhxIYLVhctDc2yL&#10;zUlpcrX37Y0guBxm5htmuW5MKR5Uu8KygkE/AkGcWl1wpuBy3vXmIJxH1lhaJgX/5GC9areWGGv7&#10;5BM9Ep+JAGEXo4Lc+yqW0qU5GXR9WxEH72Zrgz7IOpO6xmeAm1IOo2gqDRYcFnKsaJtTek/+jIJR&#10;ett5w7+TmTwc3TVqyh+5HSjV7TSbBQhPjf+GP+29VjCcj+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VNswgAAANwAAAAPAAAAAAAAAAAAAAAAAJgCAABkcnMvZG93&#10;bnJldi54bWxQSwUGAAAAAAQABAD1AAAAhwMAAAAA&#10;" fillcolor="white [3212]" strokecolor="#a5a5a5 [2092]" strokeweight="2pt">
                  <v:textbox>
                    <w:txbxContent>
                      <w:p w:rsidR="00FE1E6D" w:rsidRPr="00F645C7" w:rsidRDefault="00FE1E6D"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297"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ow8QA&#10;AADcAAAADwAAAGRycy9kb3ducmV2LnhtbESPzW7CMBCE70i8g7WVeoNNkUp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6MPEAAAA3AAAAA8AAAAAAAAAAAAAAAAAmAIAAGRycy9k&#10;b3ducmV2LnhtbFBLBQYAAAAABAAEAPUAAACJAwAAAAA=&#10;" adj="10814" fillcolor="white [3212]" strokecolor="#a5a5a5 [2092]" strokeweight="2pt">
                  <v:textbox>
                    <w:txbxContent>
                      <w:p w:rsidR="00FE1E6D" w:rsidRDefault="00FE1E6D"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3" w:name="_Toc460858255"/>
      <w:r>
        <w:rPr>
          <w:lang w:val="fr-BE"/>
        </w:rPr>
        <w:t>Identifier et catégoriser les entités</w:t>
      </w:r>
      <w:bookmarkEnd w:id="63"/>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NoSpacing"/>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NoSpacing"/>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Heading3"/>
        <w:rPr>
          <w:lang w:val="fr-BE"/>
        </w:rPr>
      </w:pPr>
      <w:bookmarkStart w:id="64" w:name="_Toc460858256"/>
      <w:r>
        <w:rPr>
          <w:lang w:val="fr-BE"/>
        </w:rPr>
        <w:t>Ajouter un client</w:t>
      </w:r>
      <w:bookmarkEnd w:id="64"/>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url : </w:t>
      </w:r>
      <w:hyperlink r:id="rId71"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Grant types : implicit</w:t>
      </w:r>
    </w:p>
    <w:p w:rsidR="0008465F" w:rsidRDefault="0008465F" w:rsidP="00494C7F">
      <w:pPr>
        <w:pStyle w:val="ListParagraph"/>
        <w:numPr>
          <w:ilvl w:val="0"/>
          <w:numId w:val="3"/>
        </w:numPr>
        <w:rPr>
          <w:lang w:val="fr-BE"/>
        </w:rPr>
      </w:pPr>
      <w:r>
        <w:rPr>
          <w:lang w:val="fr-BE"/>
        </w:rPr>
        <w:t>Response types : token &amp; id_token</w:t>
      </w:r>
    </w:p>
    <w:p w:rsidR="0008465F" w:rsidRPr="00F21551" w:rsidRDefault="0008465F" w:rsidP="00494C7F">
      <w:pPr>
        <w:pStyle w:val="ListParagraph"/>
        <w:numPr>
          <w:ilvl w:val="0"/>
          <w:numId w:val="3"/>
        </w:numPr>
      </w:pPr>
      <w:r w:rsidRPr="00F21551">
        <w:t>Scopes : uma_protection, uma_authorization, role, openid, profile</w:t>
      </w:r>
    </w:p>
    <w:p w:rsidR="00374E4A" w:rsidRPr="00F21551" w:rsidRDefault="00374E4A" w:rsidP="00E4681A"/>
    <w:p w:rsidR="008728B7" w:rsidRDefault="008728B7" w:rsidP="008728B7">
      <w:pPr>
        <w:jc w:val="center"/>
        <w:rPr>
          <w:lang w:val="fr-BE"/>
        </w:rPr>
      </w:pPr>
      <w:r>
        <w:rPr>
          <w:noProof/>
        </w:rPr>
        <w:drawing>
          <wp:inline distT="0" distB="0" distL="0" distR="0" wp14:anchorId="65A956C1" wp14:editId="2C720AFF">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5" w:name="_Toc460858257"/>
      <w:r>
        <w:rPr>
          <w:lang w:val="fr-BE"/>
        </w:rPr>
        <w:t>Ajouter une ressource</w:t>
      </w:r>
      <w:bookmarkEnd w:id="65"/>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14:anchorId="2E1CAD28" wp14:editId="1D2BAD2D">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6" w:name="_Toc460858258"/>
      <w:r>
        <w:rPr>
          <w:lang w:val="fr-BE"/>
        </w:rPr>
        <w:t>Ajouter la politique d’autorisation</w:t>
      </w:r>
      <w:bookmarkEnd w:id="66"/>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ListParagraph"/>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14:anchorId="2F9F626D" wp14:editId="108FC997">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7" w:name="_Toc460858259"/>
      <w:r>
        <w:rPr>
          <w:lang w:val="fr-BE"/>
        </w:rPr>
        <w:t>Ajouter le rôle « administrator » au resource owner</w:t>
      </w:r>
      <w:bookmarkEnd w:id="67"/>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rPr>
        <w:drawing>
          <wp:inline distT="0" distB="0" distL="0" distR="0" wp14:anchorId="77355F19" wp14:editId="558E3997">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8" w:name="_Toc460858260"/>
      <w:r>
        <w:rPr>
          <w:lang w:val="fr-BE"/>
        </w:rPr>
        <w:t>Développer</w:t>
      </w:r>
      <w:bookmarkEnd w:id="68"/>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14:anchorId="4C444B45" wp14:editId="730861BE">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rPr>
        <w:drawing>
          <wp:inline distT="0" distB="0" distL="0" distR="0" wp14:anchorId="239AA166" wp14:editId="7E2E84C4">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Heading1"/>
        <w:rPr>
          <w:lang w:val="fr-BE"/>
        </w:rPr>
      </w:pPr>
      <w:bookmarkStart w:id="69" w:name="_Toc460858261"/>
      <w:r>
        <w:rPr>
          <w:lang w:val="fr-BE"/>
        </w:rPr>
        <w:lastRenderedPageBreak/>
        <w:t>Installation</w:t>
      </w:r>
      <w:bookmarkEnd w:id="69"/>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Heading2"/>
        <w:rPr>
          <w:lang w:val="fr-BE"/>
        </w:rPr>
      </w:pPr>
      <w:bookmarkStart w:id="70" w:name="_Toc455497616"/>
      <w:bookmarkStart w:id="71" w:name="_Toc460858262"/>
      <w:r w:rsidRPr="003E1F8A">
        <w:rPr>
          <w:lang w:val="fr-BE"/>
        </w:rPr>
        <w:t>Etapes obligatoires</w:t>
      </w:r>
      <w:bookmarkEnd w:id="70"/>
      <w:bookmarkEnd w:id="71"/>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2" w:name="_Toc455497617"/>
      <w:bookmarkStart w:id="73" w:name="_Toc460858263"/>
      <w:r w:rsidRPr="003E1F8A">
        <w:rPr>
          <w:lang w:val="fr-BE"/>
        </w:rPr>
        <w:t>Installer GIT</w:t>
      </w:r>
      <w:bookmarkEnd w:id="72"/>
      <w:bookmarkEnd w:id="73"/>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hyperlink r:id="rId78" w:history="1">
        <w:r w:rsidRPr="003E1F8A">
          <w:rPr>
            <w:rStyle w:val="Hyperlink"/>
            <w:lang w:val="fr-BE"/>
          </w:rPr>
          <w:t>link</w:t>
        </w:r>
      </w:hyperlink>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59A854AE" wp14:editId="29C56C42">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4" w:name="_Toc455497618"/>
      <w:bookmarkStart w:id="75" w:name="_Toc460858264"/>
      <w:r w:rsidRPr="003E1F8A">
        <w:rPr>
          <w:lang w:val="fr-BE"/>
        </w:rPr>
        <w:t>Installer le certificat</w:t>
      </w:r>
      <w:bookmarkEnd w:id="74"/>
      <w:bookmarkEnd w:id="75"/>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5D6D9AD" wp14:editId="6E697013">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6" w:name="_Toc455497619"/>
      <w:bookmarkStart w:id="77" w:name="_Toc460858265"/>
      <w:r w:rsidRPr="0010563D">
        <w:rPr>
          <w:lang w:val="fr-BE"/>
        </w:rPr>
        <w:lastRenderedPageBreak/>
        <w:t>Installation manuelle</w:t>
      </w:r>
      <w:bookmarkEnd w:id="76"/>
      <w:bookmarkEnd w:id="77"/>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8" w:name="_Toc455497620"/>
      <w:bookmarkStart w:id="79" w:name="_Toc460858266"/>
      <w:r w:rsidRPr="0010563D">
        <w:rPr>
          <w:lang w:val="fr-BE"/>
        </w:rPr>
        <w:t>Installer avec docker</w:t>
      </w:r>
      <w:bookmarkEnd w:id="78"/>
      <w:bookmarkEnd w:id="79"/>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80" w:name="_Toc455497621"/>
      <w:bookmarkStart w:id="81" w:name="_Toc460858267"/>
      <w:r w:rsidRPr="0010563D">
        <w:rPr>
          <w:lang w:val="fr-BE"/>
        </w:rPr>
        <w:t>Prérequis</w:t>
      </w:r>
      <w:bookmarkEnd w:id="80"/>
      <w:bookmarkEnd w:id="81"/>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81"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5DFD8BE0" wp14:editId="62EBFDB2">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Configurer VirtualBox</w:t>
      </w:r>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Ouvrez VirtualBox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12707008" wp14:editId="7E8698A0">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NoSpacing"/>
        <w:rPr>
          <w:lang w:val="fr-BE"/>
        </w:rPr>
      </w:pPr>
    </w:p>
    <w:p w:rsidR="00BD70A8" w:rsidRDefault="00BD70A8" w:rsidP="00BD70A8">
      <w:pPr>
        <w:pStyle w:val="Heading3"/>
        <w:rPr>
          <w:lang w:val="fr-BE"/>
        </w:rPr>
      </w:pPr>
      <w:bookmarkStart w:id="82" w:name="_Toc460858268"/>
      <w:r>
        <w:rPr>
          <w:lang w:val="fr-BE"/>
        </w:rPr>
        <w:t>Lancer le déploiement</w:t>
      </w:r>
      <w:bookmarkEnd w:id="82"/>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4" w:history="1">
        <w:r w:rsidRPr="0017789D">
          <w:rPr>
            <w:rStyle w:val="Hyperlink"/>
            <w:lang w:val="fr-BE"/>
          </w:rPr>
          <w:t>http://localhost:4200</w:t>
        </w:r>
      </w:hyperlink>
      <w:r>
        <w:rPr>
          <w:lang w:val="fr-BE"/>
        </w:rPr>
        <w:t>.</w:t>
      </w:r>
    </w:p>
    <w:p w:rsidR="00BD70A8" w:rsidRDefault="00BD70A8" w:rsidP="0010563D">
      <w:pPr>
        <w:pStyle w:val="NoSpacing"/>
        <w:rPr>
          <w:lang w:val="fr-BE"/>
        </w:rPr>
      </w:pP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3" w:name="_Toc460858269"/>
      <w:r>
        <w:rPr>
          <w:lang w:val="fr-BE"/>
        </w:rPr>
        <w:lastRenderedPageBreak/>
        <w:t>Documentation technique</w:t>
      </w:r>
      <w:bookmarkEnd w:id="83"/>
    </w:p>
    <w:p w:rsidR="005907F7" w:rsidRDefault="005907F7" w:rsidP="00132053">
      <w:pPr>
        <w:rPr>
          <w:lang w:val="fr-BE"/>
        </w:rPr>
      </w:pPr>
    </w:p>
    <w:p w:rsidR="009061B5" w:rsidRDefault="00CC577C" w:rsidP="00CC577C">
      <w:pPr>
        <w:pStyle w:val="Heading2"/>
        <w:rPr>
          <w:lang w:val="fr-BE"/>
        </w:rPr>
      </w:pPr>
      <w:bookmarkStart w:id="84" w:name="_Toc460858270"/>
      <w:r>
        <w:rPr>
          <w:lang w:val="fr-BE"/>
        </w:rPr>
        <w:t>Monitoring</w:t>
      </w:r>
      <w:bookmarkEnd w:id="84"/>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rPr>
        <w:drawing>
          <wp:inline distT="0" distB="0" distL="0" distR="0" wp14:anchorId="0C9A3B66" wp14:editId="13E5628B">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Bullet"/>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ListParagraph"/>
        <w:numPr>
          <w:ilvl w:val="0"/>
          <w:numId w:val="3"/>
        </w:numPr>
        <w:rPr>
          <w:lang w:val="fr-BE"/>
        </w:rPr>
      </w:pPr>
      <w:r>
        <w:rPr>
          <w:lang w:val="fr-BE"/>
        </w:rPr>
        <w:t>Affiche tous les événements qui ont lieux dans le serveur OPENID</w:t>
      </w:r>
    </w:p>
    <w:p w:rsidR="00853378" w:rsidRDefault="00853378" w:rsidP="00853378">
      <w:pPr>
        <w:pStyle w:val="ListParagraph"/>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ListParagraph"/>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Heading2"/>
        <w:rPr>
          <w:lang w:val="fr-BE"/>
        </w:rPr>
      </w:pPr>
      <w:bookmarkStart w:id="85" w:name="_Toc460858271"/>
      <w:r>
        <w:rPr>
          <w:lang w:val="fr-BE"/>
        </w:rPr>
        <w:t>Nuget packages</w:t>
      </w:r>
      <w:bookmarkEnd w:id="85"/>
    </w:p>
    <w:p w:rsidR="005779B4" w:rsidRDefault="005779B4" w:rsidP="00132053">
      <w:pPr>
        <w:rPr>
          <w:lang w:val="fr-BE"/>
        </w:rPr>
      </w:pPr>
    </w:p>
    <w:p w:rsidR="005779B4" w:rsidRDefault="005779B4" w:rsidP="005779B4">
      <w:pPr>
        <w:pStyle w:val="Heading3"/>
        <w:rPr>
          <w:lang w:val="fr-BE"/>
        </w:rPr>
      </w:pPr>
      <w:bookmarkStart w:id="86" w:name="_Toc460858272"/>
      <w:r>
        <w:rPr>
          <w:lang w:val="fr-BE"/>
        </w:rPr>
        <w:t>SimpleIdentityServer.Proxy</w:t>
      </w:r>
      <w:bookmarkEnd w:id="86"/>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7" w:name="_Toc460858273"/>
      <w:r>
        <w:rPr>
          <w:lang w:val="fr-BE"/>
        </w:rPr>
        <w:lastRenderedPageBreak/>
        <w:t>SimpleIdentityServer.UmaIntrospection.Authentication</w:t>
      </w:r>
      <w:bookmarkEnd w:id="87"/>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Heading3"/>
        <w:rPr>
          <w:lang w:val="fr-BE"/>
        </w:rPr>
      </w:pPr>
      <w:bookmarkStart w:id="88" w:name="_Toc460858274"/>
      <w:r>
        <w:rPr>
          <w:lang w:val="fr-BE"/>
        </w:rPr>
        <w:t>SimpleIdentityServer.Uma.Authorization</w:t>
      </w:r>
      <w:bookmarkEnd w:id="88"/>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9" w:name="_Toc460858275"/>
      <w:r>
        <w:rPr>
          <w:lang w:val="fr-BE"/>
        </w:rPr>
        <w:t>Load balancing</w:t>
      </w:r>
      <w:bookmarkEnd w:id="89"/>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5"/>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rPr>
        <mc:AlternateContent>
          <mc:Choice Requires="wpc">
            <w:drawing>
              <wp:inline distT="0" distB="0" distL="0" distR="0" wp14:anchorId="62022198" wp14:editId="06CFBFC8">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Pr="006A3716" w:rsidRDefault="007C5630"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5630" w:rsidRDefault="007C5630"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38" o:spid="_x0000_s1298"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">
                <v:shape id="_x0000_s1299" type="#_x0000_t75" style="position:absolute;width:88296;height:37312;visibility:visible;mso-wrap-style:square">
                  <v:fill o:detectmouseclick="t"/>
                  <v:path o:connecttype="none"/>
                </v:shape>
                <v:roundrect id="Rounded Rectangle 340" o:spid="_x0000_s1300" style="position:absolute;left:7078;top:9485;width:9144;height:49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ycAA&#10;AADcAAAADwAAAGRycy9kb3ducmV2LnhtbERPy4rCMBTdD/gP4QruxtQHMlSjVKEiuPEx4PbaXNti&#10;c1OaqNWvNwvB5eG8Z4vWVOJOjSstKxj0IxDEmdUl5wr+j+nvHwjnkTVWlknBkxws5p2fGcbaPnhP&#10;94PPRQhhF6OCwvs6ltJlBRl0fVsTB+5iG4M+wCaXusFHCDeVHEbRRBosOTQUWNOqoOx6uBkFSXpa&#10;ndNysEuOiHYpx9votT4r1eu2yRSEp9Z/xR/3RisYjcP8cCYcAT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6/MycAAAADcAAAADwAAAAAAAAAAAAAAAACYAgAAZHJzL2Rvd25y&#10;ZXYueG1sUEsFBgAAAAAEAAQA9QAAAIUDAAAAAA==&#10;" filled="f" strokecolor="#d8d8d8 [2732]" strokeweight="2pt">
                  <v:textbox>
                    <w:txbxContent>
                      <w:p w:rsidR="00FE1E6D" w:rsidRPr="006A3716" w:rsidRDefault="00FE1E6D"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301" style="position:absolute;left:12035;top:584;width:9144;height:58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pUsQA&#10;AADcAAAADwAAAGRycy9kb3ducmV2LnhtbESPT4vCMBTE78J+h/AW9qZpd0WkGqUrVBa8+A+8Pptn&#10;W2xeShO166c3guBxmJnfMNN5Z2pxpdZVlhXEgwgEcW51xYWC/S7rj0E4j6yxtkwK/snBfPbRm2Ki&#10;7Y03dN36QgQIuwQVlN43iZQuL8mgG9iGOHgn2xr0QbaF1C3eAtzU8juKRtJgxWGhxIYWJeXn7cUo&#10;SLPD4phV8TrdIdpfOVxF9+VRqa/PLp2A8NT5d/jV/tMKfoY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jaVLEAAAA3AAAAA8AAAAAAAAAAAAAAAAAmAIAAGRycy9k&#10;b3ducmV2LnhtbFBLBQYAAAAABAAEAPUAAACJAwAAAAA=&#10;" filled="f" strokecolor="#d8d8d8 [2732]" strokeweight="2pt">
                  <v:textbox>
                    <w:txbxContent>
                      <w:p w:rsidR="00FE1E6D" w:rsidRDefault="00FE1E6D"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302" style="position:absolute;left:1799;top:590;width:9143;height:58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H3JcQA&#10;AADcAAAADwAAAGRycy9kb3ducmV2LnhtbESPT4vCMBTE74LfITzBm6b+QZZqlCp0WfCiVvD6bJ5t&#10;sXkpTVa7fnqzsLDHYWZ+w6w2nanFg1pXWVYwGUcgiHOrKy4UnLN09AHCeWSNtWVS8EMONut+b4Wx&#10;tk8+0uPkCxEg7GJUUHrfxFK6vCSDbmwb4uDdbGvQB9kWUrf4DHBTy2kULaTBisNCiQ3tSsrvp2+j&#10;IEkvu2taTQ5Jhmi3cr6PXp9XpYaDLlmC8NT5//Bf+0srmM2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x9yXEAAAA3AAAAA8AAAAAAAAAAAAAAAAAmAIAAGRycy9k&#10;b3ducmV2LnhtbFBLBQYAAAAABAAEAPUAAACJAwAAAAA=&#10;" filled="f" strokecolor="#d8d8d8 [2732]" strokeweight="2pt">
                  <v:textbox>
                    <w:txbxContent>
                      <w:p w:rsidR="00FE1E6D" w:rsidRDefault="00FE1E6D"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303" style="position:absolute;left:33687;top:7815;width:11350;height:49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1SvsQA&#10;AADcAAAADwAAAGRycy9kb3ducmV2LnhtbESPQYvCMBSE74L/IbwFb5q6ikjXKFWoLHhRK3h9Nm/b&#10;ss1LabLa9dcbQfA4zMw3zGLVmVpcqXWVZQXjUQSCOLe64kLBKUuHcxDOI2usLZOCf3KwWvZ7C4y1&#10;vfGBrkdfiABhF6OC0vsmltLlJRl0I9sQB+/HtgZ9kG0hdYu3ADe1/IyimTRYcVgosaFNSfnv8c8o&#10;SNLz5pJW432SIdq1nO6i+/ai1OCjS75AeOr8O/xqf2sFk+kE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9Ur7EAAAA3AAAAA8AAAAAAAAAAAAAAAAAmAIAAGRycy9k&#10;b3ducmV2LnhtbFBLBQYAAAAABAAEAPUAAACJAwAAAAA=&#10;" filled="f" strokecolor="#d8d8d8 [2732]" strokeweight="2pt">
                  <v:textbox>
                    <w:txbxContent>
                      <w:p w:rsidR="00FE1E6D" w:rsidRDefault="00FE1E6D"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304" style="position:absolute;left:25744;top:590;width:12782;height:4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KysMA&#10;AADcAAAADwAAAGRycy9kb3ducmV2LnhtbESPQYvCMBSE7wv+h/AEb2uqlkWqUapQEfbiquD12Tzb&#10;YvNSmqh1f71ZWPA4zMw3zHzZmVrcqXWVZQWjYQSCOLe64kLB8ZB9TkE4j6yxtkwKnuRgueh9zDHR&#10;9sE/dN/7QgQIuwQVlN43iZQuL8mgG9qGOHgX2xr0QbaF1C0+AtzUchxFX9JgxWGhxIbWJeXX/c0o&#10;SLPT+pxVo116QLQrGX9Hv5uzUoN+l85AeOr8O/zf3moFkziGv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TKysMAAADcAAAADwAAAAAAAAAAAAAAAACYAgAAZHJzL2Rv&#10;d25yZXYueG1sUEsFBgAAAAAEAAQA9QAAAIgDAAAAAA==&#10;" filled="f" strokecolor="#d8d8d8 [2732]" strokeweight="2pt">
                  <v:textbox>
                    <w:txbxContent>
                      <w:p w:rsidR="00FE1E6D" w:rsidRDefault="00FE1E6D"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305" style="position:absolute;left:39619;top:590;width:12651;height:4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vUcUA&#10;AADcAAAADwAAAGRycy9kb3ducmV2LnhtbESPS4vCQBCE7wv+h6EFbzrxsSLRUaIQWdjL+gCvbaZN&#10;gpmekBk16693FoQ9FlX1FbVYtaYSd2pcaVnBcBCBIM6sLjlXcDyk/RkI55E1VpZJwS85WC07HwuM&#10;tX3wju57n4sAYRejgsL7OpbSZQUZdANbEwfvYhuDPsgml7rBR4CbSo6iaCoNlhwWCqxpU1B23d+M&#10;giQ9bc5pOfxJDoh2LSff0XN7VqrXbZM5CE+t/w+/219awXjyCX9nw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2G9RxQAAANwAAAAPAAAAAAAAAAAAAAAAAJgCAABkcnMv&#10;ZG93bnJldi54bWxQSwUGAAAAAAQABAD1AAAAigMAAAAA&#10;" filled="f" strokecolor="#d8d8d8 [2732]" strokeweight="2pt">
                  <v:textbox>
                    <w:txbxContent>
                      <w:p w:rsidR="00FE1E6D" w:rsidRDefault="00FE1E6D"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306" type="#_x0000_t32" style="position:absolute;left:6371;top:6414;width:5279;height:30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eNsUAAADcAAAADwAAAGRycy9kb3ducmV2LnhtbESPzWrCQBSF90LfYbgFdzppK6FEJ6G1&#10;FHQjNYri7pK5TUIzd9LMGOPbO0Khy8P5+TiLbDCN6KlztWUFT9MIBHFhdc2lgv3uc/IKwnlkjY1l&#10;UnAlB1n6MFpgou2Ft9TnvhRhhF2CCirv20RKV1Rk0E1tSxy8b9sZ9EF2pdQdXsK4aeRzFMXSYM2B&#10;UGFLy4qKn/xsAuT3+hUv+8NHnx+1fDfn03qDa6XGj8PbHISnwf+H/9orreBlFsP9TDgCMr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EeNsUAAADcAAAADwAAAAAAAAAA&#10;AAAAAAChAgAAZHJzL2Rvd25yZXYueG1sUEsFBgAAAAAEAAQA+QAAAJMDAAAAAA==&#10;" strokecolor="black [3213]">
                  <v:stroke endarrow="open"/>
                </v:shape>
                <v:shape id="Straight Arrow Connector 347" o:spid="_x0000_s1307" type="#_x0000_t32" style="position:absolute;left:11650;top:6414;width:4957;height:30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NxsIAAADcAAAADwAAAGRycy9kb3ducmV2LnhtbESP3WoCMRCF74W+QxihdzVrq23ZGkW0&#10;gnf+tA8w3Yyb2M1kSVJd394IBS8P5+fjTGada8SJQrSeFQwHBQjiymvLtYLvr9XTO4iYkDU2nknB&#10;hSLMpg+9CZban3lHp32qRR7hWKICk1JbShkrQw7jwLfE2Tv44DBlGWqpA57zuGvkc1G8SoeWM8Fg&#10;SwtD1e/+z2Xu3B7Hy6C5+vw52m0wuDk0qNRjv5t/gEjUpXv4v73WCl5Gb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NxsIAAADcAAAADwAAAAAAAAAAAAAA&#10;AAChAgAAZHJzL2Rvd25yZXYueG1sUEsFBgAAAAAEAAQA+QAAAJADAAAAAA==&#10;" strokecolor="black [3213]">
                  <v:stroke endarrow="open"/>
                </v:shape>
                <v:shape id="Straight Arrow Connector 348" o:spid="_x0000_s1308" type="#_x0000_t32" style="position:absolute;left:32135;top:5049;width:7227;height:27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Iv38IAAADcAAAADwAAAGRycy9kb3ducmV2LnhtbERPTWvCQBC9F/wPywi91U1bEYmu0loK&#10;9SI1iuJtyI5JMDubZtcY/33nUOjx8b7ny97VqqM2VJ4NPI8SUMS5txUXBva7z6cpqBCRLdaeycCd&#10;AiwXg4c5ptbfeEtdFgslIRxSNFDG2KRah7wkh2HkG2Lhzr51GAW2hbYt3iTc1folSSbaYcXSUGJD&#10;q5LyS3Z1UvJz/56susNHlx2tfnfX03qDa2Meh/3bDFSkPv6L/9xf1sDrWNbKGTkC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Iv38IAAADcAAAADwAAAAAAAAAAAAAA&#10;AAChAgAAZHJzL2Rvd25yZXYueG1sUEsFBgAAAAAEAAQA+QAAAJADAAAAAA==&#10;" strokecolor="black [3213]">
                  <v:stroke endarrow="open"/>
                </v:shape>
                <v:shape id="Straight Arrow Connector 349" o:spid="_x0000_s1309" type="#_x0000_t32" style="position:absolute;left:39362;top:5049;width:6583;height:27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48L8IAAADcAAAADwAAAGRycy9kb3ducmV2LnhtbESP3WoCMRCF74W+QxihdzVrq6XdGkW0&#10;gnf+tA8w3Yyb2M1kSVJd394IBS8P5+fjTGada8SJQrSeFQwHBQjiymvLtYLvr9XTG4iYkDU2nknB&#10;hSLMpg+9CZban3lHp32qRR7hWKICk1JbShkrQw7jwLfE2Tv44DBlGWqpA57zuGvkc1G8SoeWM8Fg&#10;SwtD1e/+z2Xu3B7Hy6C5+vw52m0wuDk0qNRjv5t/gEjUpXv4v73WCl5G7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48L8IAAADcAAAADwAAAAAAAAAAAAAA&#10;AAChAgAAZHJzL2Rvd25yZXYueG1sUEsFBgAAAAAEAAQA+QAAAJADAAAAAA==&#10;" strokecolor="black [3213]">
                  <v:stroke endarrow="open"/>
                </v:shape>
                <v:roundrect id="Rounded Rectangle 350" o:spid="_x0000_s1310" style="position:absolute;left:79019;top:17825;width:9278;height:59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ZaFMIA&#10;AADcAAAADwAAAGRycy9kb3ducmV2LnhtbERPTWvCQBC9C/0PyxR6azaptkh0lTSQUujFGsHrmB2T&#10;YHY2ZFdN/fXdg+Dx8b6X69F04kKDay0rSKIYBHFldcu1gl1ZvM5BOI+ssbNMCv7IwXr1NFliqu2V&#10;f+my9bUIIexSVNB436dSuqohgy6yPXHgjnYw6AMcaqkHvIZw08m3OP6QBlsODQ32lDdUnbZnoyAr&#10;9vmhaJNNViLaTzn7iW9fB6VensdsAcLT6B/iu/tbK5i+h/nhTD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loUwgAAANwAAAAPAAAAAAAAAAAAAAAAAJgCAABkcnMvZG93&#10;bnJldi54bWxQSwUGAAAAAAQABAD1AAAAhwM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311" style="position:absolute;left:64423;top:26613;width:9144;height:5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j8QA&#10;AADcAAAADwAAAGRycy9kb3ducmV2LnhtbESPQWvCQBSE74L/YXmF3nST1kqJrhKFFMFLjUKvz+wz&#10;Cc2+Ddmtpv56VxA8DjPzDTNf9qYRZ+pcbVlBPI5AEBdW11wqOOyz0ScI55E1NpZJwT85WC6Ggzkm&#10;2l54R+fclyJA2CWooPK+TaR0RUUG3di2xME72c6gD7Irpe7wEuCmkW9RNJUGaw4LFba0rqj4zf+M&#10;gjT7WR+zOv5O94h2JSfb6Pp1VOr1pU9nIDz1/hl+tDdawftHDPcz4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6/4/EAAAA3AAAAA8AAAAAAAAAAAAAAAAAmAIAAGRycy9k&#10;b3ducmV2LnhtbFBLBQYAAAAABAAEAPUAAACJAw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12" style="position:absolute;left:64424;top:11327;width:9144;height:64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h+MUA&#10;AADcAAAADwAAAGRycy9kb3ducmV2LnhtbESPQWvCQBSE74X+h+UVetON1haJrhKFFKGXNhG8PrPP&#10;JJh9G7JrkvbXdwtCj8PMfMOst6NpRE+dqy0rmE0jEMSF1TWXCo55OlmCcB5ZY2OZFHyTg+3m8WGN&#10;sbYDf1Gf+VIECLsYFVTet7GUrqjIoJvaljh4F9sZ9EF2pdQdDgFuGjmPojdpsOawUGFL+4qKa3Yz&#10;CpL0tD+n9ewzyRHtTi4+op/3s1LPT2OyAuFp9P/he/ugFby8zuH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6GH4xQAAANwAAAAPAAAAAAAAAAAAAAAAAJgCAABkcnMv&#10;ZG93bnJldi54bWxQSwUGAAAAAAQABAD1AAAAigM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13" type="#_x0000_t32" style="position:absolute;left:73567;top:20817;width:5452;height:8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GMEAAADcAAAADwAAAGRycy9kb3ducmV2LnhtbESP3WoCMRCF7wu+Q5iCdzXbiqVsjSJW&#10;wTut9QHGzbiJ3UyWJOr69kYQvDycn48znnauEWcK0XpW8D4oQBBXXluuFez+lm9fIGJC1th4JgVX&#10;ijCd9F7GWGp/4V86b1Mt8gjHEhWYlNpSylgZchgHviXO3sEHhynLUEsd8JLHXSM/iuJTOrScCQZb&#10;mhuq/rcnl7kzexz9BM3VYn+0m2BwfWhQqf5rN/sGkahLz/CjvdIKhqMh3M/kIyAn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X50YwQAAANwAAAAPAAAAAAAAAAAAAAAA&#10;AKECAABkcnMvZG93bnJldi54bWxQSwUGAAAAAAQABAD5AAAAjwMAAAAA&#10;" strokecolor="black [3213]">
                  <v:stroke endarrow="open"/>
                </v:shape>
                <v:shape id="Straight Arrow Connector 354" o:spid="_x0000_s1314" type="#_x0000_t32" style="position:absolute;left:73568;top:14576;width:5451;height:6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azB8UAAADcAAAADwAAAGRycy9kb3ducmV2LnhtbESPzWrCQBSF90LfYbgFdzpptSLRUWxK&#10;oW6KTUVxd8ncJsHMnTQzJvHtnULB5eH8fJzlujeVaKlxpWUFT+MIBHFmdcm5gv33+2gOwnlkjZVl&#10;UnAlB+vVw2CJsbYdf1Gb+lyEEXYxKii8r2MpXVaQQTe2NXHwfmxj0AfZ5FI32IVxU8nnKJpJgyUH&#10;QoE1JQVl5/RiAuT3upsl7eGtTY9avprLafuJW6WGj/1mAcJT7+/h//aHVjB5mcLfmXA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azB8UAAADcAAAADwAAAAAAAAAA&#10;AAAAAAChAgAAZHJzL2Rvd25yZXYueG1sUEsFBgAAAAAEAAQA+QAAAJMDAAAAAA==&#10;" strokecolor="black [3213]">
                  <v:stroke endarrow="open"/>
                </v:shape>
                <v:roundrect id="Rounded Rectangle 355" o:spid="_x0000_s1315" style="position:absolute;left:19677;top:23808;width:9277;height:54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jMUA&#10;AADcAAAADwAAAGRycy9kb3ducmV2LnhtbESPQWvCQBSE74X+h+UVetONtikSXSUKKYVebCJ4fWaf&#10;STD7NmS3Ju2v7wpCj8PMfMOsNqNpxZV611hWMJtGIIhLqxuuFByKbLIA4TyyxtYyKfghB5v148MK&#10;E20H/qJr7isRIOwSVFB73yVSurImg25qO+LgnW1v0AfZV1L3OAS4aeU8it6kwYbDQo0d7WoqL/m3&#10;UZBmx90pa2b7tEC0W/n6Gf2+n5R6fhrTJQhPo/8P39sfWsFLHMPt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mMxQAAANwAAAAPAAAAAAAAAAAAAAAAAJgCAABkcnMv&#10;ZG93bnJldi54bWxQSwUGAAAAAAQABAD1AAAAigM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16" style="position:absolute;left:9168;top:32561;width:9138;height:45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n+8UA&#10;AADcAAAADwAAAGRycy9kb3ducmV2LnhtbESPQWvCQBSE74X+h+UVeqsbbQ0SXSUKKYVebCJ4fWaf&#10;STD7NmS3Ju2v7wpCj8PMfMOsNqNpxZV611hWMJ1EIIhLqxuuFByK7GUBwnlkja1lUvBDDjbrx4cV&#10;JtoO/EXX3FciQNglqKD2vkukdGVNBt3EdsTBO9veoA+yr6TucQhw08pZFMXSYMNhocaOdjWVl/zb&#10;KEiz4+6UNdN9WiDarXz7jH7fT0o9P43pEoSn0f+H7+0PreB1HsPt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2f7xQAAANwAAAAPAAAAAAAAAAAAAAAAAJgCAABkcnMv&#10;ZG93bnJldi54bWxQSwUGAAAAAAQABAD1AAAAigM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17" style="position:absolute;left:21177;top:32561;width:9132;height:45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YMUA&#10;AADcAAAADwAAAGRycy9kb3ducmV2LnhtbESPT2vCQBTE7wW/w/IEb3Wj1j9EV4lCROilVcHrM/tM&#10;gtm3Ibtq6qfvCoUeh5n5DbNYtaYSd2pcaVnBoB+BIM6sLjlXcDyk7zMQziNrrCyTgh9ysFp23hYY&#10;a/vgb7rvfS4ChF2MCgrv61hKlxVk0PVtTRy8i20M+iCbXOoGHwFuKjmMook0WHJYKLCmTUHZdX8z&#10;CpL0tDmn5eArOSDatfz4jJ7bs1K9bpvMQXhq/X/4r73TCkbjKbzO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n8JgxQAAANwAAAAPAAAAAAAAAAAAAAAAAJgCAABkcnMv&#10;ZG93bnJldi54bWxQSwUGAAAAAAQABAD1AAAAigMAAAAA&#10;" filled="f" strokecolor="#d8d8d8 [2732]" strokeweight="2pt">
                  <v:textbox>
                    <w:txbxContent>
                      <w:p w:rsidR="00FE1E6D" w:rsidRDefault="00FE1E6D"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18" type="#_x0000_t32" style="position:absolute;left:24316;top:29217;width:1427;height:3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Xpb8AAADcAAAADwAAAGRycy9kb3ducmV2LnhtbERPy4rCMBTdC/5DuAOz03QsPugYRXzA&#10;4M4qri/Nnba0uSlJrJ2/nywEl4fzXm8H04qenK8tK/iaJiCIC6trLhXcrqfJCoQPyBpby6Tgjzxs&#10;N+PRGjNtn3yhPg+liCHsM1RQhdBlUvqiIoN+ajviyP1aZzBE6EqpHT5juGnlLEkW0mDNsaHCjvYV&#10;FU3+MApqTgPPDumJzsfGLct709v0ptTnx7D7BhFoCG/xy/2jFaTzuDaeiUdAb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vXpb8AAADcAAAADwAAAAAAAAAAAAAAAACh&#10;AgAAZHJzL2Rvd25yZXYueG1sUEsFBgAAAAAEAAQA+QAAAI0DAAAAAA==&#10;" strokecolor="black [3213]">
                  <v:stroke endarrow="open"/>
                </v:shape>
                <v:shape id="Straight Arrow Connector 359" o:spid="_x0000_s1319" type="#_x0000_t32" style="position:absolute;left:13737;top:29217;width:10579;height:33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eq8sEAAADcAAAADwAAAGRycy9kb3ducmV2LnhtbESP3WoCMRCF7wXfIYzQO83aorSrUcRa&#10;8M7W9gGmm3ET3UyWJOr27Y1Q8PJwfj7OfNm5RlwoROtZwXhUgCCuvLZcK/j5/hi+gogJWWPjmRT8&#10;UYTlot+bY6n9lb/osk+1yCMcS1RgUmpLKWNlyGEc+ZY4ewcfHKYsQy11wGsed418LoqpdGg5Ewy2&#10;tDZUnfZnl7kre5y8B83V5vdoP4PB3aFBpZ4G3WoGIlGXHuH/9lYreJm8wf1MPgJy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t6rywQAAANwAAAAPAAAAAAAAAAAAAAAA&#10;AKECAABkcnMvZG93bnJldi54bWxQSwUGAAAAAAQABAD5AAAAjwMAAAAA&#10;" strokecolor="black [3213]">
                  <v:stroke endarrow="open"/>
                </v:shape>
                <v:roundrect id="Rounded Rectangle 360" o:spid="_x0000_s1320" style="position:absolute;left:41924;top:23807;width:11347;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qQqcAA&#10;AADcAAAADwAAAGRycy9kb3ducmV2LnhtbERPy4rCMBTdC/5DuII7TX0gUo1ShQ4DbnyB22tzbYvN&#10;TWky2vHrzUJweTjv5bo1lXhQ40rLCkbDCARxZnXJuYLzKR3MQTiPrLGyTAr+ycF61e0sMdb2yQd6&#10;HH0uQgi7GBUU3texlC4ryKAb2po4cDfbGPQBNrnUDT5DuKnkOIpm0mDJoaHAmrYFZffjn1GQpJft&#10;NS1H++SEaDdyuoteP1el+r02WYDw1Pqv+OP+1QomszA/nAlHQK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BqQqcAAAADcAAAADwAAAAAAAAAAAAAAAACYAgAAZHJzL2Rvd25y&#10;ZXYueG1sUEsFBgAAAAAEAAQA9QAAAIUDAAAAAA==&#10;" filled="f" strokecolor="#d8d8d8 [2732]" strokeweight="2pt">
                  <v:textbox>
                    <w:txbxContent>
                      <w:p w:rsidR="00FE1E6D" w:rsidRDefault="00FE1E6D"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21" style="position:absolute;left:33436;top:32681;width:12649;height:44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1MsUA&#10;AADcAAAADwAAAGRycy9kb3ducmV2LnhtbESPQWvCQBSE70L/w/IKvekmrYSSukoaiBR6qVro9Zl9&#10;JsHs25Bdk7S/3i0IHoeZ+YZZbSbTioF611hWEC8iEMSl1Q1XCr4PxfwVhPPIGlvLpOCXHGzWD7MV&#10;ptqOvKNh7ysRIOxSVFB736VSurImg25hO+LgnWxv0AfZV1L3OAa4aeVzFCXSYMNhocaO8prK8/5i&#10;FGTFT34smvgrOyDad7n8jP62R6WeHqfsDYSnyd/Dt/aHVvCSxPB/Jhw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jUyxQAAANwAAAAPAAAAAAAAAAAAAAAAAJgCAABkcnMv&#10;ZG93bnJldi54bWxQSwUGAAAAAAQABAD1AAAAigMAAAAA&#10;" filled="f" strokecolor="#d8d8d8 [2732]" strokeweight="2pt">
                  <v:textbox>
                    <w:txbxContent>
                      <w:p w:rsidR="00FE1E6D" w:rsidRDefault="00FE1E6D"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22" style="position:absolute;left:47792;top:32560;width:12643;height:44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rRcMA&#10;AADcAAAADwAAAGRycy9kb3ducmV2LnhtbESPT4vCMBTE74LfITzBm6b+QaQapQpdhL24Knh9Ns+2&#10;2LyUJqt1P70RFjwOM/MbZrluTSXu1LjSsoLRMAJBnFldcq7gdEwHcxDOI2usLJOCJzlYr7qdJcba&#10;PviH7gefiwBhF6OCwvs6ltJlBRl0Q1sTB+9qG4M+yCaXusFHgJtKjqNoJg2WHBYKrGlbUHY7/BoF&#10;SXreXtJytE+OiHYjp9/R39dFqX6vTRYgPLX+E/5v77SCyWw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SrRcMAAADcAAAADwAAAAAAAAAAAAAAAACYAgAAZHJzL2Rv&#10;d25yZXYueG1sUEsFBgAAAAAEAAQA9QAAAIgDAAAAAA==&#10;" filled="f" strokecolor="#d8d8d8 [2732]" strokeweight="2pt">
                  <v:textbox>
                    <w:txbxContent>
                      <w:p w:rsidR="00FE1E6D" w:rsidRDefault="00FE1E6D"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23" type="#_x0000_t32" style="position:absolute;left:47598;top:28760;width:6516;height:3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OPacIAAADcAAAADwAAAGRycy9kb3ducmV2LnhtbESPS2vDMBCE74X8B7GB3ho5ESTFjRJC&#10;HlByy4OeF2trG1srIymO+++rQCDHYWa+YZbrwbaiJx9qxxqmkwwEceFMzaWG6+Xw8QkiRGSDrWPS&#10;8EcB1qvR2xJz4+58ov4cS5EgHHLUUMXY5VKGoiKLYeI64uT9Om8xJulLaTzeE9y2cpZlc2mx5rRQ&#10;YUfbiormfLMaalaRZzt1oOO+8Yvyp+mdumr9Ph42XyAiDfEVfra/jQY1V/A4k4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OPacIAAADcAAAADwAAAAAAAAAAAAAA&#10;AAChAgAAZHJzL2Rvd25yZXYueG1sUEsFBgAAAAAEAAQA+QAAAJADAAAAAA==&#10;" strokecolor="black [3213]">
                  <v:stroke endarrow="open"/>
                </v:shape>
                <v:shape id="Straight Arrow Connector 364" o:spid="_x0000_s1324" type="#_x0000_t32" style="position:absolute;left:39761;top:28760;width:7837;height:39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rP0cEAAADcAAAADwAAAGRycy9kb3ducmV2LnhtbESP3WoCMRCF7wt9hzAF72q22opsjSK1&#10;Qu+sPw8wbsZN7GayJKmub28EwcvD+fk4k1nnGnGiEK1nBW/9AgRx5bXlWsFuu3wdg4gJWWPjmRRc&#10;KMJs+vw0wVL7M6/ptEm1yCMcS1RgUmpLKWNlyGHs+5Y4ewcfHKYsQy11wHMed40cFMVIOrScCQZb&#10;+jJU/W3+XebO7fFjETRX3/uj/Q0GV4cGleq9dPNPEIm69Ajf2z9awXD0Drcz+QjI6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2s/RwQAAANwAAAAPAAAAAAAAAAAAAAAA&#10;AKECAABkcnMvZG93bnJldi54bWxQSwUGAAAAAAQABAD5AAAAjwMAAAAA&#10;" strokecolor="black [3213]">
                  <v:stroke endarrow="open"/>
                </v:shape>
                <v:shape id="Straight Arrow Connector 365" o:spid="_x0000_s1325" type="#_x0000_t32" style="position:absolute;left:11650;top:14463;width:2087;height:182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1J5cQAAADcAAAADwAAAGRycy9kb3ducmV2LnhtbESPQYvCMBSE78L+h/AWvBRNV7EsXaMs&#10;BdGLgtXDens0b9ti81KaqPXfG0HwOMzMN8x82ZtGXKlztWUFX+MYBHFhdc2lguNhNfoG4TyyxsYy&#10;KbiTg+XiYzDHVNsb7+ma+1IECLsUFVTet6mUrqjIoBvbljh4/7Yz6IPsSqk7vAW4aeQkjhNpsOaw&#10;UGFLWUXFOb8YBVG01tGf5j47rw7JdrurM3O6KzX87H9/QHjq/Tv8am+0gmkyg+eZc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UnlxAAAANwAAAAPAAAAAAAAAAAA&#10;AAAAAKECAABkcnMvZG93bnJldi54bWxQSwUGAAAAAAQABAD5AAAAkgMAAAAA&#10;" strokecolor="black [3213]">
                  <v:stroke dashstyle="dash" endarrow="open"/>
                </v:shape>
                <v:shape id="Straight Arrow Connector 366" o:spid="_x0000_s1326" type="#_x0000_t32" style="position:absolute;left:47598;top:14576;width:16826;height:92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P3b8IAAADcAAAADwAAAGRycy9kb3ducmV2LnhtbESPT4vCMBTE78J+h/AW9mZTFctSTYsI&#10;hb0I/mPPj+bZVpuX0mRt99sbQfA4zMxvmHU+mlbcqXeNZQWzKAZBXFrdcKXgfCqm3yCcR9bYWiYF&#10;/+Qgzz4ma0y1HfhA96OvRICwS1FB7X2XSunKmgy6yHbEwbvY3qAPsq+k7nEIcNPKeRwn0mDDYaHG&#10;jrY1lbfjn1Gw2y6Ws4P91XtG3F3nxb6wl0Gpr89xswLhafTv8Kv9oxUskgSeZ8IRk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P3b8IAAADcAAAADwAAAAAAAAAAAAAA&#10;AAChAgAAZHJzL2Rvd25yZXYueG1sUEsFBgAAAAAEAAQA+QAAAJADAAAAAA==&#10;" strokecolor="black [3213]">
                  <v:stroke dashstyle="dash" endarrow="open"/>
                </v:shape>
                <v:shape id="Straight Arrow Connector 368" o:spid="_x0000_s1327" type="#_x0000_t32" style="position:absolute;left:45037;top:10293;width:19387;height:42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zme8IAAADcAAAADwAAAGRycy9kb3ducmV2LnhtbERPTYvCMBC9C/sfwizspWi6KxSpxrIU&#10;intR0HrQ29CMbbGZlCZq/febg+Dx8b5X2Wg6cafBtZYVfM9iEMSV1S3XCo5lMV2AcB5ZY2eZFDzJ&#10;Qbb+mKww1fbBe7offC1CCLsUFTTe96mUrmrIoJvZnjhwFzsY9AEOtdQDPkK46eRPHCfSYMuhocGe&#10;8oaq6+FmFETRRkcnzWN+Lcpku921uTk/lfr6HH+XIDyN/i1+uf+0gnkS1oYz4Qj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zme8IAAADcAAAADwAAAAAAAAAAAAAA&#10;AAChAgAAZHJzL2Rvd25yZXYueG1sUEsFBgAAAAAEAAQA+QAAAJADAAAAAA==&#10;" strokecolor="black [3213]">
                  <v:stroke dashstyle="dash" endarrow="open"/>
                </v:shape>
                <v:shape id="Straight Arrow Connector 369" o:spid="_x0000_s1328" type="#_x0000_t32" style="position:absolute;left:16222;top:11974;width:48202;height:26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BD4MQAAADcAAAADwAAAGRycy9kb3ducmV2LnhtbESPQYvCMBSE7wv+h/CEvRRNXaFoNYoU&#10;ZPeisOpBb4/m2Rabl9JErf/eCILHYWa+YebLztTiRq2rLCsYDWMQxLnVFRcKDvv1YALCeWSNtWVS&#10;8CAHy0Xva46ptnf+p9vOFyJA2KWooPS+SaV0eUkG3dA2xME729agD7ItpG7xHuCmlj9xnEiDFYeF&#10;EhvKSsovu6tREEW/Ojpq7rLLep9sNtsqM6eHUt/9bjUD4anzn/C7/acVjJMpvM6EI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QEPgxAAAANwAAAAPAAAAAAAAAAAA&#10;AAAAAKECAABkcnMvZG93bnJldi54bWxQSwUGAAAAAAQABAD5AAAAkgMAAAAA&#10;" strokecolor="black [3213]">
                  <v:stroke dashstyle="dash" endarrow="open"/>
                </v:shape>
                <v:shape id="Straight Arrow Connector 370" o:spid="_x0000_s1329" type="#_x0000_t32" style="position:absolute;left:16222;top:2820;width:9522;height:9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9cXb0AAADcAAAADwAAAGRycy9kb3ducmV2LnhtbERPyQrCMBC9C/5DGMGbpiouVKOIUPAi&#10;uOF5aMa22kxKE239e3MQPD7evtq0phRvql1hWcFoGIEgTq0uOFNwvSSDBQjnkTWWlknBhxxs1t3O&#10;CmNtGz7R++wzEULYxagg976KpXRpTgbd0FbEgbvb2qAPsM6krrEJ4aaU4yiaSYMFh4YcK9rllD7P&#10;L6PgsJtMRyd700dGPDzGyTGx90apfq/dLkF4av1f/HPvtYLJPMwPZ8IRkO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0/XF29AAAA3AAAAA8AAAAAAAAAAAAAAAAAoQIA&#10;AGRycy9kb3ducmV2LnhtbFBLBQYAAAAABAAEAPkAAACLAw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90" w:name="_Toc460858276"/>
      <w:r>
        <w:rPr>
          <w:lang w:val="fr-BE"/>
        </w:rPr>
        <w:lastRenderedPageBreak/>
        <w:t>Reste à faire</w:t>
      </w:r>
      <w:bookmarkEnd w:id="90"/>
    </w:p>
    <w:p w:rsidR="006C100E" w:rsidRDefault="006C100E" w:rsidP="00466F9A">
      <w:pPr>
        <w:rPr>
          <w:lang w:val="fr-BE"/>
        </w:rPr>
      </w:pPr>
    </w:p>
    <w:tbl>
      <w:tblPr>
        <w:tblStyle w:val="TableGrid"/>
        <w:tblW w:w="0" w:type="auto"/>
        <w:tblLook w:val="04A0" w:firstRow="1" w:lastRow="0" w:firstColumn="1" w:lastColumn="0" w:noHBand="0" w:noVBand="1"/>
      </w:tblPr>
      <w:tblGrid>
        <w:gridCol w:w="3752"/>
        <w:gridCol w:w="2629"/>
        <w:gridCol w:w="2475"/>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GenerateResourceCommand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Utiliser un seul token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 xml:space="preserve">Supprimer la propriété « include sub » de UmaIntrospection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065667">
            <w:pPr>
              <w:rPr>
                <w:lang w:val="fr-BE"/>
              </w:rPr>
            </w:pPr>
            <w:r>
              <w:rPr>
                <w:lang w:val="fr-BE"/>
              </w:rPr>
              <w:t>Utiliser WS-Federation AUTH0</w:t>
            </w:r>
          </w:p>
        </w:tc>
        <w:tc>
          <w:tcPr>
            <w:tcW w:w="2629" w:type="dxa"/>
          </w:tcPr>
          <w:p w:rsidR="00466C7E" w:rsidRDefault="00466C7E" w:rsidP="00065667">
            <w:pPr>
              <w:rPr>
                <w:lang w:val="fr-BE"/>
              </w:rPr>
            </w:pPr>
            <w:r>
              <w:rPr>
                <w:lang w:val="fr-BE"/>
              </w:rPr>
              <w:t>5</w:t>
            </w:r>
          </w:p>
        </w:tc>
        <w:tc>
          <w:tcPr>
            <w:tcW w:w="2475" w:type="dxa"/>
          </w:tcPr>
          <w:p w:rsidR="00466C7E" w:rsidRDefault="00824C02" w:rsidP="00065667">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Ajouter une partie dans le document sur Kibana</w:t>
            </w:r>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p>
        </w:tc>
      </w:tr>
      <w:tr w:rsidR="007D3627" w:rsidRPr="007D3627" w:rsidTr="00291EFB">
        <w:tc>
          <w:tcPr>
            <w:tcW w:w="3752" w:type="dxa"/>
          </w:tcPr>
          <w:p w:rsidR="007D3627" w:rsidRDefault="007D3627" w:rsidP="00065667">
            <w:pPr>
              <w:rPr>
                <w:lang w:val="fr-BE"/>
              </w:rPr>
            </w:pPr>
            <w:r>
              <w:rPr>
                <w:lang w:val="fr-BE"/>
              </w:rPr>
              <w:t>Ajouter la partie EASY DEPLOYMENT</w:t>
            </w:r>
          </w:p>
        </w:tc>
        <w:tc>
          <w:tcPr>
            <w:tcW w:w="2629" w:type="dxa"/>
          </w:tcPr>
          <w:p w:rsidR="007D3627" w:rsidRDefault="007D3627" w:rsidP="00065667">
            <w:pPr>
              <w:rPr>
                <w:lang w:val="fr-BE"/>
              </w:rPr>
            </w:pPr>
            <w:r>
              <w:rPr>
                <w:lang w:val="fr-BE"/>
              </w:rPr>
              <w:t>5</w:t>
            </w:r>
          </w:p>
        </w:tc>
        <w:tc>
          <w:tcPr>
            <w:tcW w:w="2475" w:type="dxa"/>
          </w:tcPr>
          <w:p w:rsidR="007D3627" w:rsidRDefault="001B0DDA" w:rsidP="00065667">
            <w:pPr>
              <w:rPr>
                <w:lang w:val="fr-BE"/>
              </w:rPr>
            </w:pPr>
            <w:r>
              <w:rPr>
                <w:lang w:val="fr-BE"/>
              </w:rPr>
              <w:t>DONE</w:t>
            </w:r>
          </w:p>
        </w:tc>
      </w:tr>
      <w:tr w:rsidR="001B0DDA" w:rsidRPr="007D3627" w:rsidTr="00291EFB">
        <w:tc>
          <w:tcPr>
            <w:tcW w:w="3752" w:type="dxa"/>
          </w:tcPr>
          <w:p w:rsidR="001B0DDA" w:rsidRDefault="001B0DDA" w:rsidP="00065667">
            <w:pPr>
              <w:rPr>
                <w:lang w:val="fr-BE"/>
              </w:rPr>
            </w:pPr>
            <w:r>
              <w:rPr>
                <w:lang w:val="fr-BE"/>
              </w:rPr>
              <w:t>Héberger le site internet</w:t>
            </w:r>
          </w:p>
        </w:tc>
        <w:tc>
          <w:tcPr>
            <w:tcW w:w="2629" w:type="dxa"/>
          </w:tcPr>
          <w:p w:rsidR="001B0DDA" w:rsidRDefault="001B0DDA" w:rsidP="00065667">
            <w:pPr>
              <w:rPr>
                <w:lang w:val="fr-BE"/>
              </w:rPr>
            </w:pPr>
            <w:r>
              <w:rPr>
                <w:lang w:val="fr-BE"/>
              </w:rPr>
              <w:t>5</w:t>
            </w:r>
          </w:p>
        </w:tc>
        <w:tc>
          <w:tcPr>
            <w:tcW w:w="2475" w:type="dxa"/>
          </w:tcPr>
          <w:p w:rsidR="001B0DDA" w:rsidRDefault="001B0DDA" w:rsidP="00065667">
            <w:pPr>
              <w:rPr>
                <w:lang w:val="fr-BE"/>
              </w:rPr>
            </w:pPr>
            <w:r>
              <w:rPr>
                <w:lang w:val="fr-BE"/>
              </w:rPr>
              <w:t>TODO</w:t>
            </w:r>
          </w:p>
        </w:tc>
      </w:tr>
      <w:tr w:rsidR="001B0DDA" w:rsidRPr="001B0DDA" w:rsidTr="00291EFB">
        <w:tc>
          <w:tcPr>
            <w:tcW w:w="3752" w:type="dxa"/>
          </w:tcPr>
          <w:p w:rsidR="001B0DDA" w:rsidRDefault="001B0DDA" w:rsidP="00065667">
            <w:pPr>
              <w:rPr>
                <w:lang w:val="fr-BE"/>
              </w:rPr>
            </w:pPr>
            <w:r>
              <w:rPr>
                <w:lang w:val="fr-BE"/>
              </w:rPr>
              <w:t>Déployer la solution sur azure</w:t>
            </w:r>
            <w:r w:rsidR="000072EE">
              <w:rPr>
                <w:lang w:val="fr-BE"/>
              </w:rPr>
              <w:t xml:space="preserve"> (avec docker)</w:t>
            </w:r>
          </w:p>
        </w:tc>
        <w:tc>
          <w:tcPr>
            <w:tcW w:w="2629" w:type="dxa"/>
          </w:tcPr>
          <w:p w:rsidR="001B0DDA" w:rsidRDefault="001B0DDA" w:rsidP="00065667">
            <w:pPr>
              <w:rPr>
                <w:lang w:val="fr-BE"/>
              </w:rPr>
            </w:pPr>
            <w:r>
              <w:rPr>
                <w:lang w:val="fr-BE"/>
              </w:rPr>
              <w:t>5</w:t>
            </w:r>
          </w:p>
        </w:tc>
        <w:tc>
          <w:tcPr>
            <w:tcW w:w="2475" w:type="dxa"/>
          </w:tcPr>
          <w:p w:rsidR="001B0DDA" w:rsidRDefault="001B0DDA" w:rsidP="00065667">
            <w:pPr>
              <w:rPr>
                <w:lang w:val="fr-BE"/>
              </w:rPr>
            </w:pPr>
            <w:r>
              <w:rPr>
                <w:lang w:val="fr-BE"/>
              </w:rPr>
              <w:t>TODO</w:t>
            </w:r>
          </w:p>
        </w:tc>
      </w:tr>
      <w:tr w:rsidR="001B0DDA" w:rsidRPr="007D3627" w:rsidTr="00291EFB">
        <w:tc>
          <w:tcPr>
            <w:tcW w:w="3752" w:type="dxa"/>
          </w:tcPr>
          <w:p w:rsidR="001B0DDA" w:rsidRDefault="001B0DDA" w:rsidP="00A175AD">
            <w:pPr>
              <w:rPr>
                <w:lang w:val="fr-BE"/>
              </w:rPr>
            </w:pPr>
            <w:r>
              <w:rPr>
                <w:lang w:val="fr-BE"/>
              </w:rPr>
              <w:t>Sécuriser l’API</w:t>
            </w:r>
          </w:p>
        </w:tc>
        <w:tc>
          <w:tcPr>
            <w:tcW w:w="2629" w:type="dxa"/>
          </w:tcPr>
          <w:p w:rsidR="001B0DDA" w:rsidRDefault="001B0DDA" w:rsidP="00A175AD">
            <w:pPr>
              <w:rPr>
                <w:lang w:val="fr-BE"/>
              </w:rPr>
            </w:pPr>
            <w:r>
              <w:rPr>
                <w:lang w:val="fr-BE"/>
              </w:rPr>
              <w:t>5</w:t>
            </w:r>
          </w:p>
        </w:tc>
        <w:tc>
          <w:tcPr>
            <w:tcW w:w="2475" w:type="dxa"/>
          </w:tcPr>
          <w:p w:rsidR="001B0DDA" w:rsidRDefault="001B0DDA" w:rsidP="00A175AD">
            <w:pPr>
              <w:rPr>
                <w:lang w:val="fr-BE"/>
              </w:rPr>
            </w:pPr>
            <w:r>
              <w:rPr>
                <w:lang w:val="fr-BE"/>
              </w:rPr>
              <w:t>TODO</w:t>
            </w:r>
          </w:p>
        </w:tc>
      </w:tr>
    </w:tbl>
    <w:p w:rsidR="00D56A98" w:rsidRDefault="00D56A98" w:rsidP="00466F9A">
      <w:pPr>
        <w:rPr>
          <w:lang w:val="fr-BE"/>
        </w:rPr>
      </w:pPr>
      <w:r>
        <w:rPr>
          <w:lang w:val="fr-BE"/>
        </w:rPr>
        <w:br w:type="page"/>
      </w:r>
    </w:p>
    <w:p w:rsidR="006C100E"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567BE6" w:rsidRDefault="00567BE6" w:rsidP="00466F9A">
      <w:pPr>
        <w:rPr>
          <w:lang w:val="fr-BE"/>
        </w:rPr>
      </w:pPr>
    </w:p>
    <w:p w:rsidR="00C724F4"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91" w:history="1">
        <w:r w:rsidR="002D5FA9" w:rsidRPr="00AB228A">
          <w:rPr>
            <w:rStyle w:val="Hyperlink"/>
            <w:lang w:val="fr-BE"/>
          </w:rPr>
          <w:t>https://azure.microsoft.com/fr-fr/documentation/articles/virtual-machines-linux-dockerextension/</w:t>
        </w:r>
      </w:hyperlink>
    </w:p>
    <w:p w:rsidR="002D5FA9" w:rsidRDefault="002D5FA9" w:rsidP="00466F9A">
      <w:pPr>
        <w:rPr>
          <w:lang w:val="fr-BE"/>
        </w:rPr>
      </w:pPr>
    </w:p>
    <w:p w:rsidR="00567BE6" w:rsidRPr="00753E6B" w:rsidRDefault="00567BE6" w:rsidP="00466F9A">
      <w:pPr>
        <w:rPr>
          <w:lang w:val="fr-BE"/>
        </w:rPr>
      </w:pPr>
    </w:p>
    <w:sectPr w:rsidR="00567BE6" w:rsidRPr="00753E6B"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0264" w:rsidRDefault="00490264" w:rsidP="00016880">
      <w:r>
        <w:separator/>
      </w:r>
    </w:p>
  </w:endnote>
  <w:endnote w:type="continuationSeparator" w:id="0">
    <w:p w:rsidR="00490264" w:rsidRDefault="00490264"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0264" w:rsidRDefault="00490264" w:rsidP="00016880">
      <w:r>
        <w:separator/>
      </w:r>
    </w:p>
  </w:footnote>
  <w:footnote w:type="continuationSeparator" w:id="0">
    <w:p w:rsidR="00490264" w:rsidRDefault="00490264" w:rsidP="00016880">
      <w:r>
        <w:continuationSeparator/>
      </w:r>
    </w:p>
  </w:footnote>
  <w:footnote w:id="1">
    <w:p w:rsidR="007C5630" w:rsidRPr="00260C8C" w:rsidRDefault="007C5630">
      <w:pPr>
        <w:pStyle w:val="FootnoteText"/>
      </w:pPr>
      <w:r>
        <w:rPr>
          <w:rStyle w:val="FootnoteReference"/>
        </w:rPr>
        <w:footnoteRef/>
      </w:r>
      <w:r w:rsidRPr="00260C8C">
        <w:t xml:space="preserve"> RFC OPENID : http://openid.net/specs/openid-connect-core-1_0.html</w:t>
      </w:r>
    </w:p>
  </w:footnote>
  <w:footnote w:id="2">
    <w:p w:rsidR="007C5630" w:rsidRPr="00260C8C" w:rsidRDefault="007C5630">
      <w:pPr>
        <w:pStyle w:val="FootnoteText"/>
      </w:pPr>
      <w:r>
        <w:rPr>
          <w:rStyle w:val="FootnoteReference"/>
        </w:rPr>
        <w:footnoteRef/>
      </w:r>
      <w:r w:rsidRPr="00260C8C">
        <w:t xml:space="preserve"> RFC UMA : https://docs.kantarainitiative.org/uma/rec-uma-core.html</w:t>
      </w:r>
    </w:p>
  </w:footnote>
  <w:footnote w:id="3">
    <w:p w:rsidR="007C5630" w:rsidRPr="00A84F70" w:rsidRDefault="007C5630">
      <w:pPr>
        <w:pStyle w:val="FootnoteText"/>
      </w:pPr>
      <w:r>
        <w:rPr>
          <w:rStyle w:val="FootnoteReference"/>
        </w:rPr>
        <w:footnoteRef/>
      </w:r>
      <w:r w:rsidRPr="00A84F70">
        <w:t xml:space="preserve"> RPT token : https://docs.kantarainitiative.org/uma/rec-uma-core.html#rfc.section.3.5.1</w:t>
      </w:r>
    </w:p>
  </w:footnote>
  <w:footnote w:id="4">
    <w:p w:rsidR="007C5630" w:rsidRPr="006F6EE6" w:rsidRDefault="007C5630">
      <w:pPr>
        <w:pStyle w:val="FootnoteText"/>
      </w:pPr>
      <w:r>
        <w:rPr>
          <w:rStyle w:val="FootnoteReference"/>
        </w:rPr>
        <w:footnoteRef/>
      </w:r>
      <w:r w:rsidRPr="006F6EE6">
        <w:t xml:space="preserve"> </w:t>
      </w:r>
      <w:r w:rsidR="004D6F4C" w:rsidRPr="006F6EE6">
        <w:t>Redirect_uri validation rules</w:t>
      </w:r>
      <w:r w:rsidRPr="006F6EE6">
        <w:t xml:space="preserve"> : </w:t>
      </w:r>
      <w:hyperlink r:id="rId1" w:anchor="ClientMetadata" w:history="1">
        <w:r w:rsidRPr="006F6EE6">
          <w:rPr>
            <w:rStyle w:val="Hyperlink"/>
          </w:rPr>
          <w:t>https://openid.net/specs/openid-connect-registration-1_0.html#ClientMetadata</w:t>
        </w:r>
      </w:hyperlink>
    </w:p>
    <w:p w:rsidR="007C5630" w:rsidRPr="006F6EE6" w:rsidRDefault="007C5630">
      <w:pPr>
        <w:pStyle w:val="FootnoteText"/>
      </w:pPr>
    </w:p>
  </w:footnote>
  <w:footnote w:id="5">
    <w:p w:rsidR="007C5630" w:rsidRPr="006F6EE6" w:rsidRDefault="007C5630">
      <w:pPr>
        <w:pStyle w:val="FootnoteText"/>
      </w:pPr>
      <w:r>
        <w:rPr>
          <w:rStyle w:val="FootnoteReference"/>
        </w:rPr>
        <w:footnoteRef/>
      </w:r>
      <w:r w:rsidRPr="006F6EE6">
        <w:t xml:space="preserve"> </w:t>
      </w:r>
      <w:r w:rsidR="006F6EE6" w:rsidRPr="006F6EE6">
        <w:t>Client parameters</w:t>
      </w:r>
      <w:r w:rsidRPr="006F6EE6">
        <w:t xml:space="preserve"> : </w:t>
      </w:r>
      <w:hyperlink r:id="rId2" w:anchor="ClientMetadata" w:history="1">
        <w:r w:rsidRPr="006F6EE6">
          <w:rPr>
            <w:rStyle w:val="Hyperlink"/>
          </w:rPr>
          <w:t>https://openid.net/specs/openid-connect-registration-1_0.html#ClientMetadata</w:t>
        </w:r>
      </w:hyperlink>
    </w:p>
  </w:footnote>
  <w:footnote w:id="6">
    <w:p w:rsidR="007C5630" w:rsidRPr="006F6EE6" w:rsidRDefault="007C5630">
      <w:pPr>
        <w:pStyle w:val="FootnoteText"/>
      </w:pPr>
      <w:r>
        <w:rPr>
          <w:rStyle w:val="FootnoteReference"/>
        </w:rPr>
        <w:footnoteRef/>
      </w:r>
      <w:r w:rsidRPr="006F6EE6">
        <w:t xml:space="preserve"> </w:t>
      </w:r>
      <w:r w:rsidR="006F6EE6">
        <w:t>Request parameter</w:t>
      </w:r>
      <w:r w:rsidRPr="006F6EE6">
        <w:t xml:space="preserve"> : </w:t>
      </w:r>
      <w:hyperlink r:id="rId3" w:anchor="JWTRequests" w:history="1">
        <w:r w:rsidRPr="006F6EE6">
          <w:rPr>
            <w:rStyle w:val="Hyperlink"/>
          </w:rPr>
          <w:t>http://openid.net/specs/openid-connect-core-1_0.html#JWTRequests</w:t>
        </w:r>
      </w:hyperlink>
    </w:p>
  </w:footnote>
  <w:footnote w:id="7">
    <w:p w:rsidR="007C5630" w:rsidRPr="008A6086" w:rsidRDefault="007C5630">
      <w:pPr>
        <w:pStyle w:val="FootnoteText"/>
      </w:pPr>
      <w:r>
        <w:rPr>
          <w:rStyle w:val="FootnoteReference"/>
        </w:rPr>
        <w:footnoteRef/>
      </w:r>
      <w:r w:rsidRPr="008A6086">
        <w:t xml:space="preserve"> </w:t>
      </w:r>
      <w:r w:rsidR="006F6EE6" w:rsidRPr="008A6086">
        <w:t>OPENID documentation</w:t>
      </w:r>
      <w:r w:rsidRPr="008A6086">
        <w:t xml:space="preserve"> : </w:t>
      </w:r>
      <w:hyperlink r:id="rId4" w:history="1">
        <w:r w:rsidRPr="008A6086">
          <w:rPr>
            <w:rStyle w:val="Hyperlink"/>
          </w:rPr>
          <w:t>http://openid.net/specs/openid-connect-core-1_0.html</w:t>
        </w:r>
      </w:hyperlink>
    </w:p>
  </w:footnote>
  <w:footnote w:id="8">
    <w:p w:rsidR="007C5630" w:rsidRPr="00FD6E08" w:rsidRDefault="007C5630">
      <w:pPr>
        <w:pStyle w:val="FootnoteText"/>
      </w:pPr>
      <w:r>
        <w:rPr>
          <w:rStyle w:val="FootnoteReference"/>
        </w:rPr>
        <w:footnoteRef/>
      </w:r>
      <w:r w:rsidRPr="00FD6E08">
        <w:t xml:space="preserve"> RFC OpenId : https://openid.net/specs/openid-authentication-2_0.html</w:t>
      </w:r>
    </w:p>
  </w:footnote>
  <w:footnote w:id="9">
    <w:p w:rsidR="007C5630" w:rsidRPr="00FD6E08" w:rsidRDefault="007C5630">
      <w:pPr>
        <w:pStyle w:val="FootnoteText"/>
      </w:pPr>
      <w:r>
        <w:rPr>
          <w:rStyle w:val="FootnoteReference"/>
        </w:rPr>
        <w:footnoteRef/>
      </w:r>
      <w:r w:rsidRPr="00FD6E08">
        <w:t xml:space="preserve"> RFC 6749 OAUTH2.0 : https://tools.ietf.org/html/rfc6749</w:t>
      </w:r>
    </w:p>
  </w:footnote>
  <w:footnote w:id="10">
    <w:p w:rsidR="007C5630" w:rsidRPr="00836CD8" w:rsidRDefault="007C5630">
      <w:pPr>
        <w:pStyle w:val="FootnoteText"/>
      </w:pPr>
      <w:r>
        <w:rPr>
          <w:rStyle w:val="FootnoteReference"/>
        </w:rPr>
        <w:footnoteRef/>
      </w:r>
      <w:r>
        <w:t xml:space="preserve"> </w:t>
      </w:r>
      <w:r w:rsidRPr="00836CD8">
        <w:t>RFC WS-Federation : http://docs.oasis-open.org/wsfed/federation/v1.2/ws-federation.html</w:t>
      </w:r>
    </w:p>
  </w:footnote>
  <w:footnote w:id="11">
    <w:p w:rsidR="007C5630" w:rsidRPr="00794C5B" w:rsidRDefault="007C5630">
      <w:pPr>
        <w:pStyle w:val="FootnoteText"/>
        <w:rPr>
          <w:lang w:val="fr-BE"/>
        </w:rPr>
      </w:pPr>
      <w:r>
        <w:rPr>
          <w:rStyle w:val="FootnoteReference"/>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2">
    <w:p w:rsidR="007C5630" w:rsidRPr="000A5175" w:rsidRDefault="007C5630">
      <w:pPr>
        <w:pStyle w:val="FootnoteText"/>
        <w:rPr>
          <w:lang w:val="fr-BE"/>
        </w:rPr>
      </w:pPr>
      <w:r>
        <w:rPr>
          <w:rStyle w:val="FootnoteReference"/>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3">
    <w:p w:rsidR="007C5630" w:rsidRPr="007D7ED8" w:rsidRDefault="007C5630">
      <w:pPr>
        <w:pStyle w:val="FootnoteText"/>
        <w:rPr>
          <w:lang w:val="fr-BE"/>
        </w:rPr>
      </w:pPr>
      <w:r>
        <w:rPr>
          <w:rStyle w:val="FootnoteReference"/>
        </w:rPr>
        <w:footnoteRef/>
      </w:r>
      <w:r w:rsidRPr="00260C8C">
        <w:rPr>
          <w:lang w:val="fr-BE"/>
        </w:rPr>
        <w:t xml:space="preserve"> Introspection endpoint : https://docs.kantarainitiative.org/uma/rec-uma-core.html#rfc.section.3.4.1</w:t>
      </w:r>
    </w:p>
  </w:footnote>
  <w:footnote w:id="14">
    <w:p w:rsidR="007C5630" w:rsidRPr="008468DD" w:rsidRDefault="007C5630">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5">
    <w:p w:rsidR="007C5630" w:rsidRPr="00134E39" w:rsidRDefault="007C5630">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E632B07A"/>
    <w:lvl w:ilvl="0" w:tplc="C098289E">
      <w:numFmt w:val="bullet"/>
      <w:lvlText w:val=""/>
      <w:lvlJc w:val="left"/>
      <w:pPr>
        <w:ind w:left="720" w:hanging="360"/>
      </w:pPr>
      <w:rPr>
        <w:rFonts w:ascii="Wingdings" w:eastAsia="Times New Roman" w:hAnsi="Wingdings" w:cs="Times New Roman" w:hint="default"/>
        <w:lang w:val="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1F2E"/>
    <w:rsid w:val="0000412A"/>
    <w:rsid w:val="0000415C"/>
    <w:rsid w:val="00005935"/>
    <w:rsid w:val="00005DCC"/>
    <w:rsid w:val="00006412"/>
    <w:rsid w:val="00006758"/>
    <w:rsid w:val="000068E8"/>
    <w:rsid w:val="000072EE"/>
    <w:rsid w:val="0001032E"/>
    <w:rsid w:val="00010CD6"/>
    <w:rsid w:val="000117A0"/>
    <w:rsid w:val="000132C7"/>
    <w:rsid w:val="00013BA3"/>
    <w:rsid w:val="000148B7"/>
    <w:rsid w:val="000151E3"/>
    <w:rsid w:val="000160DD"/>
    <w:rsid w:val="00016880"/>
    <w:rsid w:val="00016EFC"/>
    <w:rsid w:val="0001703E"/>
    <w:rsid w:val="0001708E"/>
    <w:rsid w:val="0001724C"/>
    <w:rsid w:val="00020D9A"/>
    <w:rsid w:val="00021D26"/>
    <w:rsid w:val="000225C0"/>
    <w:rsid w:val="00023ED5"/>
    <w:rsid w:val="00027A9E"/>
    <w:rsid w:val="00032C57"/>
    <w:rsid w:val="00034FD0"/>
    <w:rsid w:val="00035D14"/>
    <w:rsid w:val="000375B0"/>
    <w:rsid w:val="000378D3"/>
    <w:rsid w:val="000458B0"/>
    <w:rsid w:val="00050CAA"/>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1B9C"/>
    <w:rsid w:val="0008371E"/>
    <w:rsid w:val="00084261"/>
    <w:rsid w:val="000842A2"/>
    <w:rsid w:val="0008465F"/>
    <w:rsid w:val="00085B48"/>
    <w:rsid w:val="00090AD4"/>
    <w:rsid w:val="00091977"/>
    <w:rsid w:val="00091C3D"/>
    <w:rsid w:val="000939D9"/>
    <w:rsid w:val="00093D30"/>
    <w:rsid w:val="000945BB"/>
    <w:rsid w:val="000956C7"/>
    <w:rsid w:val="000971D1"/>
    <w:rsid w:val="00097CA2"/>
    <w:rsid w:val="00097CC3"/>
    <w:rsid w:val="000A1596"/>
    <w:rsid w:val="000A42AE"/>
    <w:rsid w:val="000A43F9"/>
    <w:rsid w:val="000A4C27"/>
    <w:rsid w:val="000A5175"/>
    <w:rsid w:val="000A737C"/>
    <w:rsid w:val="000A7D90"/>
    <w:rsid w:val="000B016C"/>
    <w:rsid w:val="000B0257"/>
    <w:rsid w:val="000B5C80"/>
    <w:rsid w:val="000B6479"/>
    <w:rsid w:val="000B70D3"/>
    <w:rsid w:val="000C0279"/>
    <w:rsid w:val="000C1118"/>
    <w:rsid w:val="000C126B"/>
    <w:rsid w:val="000C40C0"/>
    <w:rsid w:val="000C499B"/>
    <w:rsid w:val="000C5016"/>
    <w:rsid w:val="000C5B6B"/>
    <w:rsid w:val="000C5D1A"/>
    <w:rsid w:val="000C7A32"/>
    <w:rsid w:val="000D002D"/>
    <w:rsid w:val="000D0F39"/>
    <w:rsid w:val="000D29A9"/>
    <w:rsid w:val="000D3816"/>
    <w:rsid w:val="000D3A2B"/>
    <w:rsid w:val="000D5D3F"/>
    <w:rsid w:val="000D6346"/>
    <w:rsid w:val="000E18AB"/>
    <w:rsid w:val="000E482E"/>
    <w:rsid w:val="000E6E8C"/>
    <w:rsid w:val="000F05EC"/>
    <w:rsid w:val="000F131B"/>
    <w:rsid w:val="000F1A11"/>
    <w:rsid w:val="000F208D"/>
    <w:rsid w:val="000F785D"/>
    <w:rsid w:val="000F78A9"/>
    <w:rsid w:val="00100A05"/>
    <w:rsid w:val="00101066"/>
    <w:rsid w:val="001017F9"/>
    <w:rsid w:val="0010243E"/>
    <w:rsid w:val="001026EA"/>
    <w:rsid w:val="00102B03"/>
    <w:rsid w:val="00102FB2"/>
    <w:rsid w:val="001040C6"/>
    <w:rsid w:val="0010562B"/>
    <w:rsid w:val="0010563D"/>
    <w:rsid w:val="0010616E"/>
    <w:rsid w:val="00111007"/>
    <w:rsid w:val="00111164"/>
    <w:rsid w:val="001118C5"/>
    <w:rsid w:val="001131B1"/>
    <w:rsid w:val="00113CAD"/>
    <w:rsid w:val="001141AB"/>
    <w:rsid w:val="0011559B"/>
    <w:rsid w:val="00115933"/>
    <w:rsid w:val="00116126"/>
    <w:rsid w:val="001163E7"/>
    <w:rsid w:val="00120BBA"/>
    <w:rsid w:val="00121625"/>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5E21"/>
    <w:rsid w:val="001465DB"/>
    <w:rsid w:val="0014672E"/>
    <w:rsid w:val="00146F33"/>
    <w:rsid w:val="00147028"/>
    <w:rsid w:val="001531FC"/>
    <w:rsid w:val="00154D4E"/>
    <w:rsid w:val="001555B5"/>
    <w:rsid w:val="001570A8"/>
    <w:rsid w:val="00157DC8"/>
    <w:rsid w:val="001622FB"/>
    <w:rsid w:val="0016439B"/>
    <w:rsid w:val="00167941"/>
    <w:rsid w:val="00171AC1"/>
    <w:rsid w:val="001735EA"/>
    <w:rsid w:val="001762FC"/>
    <w:rsid w:val="001810CF"/>
    <w:rsid w:val="00181CCB"/>
    <w:rsid w:val="00182015"/>
    <w:rsid w:val="0018389B"/>
    <w:rsid w:val="0018446A"/>
    <w:rsid w:val="00184D9A"/>
    <w:rsid w:val="00185CAD"/>
    <w:rsid w:val="00187884"/>
    <w:rsid w:val="00187FCA"/>
    <w:rsid w:val="001903EA"/>
    <w:rsid w:val="00190B36"/>
    <w:rsid w:val="00192C02"/>
    <w:rsid w:val="00192D89"/>
    <w:rsid w:val="0019351B"/>
    <w:rsid w:val="0019374F"/>
    <w:rsid w:val="0019468B"/>
    <w:rsid w:val="0019496F"/>
    <w:rsid w:val="00196912"/>
    <w:rsid w:val="00197974"/>
    <w:rsid w:val="00197C6A"/>
    <w:rsid w:val="001A1277"/>
    <w:rsid w:val="001A1881"/>
    <w:rsid w:val="001A2420"/>
    <w:rsid w:val="001A3DFE"/>
    <w:rsid w:val="001A43AE"/>
    <w:rsid w:val="001A5A64"/>
    <w:rsid w:val="001A6800"/>
    <w:rsid w:val="001B0DDA"/>
    <w:rsid w:val="001B1D0E"/>
    <w:rsid w:val="001B3109"/>
    <w:rsid w:val="001B3518"/>
    <w:rsid w:val="001B682F"/>
    <w:rsid w:val="001B7002"/>
    <w:rsid w:val="001B73DC"/>
    <w:rsid w:val="001C4005"/>
    <w:rsid w:val="001C4835"/>
    <w:rsid w:val="001C4B8B"/>
    <w:rsid w:val="001D00DA"/>
    <w:rsid w:val="001D0D8A"/>
    <w:rsid w:val="001D1F49"/>
    <w:rsid w:val="001D3999"/>
    <w:rsid w:val="001D4426"/>
    <w:rsid w:val="001D6422"/>
    <w:rsid w:val="001D66C3"/>
    <w:rsid w:val="001D6DD8"/>
    <w:rsid w:val="001E23DC"/>
    <w:rsid w:val="001E43F3"/>
    <w:rsid w:val="001E740D"/>
    <w:rsid w:val="001E7DE6"/>
    <w:rsid w:val="001F0089"/>
    <w:rsid w:val="001F07D8"/>
    <w:rsid w:val="001F0C4B"/>
    <w:rsid w:val="001F10C1"/>
    <w:rsid w:val="001F184A"/>
    <w:rsid w:val="001F3732"/>
    <w:rsid w:val="001F46E7"/>
    <w:rsid w:val="001F5058"/>
    <w:rsid w:val="00203633"/>
    <w:rsid w:val="002041E8"/>
    <w:rsid w:val="00205CAC"/>
    <w:rsid w:val="00206CDE"/>
    <w:rsid w:val="00206F37"/>
    <w:rsid w:val="00207887"/>
    <w:rsid w:val="00207990"/>
    <w:rsid w:val="002104B3"/>
    <w:rsid w:val="002105A7"/>
    <w:rsid w:val="00211650"/>
    <w:rsid w:val="002132C1"/>
    <w:rsid w:val="0021684A"/>
    <w:rsid w:val="0022011E"/>
    <w:rsid w:val="002219AD"/>
    <w:rsid w:val="002230CA"/>
    <w:rsid w:val="0022395D"/>
    <w:rsid w:val="00224011"/>
    <w:rsid w:val="002250E5"/>
    <w:rsid w:val="00230721"/>
    <w:rsid w:val="00230E01"/>
    <w:rsid w:val="00231A27"/>
    <w:rsid w:val="00232794"/>
    <w:rsid w:val="002337CF"/>
    <w:rsid w:val="00234D64"/>
    <w:rsid w:val="0023507A"/>
    <w:rsid w:val="00235E9B"/>
    <w:rsid w:val="00236BB3"/>
    <w:rsid w:val="002373BB"/>
    <w:rsid w:val="0024001A"/>
    <w:rsid w:val="00241990"/>
    <w:rsid w:val="0024236E"/>
    <w:rsid w:val="002433A0"/>
    <w:rsid w:val="002437CD"/>
    <w:rsid w:val="00244DA1"/>
    <w:rsid w:val="00245CB3"/>
    <w:rsid w:val="002477A9"/>
    <w:rsid w:val="00250204"/>
    <w:rsid w:val="00251C67"/>
    <w:rsid w:val="0025377B"/>
    <w:rsid w:val="00254A87"/>
    <w:rsid w:val="002568E8"/>
    <w:rsid w:val="00257AC7"/>
    <w:rsid w:val="00260C8C"/>
    <w:rsid w:val="00261A83"/>
    <w:rsid w:val="0026231D"/>
    <w:rsid w:val="00263641"/>
    <w:rsid w:val="00263CF1"/>
    <w:rsid w:val="002641CD"/>
    <w:rsid w:val="00264599"/>
    <w:rsid w:val="00265D2A"/>
    <w:rsid w:val="00265EBE"/>
    <w:rsid w:val="00267C18"/>
    <w:rsid w:val="0027007D"/>
    <w:rsid w:val="002700D3"/>
    <w:rsid w:val="00270289"/>
    <w:rsid w:val="002721E8"/>
    <w:rsid w:val="00272B37"/>
    <w:rsid w:val="0027441A"/>
    <w:rsid w:val="002767CD"/>
    <w:rsid w:val="00277731"/>
    <w:rsid w:val="00277B5C"/>
    <w:rsid w:val="00280E9B"/>
    <w:rsid w:val="00280EEF"/>
    <w:rsid w:val="00283605"/>
    <w:rsid w:val="002840AB"/>
    <w:rsid w:val="002866DB"/>
    <w:rsid w:val="00290C8E"/>
    <w:rsid w:val="00291548"/>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239"/>
    <w:rsid w:val="002B6482"/>
    <w:rsid w:val="002B6D25"/>
    <w:rsid w:val="002C0D9B"/>
    <w:rsid w:val="002C149B"/>
    <w:rsid w:val="002C1F27"/>
    <w:rsid w:val="002C27EA"/>
    <w:rsid w:val="002C2F97"/>
    <w:rsid w:val="002C40F2"/>
    <w:rsid w:val="002C4461"/>
    <w:rsid w:val="002C5ECE"/>
    <w:rsid w:val="002C7D29"/>
    <w:rsid w:val="002D0398"/>
    <w:rsid w:val="002D1902"/>
    <w:rsid w:val="002D24D9"/>
    <w:rsid w:val="002D3403"/>
    <w:rsid w:val="002D5FA9"/>
    <w:rsid w:val="002D6740"/>
    <w:rsid w:val="002E0EE3"/>
    <w:rsid w:val="002E0F34"/>
    <w:rsid w:val="002E1B67"/>
    <w:rsid w:val="002E2F36"/>
    <w:rsid w:val="002E327F"/>
    <w:rsid w:val="002E38D7"/>
    <w:rsid w:val="002F2709"/>
    <w:rsid w:val="002F3E25"/>
    <w:rsid w:val="002F55E5"/>
    <w:rsid w:val="002F7223"/>
    <w:rsid w:val="00300B3F"/>
    <w:rsid w:val="00304BD6"/>
    <w:rsid w:val="0030528F"/>
    <w:rsid w:val="00305756"/>
    <w:rsid w:val="00306221"/>
    <w:rsid w:val="0031050E"/>
    <w:rsid w:val="003108C3"/>
    <w:rsid w:val="00311C55"/>
    <w:rsid w:val="003126BF"/>
    <w:rsid w:val="00313AB9"/>
    <w:rsid w:val="00314497"/>
    <w:rsid w:val="0031486F"/>
    <w:rsid w:val="003149CD"/>
    <w:rsid w:val="00315DBB"/>
    <w:rsid w:val="00316027"/>
    <w:rsid w:val="00316996"/>
    <w:rsid w:val="003219E4"/>
    <w:rsid w:val="00321DCF"/>
    <w:rsid w:val="00322449"/>
    <w:rsid w:val="00322EBD"/>
    <w:rsid w:val="0032336E"/>
    <w:rsid w:val="00323923"/>
    <w:rsid w:val="00323DB0"/>
    <w:rsid w:val="00327686"/>
    <w:rsid w:val="00330EE0"/>
    <w:rsid w:val="00330F4C"/>
    <w:rsid w:val="0033217E"/>
    <w:rsid w:val="0033394A"/>
    <w:rsid w:val="0033427C"/>
    <w:rsid w:val="00337840"/>
    <w:rsid w:val="00341F85"/>
    <w:rsid w:val="00343BDF"/>
    <w:rsid w:val="00347992"/>
    <w:rsid w:val="00352035"/>
    <w:rsid w:val="003523D6"/>
    <w:rsid w:val="00352826"/>
    <w:rsid w:val="00352B9E"/>
    <w:rsid w:val="00354054"/>
    <w:rsid w:val="00355B9D"/>
    <w:rsid w:val="00356C28"/>
    <w:rsid w:val="003617C5"/>
    <w:rsid w:val="00362411"/>
    <w:rsid w:val="0036591A"/>
    <w:rsid w:val="003664EA"/>
    <w:rsid w:val="003671FF"/>
    <w:rsid w:val="00370D2A"/>
    <w:rsid w:val="00371227"/>
    <w:rsid w:val="003726B0"/>
    <w:rsid w:val="00373C2F"/>
    <w:rsid w:val="00374544"/>
    <w:rsid w:val="00374E4A"/>
    <w:rsid w:val="00375C49"/>
    <w:rsid w:val="00376035"/>
    <w:rsid w:val="00377468"/>
    <w:rsid w:val="00383159"/>
    <w:rsid w:val="0038344C"/>
    <w:rsid w:val="00385008"/>
    <w:rsid w:val="00386A31"/>
    <w:rsid w:val="00386BD7"/>
    <w:rsid w:val="00391A56"/>
    <w:rsid w:val="00392156"/>
    <w:rsid w:val="0039265B"/>
    <w:rsid w:val="00392C5D"/>
    <w:rsid w:val="00394FCC"/>
    <w:rsid w:val="003951B9"/>
    <w:rsid w:val="00395689"/>
    <w:rsid w:val="00396A8D"/>
    <w:rsid w:val="0039703C"/>
    <w:rsid w:val="0039725D"/>
    <w:rsid w:val="00397BA9"/>
    <w:rsid w:val="00397F6D"/>
    <w:rsid w:val="003A0F8B"/>
    <w:rsid w:val="003A5362"/>
    <w:rsid w:val="003A5603"/>
    <w:rsid w:val="003A5E9F"/>
    <w:rsid w:val="003B08F7"/>
    <w:rsid w:val="003B1979"/>
    <w:rsid w:val="003B199F"/>
    <w:rsid w:val="003B1CE2"/>
    <w:rsid w:val="003B23DB"/>
    <w:rsid w:val="003B27A0"/>
    <w:rsid w:val="003B2AF7"/>
    <w:rsid w:val="003B308F"/>
    <w:rsid w:val="003B4553"/>
    <w:rsid w:val="003B46B7"/>
    <w:rsid w:val="003B4D4F"/>
    <w:rsid w:val="003B56D9"/>
    <w:rsid w:val="003C005A"/>
    <w:rsid w:val="003C0D81"/>
    <w:rsid w:val="003C1A22"/>
    <w:rsid w:val="003C1D33"/>
    <w:rsid w:val="003C2F92"/>
    <w:rsid w:val="003C40C5"/>
    <w:rsid w:val="003C6B52"/>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8B7"/>
    <w:rsid w:val="003E7BA8"/>
    <w:rsid w:val="003F3D89"/>
    <w:rsid w:val="003F5233"/>
    <w:rsid w:val="003F697C"/>
    <w:rsid w:val="003F7710"/>
    <w:rsid w:val="00402775"/>
    <w:rsid w:val="00402ABD"/>
    <w:rsid w:val="00403D98"/>
    <w:rsid w:val="004050E7"/>
    <w:rsid w:val="004053D1"/>
    <w:rsid w:val="004066E9"/>
    <w:rsid w:val="004067F0"/>
    <w:rsid w:val="004103A2"/>
    <w:rsid w:val="00411ECC"/>
    <w:rsid w:val="0041293C"/>
    <w:rsid w:val="00414A2C"/>
    <w:rsid w:val="004158C8"/>
    <w:rsid w:val="00415CB0"/>
    <w:rsid w:val="0041608B"/>
    <w:rsid w:val="0041656C"/>
    <w:rsid w:val="004171BF"/>
    <w:rsid w:val="00417492"/>
    <w:rsid w:val="004174A1"/>
    <w:rsid w:val="00417B62"/>
    <w:rsid w:val="004206B4"/>
    <w:rsid w:val="00421ECC"/>
    <w:rsid w:val="004231B7"/>
    <w:rsid w:val="00427E32"/>
    <w:rsid w:val="00430162"/>
    <w:rsid w:val="00430497"/>
    <w:rsid w:val="0043107C"/>
    <w:rsid w:val="004315C3"/>
    <w:rsid w:val="00432426"/>
    <w:rsid w:val="00433EB9"/>
    <w:rsid w:val="00435D94"/>
    <w:rsid w:val="00436B96"/>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4220"/>
    <w:rsid w:val="00475E10"/>
    <w:rsid w:val="004817A3"/>
    <w:rsid w:val="00481A3C"/>
    <w:rsid w:val="004834B9"/>
    <w:rsid w:val="004836D7"/>
    <w:rsid w:val="00483B97"/>
    <w:rsid w:val="0048405E"/>
    <w:rsid w:val="00486568"/>
    <w:rsid w:val="00486B70"/>
    <w:rsid w:val="00487131"/>
    <w:rsid w:val="00487176"/>
    <w:rsid w:val="00490264"/>
    <w:rsid w:val="00490C60"/>
    <w:rsid w:val="0049132D"/>
    <w:rsid w:val="00494C7F"/>
    <w:rsid w:val="004954FB"/>
    <w:rsid w:val="0049562B"/>
    <w:rsid w:val="00496473"/>
    <w:rsid w:val="00496B59"/>
    <w:rsid w:val="00496DA1"/>
    <w:rsid w:val="00497D40"/>
    <w:rsid w:val="00497D91"/>
    <w:rsid w:val="004A07B2"/>
    <w:rsid w:val="004A0C85"/>
    <w:rsid w:val="004A17E2"/>
    <w:rsid w:val="004A20B9"/>
    <w:rsid w:val="004A27C8"/>
    <w:rsid w:val="004A4581"/>
    <w:rsid w:val="004A76E6"/>
    <w:rsid w:val="004B146C"/>
    <w:rsid w:val="004B3359"/>
    <w:rsid w:val="004B3728"/>
    <w:rsid w:val="004B3E02"/>
    <w:rsid w:val="004B4D3D"/>
    <w:rsid w:val="004B51F1"/>
    <w:rsid w:val="004B742C"/>
    <w:rsid w:val="004C11A8"/>
    <w:rsid w:val="004C1B7F"/>
    <w:rsid w:val="004C23DE"/>
    <w:rsid w:val="004C42E0"/>
    <w:rsid w:val="004C533E"/>
    <w:rsid w:val="004C5349"/>
    <w:rsid w:val="004C64EA"/>
    <w:rsid w:val="004C6552"/>
    <w:rsid w:val="004C768C"/>
    <w:rsid w:val="004C7F35"/>
    <w:rsid w:val="004D0484"/>
    <w:rsid w:val="004D0EF5"/>
    <w:rsid w:val="004D2A79"/>
    <w:rsid w:val="004D55D6"/>
    <w:rsid w:val="004D573B"/>
    <w:rsid w:val="004D5DC2"/>
    <w:rsid w:val="004D65E7"/>
    <w:rsid w:val="004D6F4C"/>
    <w:rsid w:val="004E2E9F"/>
    <w:rsid w:val="004E38AA"/>
    <w:rsid w:val="004E46DB"/>
    <w:rsid w:val="004E46E4"/>
    <w:rsid w:val="004E4813"/>
    <w:rsid w:val="004E58FD"/>
    <w:rsid w:val="004E63BA"/>
    <w:rsid w:val="004E6AE5"/>
    <w:rsid w:val="004E705B"/>
    <w:rsid w:val="004F00F1"/>
    <w:rsid w:val="004F0D96"/>
    <w:rsid w:val="004F1E23"/>
    <w:rsid w:val="004F240E"/>
    <w:rsid w:val="004F2740"/>
    <w:rsid w:val="004F5DE9"/>
    <w:rsid w:val="004F6C34"/>
    <w:rsid w:val="004F7E05"/>
    <w:rsid w:val="00502429"/>
    <w:rsid w:val="0050406E"/>
    <w:rsid w:val="00505EBB"/>
    <w:rsid w:val="00510B81"/>
    <w:rsid w:val="00511D6A"/>
    <w:rsid w:val="00511F1B"/>
    <w:rsid w:val="005122C6"/>
    <w:rsid w:val="005125A1"/>
    <w:rsid w:val="005133E7"/>
    <w:rsid w:val="0051375D"/>
    <w:rsid w:val="00513EB2"/>
    <w:rsid w:val="00515121"/>
    <w:rsid w:val="0051695D"/>
    <w:rsid w:val="005177B1"/>
    <w:rsid w:val="00517B94"/>
    <w:rsid w:val="00522238"/>
    <w:rsid w:val="00523B94"/>
    <w:rsid w:val="005242A8"/>
    <w:rsid w:val="005242A9"/>
    <w:rsid w:val="00524446"/>
    <w:rsid w:val="0052585A"/>
    <w:rsid w:val="005304D2"/>
    <w:rsid w:val="00531EC0"/>
    <w:rsid w:val="00532F5F"/>
    <w:rsid w:val="00533065"/>
    <w:rsid w:val="005331F8"/>
    <w:rsid w:val="00535172"/>
    <w:rsid w:val="0053570A"/>
    <w:rsid w:val="00536A72"/>
    <w:rsid w:val="00537436"/>
    <w:rsid w:val="00540EAE"/>
    <w:rsid w:val="005419C6"/>
    <w:rsid w:val="00541DF3"/>
    <w:rsid w:val="00541E3E"/>
    <w:rsid w:val="00543894"/>
    <w:rsid w:val="0054530F"/>
    <w:rsid w:val="00545FF3"/>
    <w:rsid w:val="00547779"/>
    <w:rsid w:val="00551F66"/>
    <w:rsid w:val="0055216A"/>
    <w:rsid w:val="00553717"/>
    <w:rsid w:val="00553DF2"/>
    <w:rsid w:val="00554A96"/>
    <w:rsid w:val="00561C9A"/>
    <w:rsid w:val="0056226F"/>
    <w:rsid w:val="00562DC2"/>
    <w:rsid w:val="00563756"/>
    <w:rsid w:val="005656F9"/>
    <w:rsid w:val="00565FEE"/>
    <w:rsid w:val="005665F4"/>
    <w:rsid w:val="00567BE6"/>
    <w:rsid w:val="00571279"/>
    <w:rsid w:val="00571766"/>
    <w:rsid w:val="00573BB1"/>
    <w:rsid w:val="00573E28"/>
    <w:rsid w:val="00574A49"/>
    <w:rsid w:val="005779B4"/>
    <w:rsid w:val="005806F9"/>
    <w:rsid w:val="00580DE5"/>
    <w:rsid w:val="00581385"/>
    <w:rsid w:val="00583467"/>
    <w:rsid w:val="00584E58"/>
    <w:rsid w:val="005867E8"/>
    <w:rsid w:val="005907F7"/>
    <w:rsid w:val="005913F0"/>
    <w:rsid w:val="0059577C"/>
    <w:rsid w:val="00595A1F"/>
    <w:rsid w:val="00595C08"/>
    <w:rsid w:val="00596844"/>
    <w:rsid w:val="005A2825"/>
    <w:rsid w:val="005A2D58"/>
    <w:rsid w:val="005A2FDE"/>
    <w:rsid w:val="005A356C"/>
    <w:rsid w:val="005A3854"/>
    <w:rsid w:val="005A3DE2"/>
    <w:rsid w:val="005A6ECF"/>
    <w:rsid w:val="005A7F11"/>
    <w:rsid w:val="005B1006"/>
    <w:rsid w:val="005B1B1A"/>
    <w:rsid w:val="005B625E"/>
    <w:rsid w:val="005B688B"/>
    <w:rsid w:val="005C1B1E"/>
    <w:rsid w:val="005C34AE"/>
    <w:rsid w:val="005C36ED"/>
    <w:rsid w:val="005C3A44"/>
    <w:rsid w:val="005C4499"/>
    <w:rsid w:val="005C4B74"/>
    <w:rsid w:val="005C73D8"/>
    <w:rsid w:val="005D065F"/>
    <w:rsid w:val="005D1887"/>
    <w:rsid w:val="005D4E59"/>
    <w:rsid w:val="005D6D62"/>
    <w:rsid w:val="005D7EC6"/>
    <w:rsid w:val="005E014E"/>
    <w:rsid w:val="005E032A"/>
    <w:rsid w:val="005E1EE9"/>
    <w:rsid w:val="005E2A18"/>
    <w:rsid w:val="005E38E6"/>
    <w:rsid w:val="005E481B"/>
    <w:rsid w:val="005E4C66"/>
    <w:rsid w:val="005E4FEB"/>
    <w:rsid w:val="005E6CCD"/>
    <w:rsid w:val="005F1418"/>
    <w:rsid w:val="005F16DE"/>
    <w:rsid w:val="005F1742"/>
    <w:rsid w:val="005F3BE0"/>
    <w:rsid w:val="005F43EB"/>
    <w:rsid w:val="005F45C3"/>
    <w:rsid w:val="005F4CDF"/>
    <w:rsid w:val="00600677"/>
    <w:rsid w:val="0060265E"/>
    <w:rsid w:val="0060390E"/>
    <w:rsid w:val="00605D78"/>
    <w:rsid w:val="0060612B"/>
    <w:rsid w:val="006064A4"/>
    <w:rsid w:val="006074DF"/>
    <w:rsid w:val="006102FE"/>
    <w:rsid w:val="0061122C"/>
    <w:rsid w:val="006129F6"/>
    <w:rsid w:val="00612EA2"/>
    <w:rsid w:val="00613306"/>
    <w:rsid w:val="00615209"/>
    <w:rsid w:val="0061725A"/>
    <w:rsid w:val="00617F27"/>
    <w:rsid w:val="006200D4"/>
    <w:rsid w:val="00621800"/>
    <w:rsid w:val="00623085"/>
    <w:rsid w:val="00626114"/>
    <w:rsid w:val="006265C1"/>
    <w:rsid w:val="006267BE"/>
    <w:rsid w:val="00626944"/>
    <w:rsid w:val="00631D21"/>
    <w:rsid w:val="0063562A"/>
    <w:rsid w:val="00635FB1"/>
    <w:rsid w:val="006365CB"/>
    <w:rsid w:val="00640370"/>
    <w:rsid w:val="00640765"/>
    <w:rsid w:val="00642470"/>
    <w:rsid w:val="00643378"/>
    <w:rsid w:val="006453D8"/>
    <w:rsid w:val="0064605D"/>
    <w:rsid w:val="00646B08"/>
    <w:rsid w:val="00647167"/>
    <w:rsid w:val="00650DBF"/>
    <w:rsid w:val="00651984"/>
    <w:rsid w:val="00656A56"/>
    <w:rsid w:val="0066155A"/>
    <w:rsid w:val="00663FE3"/>
    <w:rsid w:val="00665EFA"/>
    <w:rsid w:val="00666738"/>
    <w:rsid w:val="00666ABD"/>
    <w:rsid w:val="00666F5F"/>
    <w:rsid w:val="006671B7"/>
    <w:rsid w:val="006675B1"/>
    <w:rsid w:val="00671DBD"/>
    <w:rsid w:val="00674A78"/>
    <w:rsid w:val="00674C9A"/>
    <w:rsid w:val="00674CE3"/>
    <w:rsid w:val="00675617"/>
    <w:rsid w:val="0067646A"/>
    <w:rsid w:val="006804F4"/>
    <w:rsid w:val="00680D4F"/>
    <w:rsid w:val="00682261"/>
    <w:rsid w:val="00683CAA"/>
    <w:rsid w:val="00683DAD"/>
    <w:rsid w:val="006849DA"/>
    <w:rsid w:val="00692B5A"/>
    <w:rsid w:val="00692C34"/>
    <w:rsid w:val="00692E7D"/>
    <w:rsid w:val="00694A99"/>
    <w:rsid w:val="006951C2"/>
    <w:rsid w:val="00697F8B"/>
    <w:rsid w:val="006A00AF"/>
    <w:rsid w:val="006A0899"/>
    <w:rsid w:val="006A3716"/>
    <w:rsid w:val="006A6870"/>
    <w:rsid w:val="006B19A8"/>
    <w:rsid w:val="006B1C15"/>
    <w:rsid w:val="006B1C3F"/>
    <w:rsid w:val="006B3B4F"/>
    <w:rsid w:val="006B41BB"/>
    <w:rsid w:val="006B474E"/>
    <w:rsid w:val="006B483A"/>
    <w:rsid w:val="006B554C"/>
    <w:rsid w:val="006C03EC"/>
    <w:rsid w:val="006C100E"/>
    <w:rsid w:val="006C2785"/>
    <w:rsid w:val="006C3A35"/>
    <w:rsid w:val="006C3A79"/>
    <w:rsid w:val="006C449F"/>
    <w:rsid w:val="006C4F51"/>
    <w:rsid w:val="006D1D19"/>
    <w:rsid w:val="006D230D"/>
    <w:rsid w:val="006D5B4E"/>
    <w:rsid w:val="006D6106"/>
    <w:rsid w:val="006D620A"/>
    <w:rsid w:val="006E05C4"/>
    <w:rsid w:val="006E1F48"/>
    <w:rsid w:val="006E2ED1"/>
    <w:rsid w:val="006E575F"/>
    <w:rsid w:val="006E58FE"/>
    <w:rsid w:val="006E7262"/>
    <w:rsid w:val="006E750F"/>
    <w:rsid w:val="006F058D"/>
    <w:rsid w:val="006F1CBE"/>
    <w:rsid w:val="006F304E"/>
    <w:rsid w:val="006F429E"/>
    <w:rsid w:val="006F4651"/>
    <w:rsid w:val="006F6EB1"/>
    <w:rsid w:val="006F6EE6"/>
    <w:rsid w:val="006F7650"/>
    <w:rsid w:val="0070089F"/>
    <w:rsid w:val="0070178E"/>
    <w:rsid w:val="00702B58"/>
    <w:rsid w:val="007031A4"/>
    <w:rsid w:val="0070335A"/>
    <w:rsid w:val="00703549"/>
    <w:rsid w:val="00704BBF"/>
    <w:rsid w:val="00706769"/>
    <w:rsid w:val="00706ABE"/>
    <w:rsid w:val="00706BC2"/>
    <w:rsid w:val="00706BE9"/>
    <w:rsid w:val="007071BA"/>
    <w:rsid w:val="00707CA6"/>
    <w:rsid w:val="00711543"/>
    <w:rsid w:val="00723433"/>
    <w:rsid w:val="00724AAC"/>
    <w:rsid w:val="0072677E"/>
    <w:rsid w:val="00730EA1"/>
    <w:rsid w:val="00730F3A"/>
    <w:rsid w:val="00732C09"/>
    <w:rsid w:val="00733284"/>
    <w:rsid w:val="00734EA8"/>
    <w:rsid w:val="00735351"/>
    <w:rsid w:val="007403DF"/>
    <w:rsid w:val="007408DF"/>
    <w:rsid w:val="00742403"/>
    <w:rsid w:val="00743622"/>
    <w:rsid w:val="0074371F"/>
    <w:rsid w:val="007454D4"/>
    <w:rsid w:val="007466C0"/>
    <w:rsid w:val="007503CD"/>
    <w:rsid w:val="00753E6B"/>
    <w:rsid w:val="007544D0"/>
    <w:rsid w:val="0075476B"/>
    <w:rsid w:val="007555A6"/>
    <w:rsid w:val="0076290B"/>
    <w:rsid w:val="00764717"/>
    <w:rsid w:val="00764CB5"/>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550E"/>
    <w:rsid w:val="0079609B"/>
    <w:rsid w:val="00797BC8"/>
    <w:rsid w:val="007A2DEA"/>
    <w:rsid w:val="007A375D"/>
    <w:rsid w:val="007A37C9"/>
    <w:rsid w:val="007A42D0"/>
    <w:rsid w:val="007A679D"/>
    <w:rsid w:val="007A7C4D"/>
    <w:rsid w:val="007B0E05"/>
    <w:rsid w:val="007B2DDF"/>
    <w:rsid w:val="007C09C2"/>
    <w:rsid w:val="007C0A2A"/>
    <w:rsid w:val="007C2A6C"/>
    <w:rsid w:val="007C34B2"/>
    <w:rsid w:val="007C41B1"/>
    <w:rsid w:val="007C5214"/>
    <w:rsid w:val="007C5483"/>
    <w:rsid w:val="007C5630"/>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6221"/>
    <w:rsid w:val="007E6C3E"/>
    <w:rsid w:val="007E75E7"/>
    <w:rsid w:val="007F05E4"/>
    <w:rsid w:val="007F0C38"/>
    <w:rsid w:val="007F0EEC"/>
    <w:rsid w:val="007F32C3"/>
    <w:rsid w:val="007F3B4D"/>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226A"/>
    <w:rsid w:val="008245EC"/>
    <w:rsid w:val="00824C02"/>
    <w:rsid w:val="00827FC2"/>
    <w:rsid w:val="00834222"/>
    <w:rsid w:val="008344E0"/>
    <w:rsid w:val="008368A7"/>
    <w:rsid w:val="00836CD8"/>
    <w:rsid w:val="00836E53"/>
    <w:rsid w:val="00840842"/>
    <w:rsid w:val="00840DB2"/>
    <w:rsid w:val="00841B33"/>
    <w:rsid w:val="00842BFB"/>
    <w:rsid w:val="00845F53"/>
    <w:rsid w:val="0084604E"/>
    <w:rsid w:val="0084613D"/>
    <w:rsid w:val="008468DD"/>
    <w:rsid w:val="00847242"/>
    <w:rsid w:val="008515D2"/>
    <w:rsid w:val="0085269C"/>
    <w:rsid w:val="00853378"/>
    <w:rsid w:val="008536D1"/>
    <w:rsid w:val="008557A0"/>
    <w:rsid w:val="00857010"/>
    <w:rsid w:val="008626E9"/>
    <w:rsid w:val="0086317E"/>
    <w:rsid w:val="0086475B"/>
    <w:rsid w:val="00864DA2"/>
    <w:rsid w:val="008703B2"/>
    <w:rsid w:val="008712B0"/>
    <w:rsid w:val="008728B7"/>
    <w:rsid w:val="00872C64"/>
    <w:rsid w:val="00872CDD"/>
    <w:rsid w:val="008748C4"/>
    <w:rsid w:val="00877603"/>
    <w:rsid w:val="00877DA0"/>
    <w:rsid w:val="008803FC"/>
    <w:rsid w:val="00881950"/>
    <w:rsid w:val="008823E9"/>
    <w:rsid w:val="00883BD2"/>
    <w:rsid w:val="00884F5B"/>
    <w:rsid w:val="00885BA3"/>
    <w:rsid w:val="008869FA"/>
    <w:rsid w:val="008875D7"/>
    <w:rsid w:val="00887CA4"/>
    <w:rsid w:val="00890F0D"/>
    <w:rsid w:val="00892249"/>
    <w:rsid w:val="008924AD"/>
    <w:rsid w:val="008925E8"/>
    <w:rsid w:val="008935FB"/>
    <w:rsid w:val="00894DAB"/>
    <w:rsid w:val="00894DBE"/>
    <w:rsid w:val="00895630"/>
    <w:rsid w:val="00897709"/>
    <w:rsid w:val="00897A1F"/>
    <w:rsid w:val="00897D6B"/>
    <w:rsid w:val="00897F5B"/>
    <w:rsid w:val="008A0DFD"/>
    <w:rsid w:val="008A16E5"/>
    <w:rsid w:val="008A259A"/>
    <w:rsid w:val="008A2A1E"/>
    <w:rsid w:val="008A360A"/>
    <w:rsid w:val="008A46EF"/>
    <w:rsid w:val="008A6086"/>
    <w:rsid w:val="008A690A"/>
    <w:rsid w:val="008A76BA"/>
    <w:rsid w:val="008B11DC"/>
    <w:rsid w:val="008B53DE"/>
    <w:rsid w:val="008B61E0"/>
    <w:rsid w:val="008B7A75"/>
    <w:rsid w:val="008C0BA4"/>
    <w:rsid w:val="008C1528"/>
    <w:rsid w:val="008C1F7D"/>
    <w:rsid w:val="008C2FB4"/>
    <w:rsid w:val="008C45EF"/>
    <w:rsid w:val="008C5B26"/>
    <w:rsid w:val="008C678E"/>
    <w:rsid w:val="008D06C0"/>
    <w:rsid w:val="008D2C09"/>
    <w:rsid w:val="008D4AA2"/>
    <w:rsid w:val="008D50F1"/>
    <w:rsid w:val="008D59AC"/>
    <w:rsid w:val="008D5AB0"/>
    <w:rsid w:val="008E2369"/>
    <w:rsid w:val="008E313C"/>
    <w:rsid w:val="008E4CF7"/>
    <w:rsid w:val="008E5557"/>
    <w:rsid w:val="008E5F2A"/>
    <w:rsid w:val="008E6355"/>
    <w:rsid w:val="008E68DD"/>
    <w:rsid w:val="008E7579"/>
    <w:rsid w:val="008E7D2B"/>
    <w:rsid w:val="008F19CE"/>
    <w:rsid w:val="008F1B81"/>
    <w:rsid w:val="008F2156"/>
    <w:rsid w:val="008F4E2D"/>
    <w:rsid w:val="00900B13"/>
    <w:rsid w:val="009037F1"/>
    <w:rsid w:val="00903A7A"/>
    <w:rsid w:val="009040C8"/>
    <w:rsid w:val="00904AB3"/>
    <w:rsid w:val="00904CBD"/>
    <w:rsid w:val="009061B5"/>
    <w:rsid w:val="009064BA"/>
    <w:rsid w:val="009075EB"/>
    <w:rsid w:val="00910D2E"/>
    <w:rsid w:val="0091241D"/>
    <w:rsid w:val="009128F9"/>
    <w:rsid w:val="00912A92"/>
    <w:rsid w:val="0091616E"/>
    <w:rsid w:val="00917584"/>
    <w:rsid w:val="009205EF"/>
    <w:rsid w:val="00921928"/>
    <w:rsid w:val="00922216"/>
    <w:rsid w:val="009222FE"/>
    <w:rsid w:val="009235E3"/>
    <w:rsid w:val="00924D6C"/>
    <w:rsid w:val="00925E35"/>
    <w:rsid w:val="009272ED"/>
    <w:rsid w:val="00927F64"/>
    <w:rsid w:val="00932963"/>
    <w:rsid w:val="009348E5"/>
    <w:rsid w:val="00935D20"/>
    <w:rsid w:val="009360F8"/>
    <w:rsid w:val="00941F86"/>
    <w:rsid w:val="00952113"/>
    <w:rsid w:val="0095227C"/>
    <w:rsid w:val="009525F0"/>
    <w:rsid w:val="00952926"/>
    <w:rsid w:val="00953FED"/>
    <w:rsid w:val="00954DD7"/>
    <w:rsid w:val="00955676"/>
    <w:rsid w:val="00956922"/>
    <w:rsid w:val="00956DDC"/>
    <w:rsid w:val="009606BE"/>
    <w:rsid w:val="00960CF6"/>
    <w:rsid w:val="00961A31"/>
    <w:rsid w:val="00962690"/>
    <w:rsid w:val="00963D58"/>
    <w:rsid w:val="00964273"/>
    <w:rsid w:val="009654F3"/>
    <w:rsid w:val="009665A3"/>
    <w:rsid w:val="00970FE4"/>
    <w:rsid w:val="00971A87"/>
    <w:rsid w:val="009724CC"/>
    <w:rsid w:val="009731A0"/>
    <w:rsid w:val="00973285"/>
    <w:rsid w:val="0097379C"/>
    <w:rsid w:val="00975821"/>
    <w:rsid w:val="009801D7"/>
    <w:rsid w:val="00980722"/>
    <w:rsid w:val="009822AA"/>
    <w:rsid w:val="00982AFF"/>
    <w:rsid w:val="0098633C"/>
    <w:rsid w:val="00986BB3"/>
    <w:rsid w:val="00986DB9"/>
    <w:rsid w:val="009902DE"/>
    <w:rsid w:val="00992D0D"/>
    <w:rsid w:val="009937EC"/>
    <w:rsid w:val="00995A17"/>
    <w:rsid w:val="00996942"/>
    <w:rsid w:val="00996B7C"/>
    <w:rsid w:val="009A003C"/>
    <w:rsid w:val="009A092E"/>
    <w:rsid w:val="009A1A5E"/>
    <w:rsid w:val="009A1CEC"/>
    <w:rsid w:val="009A24E4"/>
    <w:rsid w:val="009A3400"/>
    <w:rsid w:val="009A3773"/>
    <w:rsid w:val="009A465C"/>
    <w:rsid w:val="009A480F"/>
    <w:rsid w:val="009A6263"/>
    <w:rsid w:val="009A68D3"/>
    <w:rsid w:val="009A69A7"/>
    <w:rsid w:val="009A6A33"/>
    <w:rsid w:val="009B5A67"/>
    <w:rsid w:val="009B5EEF"/>
    <w:rsid w:val="009B60FA"/>
    <w:rsid w:val="009B71EF"/>
    <w:rsid w:val="009C15A7"/>
    <w:rsid w:val="009C197C"/>
    <w:rsid w:val="009C33DA"/>
    <w:rsid w:val="009C363C"/>
    <w:rsid w:val="009C482B"/>
    <w:rsid w:val="009C5B02"/>
    <w:rsid w:val="009C6D47"/>
    <w:rsid w:val="009D0C7D"/>
    <w:rsid w:val="009D15F1"/>
    <w:rsid w:val="009D3AC0"/>
    <w:rsid w:val="009D42FA"/>
    <w:rsid w:val="009D6AD4"/>
    <w:rsid w:val="009E0E28"/>
    <w:rsid w:val="009E2C6A"/>
    <w:rsid w:val="009F0BCC"/>
    <w:rsid w:val="009F1EAB"/>
    <w:rsid w:val="009F226F"/>
    <w:rsid w:val="009F282D"/>
    <w:rsid w:val="009F2A54"/>
    <w:rsid w:val="009F469D"/>
    <w:rsid w:val="009F4AC2"/>
    <w:rsid w:val="009F4AED"/>
    <w:rsid w:val="00A01736"/>
    <w:rsid w:val="00A05F8F"/>
    <w:rsid w:val="00A06009"/>
    <w:rsid w:val="00A0766C"/>
    <w:rsid w:val="00A07829"/>
    <w:rsid w:val="00A10ED0"/>
    <w:rsid w:val="00A13D85"/>
    <w:rsid w:val="00A15699"/>
    <w:rsid w:val="00A175AD"/>
    <w:rsid w:val="00A17E95"/>
    <w:rsid w:val="00A21D0F"/>
    <w:rsid w:val="00A2326C"/>
    <w:rsid w:val="00A2396F"/>
    <w:rsid w:val="00A26375"/>
    <w:rsid w:val="00A27549"/>
    <w:rsid w:val="00A27DF3"/>
    <w:rsid w:val="00A3422E"/>
    <w:rsid w:val="00A35564"/>
    <w:rsid w:val="00A3642A"/>
    <w:rsid w:val="00A36479"/>
    <w:rsid w:val="00A37EA5"/>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3932"/>
    <w:rsid w:val="00A75C6A"/>
    <w:rsid w:val="00A76A81"/>
    <w:rsid w:val="00A80F85"/>
    <w:rsid w:val="00A813CE"/>
    <w:rsid w:val="00A8230B"/>
    <w:rsid w:val="00A82F97"/>
    <w:rsid w:val="00A834C6"/>
    <w:rsid w:val="00A84AB6"/>
    <w:rsid w:val="00A84F70"/>
    <w:rsid w:val="00A854B1"/>
    <w:rsid w:val="00A858D5"/>
    <w:rsid w:val="00A85911"/>
    <w:rsid w:val="00A875AE"/>
    <w:rsid w:val="00A91F6A"/>
    <w:rsid w:val="00A92814"/>
    <w:rsid w:val="00A93C25"/>
    <w:rsid w:val="00A94BF6"/>
    <w:rsid w:val="00A975F6"/>
    <w:rsid w:val="00A97A02"/>
    <w:rsid w:val="00AA195B"/>
    <w:rsid w:val="00AA45FC"/>
    <w:rsid w:val="00AA4C46"/>
    <w:rsid w:val="00AA75C7"/>
    <w:rsid w:val="00AB0CDC"/>
    <w:rsid w:val="00AB3813"/>
    <w:rsid w:val="00AB4370"/>
    <w:rsid w:val="00AB5819"/>
    <w:rsid w:val="00AB5DBF"/>
    <w:rsid w:val="00AC0B68"/>
    <w:rsid w:val="00AC314E"/>
    <w:rsid w:val="00AC367D"/>
    <w:rsid w:val="00AC3926"/>
    <w:rsid w:val="00AC4C4C"/>
    <w:rsid w:val="00AC6177"/>
    <w:rsid w:val="00AC6618"/>
    <w:rsid w:val="00AC6691"/>
    <w:rsid w:val="00AC73A3"/>
    <w:rsid w:val="00AC7AA7"/>
    <w:rsid w:val="00AD1C3C"/>
    <w:rsid w:val="00AD22A4"/>
    <w:rsid w:val="00AD3795"/>
    <w:rsid w:val="00AD3886"/>
    <w:rsid w:val="00AD3F4C"/>
    <w:rsid w:val="00AD4A3F"/>
    <w:rsid w:val="00AD4A86"/>
    <w:rsid w:val="00AE05DA"/>
    <w:rsid w:val="00AE138C"/>
    <w:rsid w:val="00AE1405"/>
    <w:rsid w:val="00AE256E"/>
    <w:rsid w:val="00AE3516"/>
    <w:rsid w:val="00AE3E0D"/>
    <w:rsid w:val="00AE438E"/>
    <w:rsid w:val="00AE43DD"/>
    <w:rsid w:val="00AE45A3"/>
    <w:rsid w:val="00AE4621"/>
    <w:rsid w:val="00AE4DAE"/>
    <w:rsid w:val="00AF0388"/>
    <w:rsid w:val="00AF0AD6"/>
    <w:rsid w:val="00AF28CA"/>
    <w:rsid w:val="00AF2E77"/>
    <w:rsid w:val="00AF300E"/>
    <w:rsid w:val="00AF46DD"/>
    <w:rsid w:val="00AF498A"/>
    <w:rsid w:val="00AF56B9"/>
    <w:rsid w:val="00AF706D"/>
    <w:rsid w:val="00B00F50"/>
    <w:rsid w:val="00B0150C"/>
    <w:rsid w:val="00B048C6"/>
    <w:rsid w:val="00B05289"/>
    <w:rsid w:val="00B0548A"/>
    <w:rsid w:val="00B0557C"/>
    <w:rsid w:val="00B07257"/>
    <w:rsid w:val="00B073CA"/>
    <w:rsid w:val="00B119CC"/>
    <w:rsid w:val="00B11AE4"/>
    <w:rsid w:val="00B12A0D"/>
    <w:rsid w:val="00B12E93"/>
    <w:rsid w:val="00B13F6A"/>
    <w:rsid w:val="00B1467D"/>
    <w:rsid w:val="00B1552B"/>
    <w:rsid w:val="00B15605"/>
    <w:rsid w:val="00B17C3E"/>
    <w:rsid w:val="00B22A90"/>
    <w:rsid w:val="00B2385B"/>
    <w:rsid w:val="00B23DFF"/>
    <w:rsid w:val="00B24319"/>
    <w:rsid w:val="00B24528"/>
    <w:rsid w:val="00B250D4"/>
    <w:rsid w:val="00B267D7"/>
    <w:rsid w:val="00B26EC7"/>
    <w:rsid w:val="00B31A45"/>
    <w:rsid w:val="00B322BE"/>
    <w:rsid w:val="00B32502"/>
    <w:rsid w:val="00B33F7A"/>
    <w:rsid w:val="00B34913"/>
    <w:rsid w:val="00B35493"/>
    <w:rsid w:val="00B35724"/>
    <w:rsid w:val="00B35A33"/>
    <w:rsid w:val="00B35F99"/>
    <w:rsid w:val="00B36577"/>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2E9D"/>
    <w:rsid w:val="00B65A75"/>
    <w:rsid w:val="00B72E7B"/>
    <w:rsid w:val="00B73568"/>
    <w:rsid w:val="00B736A4"/>
    <w:rsid w:val="00B73760"/>
    <w:rsid w:val="00B73B1D"/>
    <w:rsid w:val="00B73C69"/>
    <w:rsid w:val="00B813A8"/>
    <w:rsid w:val="00B825AD"/>
    <w:rsid w:val="00B82C2C"/>
    <w:rsid w:val="00B82E6B"/>
    <w:rsid w:val="00B84701"/>
    <w:rsid w:val="00B86072"/>
    <w:rsid w:val="00B8676E"/>
    <w:rsid w:val="00B929D1"/>
    <w:rsid w:val="00B940EF"/>
    <w:rsid w:val="00B96B49"/>
    <w:rsid w:val="00B9757E"/>
    <w:rsid w:val="00B97FAF"/>
    <w:rsid w:val="00BA0201"/>
    <w:rsid w:val="00BA0FDD"/>
    <w:rsid w:val="00BA3689"/>
    <w:rsid w:val="00BA5468"/>
    <w:rsid w:val="00BB02B0"/>
    <w:rsid w:val="00BB4C18"/>
    <w:rsid w:val="00BB73AA"/>
    <w:rsid w:val="00BC06DE"/>
    <w:rsid w:val="00BC1948"/>
    <w:rsid w:val="00BC2E76"/>
    <w:rsid w:val="00BC2F98"/>
    <w:rsid w:val="00BC34FC"/>
    <w:rsid w:val="00BC3B9F"/>
    <w:rsid w:val="00BC46AC"/>
    <w:rsid w:val="00BC57A8"/>
    <w:rsid w:val="00BC5B1D"/>
    <w:rsid w:val="00BC5D6B"/>
    <w:rsid w:val="00BC5E3E"/>
    <w:rsid w:val="00BC76E5"/>
    <w:rsid w:val="00BC7EB8"/>
    <w:rsid w:val="00BD043E"/>
    <w:rsid w:val="00BD22D0"/>
    <w:rsid w:val="00BD2626"/>
    <w:rsid w:val="00BD2E98"/>
    <w:rsid w:val="00BD5308"/>
    <w:rsid w:val="00BD5DFD"/>
    <w:rsid w:val="00BD6470"/>
    <w:rsid w:val="00BD6AAB"/>
    <w:rsid w:val="00BD70A8"/>
    <w:rsid w:val="00BE0639"/>
    <w:rsid w:val="00BE1899"/>
    <w:rsid w:val="00BE292B"/>
    <w:rsid w:val="00BE2C2D"/>
    <w:rsid w:val="00BE55A5"/>
    <w:rsid w:val="00BE65F1"/>
    <w:rsid w:val="00BE6992"/>
    <w:rsid w:val="00BE7E13"/>
    <w:rsid w:val="00BF0B2D"/>
    <w:rsid w:val="00BF2C40"/>
    <w:rsid w:val="00BF2F26"/>
    <w:rsid w:val="00BF3F30"/>
    <w:rsid w:val="00BF6ED8"/>
    <w:rsid w:val="00C019BC"/>
    <w:rsid w:val="00C01C44"/>
    <w:rsid w:val="00C05707"/>
    <w:rsid w:val="00C0656F"/>
    <w:rsid w:val="00C06F8F"/>
    <w:rsid w:val="00C108CF"/>
    <w:rsid w:val="00C10CC1"/>
    <w:rsid w:val="00C10E0C"/>
    <w:rsid w:val="00C10E8A"/>
    <w:rsid w:val="00C11854"/>
    <w:rsid w:val="00C12EB8"/>
    <w:rsid w:val="00C145CF"/>
    <w:rsid w:val="00C1592B"/>
    <w:rsid w:val="00C214D3"/>
    <w:rsid w:val="00C21FB0"/>
    <w:rsid w:val="00C22E3F"/>
    <w:rsid w:val="00C23874"/>
    <w:rsid w:val="00C23B33"/>
    <w:rsid w:val="00C23DE0"/>
    <w:rsid w:val="00C27496"/>
    <w:rsid w:val="00C277A7"/>
    <w:rsid w:val="00C27E7E"/>
    <w:rsid w:val="00C30F10"/>
    <w:rsid w:val="00C320D4"/>
    <w:rsid w:val="00C33409"/>
    <w:rsid w:val="00C35882"/>
    <w:rsid w:val="00C3634F"/>
    <w:rsid w:val="00C36A77"/>
    <w:rsid w:val="00C36EDA"/>
    <w:rsid w:val="00C37442"/>
    <w:rsid w:val="00C37DF6"/>
    <w:rsid w:val="00C37FF6"/>
    <w:rsid w:val="00C4015F"/>
    <w:rsid w:val="00C441E7"/>
    <w:rsid w:val="00C4547E"/>
    <w:rsid w:val="00C53381"/>
    <w:rsid w:val="00C548A9"/>
    <w:rsid w:val="00C54B6C"/>
    <w:rsid w:val="00C570E2"/>
    <w:rsid w:val="00C6015A"/>
    <w:rsid w:val="00C6424D"/>
    <w:rsid w:val="00C64672"/>
    <w:rsid w:val="00C64CDD"/>
    <w:rsid w:val="00C6514D"/>
    <w:rsid w:val="00C66F99"/>
    <w:rsid w:val="00C677D9"/>
    <w:rsid w:val="00C67CED"/>
    <w:rsid w:val="00C7194D"/>
    <w:rsid w:val="00C724F4"/>
    <w:rsid w:val="00C728DD"/>
    <w:rsid w:val="00C72F33"/>
    <w:rsid w:val="00C74D41"/>
    <w:rsid w:val="00C7651B"/>
    <w:rsid w:val="00C81A1E"/>
    <w:rsid w:val="00C829C7"/>
    <w:rsid w:val="00C82A75"/>
    <w:rsid w:val="00C83972"/>
    <w:rsid w:val="00C85943"/>
    <w:rsid w:val="00C85CDB"/>
    <w:rsid w:val="00C85DE3"/>
    <w:rsid w:val="00C8729A"/>
    <w:rsid w:val="00C879C1"/>
    <w:rsid w:val="00C91070"/>
    <w:rsid w:val="00C910B2"/>
    <w:rsid w:val="00C92C0A"/>
    <w:rsid w:val="00C97160"/>
    <w:rsid w:val="00C97E68"/>
    <w:rsid w:val="00CA02BA"/>
    <w:rsid w:val="00CA09C7"/>
    <w:rsid w:val="00CA1A7B"/>
    <w:rsid w:val="00CA1FF6"/>
    <w:rsid w:val="00CA22C8"/>
    <w:rsid w:val="00CA22DB"/>
    <w:rsid w:val="00CA2E93"/>
    <w:rsid w:val="00CA4D3A"/>
    <w:rsid w:val="00CA514C"/>
    <w:rsid w:val="00CA6BFB"/>
    <w:rsid w:val="00CB00D3"/>
    <w:rsid w:val="00CB04B2"/>
    <w:rsid w:val="00CB2733"/>
    <w:rsid w:val="00CB4927"/>
    <w:rsid w:val="00CB5B58"/>
    <w:rsid w:val="00CB5F56"/>
    <w:rsid w:val="00CB7160"/>
    <w:rsid w:val="00CB74F1"/>
    <w:rsid w:val="00CB7FE9"/>
    <w:rsid w:val="00CC5599"/>
    <w:rsid w:val="00CC577C"/>
    <w:rsid w:val="00CC63AF"/>
    <w:rsid w:val="00CC6635"/>
    <w:rsid w:val="00CD058B"/>
    <w:rsid w:val="00CD193C"/>
    <w:rsid w:val="00CD2631"/>
    <w:rsid w:val="00CD2A49"/>
    <w:rsid w:val="00CD3F6F"/>
    <w:rsid w:val="00CD4898"/>
    <w:rsid w:val="00CD6E05"/>
    <w:rsid w:val="00CD6F99"/>
    <w:rsid w:val="00CD7D35"/>
    <w:rsid w:val="00CD7E59"/>
    <w:rsid w:val="00CE0F03"/>
    <w:rsid w:val="00CE2D31"/>
    <w:rsid w:val="00CE301E"/>
    <w:rsid w:val="00CE4908"/>
    <w:rsid w:val="00CE4932"/>
    <w:rsid w:val="00CE7974"/>
    <w:rsid w:val="00CE7A5A"/>
    <w:rsid w:val="00CE7C7A"/>
    <w:rsid w:val="00CF0773"/>
    <w:rsid w:val="00CF145A"/>
    <w:rsid w:val="00CF2121"/>
    <w:rsid w:val="00CF3592"/>
    <w:rsid w:val="00CF4384"/>
    <w:rsid w:val="00CF47FF"/>
    <w:rsid w:val="00D02873"/>
    <w:rsid w:val="00D02B50"/>
    <w:rsid w:val="00D02E5F"/>
    <w:rsid w:val="00D02F37"/>
    <w:rsid w:val="00D030CA"/>
    <w:rsid w:val="00D03EF9"/>
    <w:rsid w:val="00D05702"/>
    <w:rsid w:val="00D05C11"/>
    <w:rsid w:val="00D07555"/>
    <w:rsid w:val="00D10DEE"/>
    <w:rsid w:val="00D11B37"/>
    <w:rsid w:val="00D11F17"/>
    <w:rsid w:val="00D124ED"/>
    <w:rsid w:val="00D15C48"/>
    <w:rsid w:val="00D160B4"/>
    <w:rsid w:val="00D167B5"/>
    <w:rsid w:val="00D2317F"/>
    <w:rsid w:val="00D24F0B"/>
    <w:rsid w:val="00D2520A"/>
    <w:rsid w:val="00D263E6"/>
    <w:rsid w:val="00D26D88"/>
    <w:rsid w:val="00D27A1F"/>
    <w:rsid w:val="00D27C3D"/>
    <w:rsid w:val="00D27E26"/>
    <w:rsid w:val="00D31820"/>
    <w:rsid w:val="00D32CEF"/>
    <w:rsid w:val="00D35F55"/>
    <w:rsid w:val="00D37A18"/>
    <w:rsid w:val="00D4001A"/>
    <w:rsid w:val="00D41B33"/>
    <w:rsid w:val="00D4366D"/>
    <w:rsid w:val="00D447E2"/>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13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3EE"/>
    <w:rsid w:val="00D86908"/>
    <w:rsid w:val="00D90569"/>
    <w:rsid w:val="00D90DC7"/>
    <w:rsid w:val="00D91270"/>
    <w:rsid w:val="00D9148D"/>
    <w:rsid w:val="00D915A1"/>
    <w:rsid w:val="00D918F7"/>
    <w:rsid w:val="00D92CC5"/>
    <w:rsid w:val="00D93DD0"/>
    <w:rsid w:val="00D94520"/>
    <w:rsid w:val="00D9605B"/>
    <w:rsid w:val="00D9692D"/>
    <w:rsid w:val="00D96BF7"/>
    <w:rsid w:val="00DA2A57"/>
    <w:rsid w:val="00DA443F"/>
    <w:rsid w:val="00DA5E1F"/>
    <w:rsid w:val="00DB1483"/>
    <w:rsid w:val="00DB42DF"/>
    <w:rsid w:val="00DB525D"/>
    <w:rsid w:val="00DB6184"/>
    <w:rsid w:val="00DC01C2"/>
    <w:rsid w:val="00DC1A24"/>
    <w:rsid w:val="00DC1CB9"/>
    <w:rsid w:val="00DC29F1"/>
    <w:rsid w:val="00DC708E"/>
    <w:rsid w:val="00DD331C"/>
    <w:rsid w:val="00DD6896"/>
    <w:rsid w:val="00DD723A"/>
    <w:rsid w:val="00DD7BB3"/>
    <w:rsid w:val="00DD7CCD"/>
    <w:rsid w:val="00DE20D5"/>
    <w:rsid w:val="00DE2645"/>
    <w:rsid w:val="00DE434F"/>
    <w:rsid w:val="00DE58AD"/>
    <w:rsid w:val="00DE6682"/>
    <w:rsid w:val="00DF3304"/>
    <w:rsid w:val="00DF363A"/>
    <w:rsid w:val="00DF4247"/>
    <w:rsid w:val="00DF4884"/>
    <w:rsid w:val="00DF5D24"/>
    <w:rsid w:val="00DF6CF5"/>
    <w:rsid w:val="00E013CA"/>
    <w:rsid w:val="00E015A6"/>
    <w:rsid w:val="00E0476B"/>
    <w:rsid w:val="00E06202"/>
    <w:rsid w:val="00E0773D"/>
    <w:rsid w:val="00E10F6A"/>
    <w:rsid w:val="00E11270"/>
    <w:rsid w:val="00E11428"/>
    <w:rsid w:val="00E12B26"/>
    <w:rsid w:val="00E1432C"/>
    <w:rsid w:val="00E16DD9"/>
    <w:rsid w:val="00E20CE1"/>
    <w:rsid w:val="00E21C43"/>
    <w:rsid w:val="00E23DDF"/>
    <w:rsid w:val="00E24A06"/>
    <w:rsid w:val="00E25DF5"/>
    <w:rsid w:val="00E264FF"/>
    <w:rsid w:val="00E26839"/>
    <w:rsid w:val="00E30E3E"/>
    <w:rsid w:val="00E327AE"/>
    <w:rsid w:val="00E3335B"/>
    <w:rsid w:val="00E34BD9"/>
    <w:rsid w:val="00E35107"/>
    <w:rsid w:val="00E4101C"/>
    <w:rsid w:val="00E41581"/>
    <w:rsid w:val="00E41A46"/>
    <w:rsid w:val="00E41C5E"/>
    <w:rsid w:val="00E43FFC"/>
    <w:rsid w:val="00E4681A"/>
    <w:rsid w:val="00E5159F"/>
    <w:rsid w:val="00E53039"/>
    <w:rsid w:val="00E5354D"/>
    <w:rsid w:val="00E53FD6"/>
    <w:rsid w:val="00E54C19"/>
    <w:rsid w:val="00E54C76"/>
    <w:rsid w:val="00E55478"/>
    <w:rsid w:val="00E603C9"/>
    <w:rsid w:val="00E61543"/>
    <w:rsid w:val="00E6241D"/>
    <w:rsid w:val="00E632CE"/>
    <w:rsid w:val="00E651CB"/>
    <w:rsid w:val="00E65E27"/>
    <w:rsid w:val="00E70E8A"/>
    <w:rsid w:val="00E7137D"/>
    <w:rsid w:val="00E71EE2"/>
    <w:rsid w:val="00E7218E"/>
    <w:rsid w:val="00E7318F"/>
    <w:rsid w:val="00E759C6"/>
    <w:rsid w:val="00E76427"/>
    <w:rsid w:val="00E76B64"/>
    <w:rsid w:val="00E82561"/>
    <w:rsid w:val="00E833C2"/>
    <w:rsid w:val="00E83B75"/>
    <w:rsid w:val="00E83F33"/>
    <w:rsid w:val="00E84D8C"/>
    <w:rsid w:val="00E866F9"/>
    <w:rsid w:val="00E86A23"/>
    <w:rsid w:val="00E91059"/>
    <w:rsid w:val="00E919A9"/>
    <w:rsid w:val="00E92AAE"/>
    <w:rsid w:val="00E92F71"/>
    <w:rsid w:val="00E9669E"/>
    <w:rsid w:val="00E96844"/>
    <w:rsid w:val="00E9725C"/>
    <w:rsid w:val="00EA0EB6"/>
    <w:rsid w:val="00EA1612"/>
    <w:rsid w:val="00EA165B"/>
    <w:rsid w:val="00EA4470"/>
    <w:rsid w:val="00EA591E"/>
    <w:rsid w:val="00EA5FD2"/>
    <w:rsid w:val="00EA647A"/>
    <w:rsid w:val="00EA6F9E"/>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46C0"/>
    <w:rsid w:val="00EF6F26"/>
    <w:rsid w:val="00EF77B9"/>
    <w:rsid w:val="00EF7FD1"/>
    <w:rsid w:val="00F0141E"/>
    <w:rsid w:val="00F02FFE"/>
    <w:rsid w:val="00F03495"/>
    <w:rsid w:val="00F03BA8"/>
    <w:rsid w:val="00F0522B"/>
    <w:rsid w:val="00F0771E"/>
    <w:rsid w:val="00F15F32"/>
    <w:rsid w:val="00F173B5"/>
    <w:rsid w:val="00F17AF6"/>
    <w:rsid w:val="00F21454"/>
    <w:rsid w:val="00F21551"/>
    <w:rsid w:val="00F2165C"/>
    <w:rsid w:val="00F21948"/>
    <w:rsid w:val="00F23732"/>
    <w:rsid w:val="00F23982"/>
    <w:rsid w:val="00F265E7"/>
    <w:rsid w:val="00F300AB"/>
    <w:rsid w:val="00F30442"/>
    <w:rsid w:val="00F313E5"/>
    <w:rsid w:val="00F336A9"/>
    <w:rsid w:val="00F33FD6"/>
    <w:rsid w:val="00F344A2"/>
    <w:rsid w:val="00F344B2"/>
    <w:rsid w:val="00F350C4"/>
    <w:rsid w:val="00F36062"/>
    <w:rsid w:val="00F36D19"/>
    <w:rsid w:val="00F43160"/>
    <w:rsid w:val="00F43268"/>
    <w:rsid w:val="00F435BA"/>
    <w:rsid w:val="00F43E15"/>
    <w:rsid w:val="00F45DC0"/>
    <w:rsid w:val="00F5060B"/>
    <w:rsid w:val="00F50EF0"/>
    <w:rsid w:val="00F514CA"/>
    <w:rsid w:val="00F54A07"/>
    <w:rsid w:val="00F566F5"/>
    <w:rsid w:val="00F62A2A"/>
    <w:rsid w:val="00F6314A"/>
    <w:rsid w:val="00F6319F"/>
    <w:rsid w:val="00F636CF"/>
    <w:rsid w:val="00F63FC0"/>
    <w:rsid w:val="00F645C7"/>
    <w:rsid w:val="00F64712"/>
    <w:rsid w:val="00F670FA"/>
    <w:rsid w:val="00F676CA"/>
    <w:rsid w:val="00F67DFF"/>
    <w:rsid w:val="00F700F0"/>
    <w:rsid w:val="00F70EAB"/>
    <w:rsid w:val="00F72BF7"/>
    <w:rsid w:val="00F73C38"/>
    <w:rsid w:val="00F770E1"/>
    <w:rsid w:val="00F8035E"/>
    <w:rsid w:val="00F80439"/>
    <w:rsid w:val="00F833CD"/>
    <w:rsid w:val="00F84562"/>
    <w:rsid w:val="00F84852"/>
    <w:rsid w:val="00F84883"/>
    <w:rsid w:val="00F92FC0"/>
    <w:rsid w:val="00F953D5"/>
    <w:rsid w:val="00F961A8"/>
    <w:rsid w:val="00F976B5"/>
    <w:rsid w:val="00FA1369"/>
    <w:rsid w:val="00FA14A6"/>
    <w:rsid w:val="00FA30CD"/>
    <w:rsid w:val="00FA4864"/>
    <w:rsid w:val="00FA6018"/>
    <w:rsid w:val="00FA699F"/>
    <w:rsid w:val="00FA6B63"/>
    <w:rsid w:val="00FB0263"/>
    <w:rsid w:val="00FB0F8F"/>
    <w:rsid w:val="00FB246A"/>
    <w:rsid w:val="00FB29EF"/>
    <w:rsid w:val="00FB399B"/>
    <w:rsid w:val="00FB3F98"/>
    <w:rsid w:val="00FB5FB2"/>
    <w:rsid w:val="00FB6293"/>
    <w:rsid w:val="00FC113D"/>
    <w:rsid w:val="00FC2F6A"/>
    <w:rsid w:val="00FC3D7F"/>
    <w:rsid w:val="00FC6274"/>
    <w:rsid w:val="00FC6EE3"/>
    <w:rsid w:val="00FC73E1"/>
    <w:rsid w:val="00FD03CD"/>
    <w:rsid w:val="00FD0BF0"/>
    <w:rsid w:val="00FD2A1C"/>
    <w:rsid w:val="00FD476B"/>
    <w:rsid w:val="00FD5377"/>
    <w:rsid w:val="00FD54B3"/>
    <w:rsid w:val="00FD5A62"/>
    <w:rsid w:val="00FD6C33"/>
    <w:rsid w:val="00FD6E08"/>
    <w:rsid w:val="00FD7E88"/>
    <w:rsid w:val="00FE117E"/>
    <w:rsid w:val="00FE12CF"/>
    <w:rsid w:val="00FE1E6D"/>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 w:type="character" w:styleId="PlaceholderText">
    <w:name w:val="Placeholder Text"/>
    <w:basedOn w:val="DefaultParagraphFont"/>
    <w:uiPriority w:val="99"/>
    <w:semiHidden/>
    <w:rsid w:val="001040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localhost:4200" TargetMode="External"/><Relationship Id="rId89" Type="http://schemas.openxmlformats.org/officeDocument/2006/relationships/diagramColors" Target="diagrams/colors1.xm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image" Target="media/image60.png"/><Relationship Id="rId5" Type="http://schemas.openxmlformats.org/officeDocument/2006/relationships/settings" Target="settings.xml"/><Relationship Id="rId90" Type="http://schemas.microsoft.com/office/2007/relationships/diagramDrawing" Target="diagrams/drawing1.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localhost:5103/api/ratings"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image" Target="media/image6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image" Target="media/image57.png"/><Relationship Id="rId83" Type="http://schemas.openxmlformats.org/officeDocument/2006/relationships/image" Target="media/image63.png"/><Relationship Id="rId88" Type="http://schemas.openxmlformats.org/officeDocument/2006/relationships/diagramQuickStyle" Target="diagrams/quickStyle1.xml"/><Relationship Id="rId91" Type="http://schemas.openxmlformats.org/officeDocument/2006/relationships/hyperlink" Target="https://azure.microsoft.com/fr-fr/documentation/articles/virtual-machines-linux-dockerextens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client.com" TargetMode="External"/><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hyperlink" Target="https://git-scm.com/downloads" TargetMode="External"/><Relationship Id="rId81" Type="http://schemas.openxmlformats.org/officeDocument/2006/relationships/hyperlink" Target="https://docs.docker.com/engine/installation/" TargetMode="External"/><Relationship Id="rId86" Type="http://schemas.openxmlformats.org/officeDocument/2006/relationships/diagramData" Target="diagrams/data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hyperlink" Target="https://localhost:5105/Authenticate/Callback"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Layout" Target="diagrams/layout1.xml"/><Relationship Id="rId61" Type="http://schemas.openxmlformats.org/officeDocument/2006/relationships/image" Target="media/image45.png"/><Relationship Id="rId82" Type="http://schemas.openxmlformats.org/officeDocument/2006/relationships/image" Target="media/image62.png"/><Relationship Id="rId19" Type="http://schemas.openxmlformats.org/officeDocument/2006/relationships/image" Target="media/image4.png"/><Relationship Id="rId14" Type="http://schemas.openxmlformats.org/officeDocument/2006/relationships/hyperlink" Target="http://openid.net/specs/openid-connect-core-1_0.html"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59.png"/></Relationships>
</file>

<file path=word/_rels/footnotes.xml.rels><?xml version="1.0" encoding="UTF-8" standalone="yes"?>
<Relationships xmlns="http://schemas.openxmlformats.org/package/2006/relationships"><Relationship Id="rId3" Type="http://schemas.openxmlformats.org/officeDocument/2006/relationships/hyperlink" Target="http://openid.net/specs/openid-connect-core-1_0.html" TargetMode="External"/><Relationship Id="rId2" Type="http://schemas.openxmlformats.org/officeDocument/2006/relationships/hyperlink" Target="https://openid.net/specs/openid-connect-registration-1_0.html" TargetMode="External"/><Relationship Id="rId1" Type="http://schemas.openxmlformats.org/officeDocument/2006/relationships/hyperlink" Target="https://openid.net/specs/openid-connect-registration-1_0.html" TargetMode="External"/><Relationship Id="rId4" Type="http://schemas.openxmlformats.org/officeDocument/2006/relationships/hyperlink" Target="http://openid.net/specs/openid-connect-core-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C4394971-BB36-4557-85DB-F97B7575AAC2}" type="presOf" srcId="{225D47BD-5468-4B8E-B7CC-6F435EB96D54}" destId="{60833936-A1F4-4745-A3A7-8E60787D044A}"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6E00447B-6AA3-4455-982B-BFA7391DB164}" type="presOf" srcId="{7ABF5635-4CC4-4E2D-9830-32C7A783D185}" destId="{2E4A68CB-11BF-43BD-ADB9-819858781ED4}" srcOrd="1" destOrd="0" presId="urn:microsoft.com/office/officeart/2005/8/layout/cycle2"/>
    <dgm:cxn modelId="{267002D8-34F0-437B-AED2-632EB2FFE223}" type="presOf" srcId="{7ABF5635-4CC4-4E2D-9830-32C7A783D185}" destId="{CA9336B9-6A33-41FB-B284-944E308E082A}" srcOrd="0"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EDF9EEBA-CF83-49E7-A29C-274BCCA7FA9E}" type="presOf" srcId="{B5971491-DE59-41DB-BAE0-40591540DC07}" destId="{82CC4F9E-4E04-44F6-BF1A-96F5E0CC6C62}" srcOrd="0" destOrd="0" presId="urn:microsoft.com/office/officeart/2005/8/layout/cycle2"/>
    <dgm:cxn modelId="{9E739E92-CA4C-45FE-9CD5-7A164ED1991F}" type="presOf" srcId="{66FD78DC-427D-4E15-B9EB-D14D42C940ED}" destId="{F03B9FAD-38B5-4D7E-A804-21606C8CCC64}" srcOrd="0" destOrd="0" presId="urn:microsoft.com/office/officeart/2005/8/layout/cycle2"/>
    <dgm:cxn modelId="{B70F8865-2F9D-4B6D-9656-1B223B5119BB}" type="presOf" srcId="{E7754C38-1F59-4335-A1FD-41DC1C852ED4}" destId="{CD9778B1-B57A-42DC-B10D-D084270BB378}" srcOrd="0"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4338DCA9-E9D1-44BC-99F7-7D2260613BE0}" type="presOf" srcId="{B0064859-ADBD-48B0-AA50-4AA0465AF875}" destId="{E575AF6A-1B49-4F8A-8E80-86864EC030C1}" srcOrd="1" destOrd="0" presId="urn:microsoft.com/office/officeart/2005/8/layout/cycle2"/>
    <dgm:cxn modelId="{EC84815D-0600-4B50-9E5F-29F3AD475633}" type="presOf" srcId="{2561A44D-7949-4280-A80E-AE3A688F17A8}" destId="{DA62B19A-23A9-4F07-84A4-C44A22D8E6F0}" srcOrd="1" destOrd="0" presId="urn:microsoft.com/office/officeart/2005/8/layout/cycle2"/>
    <dgm:cxn modelId="{18D48540-1BCE-4E80-BBAF-F4DB799607E9}" type="presOf" srcId="{3EF7103E-8851-4E42-984A-C100501347D8}" destId="{A40D3747-A723-4A95-8CE6-0957A0CF26C1}" srcOrd="0" destOrd="0" presId="urn:microsoft.com/office/officeart/2005/8/layout/cycle2"/>
    <dgm:cxn modelId="{F28ADDDA-4AA6-4903-BC73-DC04BEE93FB1}" type="presOf" srcId="{1F4E0F9F-78E9-47E5-AEA0-E8DFBCCF303D}" destId="{8C2839B7-AFEE-4ADB-AE5F-D580F7581505}" srcOrd="0" destOrd="0" presId="urn:microsoft.com/office/officeart/2005/8/layout/cycle2"/>
    <dgm:cxn modelId="{F8431DAB-91B3-4A05-BC4A-5448C45DF266}" type="presOf" srcId="{3EF7103E-8851-4E42-984A-C100501347D8}" destId="{04DA779D-7449-4FF2-9F0D-4E67689998EB}" srcOrd="1" destOrd="0" presId="urn:microsoft.com/office/officeart/2005/8/layout/cycle2"/>
    <dgm:cxn modelId="{A68DCFB1-E6A9-4582-A07C-7E1D0F9C92F6}" type="presOf" srcId="{88D988A6-AF67-4ADA-A17D-2DDCE3B71EBD}" destId="{BC936293-7C2C-42B2-A825-930815E3958B}" srcOrd="0" destOrd="0" presId="urn:microsoft.com/office/officeart/2005/8/layout/cycle2"/>
    <dgm:cxn modelId="{72E633AC-B1E0-4A89-A7F3-FAB74393A7BB}" type="presOf" srcId="{B0064859-ADBD-48B0-AA50-4AA0465AF875}" destId="{FAD2110D-C4FE-44E0-9003-6B1E145C1E75}" srcOrd="0" destOrd="0" presId="urn:microsoft.com/office/officeart/2005/8/layout/cycle2"/>
    <dgm:cxn modelId="{091F6B1B-8B1B-499A-924F-AAB3242D3C3E}" type="presOf" srcId="{2561A44D-7949-4280-A80E-AE3A688F17A8}" destId="{431AE459-E737-4765-A338-1392D718650C}" srcOrd="0" destOrd="0" presId="urn:microsoft.com/office/officeart/2005/8/layout/cycle2"/>
    <dgm:cxn modelId="{A750BA06-68F7-4599-A331-B392C8C14151}" type="presOf" srcId="{D57C9AB7-D3CD-443D-A6F4-38280C3192E0}" destId="{E99FC361-BEC2-4809-936F-46F4A1D1A075}" srcOrd="0" destOrd="0" presId="urn:microsoft.com/office/officeart/2005/8/layout/cycle2"/>
    <dgm:cxn modelId="{6A02B11D-9819-4CF1-8636-0B0265B0EE31}" type="presOf" srcId="{66FD78DC-427D-4E15-B9EB-D14D42C940ED}" destId="{5B5443F9-5E18-4401-9C99-62E0E0E5AFAC}" srcOrd="1" destOrd="0" presId="urn:microsoft.com/office/officeart/2005/8/layout/cycle2"/>
    <dgm:cxn modelId="{DAC45756-00B6-422F-A869-FBA706F7597B}" type="presParOf" srcId="{BC936293-7C2C-42B2-A825-930815E3958B}" destId="{8C2839B7-AFEE-4ADB-AE5F-D580F7581505}" srcOrd="0" destOrd="0" presId="urn:microsoft.com/office/officeart/2005/8/layout/cycle2"/>
    <dgm:cxn modelId="{4188CAC3-9209-489F-8B05-4777FFDCCFE4}" type="presParOf" srcId="{BC936293-7C2C-42B2-A825-930815E3958B}" destId="{CA9336B9-6A33-41FB-B284-944E308E082A}" srcOrd="1" destOrd="0" presId="urn:microsoft.com/office/officeart/2005/8/layout/cycle2"/>
    <dgm:cxn modelId="{6CC6D9C5-38F3-483D-877E-34F39DF0F8FC}" type="presParOf" srcId="{CA9336B9-6A33-41FB-B284-944E308E082A}" destId="{2E4A68CB-11BF-43BD-ADB9-819858781ED4}" srcOrd="0" destOrd="0" presId="urn:microsoft.com/office/officeart/2005/8/layout/cycle2"/>
    <dgm:cxn modelId="{959D7CB6-FFE6-40B3-8E21-5A83FD032608}" type="presParOf" srcId="{BC936293-7C2C-42B2-A825-930815E3958B}" destId="{CD9778B1-B57A-42DC-B10D-D084270BB378}" srcOrd="2" destOrd="0" presId="urn:microsoft.com/office/officeart/2005/8/layout/cycle2"/>
    <dgm:cxn modelId="{2774C752-5102-45EE-82D1-64B53FFEDF02}" type="presParOf" srcId="{BC936293-7C2C-42B2-A825-930815E3958B}" destId="{431AE459-E737-4765-A338-1392D718650C}" srcOrd="3" destOrd="0" presId="urn:microsoft.com/office/officeart/2005/8/layout/cycle2"/>
    <dgm:cxn modelId="{C94B320B-0DD0-4FF4-9B62-657069E5E108}" type="presParOf" srcId="{431AE459-E737-4765-A338-1392D718650C}" destId="{DA62B19A-23A9-4F07-84A4-C44A22D8E6F0}" srcOrd="0" destOrd="0" presId="urn:microsoft.com/office/officeart/2005/8/layout/cycle2"/>
    <dgm:cxn modelId="{B8E04468-9893-46AB-B0D3-04A816B22F47}" type="presParOf" srcId="{BC936293-7C2C-42B2-A825-930815E3958B}" destId="{E99FC361-BEC2-4809-936F-46F4A1D1A075}" srcOrd="4" destOrd="0" presId="urn:microsoft.com/office/officeart/2005/8/layout/cycle2"/>
    <dgm:cxn modelId="{46ED37EA-DB32-489E-82E2-4D1E6003D55D}" type="presParOf" srcId="{BC936293-7C2C-42B2-A825-930815E3958B}" destId="{F03B9FAD-38B5-4D7E-A804-21606C8CCC64}" srcOrd="5" destOrd="0" presId="urn:microsoft.com/office/officeart/2005/8/layout/cycle2"/>
    <dgm:cxn modelId="{2FA658B9-C6F3-4DC4-AB8D-54C465178FA8}" type="presParOf" srcId="{F03B9FAD-38B5-4D7E-A804-21606C8CCC64}" destId="{5B5443F9-5E18-4401-9C99-62E0E0E5AFAC}" srcOrd="0" destOrd="0" presId="urn:microsoft.com/office/officeart/2005/8/layout/cycle2"/>
    <dgm:cxn modelId="{012D82D9-CF9E-4A1B-A5D5-E08E84098F31}" type="presParOf" srcId="{BC936293-7C2C-42B2-A825-930815E3958B}" destId="{82CC4F9E-4E04-44F6-BF1A-96F5E0CC6C62}" srcOrd="6" destOrd="0" presId="urn:microsoft.com/office/officeart/2005/8/layout/cycle2"/>
    <dgm:cxn modelId="{8CC1B397-1268-4657-8D48-FD0FBFED5FE7}" type="presParOf" srcId="{BC936293-7C2C-42B2-A825-930815E3958B}" destId="{FAD2110D-C4FE-44E0-9003-6B1E145C1E75}" srcOrd="7" destOrd="0" presId="urn:microsoft.com/office/officeart/2005/8/layout/cycle2"/>
    <dgm:cxn modelId="{1F18B700-92FB-425D-A316-AC5C9CAB0B78}" type="presParOf" srcId="{FAD2110D-C4FE-44E0-9003-6B1E145C1E75}" destId="{E575AF6A-1B49-4F8A-8E80-86864EC030C1}" srcOrd="0" destOrd="0" presId="urn:microsoft.com/office/officeart/2005/8/layout/cycle2"/>
    <dgm:cxn modelId="{18D5E3DB-0887-459E-A9DB-5C084E1734B9}" type="presParOf" srcId="{BC936293-7C2C-42B2-A825-930815E3958B}" destId="{60833936-A1F4-4745-A3A7-8E60787D044A}" srcOrd="8" destOrd="0" presId="urn:microsoft.com/office/officeart/2005/8/layout/cycle2"/>
    <dgm:cxn modelId="{7D1E4CAC-5CD4-4FEB-B810-6EE174DB744F}" type="presParOf" srcId="{BC936293-7C2C-42B2-A825-930815E3958B}" destId="{A40D3747-A723-4A95-8CE6-0957A0CF26C1}" srcOrd="9" destOrd="0" presId="urn:microsoft.com/office/officeart/2005/8/layout/cycle2"/>
    <dgm:cxn modelId="{4D1EBCC7-8042-424F-A013-32C3B77211EB}"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9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B43553-B135-4B14-BFA2-A5EC59984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71E652A8</Template>
  <TotalTime>0</TotalTime>
  <Pages>57</Pages>
  <Words>7569</Words>
  <Characters>43147</Characters>
  <Application>Microsoft Office Word</Application>
  <DocSecurity>0</DocSecurity>
  <Lines>359</Lines>
  <Paragraphs>101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50615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382</cp:revision>
  <dcterms:created xsi:type="dcterms:W3CDTF">2016-08-16T11:29:00Z</dcterms:created>
  <dcterms:modified xsi:type="dcterms:W3CDTF">2016-09-05T15:01:00Z</dcterms:modified>
</cp:coreProperties>
</file>