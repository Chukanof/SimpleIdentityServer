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TOCHeading"/>
          </w:pPr>
          <w:proofErr w:type="spellStart"/>
          <w:r>
            <w:t>Sommaire</w:t>
          </w:r>
          <w:proofErr w:type="spellEnd"/>
        </w:p>
        <w:p w:rsidR="008E313C" w:rsidRDefault="00E7218E">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31352" w:history="1">
            <w:r w:rsidR="008E313C" w:rsidRPr="00620F2D">
              <w:rPr>
                <w:rStyle w:val="Hyperlink"/>
                <w:noProof/>
              </w:rPr>
              <w:t>Terminologies</w:t>
            </w:r>
            <w:r w:rsidR="008E313C">
              <w:rPr>
                <w:noProof/>
                <w:webHidden/>
              </w:rPr>
              <w:tab/>
            </w:r>
            <w:r w:rsidR="008E313C">
              <w:rPr>
                <w:noProof/>
                <w:webHidden/>
              </w:rPr>
              <w:fldChar w:fldCharType="begin"/>
            </w:r>
            <w:r w:rsidR="008E313C">
              <w:rPr>
                <w:noProof/>
                <w:webHidden/>
              </w:rPr>
              <w:instrText xml:space="preserve"> PAGEREF _Toc460231352 \h </w:instrText>
            </w:r>
            <w:r w:rsidR="008E313C">
              <w:rPr>
                <w:noProof/>
                <w:webHidden/>
              </w:rPr>
            </w:r>
            <w:r w:rsidR="008E313C">
              <w:rPr>
                <w:noProof/>
                <w:webHidden/>
              </w:rPr>
              <w:fldChar w:fldCharType="separate"/>
            </w:r>
            <w:r w:rsidR="008E313C">
              <w:rPr>
                <w:noProof/>
                <w:webHidden/>
              </w:rPr>
              <w:t>4</w:t>
            </w:r>
            <w:r w:rsidR="008E313C">
              <w:rPr>
                <w:noProof/>
                <w:webHidden/>
              </w:rPr>
              <w:fldChar w:fldCharType="end"/>
            </w:r>
          </w:hyperlink>
        </w:p>
        <w:p w:rsidR="008E313C" w:rsidRDefault="0018446A">
          <w:pPr>
            <w:pStyle w:val="TOC1"/>
            <w:tabs>
              <w:tab w:val="right" w:leader="dot" w:pos="8630"/>
            </w:tabs>
            <w:rPr>
              <w:rFonts w:asciiTheme="minorHAnsi" w:eastAsiaTheme="minorEastAsia" w:hAnsiTheme="minorHAnsi" w:cstheme="minorBidi"/>
              <w:noProof/>
              <w:sz w:val="22"/>
              <w:szCs w:val="22"/>
            </w:rPr>
          </w:pPr>
          <w:hyperlink w:anchor="_Toc460231353" w:history="1">
            <w:r w:rsidR="008E313C" w:rsidRPr="00620F2D">
              <w:rPr>
                <w:rStyle w:val="Hyperlink"/>
                <w:noProof/>
                <w:lang w:val="fr-BE"/>
              </w:rPr>
              <w:t>Benchmark</w:t>
            </w:r>
            <w:r w:rsidR="008E313C">
              <w:rPr>
                <w:noProof/>
                <w:webHidden/>
              </w:rPr>
              <w:tab/>
            </w:r>
            <w:r w:rsidR="008E313C">
              <w:rPr>
                <w:noProof/>
                <w:webHidden/>
              </w:rPr>
              <w:fldChar w:fldCharType="begin"/>
            </w:r>
            <w:r w:rsidR="008E313C">
              <w:rPr>
                <w:noProof/>
                <w:webHidden/>
              </w:rPr>
              <w:instrText xml:space="preserve"> PAGEREF _Toc460231353 \h </w:instrText>
            </w:r>
            <w:r w:rsidR="008E313C">
              <w:rPr>
                <w:noProof/>
                <w:webHidden/>
              </w:rPr>
            </w:r>
            <w:r w:rsidR="008E313C">
              <w:rPr>
                <w:noProof/>
                <w:webHidden/>
              </w:rPr>
              <w:fldChar w:fldCharType="separate"/>
            </w:r>
            <w:r w:rsidR="008E313C">
              <w:rPr>
                <w:noProof/>
                <w:webHidden/>
              </w:rPr>
              <w:t>5</w:t>
            </w:r>
            <w:r w:rsidR="008E313C">
              <w:rPr>
                <w:noProof/>
                <w:webHidden/>
              </w:rPr>
              <w:fldChar w:fldCharType="end"/>
            </w:r>
          </w:hyperlink>
        </w:p>
        <w:p w:rsidR="008E313C" w:rsidRDefault="0018446A">
          <w:pPr>
            <w:pStyle w:val="TOC1"/>
            <w:tabs>
              <w:tab w:val="right" w:leader="dot" w:pos="8630"/>
            </w:tabs>
            <w:rPr>
              <w:rFonts w:asciiTheme="minorHAnsi" w:eastAsiaTheme="minorEastAsia" w:hAnsiTheme="minorHAnsi" w:cstheme="minorBidi"/>
              <w:noProof/>
              <w:sz w:val="22"/>
              <w:szCs w:val="22"/>
            </w:rPr>
          </w:pPr>
          <w:hyperlink w:anchor="_Toc460231354" w:history="1">
            <w:r w:rsidR="008E313C" w:rsidRPr="00620F2D">
              <w:rPr>
                <w:rStyle w:val="Hyperlink"/>
                <w:noProof/>
                <w:lang w:val="fr-BE"/>
              </w:rPr>
              <w:t>Architecture</w:t>
            </w:r>
            <w:r w:rsidR="008E313C">
              <w:rPr>
                <w:noProof/>
                <w:webHidden/>
              </w:rPr>
              <w:tab/>
            </w:r>
            <w:r w:rsidR="008E313C">
              <w:rPr>
                <w:noProof/>
                <w:webHidden/>
              </w:rPr>
              <w:fldChar w:fldCharType="begin"/>
            </w:r>
            <w:r w:rsidR="008E313C">
              <w:rPr>
                <w:noProof/>
                <w:webHidden/>
              </w:rPr>
              <w:instrText xml:space="preserve"> PAGEREF _Toc460231354 \h </w:instrText>
            </w:r>
            <w:r w:rsidR="008E313C">
              <w:rPr>
                <w:noProof/>
                <w:webHidden/>
              </w:rPr>
            </w:r>
            <w:r w:rsidR="008E313C">
              <w:rPr>
                <w:noProof/>
                <w:webHidden/>
              </w:rPr>
              <w:fldChar w:fldCharType="separate"/>
            </w:r>
            <w:r w:rsidR="008E313C">
              <w:rPr>
                <w:noProof/>
                <w:webHidden/>
              </w:rPr>
              <w:t>6</w:t>
            </w:r>
            <w:r w:rsidR="008E313C">
              <w:rPr>
                <w:noProof/>
                <w:webHidden/>
              </w:rPr>
              <w:fldChar w:fldCharType="end"/>
            </w:r>
          </w:hyperlink>
        </w:p>
        <w:p w:rsidR="008E313C" w:rsidRDefault="0018446A">
          <w:pPr>
            <w:pStyle w:val="TOC1"/>
            <w:tabs>
              <w:tab w:val="right" w:leader="dot" w:pos="8630"/>
            </w:tabs>
            <w:rPr>
              <w:rFonts w:asciiTheme="minorHAnsi" w:eastAsiaTheme="minorEastAsia" w:hAnsiTheme="minorHAnsi" w:cstheme="minorBidi"/>
              <w:noProof/>
              <w:sz w:val="22"/>
              <w:szCs w:val="22"/>
            </w:rPr>
          </w:pPr>
          <w:hyperlink w:anchor="_Toc460231355" w:history="1">
            <w:r w:rsidR="008E313C" w:rsidRPr="00620F2D">
              <w:rPr>
                <w:rStyle w:val="Hyperlink"/>
                <w:noProof/>
                <w:lang w:val="fr-BE"/>
              </w:rPr>
              <w:t>Cas d’utilisations du manager</w:t>
            </w:r>
            <w:r w:rsidR="008E313C">
              <w:rPr>
                <w:noProof/>
                <w:webHidden/>
              </w:rPr>
              <w:tab/>
            </w:r>
            <w:r w:rsidR="008E313C">
              <w:rPr>
                <w:noProof/>
                <w:webHidden/>
              </w:rPr>
              <w:fldChar w:fldCharType="begin"/>
            </w:r>
            <w:r w:rsidR="008E313C">
              <w:rPr>
                <w:noProof/>
                <w:webHidden/>
              </w:rPr>
              <w:instrText xml:space="preserve"> PAGEREF _Toc460231355 \h </w:instrText>
            </w:r>
            <w:r w:rsidR="008E313C">
              <w:rPr>
                <w:noProof/>
                <w:webHidden/>
              </w:rPr>
            </w:r>
            <w:r w:rsidR="008E313C">
              <w:rPr>
                <w:noProof/>
                <w:webHidden/>
              </w:rPr>
              <w:fldChar w:fldCharType="separate"/>
            </w:r>
            <w:r w:rsidR="008E313C">
              <w:rPr>
                <w:noProof/>
                <w:webHidden/>
              </w:rPr>
              <w:t>8</w:t>
            </w:r>
            <w:r w:rsidR="008E313C">
              <w:rPr>
                <w:noProof/>
                <w:webHidden/>
              </w:rPr>
              <w:fldChar w:fldCharType="end"/>
            </w:r>
          </w:hyperlink>
        </w:p>
        <w:p w:rsidR="008E313C" w:rsidRDefault="0018446A">
          <w:pPr>
            <w:pStyle w:val="TOC2"/>
            <w:tabs>
              <w:tab w:val="right" w:leader="dot" w:pos="8630"/>
            </w:tabs>
            <w:rPr>
              <w:rFonts w:asciiTheme="minorHAnsi" w:eastAsiaTheme="minorEastAsia" w:hAnsiTheme="minorHAnsi" w:cstheme="minorBidi"/>
              <w:noProof/>
              <w:sz w:val="22"/>
              <w:szCs w:val="22"/>
            </w:rPr>
          </w:pPr>
          <w:hyperlink w:anchor="_Toc460231356" w:history="1">
            <w:r w:rsidR="008E313C" w:rsidRPr="00620F2D">
              <w:rPr>
                <w:rStyle w:val="Hyperlink"/>
                <w:noProof/>
                <w:lang w:val="fr-BE"/>
              </w:rPr>
              <w:t>Protéger les ressources</w:t>
            </w:r>
            <w:r w:rsidR="008E313C">
              <w:rPr>
                <w:noProof/>
                <w:webHidden/>
              </w:rPr>
              <w:tab/>
            </w:r>
            <w:r w:rsidR="008E313C">
              <w:rPr>
                <w:noProof/>
                <w:webHidden/>
              </w:rPr>
              <w:fldChar w:fldCharType="begin"/>
            </w:r>
            <w:r w:rsidR="008E313C">
              <w:rPr>
                <w:noProof/>
                <w:webHidden/>
              </w:rPr>
              <w:instrText xml:space="preserve"> PAGEREF _Toc460231356 \h </w:instrText>
            </w:r>
            <w:r w:rsidR="008E313C">
              <w:rPr>
                <w:noProof/>
                <w:webHidden/>
              </w:rPr>
            </w:r>
            <w:r w:rsidR="008E313C">
              <w:rPr>
                <w:noProof/>
                <w:webHidden/>
              </w:rPr>
              <w:fldChar w:fldCharType="separate"/>
            </w:r>
            <w:r w:rsidR="008E313C">
              <w:rPr>
                <w:noProof/>
                <w:webHidden/>
              </w:rPr>
              <w:t>9</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57" w:history="1">
            <w:r w:rsidR="008E313C" w:rsidRPr="00620F2D">
              <w:rPr>
                <w:rStyle w:val="Hyperlink"/>
                <w:noProof/>
                <w:lang w:val="fr-BE"/>
              </w:rPr>
              <w:t>Action : Déplacer les ressources</w:t>
            </w:r>
            <w:r w:rsidR="008E313C">
              <w:rPr>
                <w:noProof/>
                <w:webHidden/>
              </w:rPr>
              <w:tab/>
            </w:r>
            <w:r w:rsidR="008E313C">
              <w:rPr>
                <w:noProof/>
                <w:webHidden/>
              </w:rPr>
              <w:fldChar w:fldCharType="begin"/>
            </w:r>
            <w:r w:rsidR="008E313C">
              <w:rPr>
                <w:noProof/>
                <w:webHidden/>
              </w:rPr>
              <w:instrText xml:space="preserve"> PAGEREF _Toc460231357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58" w:history="1">
            <w:r w:rsidR="008E313C" w:rsidRPr="00620F2D">
              <w:rPr>
                <w:rStyle w:val="Hyperlink"/>
                <w:noProof/>
                <w:lang w:val="fr-BE"/>
              </w:rPr>
              <w:t>Action : Dupliquer une ou plusieurs ressources</w:t>
            </w:r>
            <w:r w:rsidR="008E313C">
              <w:rPr>
                <w:noProof/>
                <w:webHidden/>
              </w:rPr>
              <w:tab/>
            </w:r>
            <w:r w:rsidR="008E313C">
              <w:rPr>
                <w:noProof/>
                <w:webHidden/>
              </w:rPr>
              <w:fldChar w:fldCharType="begin"/>
            </w:r>
            <w:r w:rsidR="008E313C">
              <w:rPr>
                <w:noProof/>
                <w:webHidden/>
              </w:rPr>
              <w:instrText xml:space="preserve"> PAGEREF _Toc460231358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59" w:history="1">
            <w:r w:rsidR="008E313C" w:rsidRPr="00620F2D">
              <w:rPr>
                <w:rStyle w:val="Hyperlink"/>
                <w:noProof/>
                <w:lang w:val="fr-BE"/>
              </w:rPr>
              <w:t>Action : Télécharger une ou plusieurs ressources</w:t>
            </w:r>
            <w:r w:rsidR="008E313C">
              <w:rPr>
                <w:noProof/>
                <w:webHidden/>
              </w:rPr>
              <w:tab/>
            </w:r>
            <w:r w:rsidR="008E313C">
              <w:rPr>
                <w:noProof/>
                <w:webHidden/>
              </w:rPr>
              <w:fldChar w:fldCharType="begin"/>
            </w:r>
            <w:r w:rsidR="008E313C">
              <w:rPr>
                <w:noProof/>
                <w:webHidden/>
              </w:rPr>
              <w:instrText xml:space="preserve"> PAGEREF _Toc460231359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60" w:history="1">
            <w:r w:rsidR="008E313C" w:rsidRPr="00620F2D">
              <w:rPr>
                <w:rStyle w:val="Hyperlink"/>
                <w:noProof/>
                <w:lang w:val="fr-BE"/>
              </w:rPr>
              <w:t>Action : Afficher le moyen d’accéder à une ressource</w:t>
            </w:r>
            <w:r w:rsidR="008E313C">
              <w:rPr>
                <w:noProof/>
                <w:webHidden/>
              </w:rPr>
              <w:tab/>
            </w:r>
            <w:r w:rsidR="008E313C">
              <w:rPr>
                <w:noProof/>
                <w:webHidden/>
              </w:rPr>
              <w:fldChar w:fldCharType="begin"/>
            </w:r>
            <w:r w:rsidR="008E313C">
              <w:rPr>
                <w:noProof/>
                <w:webHidden/>
              </w:rPr>
              <w:instrText xml:space="preserve"> PAGEREF _Toc460231360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61" w:history="1">
            <w:r w:rsidR="008E313C" w:rsidRPr="00620F2D">
              <w:rPr>
                <w:rStyle w:val="Hyperlink"/>
                <w:noProof/>
                <w:lang w:val="fr-BE"/>
              </w:rPr>
              <w:t>Action : Renommer une ressource</w:t>
            </w:r>
            <w:r w:rsidR="008E313C">
              <w:rPr>
                <w:noProof/>
                <w:webHidden/>
              </w:rPr>
              <w:tab/>
            </w:r>
            <w:r w:rsidR="008E313C">
              <w:rPr>
                <w:noProof/>
                <w:webHidden/>
              </w:rPr>
              <w:fldChar w:fldCharType="begin"/>
            </w:r>
            <w:r w:rsidR="008E313C">
              <w:rPr>
                <w:noProof/>
                <w:webHidden/>
              </w:rPr>
              <w:instrText xml:space="preserve"> PAGEREF _Toc460231361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62"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_Toc460231362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63" w:history="1">
            <w:r w:rsidR="008E313C" w:rsidRPr="00620F2D">
              <w:rPr>
                <w:rStyle w:val="Hyperlink"/>
                <w:noProof/>
                <w:lang w:val="fr-BE"/>
              </w:rPr>
              <w:t>Action : Déplacer une ressource vers un sous-répertoire</w:t>
            </w:r>
            <w:r w:rsidR="008E313C">
              <w:rPr>
                <w:noProof/>
                <w:webHidden/>
              </w:rPr>
              <w:tab/>
            </w:r>
            <w:r w:rsidR="008E313C">
              <w:rPr>
                <w:noProof/>
                <w:webHidden/>
              </w:rPr>
              <w:fldChar w:fldCharType="begin"/>
            </w:r>
            <w:r w:rsidR="008E313C">
              <w:rPr>
                <w:noProof/>
                <w:webHidden/>
              </w:rPr>
              <w:instrText xml:space="preserve"> PAGEREF _Toc460231363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64" w:history="1">
            <w:r w:rsidR="008E313C" w:rsidRPr="00620F2D">
              <w:rPr>
                <w:rStyle w:val="Hyperlink"/>
                <w:noProof/>
                <w:lang w:val="fr-BE"/>
              </w:rPr>
              <w:t>Action : Afficher les raccourcis clavier</w:t>
            </w:r>
            <w:r w:rsidR="008E313C">
              <w:rPr>
                <w:noProof/>
                <w:webHidden/>
              </w:rPr>
              <w:tab/>
            </w:r>
            <w:r w:rsidR="008E313C">
              <w:rPr>
                <w:noProof/>
                <w:webHidden/>
              </w:rPr>
              <w:fldChar w:fldCharType="begin"/>
            </w:r>
            <w:r w:rsidR="008E313C">
              <w:rPr>
                <w:noProof/>
                <w:webHidden/>
              </w:rPr>
              <w:instrText xml:space="preserve"> PAGEREF _Toc460231364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65" w:history="1">
            <w:r w:rsidR="008E313C" w:rsidRPr="00620F2D">
              <w:rPr>
                <w:rStyle w:val="Hyperlink"/>
                <w:noProof/>
                <w:lang w:val="fr-BE"/>
              </w:rPr>
              <w:t>Action : Rechercher une ressource dans le répertoire de travail</w:t>
            </w:r>
            <w:r w:rsidR="008E313C">
              <w:rPr>
                <w:noProof/>
                <w:webHidden/>
              </w:rPr>
              <w:tab/>
            </w:r>
            <w:r w:rsidR="008E313C">
              <w:rPr>
                <w:noProof/>
                <w:webHidden/>
              </w:rPr>
              <w:fldChar w:fldCharType="begin"/>
            </w:r>
            <w:r w:rsidR="008E313C">
              <w:rPr>
                <w:noProof/>
                <w:webHidden/>
              </w:rPr>
              <w:instrText xml:space="preserve"> PAGEREF _Toc460231365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66" w:history="1">
            <w:r w:rsidR="008E313C" w:rsidRPr="00620F2D">
              <w:rPr>
                <w:rStyle w:val="Hyperlink"/>
                <w:noProof/>
                <w:lang w:val="fr-BE"/>
              </w:rPr>
              <w:t>Action : Changer de visualisation</w:t>
            </w:r>
            <w:r w:rsidR="008E313C">
              <w:rPr>
                <w:noProof/>
                <w:webHidden/>
              </w:rPr>
              <w:tab/>
            </w:r>
            <w:r w:rsidR="008E313C">
              <w:rPr>
                <w:noProof/>
                <w:webHidden/>
              </w:rPr>
              <w:fldChar w:fldCharType="begin"/>
            </w:r>
            <w:r w:rsidR="008E313C">
              <w:rPr>
                <w:noProof/>
                <w:webHidden/>
              </w:rPr>
              <w:instrText xml:space="preserve"> PAGEREF _Toc460231366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67" w:history="1">
            <w:r w:rsidR="008E313C" w:rsidRPr="00620F2D">
              <w:rPr>
                <w:rStyle w:val="Hyperlink"/>
                <w:noProof/>
                <w:lang w:val="fr-BE"/>
              </w:rPr>
              <w:t>Action : Rafraîchir le répertoire courant</w:t>
            </w:r>
            <w:r w:rsidR="008E313C">
              <w:rPr>
                <w:noProof/>
                <w:webHidden/>
              </w:rPr>
              <w:tab/>
            </w:r>
            <w:r w:rsidR="008E313C">
              <w:rPr>
                <w:noProof/>
                <w:webHidden/>
              </w:rPr>
              <w:fldChar w:fldCharType="begin"/>
            </w:r>
            <w:r w:rsidR="008E313C">
              <w:rPr>
                <w:noProof/>
                <w:webHidden/>
              </w:rPr>
              <w:instrText xml:space="preserve"> PAGEREF _Toc460231367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68" w:history="1">
            <w:r w:rsidR="008E313C" w:rsidRPr="00620F2D">
              <w:rPr>
                <w:rStyle w:val="Hyperlink"/>
                <w:noProof/>
                <w:lang w:val="fr-BE"/>
              </w:rPr>
              <w:t>Action : Créer un nouveau répertoire</w:t>
            </w:r>
            <w:r w:rsidR="008E313C">
              <w:rPr>
                <w:noProof/>
                <w:webHidden/>
              </w:rPr>
              <w:tab/>
            </w:r>
            <w:r w:rsidR="008E313C">
              <w:rPr>
                <w:noProof/>
                <w:webHidden/>
              </w:rPr>
              <w:fldChar w:fldCharType="begin"/>
            </w:r>
            <w:r w:rsidR="008E313C">
              <w:rPr>
                <w:noProof/>
                <w:webHidden/>
              </w:rPr>
              <w:instrText xml:space="preserve"> PAGEREF _Toc460231368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69" w:history="1">
            <w:r w:rsidR="008E313C" w:rsidRPr="00620F2D">
              <w:rPr>
                <w:rStyle w:val="Hyperlink"/>
                <w:noProof/>
                <w:lang w:val="fr-BE"/>
              </w:rPr>
              <w:t>Action : Créer un nouveau fichier</w:t>
            </w:r>
            <w:r w:rsidR="008E313C">
              <w:rPr>
                <w:noProof/>
                <w:webHidden/>
              </w:rPr>
              <w:tab/>
            </w:r>
            <w:r w:rsidR="008E313C">
              <w:rPr>
                <w:noProof/>
                <w:webHidden/>
              </w:rPr>
              <w:fldChar w:fldCharType="begin"/>
            </w:r>
            <w:r w:rsidR="008E313C">
              <w:rPr>
                <w:noProof/>
                <w:webHidden/>
              </w:rPr>
              <w:instrText xml:space="preserve"> PAGEREF _Toc460231369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70" w:history="1">
            <w:r w:rsidR="008E313C" w:rsidRPr="00620F2D">
              <w:rPr>
                <w:rStyle w:val="Hyperlink"/>
                <w:noProof/>
                <w:lang w:val="fr-BE"/>
              </w:rPr>
              <w:t>Action : Naviguer vers le répertoire précédent / suivant</w:t>
            </w:r>
            <w:r w:rsidR="008E313C">
              <w:rPr>
                <w:noProof/>
                <w:webHidden/>
              </w:rPr>
              <w:tab/>
            </w:r>
            <w:r w:rsidR="008E313C">
              <w:rPr>
                <w:noProof/>
                <w:webHidden/>
              </w:rPr>
              <w:fldChar w:fldCharType="begin"/>
            </w:r>
            <w:r w:rsidR="008E313C">
              <w:rPr>
                <w:noProof/>
                <w:webHidden/>
              </w:rPr>
              <w:instrText xml:space="preserve"> PAGEREF _Toc460231370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71" w:history="1">
            <w:r w:rsidR="008E313C" w:rsidRPr="00620F2D">
              <w:rPr>
                <w:rStyle w:val="Hyperlink"/>
                <w:noProof/>
                <w:lang w:val="fr-BE"/>
              </w:rPr>
              <w:t>Action : Ajouter / Editer les règles d’autorisation</w:t>
            </w:r>
            <w:r w:rsidR="008E313C">
              <w:rPr>
                <w:noProof/>
                <w:webHidden/>
              </w:rPr>
              <w:tab/>
            </w:r>
            <w:r w:rsidR="008E313C">
              <w:rPr>
                <w:noProof/>
                <w:webHidden/>
              </w:rPr>
              <w:fldChar w:fldCharType="begin"/>
            </w:r>
            <w:r w:rsidR="008E313C">
              <w:rPr>
                <w:noProof/>
                <w:webHidden/>
              </w:rPr>
              <w:instrText xml:space="preserve"> PAGEREF _Toc460231371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72" w:history="1">
            <w:r w:rsidR="008E313C" w:rsidRPr="00620F2D">
              <w:rPr>
                <w:rStyle w:val="Hyperlink"/>
                <w:noProof/>
                <w:lang w:val="fr-BE"/>
              </w:rPr>
              <w:t>Action : Sélectionner toutes les ressources</w:t>
            </w:r>
            <w:r w:rsidR="008E313C">
              <w:rPr>
                <w:noProof/>
                <w:webHidden/>
              </w:rPr>
              <w:tab/>
            </w:r>
            <w:r w:rsidR="008E313C">
              <w:rPr>
                <w:noProof/>
                <w:webHidden/>
              </w:rPr>
              <w:fldChar w:fldCharType="begin"/>
            </w:r>
            <w:r w:rsidR="008E313C">
              <w:rPr>
                <w:noProof/>
                <w:webHidden/>
              </w:rPr>
              <w:instrText xml:space="preserve"> PAGEREF _Toc460231372 \h </w:instrText>
            </w:r>
            <w:r w:rsidR="008E313C">
              <w:rPr>
                <w:noProof/>
                <w:webHidden/>
              </w:rPr>
            </w:r>
            <w:r w:rsidR="008E313C">
              <w:rPr>
                <w:noProof/>
                <w:webHidden/>
              </w:rPr>
              <w:fldChar w:fldCharType="separate"/>
            </w:r>
            <w:r w:rsidR="008E313C">
              <w:rPr>
                <w:noProof/>
                <w:webHidden/>
              </w:rPr>
              <w:t>16</w:t>
            </w:r>
            <w:r w:rsidR="008E313C">
              <w:rPr>
                <w:noProof/>
                <w:webHidden/>
              </w:rPr>
              <w:fldChar w:fldCharType="end"/>
            </w:r>
          </w:hyperlink>
        </w:p>
        <w:p w:rsidR="008E313C" w:rsidRDefault="0018446A">
          <w:pPr>
            <w:pStyle w:val="TOC2"/>
            <w:tabs>
              <w:tab w:val="right" w:leader="dot" w:pos="8630"/>
            </w:tabs>
            <w:rPr>
              <w:rFonts w:asciiTheme="minorHAnsi" w:eastAsiaTheme="minorEastAsia" w:hAnsiTheme="minorHAnsi" w:cstheme="minorBidi"/>
              <w:noProof/>
              <w:sz w:val="22"/>
              <w:szCs w:val="22"/>
            </w:rPr>
          </w:pPr>
          <w:hyperlink w:anchor="_Toc460231373" w:history="1">
            <w:r w:rsidR="008E313C" w:rsidRPr="00620F2D">
              <w:rPr>
                <w:rStyle w:val="Hyperlink"/>
                <w:noProof/>
                <w:lang w:val="fr-BE"/>
              </w:rPr>
              <w:t>Editer les actifs (openid &amp; uma)</w:t>
            </w:r>
            <w:r w:rsidR="008E313C">
              <w:rPr>
                <w:noProof/>
                <w:webHidden/>
              </w:rPr>
              <w:tab/>
            </w:r>
            <w:r w:rsidR="008E313C">
              <w:rPr>
                <w:noProof/>
                <w:webHidden/>
              </w:rPr>
              <w:fldChar w:fldCharType="begin"/>
            </w:r>
            <w:r w:rsidR="008E313C">
              <w:rPr>
                <w:noProof/>
                <w:webHidden/>
              </w:rPr>
              <w:instrText xml:space="preserve"> PAGEREF _Toc460231373 \h </w:instrText>
            </w:r>
            <w:r w:rsidR="008E313C">
              <w:rPr>
                <w:noProof/>
                <w:webHidden/>
              </w:rPr>
            </w:r>
            <w:r w:rsidR="008E313C">
              <w:rPr>
                <w:noProof/>
                <w:webHidden/>
              </w:rPr>
              <w:fldChar w:fldCharType="separate"/>
            </w:r>
            <w:r w:rsidR="008E313C">
              <w:rPr>
                <w:noProof/>
                <w:webHidden/>
              </w:rPr>
              <w:t>17</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74" w:history="1">
            <w:r w:rsidR="008E313C" w:rsidRPr="00620F2D">
              <w:rPr>
                <w:rStyle w:val="Hyperlink"/>
                <w:noProof/>
                <w:lang w:val="fr-BE"/>
              </w:rPr>
              <w:t>Action : Ajouter un client</w:t>
            </w:r>
            <w:r w:rsidR="008E313C">
              <w:rPr>
                <w:noProof/>
                <w:webHidden/>
              </w:rPr>
              <w:tab/>
            </w:r>
            <w:r w:rsidR="008E313C">
              <w:rPr>
                <w:noProof/>
                <w:webHidden/>
              </w:rPr>
              <w:fldChar w:fldCharType="begin"/>
            </w:r>
            <w:r w:rsidR="008E313C">
              <w:rPr>
                <w:noProof/>
                <w:webHidden/>
              </w:rPr>
              <w:instrText xml:space="preserve"> PAGEREF _Toc460231374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75" w:history="1">
            <w:r w:rsidR="008E313C" w:rsidRPr="00620F2D">
              <w:rPr>
                <w:rStyle w:val="Hyperlink"/>
                <w:noProof/>
                <w:lang w:val="fr-BE"/>
              </w:rPr>
              <w:t>Action : Supprimer un ou plusieurs clients</w:t>
            </w:r>
            <w:r w:rsidR="008E313C">
              <w:rPr>
                <w:noProof/>
                <w:webHidden/>
              </w:rPr>
              <w:tab/>
            </w:r>
            <w:r w:rsidR="008E313C">
              <w:rPr>
                <w:noProof/>
                <w:webHidden/>
              </w:rPr>
              <w:fldChar w:fldCharType="begin"/>
            </w:r>
            <w:r w:rsidR="008E313C">
              <w:rPr>
                <w:noProof/>
                <w:webHidden/>
              </w:rPr>
              <w:instrText xml:space="preserve"> PAGEREF _Toc460231375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76" w:history="1">
            <w:r w:rsidR="008E313C" w:rsidRPr="00620F2D">
              <w:rPr>
                <w:rStyle w:val="Hyperlink"/>
                <w:noProof/>
                <w:lang w:val="fr-BE"/>
              </w:rPr>
              <w:t>Action : Editer un client</w:t>
            </w:r>
            <w:r w:rsidR="008E313C">
              <w:rPr>
                <w:noProof/>
                <w:webHidden/>
              </w:rPr>
              <w:tab/>
            </w:r>
            <w:r w:rsidR="008E313C">
              <w:rPr>
                <w:noProof/>
                <w:webHidden/>
              </w:rPr>
              <w:fldChar w:fldCharType="begin"/>
            </w:r>
            <w:r w:rsidR="008E313C">
              <w:rPr>
                <w:noProof/>
                <w:webHidden/>
              </w:rPr>
              <w:instrText xml:space="preserve"> PAGEREF _Toc460231376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77" w:history="1">
            <w:r w:rsidR="008E313C" w:rsidRPr="00620F2D">
              <w:rPr>
                <w:rStyle w:val="Hyperlink"/>
                <w:noProof/>
                <w:lang w:val="fr-BE"/>
              </w:rPr>
              <w:t>Action : Supprimer un ou plusieurs scopes</w:t>
            </w:r>
            <w:r w:rsidR="008E313C">
              <w:rPr>
                <w:noProof/>
                <w:webHidden/>
              </w:rPr>
              <w:tab/>
            </w:r>
            <w:r w:rsidR="008E313C">
              <w:rPr>
                <w:noProof/>
                <w:webHidden/>
              </w:rPr>
              <w:fldChar w:fldCharType="begin"/>
            </w:r>
            <w:r w:rsidR="008E313C">
              <w:rPr>
                <w:noProof/>
                <w:webHidden/>
              </w:rPr>
              <w:instrText xml:space="preserve"> PAGEREF _Toc460231377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78" w:history="1">
            <w:r w:rsidR="008E313C" w:rsidRPr="00620F2D">
              <w:rPr>
                <w:rStyle w:val="Hyperlink"/>
                <w:noProof/>
                <w:lang w:val="fr-BE"/>
              </w:rPr>
              <w:t>Action : Afficher les informations d’un scope</w:t>
            </w:r>
            <w:r w:rsidR="008E313C">
              <w:rPr>
                <w:noProof/>
                <w:webHidden/>
              </w:rPr>
              <w:tab/>
            </w:r>
            <w:r w:rsidR="008E313C">
              <w:rPr>
                <w:noProof/>
                <w:webHidden/>
              </w:rPr>
              <w:fldChar w:fldCharType="begin"/>
            </w:r>
            <w:r w:rsidR="008E313C">
              <w:rPr>
                <w:noProof/>
                <w:webHidden/>
              </w:rPr>
              <w:instrText xml:space="preserve"> PAGEREF _Toc460231378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79" w:history="1">
            <w:r w:rsidR="008E313C" w:rsidRPr="00620F2D">
              <w:rPr>
                <w:rStyle w:val="Hyperlink"/>
                <w:noProof/>
                <w:lang w:val="fr-BE"/>
              </w:rPr>
              <w:t>Action : Supprimer un ou plusieurs resource owners</w:t>
            </w:r>
            <w:r w:rsidR="008E313C">
              <w:rPr>
                <w:noProof/>
                <w:webHidden/>
              </w:rPr>
              <w:tab/>
            </w:r>
            <w:r w:rsidR="008E313C">
              <w:rPr>
                <w:noProof/>
                <w:webHidden/>
              </w:rPr>
              <w:fldChar w:fldCharType="begin"/>
            </w:r>
            <w:r w:rsidR="008E313C">
              <w:rPr>
                <w:noProof/>
                <w:webHidden/>
              </w:rPr>
              <w:instrText xml:space="preserve"> PAGEREF _Toc460231379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80" w:history="1">
            <w:r w:rsidR="008E313C" w:rsidRPr="00620F2D">
              <w:rPr>
                <w:rStyle w:val="Hyperlink"/>
                <w:noProof/>
                <w:lang w:val="fr-BE"/>
              </w:rPr>
              <w:t>Action : Editer un resource owner</w:t>
            </w:r>
            <w:r w:rsidR="008E313C">
              <w:rPr>
                <w:noProof/>
                <w:webHidden/>
              </w:rPr>
              <w:tab/>
            </w:r>
            <w:r w:rsidR="008E313C">
              <w:rPr>
                <w:noProof/>
                <w:webHidden/>
              </w:rPr>
              <w:fldChar w:fldCharType="begin"/>
            </w:r>
            <w:r w:rsidR="008E313C">
              <w:rPr>
                <w:noProof/>
                <w:webHidden/>
              </w:rPr>
              <w:instrText xml:space="preserve"> PAGEREF _Toc460231380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81" w:history="1">
            <w:r w:rsidR="008E313C" w:rsidRPr="00620F2D">
              <w:rPr>
                <w:rStyle w:val="Hyperlink"/>
                <w:noProof/>
                <w:lang w:val="fr-BE"/>
              </w:rPr>
              <w:t>Action : Supprimer une ou plusieurs politiques d’autorisation</w:t>
            </w:r>
            <w:r w:rsidR="008E313C">
              <w:rPr>
                <w:noProof/>
                <w:webHidden/>
              </w:rPr>
              <w:tab/>
            </w:r>
            <w:r w:rsidR="008E313C">
              <w:rPr>
                <w:noProof/>
                <w:webHidden/>
              </w:rPr>
              <w:fldChar w:fldCharType="begin"/>
            </w:r>
            <w:r w:rsidR="008E313C">
              <w:rPr>
                <w:noProof/>
                <w:webHidden/>
              </w:rPr>
              <w:instrText xml:space="preserve"> PAGEREF _Toc460231381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82" w:history="1">
            <w:r w:rsidR="008E313C" w:rsidRPr="00620F2D">
              <w:rPr>
                <w:rStyle w:val="Hyperlink"/>
                <w:noProof/>
                <w:lang w:val="fr-BE"/>
              </w:rPr>
              <w:t>Action : Afficher les informations d’une politique d’autorisation</w:t>
            </w:r>
            <w:r w:rsidR="008E313C">
              <w:rPr>
                <w:noProof/>
                <w:webHidden/>
              </w:rPr>
              <w:tab/>
            </w:r>
            <w:r w:rsidR="008E313C">
              <w:rPr>
                <w:noProof/>
                <w:webHidden/>
              </w:rPr>
              <w:fldChar w:fldCharType="begin"/>
            </w:r>
            <w:r w:rsidR="008E313C">
              <w:rPr>
                <w:noProof/>
                <w:webHidden/>
              </w:rPr>
              <w:instrText xml:space="preserve"> PAGEREF _Toc460231382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83"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_Toc460231383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84" w:history="1">
            <w:r w:rsidR="008E313C" w:rsidRPr="00620F2D">
              <w:rPr>
                <w:rStyle w:val="Hyperlink"/>
                <w:noProof/>
                <w:lang w:val="fr-BE"/>
              </w:rPr>
              <w:t>Action : Afficher les information d’une ressource</w:t>
            </w:r>
            <w:r w:rsidR="008E313C">
              <w:rPr>
                <w:noProof/>
                <w:webHidden/>
              </w:rPr>
              <w:tab/>
            </w:r>
            <w:r w:rsidR="008E313C">
              <w:rPr>
                <w:noProof/>
                <w:webHidden/>
              </w:rPr>
              <w:fldChar w:fldCharType="begin"/>
            </w:r>
            <w:r w:rsidR="008E313C">
              <w:rPr>
                <w:noProof/>
                <w:webHidden/>
              </w:rPr>
              <w:instrText xml:space="preserve"> PAGEREF _Toc460231384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18446A">
          <w:pPr>
            <w:pStyle w:val="TOC2"/>
            <w:tabs>
              <w:tab w:val="right" w:leader="dot" w:pos="8630"/>
            </w:tabs>
            <w:rPr>
              <w:rFonts w:asciiTheme="minorHAnsi" w:eastAsiaTheme="minorEastAsia" w:hAnsiTheme="minorHAnsi" w:cstheme="minorBidi"/>
              <w:noProof/>
              <w:sz w:val="22"/>
              <w:szCs w:val="22"/>
            </w:rPr>
          </w:pPr>
          <w:hyperlink w:anchor="_Toc460231385" w:history="1">
            <w:r w:rsidR="008E313C" w:rsidRPr="00620F2D">
              <w:rPr>
                <w:rStyle w:val="Hyperlink"/>
                <w:noProof/>
                <w:lang w:val="fr-BE"/>
              </w:rPr>
              <w:t>Fournisseurs d’identité</w:t>
            </w:r>
            <w:r w:rsidR="008E313C">
              <w:rPr>
                <w:noProof/>
                <w:webHidden/>
              </w:rPr>
              <w:tab/>
            </w:r>
            <w:r w:rsidR="008E313C">
              <w:rPr>
                <w:noProof/>
                <w:webHidden/>
              </w:rPr>
              <w:fldChar w:fldCharType="begin"/>
            </w:r>
            <w:r w:rsidR="008E313C">
              <w:rPr>
                <w:noProof/>
                <w:webHidden/>
              </w:rPr>
              <w:instrText xml:space="preserve"> PAGEREF _Toc460231385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86" w:history="1">
            <w:r w:rsidR="008E313C" w:rsidRPr="00620F2D">
              <w:rPr>
                <w:rStyle w:val="Hyperlink"/>
                <w:noProof/>
                <w:lang w:val="fr-BE"/>
              </w:rPr>
              <w:t>Action : Lister les fournisseurs</w:t>
            </w:r>
            <w:r w:rsidR="008E313C">
              <w:rPr>
                <w:noProof/>
                <w:webHidden/>
              </w:rPr>
              <w:tab/>
            </w:r>
            <w:r w:rsidR="008E313C">
              <w:rPr>
                <w:noProof/>
                <w:webHidden/>
              </w:rPr>
              <w:fldChar w:fldCharType="begin"/>
            </w:r>
            <w:r w:rsidR="008E313C">
              <w:rPr>
                <w:noProof/>
                <w:webHidden/>
              </w:rPr>
              <w:instrText xml:space="preserve"> PAGEREF _Toc460231386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87" w:history="1">
            <w:r w:rsidR="008E313C" w:rsidRPr="00620F2D">
              <w:rPr>
                <w:rStyle w:val="Hyperlink"/>
                <w:noProof/>
                <w:lang w:val="fr-BE"/>
              </w:rPr>
              <w:t>Action : Activer / désactiver un fournisseur</w:t>
            </w:r>
            <w:r w:rsidR="008E313C">
              <w:rPr>
                <w:noProof/>
                <w:webHidden/>
              </w:rPr>
              <w:tab/>
            </w:r>
            <w:r w:rsidR="008E313C">
              <w:rPr>
                <w:noProof/>
                <w:webHidden/>
              </w:rPr>
              <w:fldChar w:fldCharType="begin"/>
            </w:r>
            <w:r w:rsidR="008E313C">
              <w:rPr>
                <w:noProof/>
                <w:webHidden/>
              </w:rPr>
              <w:instrText xml:space="preserve"> PAGEREF _Toc460231387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88" w:history="1">
            <w:r w:rsidR="008E313C" w:rsidRPr="00620F2D">
              <w:rPr>
                <w:rStyle w:val="Hyperlink"/>
                <w:noProof/>
                <w:lang w:val="fr-BE"/>
              </w:rPr>
              <w:t>Action : Ajouter un fournisseur</w:t>
            </w:r>
            <w:r w:rsidR="008E313C">
              <w:rPr>
                <w:noProof/>
                <w:webHidden/>
              </w:rPr>
              <w:tab/>
            </w:r>
            <w:r w:rsidR="008E313C">
              <w:rPr>
                <w:noProof/>
                <w:webHidden/>
              </w:rPr>
              <w:fldChar w:fldCharType="begin"/>
            </w:r>
            <w:r w:rsidR="008E313C">
              <w:rPr>
                <w:noProof/>
                <w:webHidden/>
              </w:rPr>
              <w:instrText xml:space="preserve"> PAGEREF _Toc460231388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89" w:history="1">
            <w:r w:rsidR="008E313C" w:rsidRPr="00620F2D">
              <w:rPr>
                <w:rStyle w:val="Hyperlink"/>
                <w:noProof/>
                <w:lang w:val="fr-BE"/>
              </w:rPr>
              <w:t>Action : Editer les paramètres d’un fournisseur</w:t>
            </w:r>
            <w:r w:rsidR="008E313C">
              <w:rPr>
                <w:noProof/>
                <w:webHidden/>
              </w:rPr>
              <w:tab/>
            </w:r>
            <w:r w:rsidR="008E313C">
              <w:rPr>
                <w:noProof/>
                <w:webHidden/>
              </w:rPr>
              <w:fldChar w:fldCharType="begin"/>
            </w:r>
            <w:r w:rsidR="008E313C">
              <w:rPr>
                <w:noProof/>
                <w:webHidden/>
              </w:rPr>
              <w:instrText xml:space="preserve"> PAGEREF _Toc460231389 \h </w:instrText>
            </w:r>
            <w:r w:rsidR="008E313C">
              <w:rPr>
                <w:noProof/>
                <w:webHidden/>
              </w:rPr>
            </w:r>
            <w:r w:rsidR="008E313C">
              <w:rPr>
                <w:noProof/>
                <w:webHidden/>
              </w:rPr>
              <w:fldChar w:fldCharType="separate"/>
            </w:r>
            <w:r w:rsidR="008E313C">
              <w:rPr>
                <w:noProof/>
                <w:webHidden/>
              </w:rPr>
              <w:t>26</w:t>
            </w:r>
            <w:r w:rsidR="008E313C">
              <w:rPr>
                <w:noProof/>
                <w:webHidden/>
              </w:rPr>
              <w:fldChar w:fldCharType="end"/>
            </w:r>
          </w:hyperlink>
        </w:p>
        <w:p w:rsidR="008E313C" w:rsidRDefault="0018446A">
          <w:pPr>
            <w:pStyle w:val="TOC2"/>
            <w:tabs>
              <w:tab w:val="right" w:leader="dot" w:pos="8630"/>
            </w:tabs>
            <w:rPr>
              <w:rFonts w:asciiTheme="minorHAnsi" w:eastAsiaTheme="minorEastAsia" w:hAnsiTheme="minorHAnsi" w:cstheme="minorBidi"/>
              <w:noProof/>
              <w:sz w:val="22"/>
              <w:szCs w:val="22"/>
            </w:rPr>
          </w:pPr>
          <w:hyperlink w:anchor="_Toc460231390" w:history="1">
            <w:r w:rsidR="008E313C" w:rsidRPr="00620F2D">
              <w:rPr>
                <w:rStyle w:val="Hyperlink"/>
                <w:noProof/>
                <w:lang w:val="fr-BE"/>
              </w:rPr>
              <w:t>Paramètres</w:t>
            </w:r>
            <w:r w:rsidR="008E313C">
              <w:rPr>
                <w:noProof/>
                <w:webHidden/>
              </w:rPr>
              <w:tab/>
            </w:r>
            <w:r w:rsidR="008E313C">
              <w:rPr>
                <w:noProof/>
                <w:webHidden/>
              </w:rPr>
              <w:fldChar w:fldCharType="begin"/>
            </w:r>
            <w:r w:rsidR="008E313C">
              <w:rPr>
                <w:noProof/>
                <w:webHidden/>
              </w:rPr>
              <w:instrText xml:space="preserve"> PAGEREF _Toc460231390 \h </w:instrText>
            </w:r>
            <w:r w:rsidR="008E313C">
              <w:rPr>
                <w:noProof/>
                <w:webHidden/>
              </w:rPr>
            </w:r>
            <w:r w:rsidR="008E313C">
              <w:rPr>
                <w:noProof/>
                <w:webHidden/>
              </w:rPr>
              <w:fldChar w:fldCharType="separate"/>
            </w:r>
            <w:r w:rsidR="008E313C">
              <w:rPr>
                <w:noProof/>
                <w:webHidden/>
              </w:rPr>
              <w:t>27</w:t>
            </w:r>
            <w:r w:rsidR="008E313C">
              <w:rPr>
                <w:noProof/>
                <w:webHidden/>
              </w:rPr>
              <w:fldChar w:fldCharType="end"/>
            </w:r>
          </w:hyperlink>
        </w:p>
        <w:p w:rsidR="008E313C" w:rsidRDefault="0018446A">
          <w:pPr>
            <w:pStyle w:val="TOC1"/>
            <w:tabs>
              <w:tab w:val="right" w:leader="dot" w:pos="8630"/>
            </w:tabs>
            <w:rPr>
              <w:rFonts w:asciiTheme="minorHAnsi" w:eastAsiaTheme="minorEastAsia" w:hAnsiTheme="minorHAnsi" w:cstheme="minorBidi"/>
              <w:noProof/>
              <w:sz w:val="22"/>
              <w:szCs w:val="22"/>
            </w:rPr>
          </w:pPr>
          <w:hyperlink w:anchor="_Toc460231391" w:history="1">
            <w:r w:rsidR="008E313C" w:rsidRPr="00620F2D">
              <w:rPr>
                <w:rStyle w:val="Hyperlink"/>
                <w:noProof/>
                <w:lang w:val="fr-BE"/>
              </w:rPr>
              <w:t>Cas d’utilisations de l’extension Visual Studio</w:t>
            </w:r>
            <w:r w:rsidR="008E313C">
              <w:rPr>
                <w:noProof/>
                <w:webHidden/>
              </w:rPr>
              <w:tab/>
            </w:r>
            <w:r w:rsidR="008E313C">
              <w:rPr>
                <w:noProof/>
                <w:webHidden/>
              </w:rPr>
              <w:fldChar w:fldCharType="begin"/>
            </w:r>
            <w:r w:rsidR="008E313C">
              <w:rPr>
                <w:noProof/>
                <w:webHidden/>
              </w:rPr>
              <w:instrText xml:space="preserve"> PAGEREF _Toc460231391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18446A">
          <w:pPr>
            <w:pStyle w:val="TOC2"/>
            <w:tabs>
              <w:tab w:val="right" w:leader="dot" w:pos="8630"/>
            </w:tabs>
            <w:rPr>
              <w:rFonts w:asciiTheme="minorHAnsi" w:eastAsiaTheme="minorEastAsia" w:hAnsiTheme="minorHAnsi" w:cstheme="minorBidi"/>
              <w:noProof/>
              <w:sz w:val="22"/>
              <w:szCs w:val="22"/>
            </w:rPr>
          </w:pPr>
          <w:hyperlink w:anchor="_Toc460231392" w:history="1">
            <w:r w:rsidR="008E313C" w:rsidRPr="00620F2D">
              <w:rPr>
                <w:rStyle w:val="Hyperlink"/>
                <w:noProof/>
                <w:lang w:val="fr-BE"/>
              </w:rPr>
              <w:t>Configurer les paramètres</w:t>
            </w:r>
            <w:r w:rsidR="008E313C">
              <w:rPr>
                <w:noProof/>
                <w:webHidden/>
              </w:rPr>
              <w:tab/>
            </w:r>
            <w:r w:rsidR="008E313C">
              <w:rPr>
                <w:noProof/>
                <w:webHidden/>
              </w:rPr>
              <w:fldChar w:fldCharType="begin"/>
            </w:r>
            <w:r w:rsidR="008E313C">
              <w:rPr>
                <w:noProof/>
                <w:webHidden/>
              </w:rPr>
              <w:instrText xml:space="preserve"> PAGEREF _Toc460231392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18446A">
          <w:pPr>
            <w:pStyle w:val="TOC2"/>
            <w:tabs>
              <w:tab w:val="right" w:leader="dot" w:pos="8630"/>
            </w:tabs>
            <w:rPr>
              <w:rFonts w:asciiTheme="minorHAnsi" w:eastAsiaTheme="minorEastAsia" w:hAnsiTheme="minorHAnsi" w:cstheme="minorBidi"/>
              <w:noProof/>
              <w:sz w:val="22"/>
              <w:szCs w:val="22"/>
            </w:rPr>
          </w:pPr>
          <w:hyperlink w:anchor="_Toc460231393" w:history="1">
            <w:r w:rsidR="008E313C" w:rsidRPr="00620F2D">
              <w:rPr>
                <w:rStyle w:val="Hyperlink"/>
                <w:noProof/>
                <w:lang w:val="fr-BE"/>
              </w:rPr>
              <w:t>Générer une ou plusieurs ressources</w:t>
            </w:r>
            <w:r w:rsidR="008E313C">
              <w:rPr>
                <w:noProof/>
                <w:webHidden/>
              </w:rPr>
              <w:tab/>
            </w:r>
            <w:r w:rsidR="008E313C">
              <w:rPr>
                <w:noProof/>
                <w:webHidden/>
              </w:rPr>
              <w:fldChar w:fldCharType="begin"/>
            </w:r>
            <w:r w:rsidR="008E313C">
              <w:rPr>
                <w:noProof/>
                <w:webHidden/>
              </w:rPr>
              <w:instrText xml:space="preserve"> PAGEREF _Toc460231393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94" w:history="1">
            <w:r w:rsidR="008E313C" w:rsidRPr="00620F2D">
              <w:rPr>
                <w:rStyle w:val="Hyperlink"/>
                <w:noProof/>
                <w:lang w:val="fr-BE"/>
              </w:rPr>
              <w:t>Rafraîchir la liste des ressources</w:t>
            </w:r>
            <w:r w:rsidR="008E313C">
              <w:rPr>
                <w:noProof/>
                <w:webHidden/>
              </w:rPr>
              <w:tab/>
            </w:r>
            <w:r w:rsidR="008E313C">
              <w:rPr>
                <w:noProof/>
                <w:webHidden/>
              </w:rPr>
              <w:fldChar w:fldCharType="begin"/>
            </w:r>
            <w:r w:rsidR="008E313C">
              <w:rPr>
                <w:noProof/>
                <w:webHidden/>
              </w:rPr>
              <w:instrText xml:space="preserve"> PAGEREF _Toc460231394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95" w:history="1">
            <w:r w:rsidR="008E313C" w:rsidRPr="00620F2D">
              <w:rPr>
                <w:rStyle w:val="Hyperlink"/>
                <w:noProof/>
                <w:lang w:val="fr-BE"/>
              </w:rPr>
              <w:t>Protéger une ou plusieurs ressources</w:t>
            </w:r>
            <w:r w:rsidR="008E313C">
              <w:rPr>
                <w:noProof/>
                <w:webHidden/>
              </w:rPr>
              <w:tab/>
            </w:r>
            <w:r w:rsidR="008E313C">
              <w:rPr>
                <w:noProof/>
                <w:webHidden/>
              </w:rPr>
              <w:fldChar w:fldCharType="begin"/>
            </w:r>
            <w:r w:rsidR="008E313C">
              <w:rPr>
                <w:noProof/>
                <w:webHidden/>
              </w:rPr>
              <w:instrText xml:space="preserve"> PAGEREF _Toc460231395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18446A">
          <w:pPr>
            <w:pStyle w:val="TOC2"/>
            <w:tabs>
              <w:tab w:val="right" w:leader="dot" w:pos="8630"/>
            </w:tabs>
            <w:rPr>
              <w:rFonts w:asciiTheme="minorHAnsi" w:eastAsiaTheme="minorEastAsia" w:hAnsiTheme="minorHAnsi" w:cstheme="minorBidi"/>
              <w:noProof/>
              <w:sz w:val="22"/>
              <w:szCs w:val="22"/>
            </w:rPr>
          </w:pPr>
          <w:hyperlink w:anchor="_Toc460231396" w:history="1">
            <w:r w:rsidR="008E313C" w:rsidRPr="00620F2D">
              <w:rPr>
                <w:rStyle w:val="Hyperlink"/>
                <w:noProof/>
                <w:lang w:val="fr-BE"/>
              </w:rPr>
              <w:t>Générer un proxy de sécurité</w:t>
            </w:r>
            <w:r w:rsidR="008E313C">
              <w:rPr>
                <w:noProof/>
                <w:webHidden/>
              </w:rPr>
              <w:tab/>
            </w:r>
            <w:r w:rsidR="008E313C">
              <w:rPr>
                <w:noProof/>
                <w:webHidden/>
              </w:rPr>
              <w:fldChar w:fldCharType="begin"/>
            </w:r>
            <w:r w:rsidR="008E313C">
              <w:rPr>
                <w:noProof/>
                <w:webHidden/>
              </w:rPr>
              <w:instrText xml:space="preserve"> PAGEREF _Toc460231396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97" w:history="1">
            <w:r w:rsidR="008E313C" w:rsidRPr="00620F2D">
              <w:rPr>
                <w:rStyle w:val="Hyperlink"/>
                <w:noProof/>
                <w:lang w:val="fr-BE"/>
              </w:rPr>
              <w:t>Action : Rechercher une ou plusieurs ressources</w:t>
            </w:r>
            <w:r w:rsidR="008E313C">
              <w:rPr>
                <w:noProof/>
                <w:webHidden/>
              </w:rPr>
              <w:tab/>
            </w:r>
            <w:r w:rsidR="008E313C">
              <w:rPr>
                <w:noProof/>
                <w:webHidden/>
              </w:rPr>
              <w:fldChar w:fldCharType="begin"/>
            </w:r>
            <w:r w:rsidR="008E313C">
              <w:rPr>
                <w:noProof/>
                <w:webHidden/>
              </w:rPr>
              <w:instrText xml:space="preserve"> PAGEREF _Toc460231397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398" w:history="1">
            <w:r w:rsidR="008E313C" w:rsidRPr="00620F2D">
              <w:rPr>
                <w:rStyle w:val="Hyperlink"/>
                <w:noProof/>
                <w:lang w:val="fr-BE"/>
              </w:rPr>
              <w:t>Action : Ajouter le proxy de sécurité</w:t>
            </w:r>
            <w:r w:rsidR="008E313C">
              <w:rPr>
                <w:noProof/>
                <w:webHidden/>
              </w:rPr>
              <w:tab/>
            </w:r>
            <w:r w:rsidR="008E313C">
              <w:rPr>
                <w:noProof/>
                <w:webHidden/>
              </w:rPr>
              <w:fldChar w:fldCharType="begin"/>
            </w:r>
            <w:r w:rsidR="008E313C">
              <w:rPr>
                <w:noProof/>
                <w:webHidden/>
              </w:rPr>
              <w:instrText xml:space="preserve"> PAGEREF _Toc460231398 \h </w:instrText>
            </w:r>
            <w:r w:rsidR="008E313C">
              <w:rPr>
                <w:noProof/>
                <w:webHidden/>
              </w:rPr>
            </w:r>
            <w:r w:rsidR="008E313C">
              <w:rPr>
                <w:noProof/>
                <w:webHidden/>
              </w:rPr>
              <w:fldChar w:fldCharType="separate"/>
            </w:r>
            <w:r w:rsidR="008E313C">
              <w:rPr>
                <w:noProof/>
                <w:webHidden/>
              </w:rPr>
              <w:t>31</w:t>
            </w:r>
            <w:r w:rsidR="008E313C">
              <w:rPr>
                <w:noProof/>
                <w:webHidden/>
              </w:rPr>
              <w:fldChar w:fldCharType="end"/>
            </w:r>
          </w:hyperlink>
        </w:p>
        <w:p w:rsidR="008E313C" w:rsidRDefault="0018446A">
          <w:pPr>
            <w:pStyle w:val="TOC1"/>
            <w:tabs>
              <w:tab w:val="right" w:leader="dot" w:pos="8630"/>
            </w:tabs>
            <w:rPr>
              <w:rFonts w:asciiTheme="minorHAnsi" w:eastAsiaTheme="minorEastAsia" w:hAnsiTheme="minorHAnsi" w:cstheme="minorBidi"/>
              <w:noProof/>
              <w:sz w:val="22"/>
              <w:szCs w:val="22"/>
            </w:rPr>
          </w:pPr>
          <w:hyperlink w:anchor="_Toc460231399" w:history="1">
            <w:r w:rsidR="008E313C" w:rsidRPr="00620F2D">
              <w:rPr>
                <w:rStyle w:val="Hyperlink"/>
                <w:noProof/>
                <w:lang w:val="fr-BE"/>
              </w:rPr>
              <w:t>Scénarios</w:t>
            </w:r>
            <w:r w:rsidR="008E313C">
              <w:rPr>
                <w:noProof/>
                <w:webHidden/>
              </w:rPr>
              <w:tab/>
            </w:r>
            <w:r w:rsidR="008E313C">
              <w:rPr>
                <w:noProof/>
                <w:webHidden/>
              </w:rPr>
              <w:fldChar w:fldCharType="begin"/>
            </w:r>
            <w:r w:rsidR="008E313C">
              <w:rPr>
                <w:noProof/>
                <w:webHidden/>
              </w:rPr>
              <w:instrText xml:space="preserve"> PAGEREF _Toc460231399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18446A">
          <w:pPr>
            <w:pStyle w:val="TOC2"/>
            <w:tabs>
              <w:tab w:val="right" w:leader="dot" w:pos="8630"/>
            </w:tabs>
            <w:rPr>
              <w:rFonts w:asciiTheme="minorHAnsi" w:eastAsiaTheme="minorEastAsia" w:hAnsiTheme="minorHAnsi" w:cstheme="minorBidi"/>
              <w:noProof/>
              <w:sz w:val="22"/>
              <w:szCs w:val="22"/>
            </w:rPr>
          </w:pPr>
          <w:hyperlink w:anchor="_Toc460231400" w:history="1">
            <w:r w:rsidR="008E313C" w:rsidRPr="00620F2D">
              <w:rPr>
                <w:rStyle w:val="Hyperlink"/>
                <w:noProof/>
                <w:lang w:val="fr-BE"/>
              </w:rPr>
              <w:t>Premier scénario : Application lourde souhaite accéder à une opération protégée</w:t>
            </w:r>
            <w:r w:rsidR="008E313C">
              <w:rPr>
                <w:noProof/>
                <w:webHidden/>
              </w:rPr>
              <w:tab/>
            </w:r>
            <w:r w:rsidR="008E313C">
              <w:rPr>
                <w:noProof/>
                <w:webHidden/>
              </w:rPr>
              <w:fldChar w:fldCharType="begin"/>
            </w:r>
            <w:r w:rsidR="008E313C">
              <w:rPr>
                <w:noProof/>
                <w:webHidden/>
              </w:rPr>
              <w:instrText xml:space="preserve"> PAGEREF _Toc460231400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401"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_Toc460231401 \h </w:instrText>
            </w:r>
            <w:r w:rsidR="008E313C">
              <w:rPr>
                <w:noProof/>
                <w:webHidden/>
              </w:rPr>
            </w:r>
            <w:r w:rsidR="008E313C">
              <w:rPr>
                <w:noProof/>
                <w:webHidden/>
              </w:rPr>
              <w:fldChar w:fldCharType="separate"/>
            </w:r>
            <w:r w:rsidR="008E313C">
              <w:rPr>
                <w:noProof/>
                <w:webHidden/>
              </w:rPr>
              <w:t>33</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402"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_Toc460231402 \h </w:instrText>
            </w:r>
            <w:r w:rsidR="008E313C">
              <w:rPr>
                <w:noProof/>
                <w:webHidden/>
              </w:rPr>
            </w:r>
            <w:r w:rsidR="008E313C">
              <w:rPr>
                <w:noProof/>
                <w:webHidden/>
              </w:rPr>
              <w:fldChar w:fldCharType="separate"/>
            </w:r>
            <w:r w:rsidR="008E313C">
              <w:rPr>
                <w:noProof/>
                <w:webHidden/>
              </w:rPr>
              <w:t>34</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403"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_Toc460231403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404"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_Toc460231404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405" w:history="1">
            <w:r w:rsidR="008E313C" w:rsidRPr="00620F2D">
              <w:rPr>
                <w:rStyle w:val="Hyperlink"/>
                <w:noProof/>
                <w:lang w:val="fr-BE"/>
              </w:rPr>
              <w:t>Ajouter le rôle marketing au resource owner</w:t>
            </w:r>
            <w:r w:rsidR="008E313C">
              <w:rPr>
                <w:noProof/>
                <w:webHidden/>
              </w:rPr>
              <w:tab/>
            </w:r>
            <w:r w:rsidR="008E313C">
              <w:rPr>
                <w:noProof/>
                <w:webHidden/>
              </w:rPr>
              <w:fldChar w:fldCharType="begin"/>
            </w:r>
            <w:r w:rsidR="008E313C">
              <w:rPr>
                <w:noProof/>
                <w:webHidden/>
              </w:rPr>
              <w:instrText xml:space="preserve"> PAGEREF _Toc460231405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406"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_Toc460231406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18446A">
          <w:pPr>
            <w:pStyle w:val="TOC2"/>
            <w:tabs>
              <w:tab w:val="right" w:leader="dot" w:pos="8630"/>
            </w:tabs>
            <w:rPr>
              <w:rFonts w:asciiTheme="minorHAnsi" w:eastAsiaTheme="minorEastAsia" w:hAnsiTheme="minorHAnsi" w:cstheme="minorBidi"/>
              <w:noProof/>
              <w:sz w:val="22"/>
              <w:szCs w:val="22"/>
            </w:rPr>
          </w:pPr>
          <w:hyperlink w:anchor="_Toc460231407" w:history="1">
            <w:r w:rsidR="008E313C" w:rsidRPr="00620F2D">
              <w:rPr>
                <w:rStyle w:val="Hyperlink"/>
                <w:noProof/>
                <w:lang w:val="fr-BE"/>
              </w:rPr>
              <w:t>Second scénario : une API souhaite accéder à une ressource protégée</w:t>
            </w:r>
            <w:r w:rsidR="008E313C">
              <w:rPr>
                <w:noProof/>
                <w:webHidden/>
              </w:rPr>
              <w:tab/>
            </w:r>
            <w:r w:rsidR="008E313C">
              <w:rPr>
                <w:noProof/>
                <w:webHidden/>
              </w:rPr>
              <w:fldChar w:fldCharType="begin"/>
            </w:r>
            <w:r w:rsidR="008E313C">
              <w:rPr>
                <w:noProof/>
                <w:webHidden/>
              </w:rPr>
              <w:instrText xml:space="preserve"> PAGEREF _Toc460231407 \h </w:instrText>
            </w:r>
            <w:r w:rsidR="008E313C">
              <w:rPr>
                <w:noProof/>
                <w:webHidden/>
              </w:rPr>
            </w:r>
            <w:r w:rsidR="008E313C">
              <w:rPr>
                <w:noProof/>
                <w:webHidden/>
              </w:rPr>
              <w:fldChar w:fldCharType="separate"/>
            </w:r>
            <w:r w:rsidR="008E313C">
              <w:rPr>
                <w:noProof/>
                <w:webHidden/>
              </w:rPr>
              <w:t>41</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408"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_Toc460231408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409"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_Toc460231409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410"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_Toc460231410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411"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_Toc460231411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412"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_Toc460231412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18446A">
          <w:pPr>
            <w:pStyle w:val="TOC2"/>
            <w:tabs>
              <w:tab w:val="right" w:leader="dot" w:pos="8630"/>
            </w:tabs>
            <w:rPr>
              <w:rFonts w:asciiTheme="minorHAnsi" w:eastAsiaTheme="minorEastAsia" w:hAnsiTheme="minorHAnsi" w:cstheme="minorBidi"/>
              <w:noProof/>
              <w:sz w:val="22"/>
              <w:szCs w:val="22"/>
            </w:rPr>
          </w:pPr>
          <w:hyperlink w:anchor="_Toc460231413" w:history="1">
            <w:r w:rsidR="008E313C" w:rsidRPr="00620F2D">
              <w:rPr>
                <w:rStyle w:val="Hyperlink"/>
                <w:noProof/>
                <w:lang w:val="fr-BE"/>
              </w:rPr>
              <w:t>Troisième scénario : Limiter l’accès à certaines fonctionnalités du site</w:t>
            </w:r>
            <w:r w:rsidR="008E313C">
              <w:rPr>
                <w:noProof/>
                <w:webHidden/>
              </w:rPr>
              <w:tab/>
            </w:r>
            <w:r w:rsidR="008E313C">
              <w:rPr>
                <w:noProof/>
                <w:webHidden/>
              </w:rPr>
              <w:fldChar w:fldCharType="begin"/>
            </w:r>
            <w:r w:rsidR="008E313C">
              <w:rPr>
                <w:noProof/>
                <w:webHidden/>
              </w:rPr>
              <w:instrText xml:space="preserve"> PAGEREF _Toc460231413 \h </w:instrText>
            </w:r>
            <w:r w:rsidR="008E313C">
              <w:rPr>
                <w:noProof/>
                <w:webHidden/>
              </w:rPr>
            </w:r>
            <w:r w:rsidR="008E313C">
              <w:rPr>
                <w:noProof/>
                <w:webHidden/>
              </w:rPr>
              <w:fldChar w:fldCharType="separate"/>
            </w:r>
            <w:r w:rsidR="008E313C">
              <w:rPr>
                <w:noProof/>
                <w:webHidden/>
              </w:rPr>
              <w:t>45</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414"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_Toc460231414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415"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_Toc460231415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416"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_Toc460231416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417"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_Toc460231417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418" w:history="1">
            <w:r w:rsidR="008E313C" w:rsidRPr="00620F2D">
              <w:rPr>
                <w:rStyle w:val="Hyperlink"/>
                <w:noProof/>
                <w:lang w:val="fr-BE"/>
              </w:rPr>
              <w:t>Ajouter le rôle « administrator » au resource owner</w:t>
            </w:r>
            <w:r w:rsidR="008E313C">
              <w:rPr>
                <w:noProof/>
                <w:webHidden/>
              </w:rPr>
              <w:tab/>
            </w:r>
            <w:r w:rsidR="008E313C">
              <w:rPr>
                <w:noProof/>
                <w:webHidden/>
              </w:rPr>
              <w:fldChar w:fldCharType="begin"/>
            </w:r>
            <w:r w:rsidR="008E313C">
              <w:rPr>
                <w:noProof/>
                <w:webHidden/>
              </w:rPr>
              <w:instrText xml:space="preserve"> PAGEREF _Toc460231418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419"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_Toc460231419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18446A">
          <w:pPr>
            <w:pStyle w:val="TOC1"/>
            <w:tabs>
              <w:tab w:val="right" w:leader="dot" w:pos="8630"/>
            </w:tabs>
            <w:rPr>
              <w:rFonts w:asciiTheme="minorHAnsi" w:eastAsiaTheme="minorEastAsia" w:hAnsiTheme="minorHAnsi" w:cstheme="minorBidi"/>
              <w:noProof/>
              <w:sz w:val="22"/>
              <w:szCs w:val="22"/>
            </w:rPr>
          </w:pPr>
          <w:hyperlink w:anchor="_Toc460231420" w:history="1">
            <w:r w:rsidR="008E313C" w:rsidRPr="00620F2D">
              <w:rPr>
                <w:rStyle w:val="Hyperlink"/>
                <w:noProof/>
                <w:lang w:val="fr-BE"/>
              </w:rPr>
              <w:t>Installation</w:t>
            </w:r>
            <w:r w:rsidR="008E313C">
              <w:rPr>
                <w:noProof/>
                <w:webHidden/>
              </w:rPr>
              <w:tab/>
            </w:r>
            <w:r w:rsidR="008E313C">
              <w:rPr>
                <w:noProof/>
                <w:webHidden/>
              </w:rPr>
              <w:fldChar w:fldCharType="begin"/>
            </w:r>
            <w:r w:rsidR="008E313C">
              <w:rPr>
                <w:noProof/>
                <w:webHidden/>
              </w:rPr>
              <w:instrText xml:space="preserve"> PAGEREF _Toc460231420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18446A">
          <w:pPr>
            <w:pStyle w:val="TOC2"/>
            <w:tabs>
              <w:tab w:val="right" w:leader="dot" w:pos="8630"/>
            </w:tabs>
            <w:rPr>
              <w:rFonts w:asciiTheme="minorHAnsi" w:eastAsiaTheme="minorEastAsia" w:hAnsiTheme="minorHAnsi" w:cstheme="minorBidi"/>
              <w:noProof/>
              <w:sz w:val="22"/>
              <w:szCs w:val="22"/>
            </w:rPr>
          </w:pPr>
          <w:hyperlink w:anchor="_Toc460231421" w:history="1">
            <w:r w:rsidR="008E313C" w:rsidRPr="00620F2D">
              <w:rPr>
                <w:rStyle w:val="Hyperlink"/>
                <w:noProof/>
                <w:lang w:val="fr-BE"/>
              </w:rPr>
              <w:t>Etapes obligatoires</w:t>
            </w:r>
            <w:r w:rsidR="008E313C">
              <w:rPr>
                <w:noProof/>
                <w:webHidden/>
              </w:rPr>
              <w:tab/>
            </w:r>
            <w:r w:rsidR="008E313C">
              <w:rPr>
                <w:noProof/>
                <w:webHidden/>
              </w:rPr>
              <w:fldChar w:fldCharType="begin"/>
            </w:r>
            <w:r w:rsidR="008E313C">
              <w:rPr>
                <w:noProof/>
                <w:webHidden/>
              </w:rPr>
              <w:instrText xml:space="preserve"> PAGEREF _Toc460231421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422" w:history="1">
            <w:r w:rsidR="008E313C" w:rsidRPr="00620F2D">
              <w:rPr>
                <w:rStyle w:val="Hyperlink"/>
                <w:noProof/>
                <w:lang w:val="fr-BE"/>
              </w:rPr>
              <w:t>Installer GIT</w:t>
            </w:r>
            <w:r w:rsidR="008E313C">
              <w:rPr>
                <w:noProof/>
                <w:webHidden/>
              </w:rPr>
              <w:tab/>
            </w:r>
            <w:r w:rsidR="008E313C">
              <w:rPr>
                <w:noProof/>
                <w:webHidden/>
              </w:rPr>
              <w:fldChar w:fldCharType="begin"/>
            </w:r>
            <w:r w:rsidR="008E313C">
              <w:rPr>
                <w:noProof/>
                <w:webHidden/>
              </w:rPr>
              <w:instrText xml:space="preserve"> PAGEREF _Toc460231422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423" w:history="1">
            <w:r w:rsidR="008E313C" w:rsidRPr="00620F2D">
              <w:rPr>
                <w:rStyle w:val="Hyperlink"/>
                <w:noProof/>
                <w:lang w:val="fr-BE"/>
              </w:rPr>
              <w:t>Installer le certificat</w:t>
            </w:r>
            <w:r w:rsidR="008E313C">
              <w:rPr>
                <w:noProof/>
                <w:webHidden/>
              </w:rPr>
              <w:tab/>
            </w:r>
            <w:r w:rsidR="008E313C">
              <w:rPr>
                <w:noProof/>
                <w:webHidden/>
              </w:rPr>
              <w:fldChar w:fldCharType="begin"/>
            </w:r>
            <w:r w:rsidR="008E313C">
              <w:rPr>
                <w:noProof/>
                <w:webHidden/>
              </w:rPr>
              <w:instrText xml:space="preserve"> PAGEREF _Toc460231423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18446A">
          <w:pPr>
            <w:pStyle w:val="TOC2"/>
            <w:tabs>
              <w:tab w:val="right" w:leader="dot" w:pos="8630"/>
            </w:tabs>
            <w:rPr>
              <w:rFonts w:asciiTheme="minorHAnsi" w:eastAsiaTheme="minorEastAsia" w:hAnsiTheme="minorHAnsi" w:cstheme="minorBidi"/>
              <w:noProof/>
              <w:sz w:val="22"/>
              <w:szCs w:val="22"/>
            </w:rPr>
          </w:pPr>
          <w:hyperlink w:anchor="_Toc460231424" w:history="1">
            <w:r w:rsidR="008E313C" w:rsidRPr="00620F2D">
              <w:rPr>
                <w:rStyle w:val="Hyperlink"/>
                <w:noProof/>
                <w:lang w:val="fr-BE"/>
              </w:rPr>
              <w:t>Installation manuelle</w:t>
            </w:r>
            <w:r w:rsidR="008E313C">
              <w:rPr>
                <w:noProof/>
                <w:webHidden/>
              </w:rPr>
              <w:tab/>
            </w:r>
            <w:r w:rsidR="008E313C">
              <w:rPr>
                <w:noProof/>
                <w:webHidden/>
              </w:rPr>
              <w:fldChar w:fldCharType="begin"/>
            </w:r>
            <w:r w:rsidR="008E313C">
              <w:rPr>
                <w:noProof/>
                <w:webHidden/>
              </w:rPr>
              <w:instrText xml:space="preserve"> PAGEREF _Toc460231424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18446A">
          <w:pPr>
            <w:pStyle w:val="TOC2"/>
            <w:tabs>
              <w:tab w:val="right" w:leader="dot" w:pos="8630"/>
            </w:tabs>
            <w:rPr>
              <w:rFonts w:asciiTheme="minorHAnsi" w:eastAsiaTheme="minorEastAsia" w:hAnsiTheme="minorHAnsi" w:cstheme="minorBidi"/>
              <w:noProof/>
              <w:sz w:val="22"/>
              <w:szCs w:val="22"/>
            </w:rPr>
          </w:pPr>
          <w:hyperlink w:anchor="_Toc460231425" w:history="1">
            <w:r w:rsidR="008E313C" w:rsidRPr="00620F2D">
              <w:rPr>
                <w:rStyle w:val="Hyperlink"/>
                <w:noProof/>
                <w:lang w:val="fr-BE"/>
              </w:rPr>
              <w:t>Installer avec docker</w:t>
            </w:r>
            <w:r w:rsidR="008E313C">
              <w:rPr>
                <w:noProof/>
                <w:webHidden/>
              </w:rPr>
              <w:tab/>
            </w:r>
            <w:r w:rsidR="008E313C">
              <w:rPr>
                <w:noProof/>
                <w:webHidden/>
              </w:rPr>
              <w:fldChar w:fldCharType="begin"/>
            </w:r>
            <w:r w:rsidR="008E313C">
              <w:rPr>
                <w:noProof/>
                <w:webHidden/>
              </w:rPr>
              <w:instrText xml:space="preserve"> PAGEREF _Toc460231425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426" w:history="1">
            <w:r w:rsidR="008E313C" w:rsidRPr="00620F2D">
              <w:rPr>
                <w:rStyle w:val="Hyperlink"/>
                <w:noProof/>
                <w:lang w:val="fr-BE"/>
              </w:rPr>
              <w:t>Prérequis</w:t>
            </w:r>
            <w:r w:rsidR="008E313C">
              <w:rPr>
                <w:noProof/>
                <w:webHidden/>
              </w:rPr>
              <w:tab/>
            </w:r>
            <w:r w:rsidR="008E313C">
              <w:rPr>
                <w:noProof/>
                <w:webHidden/>
              </w:rPr>
              <w:fldChar w:fldCharType="begin"/>
            </w:r>
            <w:r w:rsidR="008E313C">
              <w:rPr>
                <w:noProof/>
                <w:webHidden/>
              </w:rPr>
              <w:instrText xml:space="preserve"> PAGEREF _Toc460231426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18446A">
          <w:pPr>
            <w:pStyle w:val="TOC1"/>
            <w:tabs>
              <w:tab w:val="right" w:leader="dot" w:pos="8630"/>
            </w:tabs>
            <w:rPr>
              <w:rFonts w:asciiTheme="minorHAnsi" w:eastAsiaTheme="minorEastAsia" w:hAnsiTheme="minorHAnsi" w:cstheme="minorBidi"/>
              <w:noProof/>
              <w:sz w:val="22"/>
              <w:szCs w:val="22"/>
            </w:rPr>
          </w:pPr>
          <w:hyperlink w:anchor="_Toc460231427" w:history="1">
            <w:r w:rsidR="008E313C" w:rsidRPr="00620F2D">
              <w:rPr>
                <w:rStyle w:val="Hyperlink"/>
                <w:noProof/>
                <w:lang w:val="fr-BE"/>
              </w:rPr>
              <w:t>Documentation technique</w:t>
            </w:r>
            <w:r w:rsidR="008E313C">
              <w:rPr>
                <w:noProof/>
                <w:webHidden/>
              </w:rPr>
              <w:tab/>
            </w:r>
            <w:r w:rsidR="008E313C">
              <w:rPr>
                <w:noProof/>
                <w:webHidden/>
              </w:rPr>
              <w:fldChar w:fldCharType="begin"/>
            </w:r>
            <w:r w:rsidR="008E313C">
              <w:rPr>
                <w:noProof/>
                <w:webHidden/>
              </w:rPr>
              <w:instrText xml:space="preserve"> PAGEREF _Toc460231427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18446A">
          <w:pPr>
            <w:pStyle w:val="TOC2"/>
            <w:tabs>
              <w:tab w:val="right" w:leader="dot" w:pos="8630"/>
            </w:tabs>
            <w:rPr>
              <w:rFonts w:asciiTheme="minorHAnsi" w:eastAsiaTheme="minorEastAsia" w:hAnsiTheme="minorHAnsi" w:cstheme="minorBidi"/>
              <w:noProof/>
              <w:sz w:val="22"/>
              <w:szCs w:val="22"/>
            </w:rPr>
          </w:pPr>
          <w:hyperlink w:anchor="_Toc460231428" w:history="1">
            <w:r w:rsidR="008E313C" w:rsidRPr="00620F2D">
              <w:rPr>
                <w:rStyle w:val="Hyperlink"/>
                <w:noProof/>
                <w:lang w:val="fr-BE"/>
              </w:rPr>
              <w:t>Nuget packages</w:t>
            </w:r>
            <w:r w:rsidR="008E313C">
              <w:rPr>
                <w:noProof/>
                <w:webHidden/>
              </w:rPr>
              <w:tab/>
            </w:r>
            <w:r w:rsidR="008E313C">
              <w:rPr>
                <w:noProof/>
                <w:webHidden/>
              </w:rPr>
              <w:fldChar w:fldCharType="begin"/>
            </w:r>
            <w:r w:rsidR="008E313C">
              <w:rPr>
                <w:noProof/>
                <w:webHidden/>
              </w:rPr>
              <w:instrText xml:space="preserve"> PAGEREF _Toc460231428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429" w:history="1">
            <w:r w:rsidR="008E313C" w:rsidRPr="00620F2D">
              <w:rPr>
                <w:rStyle w:val="Hyperlink"/>
                <w:noProof/>
                <w:lang w:val="fr-BE"/>
              </w:rPr>
              <w:t>SimpleIdentityServer.Proxy</w:t>
            </w:r>
            <w:r w:rsidR="008E313C">
              <w:rPr>
                <w:noProof/>
                <w:webHidden/>
              </w:rPr>
              <w:tab/>
            </w:r>
            <w:r w:rsidR="008E313C">
              <w:rPr>
                <w:noProof/>
                <w:webHidden/>
              </w:rPr>
              <w:fldChar w:fldCharType="begin"/>
            </w:r>
            <w:r w:rsidR="008E313C">
              <w:rPr>
                <w:noProof/>
                <w:webHidden/>
              </w:rPr>
              <w:instrText xml:space="preserve"> PAGEREF _Toc460231429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430" w:history="1">
            <w:r w:rsidR="008E313C" w:rsidRPr="00620F2D">
              <w:rPr>
                <w:rStyle w:val="Hyperlink"/>
                <w:noProof/>
                <w:lang w:val="fr-BE"/>
              </w:rPr>
              <w:t>SimpleIdentityServer.UmaIntrospection.Authentication</w:t>
            </w:r>
            <w:r w:rsidR="008E313C">
              <w:rPr>
                <w:noProof/>
                <w:webHidden/>
              </w:rPr>
              <w:tab/>
            </w:r>
            <w:r w:rsidR="008E313C">
              <w:rPr>
                <w:noProof/>
                <w:webHidden/>
              </w:rPr>
              <w:fldChar w:fldCharType="begin"/>
            </w:r>
            <w:r w:rsidR="008E313C">
              <w:rPr>
                <w:noProof/>
                <w:webHidden/>
              </w:rPr>
              <w:instrText xml:space="preserve"> PAGEREF _Toc460231430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18446A">
          <w:pPr>
            <w:pStyle w:val="TOC3"/>
            <w:tabs>
              <w:tab w:val="right" w:leader="dot" w:pos="8630"/>
            </w:tabs>
            <w:rPr>
              <w:rFonts w:asciiTheme="minorHAnsi" w:eastAsiaTheme="minorEastAsia" w:hAnsiTheme="minorHAnsi" w:cstheme="minorBidi"/>
              <w:noProof/>
              <w:sz w:val="22"/>
              <w:szCs w:val="22"/>
            </w:rPr>
          </w:pPr>
          <w:hyperlink w:anchor="_Toc460231431" w:history="1">
            <w:r w:rsidR="008E313C" w:rsidRPr="00620F2D">
              <w:rPr>
                <w:rStyle w:val="Hyperlink"/>
                <w:noProof/>
                <w:lang w:val="fr-BE"/>
              </w:rPr>
              <w:t>SimpleIdentityServer.Uma.Authorization</w:t>
            </w:r>
            <w:r w:rsidR="008E313C">
              <w:rPr>
                <w:noProof/>
                <w:webHidden/>
              </w:rPr>
              <w:tab/>
            </w:r>
            <w:r w:rsidR="008E313C">
              <w:rPr>
                <w:noProof/>
                <w:webHidden/>
              </w:rPr>
              <w:fldChar w:fldCharType="begin"/>
            </w:r>
            <w:r w:rsidR="008E313C">
              <w:rPr>
                <w:noProof/>
                <w:webHidden/>
              </w:rPr>
              <w:instrText xml:space="preserve"> PAGEREF _Toc460231431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18446A">
          <w:pPr>
            <w:pStyle w:val="TOC2"/>
            <w:tabs>
              <w:tab w:val="right" w:leader="dot" w:pos="8630"/>
            </w:tabs>
            <w:rPr>
              <w:rFonts w:asciiTheme="minorHAnsi" w:eastAsiaTheme="minorEastAsia" w:hAnsiTheme="minorHAnsi" w:cstheme="minorBidi"/>
              <w:noProof/>
              <w:sz w:val="22"/>
              <w:szCs w:val="22"/>
            </w:rPr>
          </w:pPr>
          <w:hyperlink w:anchor="_Toc460231432" w:history="1">
            <w:r w:rsidR="008E313C" w:rsidRPr="00620F2D">
              <w:rPr>
                <w:rStyle w:val="Hyperlink"/>
                <w:noProof/>
                <w:lang w:val="fr-BE"/>
              </w:rPr>
              <w:t>Load balancing</w:t>
            </w:r>
            <w:r w:rsidR="008E313C">
              <w:rPr>
                <w:noProof/>
                <w:webHidden/>
              </w:rPr>
              <w:tab/>
            </w:r>
            <w:r w:rsidR="008E313C">
              <w:rPr>
                <w:noProof/>
                <w:webHidden/>
              </w:rPr>
              <w:fldChar w:fldCharType="begin"/>
            </w:r>
            <w:r w:rsidR="008E313C">
              <w:rPr>
                <w:noProof/>
                <w:webHidden/>
              </w:rPr>
              <w:instrText xml:space="preserve"> PAGEREF _Toc460231432 \h </w:instrText>
            </w:r>
            <w:r w:rsidR="008E313C">
              <w:rPr>
                <w:noProof/>
                <w:webHidden/>
              </w:rPr>
            </w:r>
            <w:r w:rsidR="008E313C">
              <w:rPr>
                <w:noProof/>
                <w:webHidden/>
              </w:rPr>
              <w:fldChar w:fldCharType="separate"/>
            </w:r>
            <w:r w:rsidR="008E313C">
              <w:rPr>
                <w:noProof/>
                <w:webHidden/>
              </w:rPr>
              <w:t>54</w:t>
            </w:r>
            <w:r w:rsidR="008E313C">
              <w:rPr>
                <w:noProof/>
                <w:webHidden/>
              </w:rPr>
              <w:fldChar w:fldCharType="end"/>
            </w:r>
          </w:hyperlink>
        </w:p>
        <w:p w:rsidR="008E313C" w:rsidRDefault="0018446A">
          <w:pPr>
            <w:pStyle w:val="TOC1"/>
            <w:tabs>
              <w:tab w:val="right" w:leader="dot" w:pos="8630"/>
            </w:tabs>
            <w:rPr>
              <w:rFonts w:asciiTheme="minorHAnsi" w:eastAsiaTheme="minorEastAsia" w:hAnsiTheme="minorHAnsi" w:cstheme="minorBidi"/>
              <w:noProof/>
              <w:sz w:val="22"/>
              <w:szCs w:val="22"/>
            </w:rPr>
          </w:pPr>
          <w:hyperlink w:anchor="_Toc460231433" w:history="1">
            <w:r w:rsidR="008E313C" w:rsidRPr="00620F2D">
              <w:rPr>
                <w:rStyle w:val="Hyperlink"/>
                <w:noProof/>
                <w:lang w:val="fr-BE"/>
              </w:rPr>
              <w:t>Reste à faire</w:t>
            </w:r>
            <w:r w:rsidR="008E313C">
              <w:rPr>
                <w:noProof/>
                <w:webHidden/>
              </w:rPr>
              <w:tab/>
            </w:r>
            <w:r w:rsidR="008E313C">
              <w:rPr>
                <w:noProof/>
                <w:webHidden/>
              </w:rPr>
              <w:fldChar w:fldCharType="begin"/>
            </w:r>
            <w:r w:rsidR="008E313C">
              <w:rPr>
                <w:noProof/>
                <w:webHidden/>
              </w:rPr>
              <w:instrText xml:space="preserve"> PAGEREF _Toc460231433 \h </w:instrText>
            </w:r>
            <w:r w:rsidR="008E313C">
              <w:rPr>
                <w:noProof/>
                <w:webHidden/>
              </w:rPr>
            </w:r>
            <w:r w:rsidR="008E313C">
              <w:rPr>
                <w:noProof/>
                <w:webHidden/>
              </w:rPr>
              <w:fldChar w:fldCharType="separate"/>
            </w:r>
            <w:r w:rsidR="008E313C">
              <w:rPr>
                <w:noProof/>
                <w:webHidden/>
              </w:rPr>
              <w:t>55</w:t>
            </w:r>
            <w:r w:rsidR="008E313C">
              <w:rPr>
                <w:noProof/>
                <w:webHidden/>
              </w:rPr>
              <w:fldChar w:fldCharType="end"/>
            </w:r>
          </w:hyperlink>
        </w:p>
        <w:p w:rsidR="00E7218E" w:rsidRDefault="00E7218E">
          <w:r>
            <w:rPr>
              <w:b/>
              <w:bCs/>
              <w:noProof/>
            </w:rPr>
            <w:fldChar w:fldCharType="end"/>
          </w:r>
        </w:p>
      </w:sdtContent>
    </w:sdt>
    <w:p w:rsidR="00E7218E" w:rsidRDefault="00E7218E" w:rsidP="000532CC">
      <w:pPr>
        <w:pStyle w:val="Heading1"/>
      </w:pPr>
      <w:r>
        <w:br w:type="page"/>
      </w:r>
    </w:p>
    <w:p w:rsidR="000532CC" w:rsidRDefault="00F21948" w:rsidP="000532CC">
      <w:pPr>
        <w:pStyle w:val="Heading1"/>
      </w:pPr>
      <w:bookmarkStart w:id="0" w:name="_Toc460231352"/>
      <w:r>
        <w:lastRenderedPageBreak/>
        <w:t>Terminologies</w:t>
      </w:r>
      <w:bookmarkEnd w:id="0"/>
    </w:p>
    <w:p w:rsidR="000532CC" w:rsidRDefault="000532CC" w:rsidP="000532CC"/>
    <w:tbl>
      <w:tblPr>
        <w:tblStyle w:val="TableGrid"/>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656A56" w:rsidP="007E4E98">
            <w:pPr>
              <w:pStyle w:val="NoSpacing"/>
              <w:jc w:val="center"/>
            </w:pPr>
            <w:r>
              <w:t>Mot</w:t>
            </w:r>
          </w:p>
        </w:tc>
        <w:tc>
          <w:tcPr>
            <w:tcW w:w="7212" w:type="dxa"/>
            <w:shd w:val="clear" w:color="auto" w:fill="D9D9D9" w:themeFill="background1" w:themeFillShade="D9"/>
          </w:tcPr>
          <w:p w:rsidR="00656A56" w:rsidRDefault="00656A56" w:rsidP="007E4E98">
            <w:pPr>
              <w:pStyle w:val="NoSpacing"/>
              <w:jc w:val="center"/>
            </w:pPr>
            <w:proofErr w:type="spellStart"/>
            <w:r>
              <w:t>Définition</w:t>
            </w:r>
            <w:proofErr w:type="spellEnd"/>
          </w:p>
        </w:tc>
      </w:tr>
      <w:tr w:rsidR="00656A56" w:rsidRPr="00D56A98" w:rsidTr="00765E72">
        <w:tc>
          <w:tcPr>
            <w:tcW w:w="1644" w:type="dxa"/>
          </w:tcPr>
          <w:p w:rsidR="00656A56" w:rsidRDefault="007E4E98" w:rsidP="000532CC">
            <w:pPr>
              <w:pStyle w:val="NoSpacing"/>
            </w:pPr>
            <w:proofErr w:type="spellStart"/>
            <w:r>
              <w:t>Ressource</w:t>
            </w:r>
            <w:proofErr w:type="spellEnd"/>
          </w:p>
        </w:tc>
        <w:tc>
          <w:tcPr>
            <w:tcW w:w="7212" w:type="dxa"/>
          </w:tcPr>
          <w:p w:rsidR="00656A56" w:rsidRPr="009C482B" w:rsidRDefault="009C482B" w:rsidP="00671DBD">
            <w:pPr>
              <w:pStyle w:val="NoSpacing"/>
              <w:rPr>
                <w:lang w:val="fr-BE"/>
              </w:rPr>
            </w:pPr>
            <w:r w:rsidRPr="009C482B">
              <w:rPr>
                <w:lang w:val="fr-BE"/>
              </w:rPr>
              <w:t xml:space="preserve">Une ressource est un objet qui doit </w:t>
            </w:r>
            <w:r>
              <w:rPr>
                <w:lang w:val="fr-BE"/>
              </w:rPr>
              <w:t>être protégé.</w:t>
            </w:r>
            <w:r w:rsidR="0043107C">
              <w:rPr>
                <w:lang w:val="fr-BE"/>
              </w:rPr>
              <w:t xml:space="preserve"> </w:t>
            </w:r>
            <w:r w:rsidR="00016880">
              <w:rPr>
                <w:rStyle w:val="FootnoteReference"/>
                <w:lang w:val="fr-BE"/>
              </w:rPr>
              <w:footnoteReference w:id="1"/>
            </w:r>
          </w:p>
        </w:tc>
      </w:tr>
      <w:tr w:rsidR="009C482B" w:rsidRPr="00D56A98" w:rsidTr="00765E72">
        <w:tc>
          <w:tcPr>
            <w:tcW w:w="1644" w:type="dxa"/>
          </w:tcPr>
          <w:p w:rsidR="009C482B" w:rsidRPr="009C482B" w:rsidRDefault="008E4CF7" w:rsidP="000532CC">
            <w:pPr>
              <w:pStyle w:val="NoSpacing"/>
              <w:rPr>
                <w:lang w:val="fr-BE"/>
              </w:rPr>
            </w:pPr>
            <w:r>
              <w:rPr>
                <w:lang w:val="fr-BE"/>
              </w:rPr>
              <w:t>Dossier</w:t>
            </w:r>
          </w:p>
        </w:tc>
        <w:tc>
          <w:tcPr>
            <w:tcW w:w="7212" w:type="dxa"/>
          </w:tcPr>
          <w:p w:rsidR="009C482B" w:rsidRPr="009C482B" w:rsidRDefault="006C2785" w:rsidP="009C482B">
            <w:pPr>
              <w:pStyle w:val="NoSpacing"/>
              <w:rPr>
                <w:lang w:val="fr-BE"/>
              </w:rPr>
            </w:pPr>
            <w:r>
              <w:rPr>
                <w:lang w:val="fr-BE"/>
              </w:rPr>
              <w:t>R</w:t>
            </w:r>
            <w:r w:rsidR="008E4CF7">
              <w:rPr>
                <w:lang w:val="fr-BE"/>
              </w:rPr>
              <w:t>essource qui peut en contenir d’autres</w:t>
            </w:r>
          </w:p>
        </w:tc>
      </w:tr>
      <w:tr w:rsidR="008E4CF7" w:rsidRPr="009C482B" w:rsidTr="00765E72">
        <w:tc>
          <w:tcPr>
            <w:tcW w:w="1644" w:type="dxa"/>
          </w:tcPr>
          <w:p w:rsidR="008E4CF7" w:rsidRDefault="006E2ED1" w:rsidP="000532CC">
            <w:pPr>
              <w:pStyle w:val="NoSpacing"/>
              <w:rPr>
                <w:lang w:val="fr-BE"/>
              </w:rPr>
            </w:pPr>
            <w:r>
              <w:rPr>
                <w:lang w:val="fr-BE"/>
              </w:rPr>
              <w:t>Fichier</w:t>
            </w:r>
          </w:p>
        </w:tc>
        <w:tc>
          <w:tcPr>
            <w:tcW w:w="7212" w:type="dxa"/>
          </w:tcPr>
          <w:p w:rsidR="008E4CF7" w:rsidRDefault="006C2785" w:rsidP="009C482B">
            <w:pPr>
              <w:pStyle w:val="NoSpacing"/>
              <w:rPr>
                <w:lang w:val="fr-BE"/>
              </w:rPr>
            </w:pPr>
            <w:r>
              <w:rPr>
                <w:lang w:val="fr-BE"/>
              </w:rPr>
              <w:t>R</w:t>
            </w:r>
            <w:r w:rsidR="006E2ED1">
              <w:rPr>
                <w:lang w:val="fr-BE"/>
              </w:rPr>
              <w:t>essource unique.</w:t>
            </w:r>
          </w:p>
        </w:tc>
      </w:tr>
      <w:tr w:rsidR="004E58FD" w:rsidRPr="00D56A98" w:rsidTr="00765E72">
        <w:tc>
          <w:tcPr>
            <w:tcW w:w="1644" w:type="dxa"/>
          </w:tcPr>
          <w:p w:rsidR="004E58FD" w:rsidRDefault="004E58FD" w:rsidP="000532CC">
            <w:pPr>
              <w:pStyle w:val="NoSpacing"/>
              <w:rPr>
                <w:lang w:val="fr-BE"/>
              </w:rPr>
            </w:pPr>
            <w:r>
              <w:rPr>
                <w:lang w:val="fr-BE"/>
              </w:rPr>
              <w:t>Politique d’autorisation</w:t>
            </w:r>
          </w:p>
        </w:tc>
        <w:tc>
          <w:tcPr>
            <w:tcW w:w="7212" w:type="dxa"/>
          </w:tcPr>
          <w:p w:rsidR="0050406E" w:rsidRDefault="006C2785" w:rsidP="006C2785">
            <w:pPr>
              <w:pStyle w:val="NoSpacing"/>
              <w:rPr>
                <w:lang w:val="fr-BE"/>
              </w:rPr>
            </w:pPr>
            <w:r>
              <w:rPr>
                <w:lang w:val="fr-BE"/>
              </w:rPr>
              <w:t>Associée</w:t>
            </w:r>
            <w:r w:rsidR="0050406E">
              <w:rPr>
                <w:lang w:val="fr-BE"/>
              </w:rPr>
              <w:t xml:space="preserve"> à une ou plusieurs ressources et est constituée d’une ou plusieurs règles.</w:t>
            </w:r>
            <w:r>
              <w:rPr>
                <w:lang w:val="fr-BE"/>
              </w:rPr>
              <w:t xml:space="preserve"> Elle est utilisée durant la prise de décision du serveur d’autorisation d’accorder</w:t>
            </w:r>
            <w:r w:rsidR="00595A1F">
              <w:rPr>
                <w:lang w:val="fr-BE"/>
              </w:rPr>
              <w:t xml:space="preserve"> ou non</w:t>
            </w:r>
            <w:r>
              <w:rPr>
                <w:lang w:val="fr-BE"/>
              </w:rPr>
              <w:t xml:space="preserve"> des permissions à un client sur une ressource (RPT </w:t>
            </w:r>
            <w:proofErr w:type="spellStart"/>
            <w:r>
              <w:rPr>
                <w:lang w:val="fr-BE"/>
              </w:rPr>
              <w:t>token</w:t>
            </w:r>
            <w:proofErr w:type="spellEnd"/>
            <w:r>
              <w:rPr>
                <w:lang w:val="fr-BE"/>
              </w:rPr>
              <w:t xml:space="preserve">) </w:t>
            </w:r>
            <w:r>
              <w:rPr>
                <w:rStyle w:val="FootnoteReference"/>
                <w:lang w:val="fr-BE"/>
              </w:rPr>
              <w:footnoteReference w:id="2"/>
            </w:r>
          </w:p>
        </w:tc>
      </w:tr>
      <w:tr w:rsidR="00881950" w:rsidRPr="009C482B" w:rsidTr="00765E72">
        <w:tc>
          <w:tcPr>
            <w:tcW w:w="1644" w:type="dxa"/>
          </w:tcPr>
          <w:p w:rsidR="00881950" w:rsidRDefault="00881950" w:rsidP="000532CC">
            <w:pPr>
              <w:pStyle w:val="NoSpacing"/>
              <w:rPr>
                <w:lang w:val="fr-BE"/>
              </w:rPr>
            </w:pPr>
            <w:r>
              <w:rPr>
                <w:lang w:val="fr-BE"/>
              </w:rPr>
              <w:t>Règle d’autorisation</w:t>
            </w:r>
          </w:p>
        </w:tc>
        <w:tc>
          <w:tcPr>
            <w:tcW w:w="7212" w:type="dxa"/>
          </w:tcPr>
          <w:p w:rsidR="00881950" w:rsidRDefault="00FA6B63" w:rsidP="006C2785">
            <w:pPr>
              <w:pStyle w:val="NoSpacing"/>
              <w:rPr>
                <w:lang w:val="fr-BE"/>
              </w:rPr>
            </w:pPr>
            <w:r>
              <w:rPr>
                <w:lang w:val="fr-BE"/>
              </w:rPr>
              <w:t>Appartient à une politique</w:t>
            </w:r>
          </w:p>
        </w:tc>
      </w:tr>
      <w:tr w:rsidR="005E4FEB" w:rsidRPr="00D56A98" w:rsidTr="00765E72">
        <w:tc>
          <w:tcPr>
            <w:tcW w:w="1644" w:type="dxa"/>
          </w:tcPr>
          <w:p w:rsidR="005E4FEB" w:rsidRDefault="005E4FEB" w:rsidP="000532CC">
            <w:pPr>
              <w:pStyle w:val="NoSpacing"/>
              <w:rPr>
                <w:lang w:val="fr-BE"/>
              </w:rPr>
            </w:pPr>
            <w:r>
              <w:rPr>
                <w:lang w:val="fr-BE"/>
              </w:rPr>
              <w:t xml:space="preserve">Resource </w:t>
            </w:r>
            <w:proofErr w:type="spellStart"/>
            <w:r>
              <w:rPr>
                <w:lang w:val="fr-BE"/>
              </w:rPr>
              <w:t>owner</w:t>
            </w:r>
            <w:proofErr w:type="spellEnd"/>
          </w:p>
        </w:tc>
        <w:tc>
          <w:tcPr>
            <w:tcW w:w="7212" w:type="dxa"/>
          </w:tcPr>
          <w:p w:rsidR="005E4FEB" w:rsidRDefault="003149CD" w:rsidP="006C2785">
            <w:pPr>
              <w:pStyle w:val="NoSpacing"/>
              <w:rPr>
                <w:lang w:val="fr-BE"/>
              </w:rPr>
            </w:pPr>
            <w:r>
              <w:rPr>
                <w:lang w:val="fr-BE"/>
              </w:rPr>
              <w:t xml:space="preserve">Une entité capable d’accorder l’accès à une ressource protégée. Lorsqu’un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est une personne on parle alors d’utilisateur final</w:t>
            </w:r>
            <w:r w:rsidR="00475E10">
              <w:rPr>
                <w:lang w:val="fr-BE"/>
              </w:rPr>
              <w:t xml:space="preserve"> </w:t>
            </w:r>
            <w:r w:rsidR="00475E10">
              <w:rPr>
                <w:rStyle w:val="FootnoteReference"/>
                <w:lang w:val="fr-BE"/>
              </w:rPr>
              <w:footnoteReference w:id="3"/>
            </w:r>
            <w:r>
              <w:rPr>
                <w:lang w:val="fr-BE"/>
              </w:rPr>
              <w:t>.</w:t>
            </w:r>
          </w:p>
        </w:tc>
      </w:tr>
      <w:tr w:rsidR="00935D20" w:rsidRPr="00D56A98" w:rsidTr="00765E72">
        <w:tc>
          <w:tcPr>
            <w:tcW w:w="1644" w:type="dxa"/>
          </w:tcPr>
          <w:p w:rsidR="00935D20" w:rsidRDefault="00935D20" w:rsidP="000532CC">
            <w:pPr>
              <w:pStyle w:val="NoSpacing"/>
              <w:rPr>
                <w:lang w:val="fr-BE"/>
              </w:rPr>
            </w:pPr>
            <w:r>
              <w:rPr>
                <w:lang w:val="fr-BE"/>
              </w:rPr>
              <w:t>Scope</w:t>
            </w:r>
          </w:p>
        </w:tc>
        <w:tc>
          <w:tcPr>
            <w:tcW w:w="7212" w:type="dxa"/>
          </w:tcPr>
          <w:p w:rsidR="00935D20" w:rsidRDefault="00765E72" w:rsidP="00D65217">
            <w:pPr>
              <w:pStyle w:val="NoSpacing"/>
              <w:tabs>
                <w:tab w:val="left" w:pos="1189"/>
              </w:tabs>
              <w:rPr>
                <w:lang w:val="fr-BE"/>
              </w:rPr>
            </w:pPr>
            <w:r>
              <w:rPr>
                <w:lang w:val="fr-BE"/>
              </w:rPr>
              <w:t xml:space="preserve">Représente une liste de ressources pouvant être accédées par </w:t>
            </w:r>
            <w:r w:rsidR="00D65217">
              <w:rPr>
                <w:lang w:val="fr-BE"/>
              </w:rPr>
              <w:t>un client.</w:t>
            </w:r>
          </w:p>
        </w:tc>
      </w:tr>
      <w:tr w:rsidR="00C30F10" w:rsidRPr="00D56A98" w:rsidTr="00765E72">
        <w:tc>
          <w:tcPr>
            <w:tcW w:w="1644" w:type="dxa"/>
          </w:tcPr>
          <w:p w:rsidR="00C30F10" w:rsidRDefault="00C30F10" w:rsidP="000532CC">
            <w:pPr>
              <w:pStyle w:val="NoSpacing"/>
              <w:rPr>
                <w:lang w:val="fr-BE"/>
              </w:rPr>
            </w:pPr>
            <w:r>
              <w:rPr>
                <w:lang w:val="fr-BE"/>
              </w:rPr>
              <w:t>Client</w:t>
            </w:r>
          </w:p>
        </w:tc>
        <w:tc>
          <w:tcPr>
            <w:tcW w:w="7212" w:type="dxa"/>
          </w:tcPr>
          <w:p w:rsidR="00C30F10" w:rsidRDefault="00895630" w:rsidP="00895630">
            <w:pPr>
              <w:pStyle w:val="NoSpacing"/>
              <w:rPr>
                <w:lang w:val="fr-BE"/>
              </w:rPr>
            </w:pPr>
            <w:r>
              <w:rPr>
                <w:lang w:val="fr-BE"/>
              </w:rPr>
              <w:t xml:space="preserve">Une application qui exécute des requêtes sur une ressource protégée avec le consentement du </w:t>
            </w:r>
            <w:proofErr w:type="spellStart"/>
            <w:r>
              <w:rPr>
                <w:lang w:val="fr-BE"/>
              </w:rPr>
              <w:t>resource</w:t>
            </w:r>
            <w:proofErr w:type="spellEnd"/>
            <w:r>
              <w:rPr>
                <w:lang w:val="fr-BE"/>
              </w:rPr>
              <w:t xml:space="preserve"> </w:t>
            </w:r>
            <w:proofErr w:type="spellStart"/>
            <w:r>
              <w:rPr>
                <w:lang w:val="fr-BE"/>
              </w:rPr>
              <w:t>owner</w:t>
            </w:r>
            <w:proofErr w:type="spellEnd"/>
            <w:r>
              <w:rPr>
                <w:lang w:val="fr-BE"/>
              </w:rPr>
              <w:t>.</w:t>
            </w:r>
          </w:p>
        </w:tc>
      </w:tr>
      <w:tr w:rsidR="00CB7FE9" w:rsidRPr="00D56A98" w:rsidTr="00765E72">
        <w:tc>
          <w:tcPr>
            <w:tcW w:w="1644" w:type="dxa"/>
          </w:tcPr>
          <w:p w:rsidR="00CB7FE9" w:rsidRDefault="00CB7FE9" w:rsidP="000532CC">
            <w:pPr>
              <w:pStyle w:val="NoSpacing"/>
              <w:rPr>
                <w:lang w:val="fr-BE"/>
              </w:rPr>
            </w:pPr>
            <w:r>
              <w:rPr>
                <w:lang w:val="fr-BE"/>
              </w:rPr>
              <w:t>Serveur UMA</w:t>
            </w:r>
          </w:p>
        </w:tc>
        <w:tc>
          <w:tcPr>
            <w:tcW w:w="7212" w:type="dxa"/>
          </w:tcPr>
          <w:p w:rsidR="00CB7FE9" w:rsidRDefault="00CB7FE9" w:rsidP="00895630">
            <w:pPr>
              <w:pStyle w:val="NoSpacing"/>
              <w:rPr>
                <w:lang w:val="fr-BE"/>
              </w:rPr>
            </w:pPr>
            <w:r>
              <w:rPr>
                <w:lang w:val="fr-BE"/>
              </w:rPr>
              <w:t xml:space="preserve">Serveur qui respecte l’implémentation du RFC-OPENID </w:t>
            </w:r>
            <w:r>
              <w:rPr>
                <w:rStyle w:val="FootnoteReference"/>
                <w:lang w:val="fr-BE"/>
              </w:rPr>
              <w:footnoteReference w:id="4"/>
            </w:r>
          </w:p>
        </w:tc>
      </w:tr>
      <w:tr w:rsidR="00CB7FE9" w:rsidRPr="00D56A98" w:rsidTr="00765E72">
        <w:tc>
          <w:tcPr>
            <w:tcW w:w="1644" w:type="dxa"/>
          </w:tcPr>
          <w:p w:rsidR="00CB7FE9" w:rsidRDefault="00CB7FE9" w:rsidP="000532CC">
            <w:pPr>
              <w:pStyle w:val="NoSpacing"/>
              <w:rPr>
                <w:lang w:val="fr-BE"/>
              </w:rPr>
            </w:pPr>
            <w:r>
              <w:rPr>
                <w:lang w:val="fr-BE"/>
              </w:rPr>
              <w:t xml:space="preserve">Serveur </w:t>
            </w:r>
            <w:proofErr w:type="spellStart"/>
            <w:r>
              <w:rPr>
                <w:lang w:val="fr-BE"/>
              </w:rPr>
              <w:t>OpenId</w:t>
            </w:r>
            <w:proofErr w:type="spellEnd"/>
          </w:p>
        </w:tc>
        <w:tc>
          <w:tcPr>
            <w:tcW w:w="7212" w:type="dxa"/>
          </w:tcPr>
          <w:p w:rsidR="00CB7FE9" w:rsidRDefault="009A465C" w:rsidP="00895630">
            <w:pPr>
              <w:pStyle w:val="NoSpacing"/>
              <w:rPr>
                <w:lang w:val="fr-BE"/>
              </w:rPr>
            </w:pPr>
            <w:r>
              <w:rPr>
                <w:lang w:val="fr-BE"/>
              </w:rPr>
              <w:t>Serveur qui respecte l’implémentation du RFC UMA</w:t>
            </w:r>
            <w:r w:rsidR="004174A1">
              <w:rPr>
                <w:lang w:val="fr-BE"/>
              </w:rPr>
              <w:t xml:space="preserve"> </w:t>
            </w:r>
            <w:r w:rsidR="00C85943">
              <w:rPr>
                <w:rStyle w:val="FootnoteReference"/>
                <w:lang w:val="fr-BE"/>
              </w:rPr>
              <w:footnoteReference w:id="5"/>
            </w:r>
          </w:p>
        </w:tc>
      </w:tr>
      <w:tr w:rsidR="00D35F55" w:rsidRPr="00D56A98" w:rsidTr="00765E72">
        <w:tc>
          <w:tcPr>
            <w:tcW w:w="1644" w:type="dxa"/>
          </w:tcPr>
          <w:p w:rsidR="00D35F55" w:rsidRDefault="00D35F55" w:rsidP="000532CC">
            <w:pPr>
              <w:pStyle w:val="NoSpacing"/>
              <w:rPr>
                <w:lang w:val="fr-BE"/>
              </w:rPr>
            </w:pPr>
            <w:r>
              <w:rPr>
                <w:lang w:val="fr-BE"/>
              </w:rPr>
              <w:t xml:space="preserve">RPT </w:t>
            </w:r>
            <w:proofErr w:type="spellStart"/>
            <w:r>
              <w:rPr>
                <w:lang w:val="fr-BE"/>
              </w:rPr>
              <w:t>token</w:t>
            </w:r>
            <w:proofErr w:type="spellEnd"/>
          </w:p>
        </w:tc>
        <w:tc>
          <w:tcPr>
            <w:tcW w:w="7212" w:type="dxa"/>
          </w:tcPr>
          <w:p w:rsidR="00D35F55" w:rsidRDefault="00D35F55" w:rsidP="00D35F55">
            <w:pPr>
              <w:pStyle w:val="NoSpacing"/>
              <w:rPr>
                <w:lang w:val="fr-BE"/>
              </w:rPr>
            </w:pPr>
            <w:proofErr w:type="spellStart"/>
            <w:r>
              <w:rPr>
                <w:lang w:val="fr-BE"/>
              </w:rPr>
              <w:t>Token</w:t>
            </w:r>
            <w:proofErr w:type="spellEnd"/>
            <w:r>
              <w:rPr>
                <w:lang w:val="fr-BE"/>
              </w:rPr>
              <w:t xml:space="preserve"> spécifique à UMA utilisé pour vérifier l’autorisation. </w:t>
            </w:r>
          </w:p>
        </w:tc>
      </w:tr>
    </w:tbl>
    <w:p w:rsidR="002230CA" w:rsidRDefault="002230CA" w:rsidP="000532CC">
      <w:pPr>
        <w:pStyle w:val="NoSpacing"/>
        <w:rPr>
          <w:lang w:val="fr-BE"/>
        </w:rPr>
      </w:pPr>
      <w:r>
        <w:rPr>
          <w:lang w:val="fr-BE"/>
        </w:rPr>
        <w:br w:type="page"/>
      </w:r>
    </w:p>
    <w:p w:rsidR="00FA30CD" w:rsidRDefault="00FA30CD" w:rsidP="002230CA">
      <w:pPr>
        <w:pStyle w:val="Heading1"/>
        <w:rPr>
          <w:lang w:val="fr-BE"/>
        </w:rPr>
      </w:pPr>
      <w:bookmarkStart w:id="1" w:name="_Toc460231353"/>
      <w:r>
        <w:rPr>
          <w:lang w:val="fr-BE"/>
        </w:rPr>
        <w:lastRenderedPageBreak/>
        <w:t>Benchmark</w:t>
      </w:r>
      <w:bookmarkEnd w:id="1"/>
    </w:p>
    <w:p w:rsidR="00FA30CD" w:rsidRDefault="00FA30CD" w:rsidP="00FA30CD">
      <w:pPr>
        <w:rPr>
          <w:lang w:val="fr-BE"/>
        </w:rPr>
      </w:pPr>
    </w:p>
    <w:p w:rsidR="006E750F" w:rsidRDefault="006E750F" w:rsidP="00FA30CD">
      <w:pPr>
        <w:rPr>
          <w:lang w:val="fr-BE"/>
        </w:rPr>
      </w:pPr>
      <w:r>
        <w:rPr>
          <w:lang w:val="fr-BE"/>
        </w:rPr>
        <w:t xml:space="preserve">Le tableau qui suit liste les différences entre les produits : </w:t>
      </w:r>
      <w:proofErr w:type="spellStart"/>
      <w:r>
        <w:rPr>
          <w:lang w:val="fr-BE"/>
        </w:rPr>
        <w:t>Lokit</w:t>
      </w:r>
      <w:proofErr w:type="spellEnd"/>
      <w:r>
        <w:rPr>
          <w:lang w:val="fr-BE"/>
        </w:rPr>
        <w:t xml:space="preserve">, </w:t>
      </w:r>
      <w:proofErr w:type="spellStart"/>
      <w:r>
        <w:rPr>
          <w:lang w:val="fr-BE"/>
        </w:rPr>
        <w:t>Identity</w:t>
      </w:r>
      <w:proofErr w:type="spellEnd"/>
      <w:r>
        <w:rPr>
          <w:lang w:val="fr-BE"/>
        </w:rPr>
        <w:t xml:space="preserve"> Server, serveur </w:t>
      </w:r>
      <w:proofErr w:type="spellStart"/>
      <w:r>
        <w:rPr>
          <w:lang w:val="fr-BE"/>
        </w:rPr>
        <w:t>Gluu</w:t>
      </w:r>
      <w:proofErr w:type="spellEnd"/>
      <w:r>
        <w:rPr>
          <w:lang w:val="fr-BE"/>
        </w:rPr>
        <w:t xml:space="preserve"> et AUTH0.</w:t>
      </w:r>
      <w:r w:rsidR="00952926">
        <w:rPr>
          <w:lang w:val="fr-BE"/>
        </w:rPr>
        <w:t xml:space="preserve"> Le tableau est daté du « 29-08-2016 », si entre temps il y a eu des mises à jours majeurs alors il n’est plus valable.</w:t>
      </w:r>
    </w:p>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C27496" w:rsidTr="00C27496">
        <w:tc>
          <w:tcPr>
            <w:tcW w:w="1907" w:type="dxa"/>
          </w:tcPr>
          <w:p w:rsidR="00C27496" w:rsidRPr="00952926" w:rsidRDefault="00C27496" w:rsidP="004066E9">
            <w:pPr>
              <w:pStyle w:val="NoSpacing"/>
              <w:jc w:val="center"/>
              <w:rPr>
                <w:b/>
                <w:sz w:val="16"/>
                <w:szCs w:val="16"/>
                <w:lang w:val="fr-BE"/>
              </w:rPr>
            </w:pPr>
          </w:p>
        </w:tc>
        <w:tc>
          <w:tcPr>
            <w:tcW w:w="1815" w:type="dxa"/>
          </w:tcPr>
          <w:p w:rsidR="00C27496" w:rsidRPr="00926122" w:rsidRDefault="00C27496" w:rsidP="004066E9">
            <w:pPr>
              <w:pStyle w:val="NoSpacing"/>
              <w:jc w:val="center"/>
              <w:rPr>
                <w:b/>
                <w:sz w:val="16"/>
                <w:szCs w:val="16"/>
              </w:rPr>
            </w:pPr>
            <w:proofErr w:type="spellStart"/>
            <w:r w:rsidRPr="00926122">
              <w:rPr>
                <w:b/>
                <w:sz w:val="16"/>
                <w:szCs w:val="16"/>
              </w:rPr>
              <w:t>Lokit</w:t>
            </w:r>
            <w:proofErr w:type="spellEnd"/>
          </w:p>
        </w:tc>
        <w:tc>
          <w:tcPr>
            <w:tcW w:w="1859" w:type="dxa"/>
          </w:tcPr>
          <w:p w:rsidR="00C27496" w:rsidRPr="00926122" w:rsidRDefault="00C27496" w:rsidP="004066E9">
            <w:pPr>
              <w:pStyle w:val="NoSpacing"/>
              <w:jc w:val="center"/>
              <w:rPr>
                <w:b/>
                <w:sz w:val="16"/>
                <w:szCs w:val="16"/>
              </w:rPr>
            </w:pPr>
            <w:r w:rsidRPr="00926122">
              <w:rPr>
                <w:b/>
                <w:sz w:val="16"/>
                <w:szCs w:val="16"/>
              </w:rPr>
              <w:t>Identity Server</w:t>
            </w:r>
          </w:p>
        </w:tc>
        <w:tc>
          <w:tcPr>
            <w:tcW w:w="1836" w:type="dxa"/>
          </w:tcPr>
          <w:p w:rsidR="00C27496" w:rsidRPr="00926122" w:rsidRDefault="00C27496" w:rsidP="004066E9">
            <w:pPr>
              <w:pStyle w:val="NoSpacing"/>
              <w:jc w:val="center"/>
              <w:rPr>
                <w:b/>
                <w:sz w:val="16"/>
                <w:szCs w:val="16"/>
              </w:rPr>
            </w:pPr>
            <w:proofErr w:type="spellStart"/>
            <w:r w:rsidRPr="00926122">
              <w:rPr>
                <w:b/>
                <w:sz w:val="16"/>
                <w:szCs w:val="16"/>
              </w:rPr>
              <w:t>Gluu</w:t>
            </w:r>
            <w:proofErr w:type="spellEnd"/>
            <w:r w:rsidRPr="00926122">
              <w:rPr>
                <w:b/>
                <w:sz w:val="16"/>
                <w:szCs w:val="16"/>
              </w:rPr>
              <w:t xml:space="preserve"> server</w:t>
            </w:r>
          </w:p>
        </w:tc>
        <w:tc>
          <w:tcPr>
            <w:tcW w:w="1439" w:type="dxa"/>
          </w:tcPr>
          <w:p w:rsidR="00C27496" w:rsidRPr="00926122" w:rsidRDefault="00C27496" w:rsidP="004066E9">
            <w:pPr>
              <w:pStyle w:val="NoSpacing"/>
              <w:jc w:val="center"/>
              <w:rPr>
                <w:b/>
                <w:sz w:val="16"/>
                <w:szCs w:val="16"/>
              </w:rPr>
            </w:pPr>
            <w:r>
              <w:rPr>
                <w:b/>
                <w:sz w:val="16"/>
                <w:szCs w:val="16"/>
              </w:rPr>
              <w:t>AUTH0</w:t>
            </w:r>
          </w:p>
        </w:tc>
      </w:tr>
      <w:tr w:rsidR="00C27496" w:rsidTr="00C27496">
        <w:tc>
          <w:tcPr>
            <w:tcW w:w="1907" w:type="dxa"/>
          </w:tcPr>
          <w:p w:rsidR="00C27496" w:rsidRPr="004D4AAD" w:rsidRDefault="00C27496" w:rsidP="004066E9">
            <w:pPr>
              <w:pStyle w:val="NoSpacing"/>
              <w:rPr>
                <w:sz w:val="16"/>
                <w:szCs w:val="16"/>
              </w:rPr>
            </w:pPr>
            <w:r w:rsidRPr="004D4AAD">
              <w:rPr>
                <w:sz w:val="16"/>
                <w:szCs w:val="16"/>
              </w:rPr>
              <w:t>Auteur</w:t>
            </w:r>
            <w:r>
              <w:rPr>
                <w:sz w:val="16"/>
                <w:szCs w:val="16"/>
              </w:rPr>
              <w:t>s</w:t>
            </w:r>
          </w:p>
        </w:tc>
        <w:tc>
          <w:tcPr>
            <w:tcW w:w="1815" w:type="dxa"/>
          </w:tcPr>
          <w:p w:rsidR="00C27496" w:rsidRPr="004D4AAD" w:rsidRDefault="00C27496" w:rsidP="004066E9">
            <w:pPr>
              <w:pStyle w:val="NoSpacing"/>
              <w:rPr>
                <w:sz w:val="16"/>
                <w:szCs w:val="16"/>
              </w:rPr>
            </w:pPr>
            <w:r w:rsidRPr="004D4AAD">
              <w:rPr>
                <w:sz w:val="16"/>
                <w:szCs w:val="16"/>
              </w:rPr>
              <w:t>Habart Thierry</w:t>
            </w:r>
          </w:p>
        </w:tc>
        <w:tc>
          <w:tcPr>
            <w:tcW w:w="1859" w:type="dxa"/>
          </w:tcPr>
          <w:p w:rsidR="00C27496" w:rsidRPr="004D4AAD" w:rsidRDefault="00C27496" w:rsidP="004066E9">
            <w:pPr>
              <w:pStyle w:val="NoSpacing"/>
              <w:rPr>
                <w:sz w:val="16"/>
                <w:szCs w:val="16"/>
              </w:rPr>
            </w:pPr>
            <w:r w:rsidRPr="004D4AAD">
              <w:rPr>
                <w:sz w:val="16"/>
                <w:szCs w:val="16"/>
              </w:rPr>
              <w:t xml:space="preserve">Brock Allen &amp; Dominick </w:t>
            </w:r>
            <w:proofErr w:type="spellStart"/>
            <w:r w:rsidRPr="004D4AAD">
              <w:rPr>
                <w:sz w:val="16"/>
                <w:szCs w:val="16"/>
              </w:rPr>
              <w:t>Baier</w:t>
            </w:r>
            <w:proofErr w:type="spellEnd"/>
          </w:p>
        </w:tc>
        <w:tc>
          <w:tcPr>
            <w:tcW w:w="1836" w:type="dxa"/>
          </w:tcPr>
          <w:p w:rsidR="00C27496" w:rsidRPr="004D4AAD" w:rsidRDefault="00C27496" w:rsidP="004066E9">
            <w:pPr>
              <w:pStyle w:val="NoSpacing"/>
              <w:rPr>
                <w:sz w:val="16"/>
                <w:szCs w:val="16"/>
              </w:rPr>
            </w:pPr>
            <w:proofErr w:type="spellStart"/>
            <w:r>
              <w:rPr>
                <w:sz w:val="16"/>
                <w:szCs w:val="16"/>
              </w:rPr>
              <w:t>Société</w:t>
            </w:r>
            <w:proofErr w:type="spellEnd"/>
            <w:r>
              <w:rPr>
                <w:sz w:val="16"/>
                <w:szCs w:val="16"/>
              </w:rPr>
              <w:t xml:space="preserve"> </w:t>
            </w:r>
            <w:proofErr w:type="spellStart"/>
            <w:r>
              <w:rPr>
                <w:sz w:val="16"/>
                <w:szCs w:val="16"/>
              </w:rPr>
              <w:t>Gluu</w:t>
            </w:r>
            <w:proofErr w:type="spellEnd"/>
          </w:p>
        </w:tc>
        <w:tc>
          <w:tcPr>
            <w:tcW w:w="1439" w:type="dxa"/>
          </w:tcPr>
          <w:p w:rsidR="00C27496" w:rsidRDefault="004066E9" w:rsidP="004066E9">
            <w:pPr>
              <w:pStyle w:val="NoSpacing"/>
              <w:rPr>
                <w:sz w:val="16"/>
                <w:szCs w:val="16"/>
              </w:rPr>
            </w:pPr>
            <w:proofErr w:type="spellStart"/>
            <w:r>
              <w:rPr>
                <w:sz w:val="16"/>
                <w:szCs w:val="16"/>
              </w:rPr>
              <w:t>Société</w:t>
            </w:r>
            <w:proofErr w:type="spellEnd"/>
            <w:r>
              <w:rPr>
                <w:sz w:val="16"/>
                <w:szCs w:val="16"/>
              </w:rPr>
              <w:t xml:space="preserve"> AUTH0</w:t>
            </w:r>
          </w:p>
        </w:tc>
      </w:tr>
      <w:tr w:rsidR="00C27496" w:rsidTr="00C27496">
        <w:tc>
          <w:tcPr>
            <w:tcW w:w="1907" w:type="dxa"/>
          </w:tcPr>
          <w:p w:rsidR="00C27496" w:rsidRPr="004D4AAD" w:rsidRDefault="00C27496" w:rsidP="004066E9">
            <w:pPr>
              <w:pStyle w:val="NoSpacing"/>
              <w:rPr>
                <w:sz w:val="16"/>
                <w:szCs w:val="16"/>
              </w:rPr>
            </w:pPr>
            <w:r>
              <w:rPr>
                <w:sz w:val="16"/>
                <w:szCs w:val="16"/>
              </w:rPr>
              <w:t>Date début</w:t>
            </w:r>
          </w:p>
        </w:tc>
        <w:tc>
          <w:tcPr>
            <w:tcW w:w="1815" w:type="dxa"/>
          </w:tcPr>
          <w:p w:rsidR="00C27496" w:rsidRPr="004D4AAD" w:rsidRDefault="00C27496" w:rsidP="004066E9">
            <w:pPr>
              <w:pStyle w:val="NoSpacing"/>
              <w:rPr>
                <w:sz w:val="16"/>
                <w:szCs w:val="16"/>
              </w:rPr>
            </w:pPr>
            <w:proofErr w:type="spellStart"/>
            <w:r>
              <w:rPr>
                <w:sz w:val="16"/>
                <w:szCs w:val="16"/>
              </w:rPr>
              <w:t>Octobre</w:t>
            </w:r>
            <w:proofErr w:type="spellEnd"/>
            <w:r>
              <w:rPr>
                <w:sz w:val="16"/>
                <w:szCs w:val="16"/>
              </w:rPr>
              <w:t xml:space="preserve"> 2015</w:t>
            </w:r>
          </w:p>
        </w:tc>
        <w:tc>
          <w:tcPr>
            <w:tcW w:w="1859" w:type="dxa"/>
          </w:tcPr>
          <w:p w:rsidR="00C27496" w:rsidRPr="004D4AAD" w:rsidRDefault="00C27496" w:rsidP="004066E9">
            <w:pPr>
              <w:pStyle w:val="NoSpacing"/>
              <w:rPr>
                <w:sz w:val="16"/>
                <w:szCs w:val="16"/>
              </w:rPr>
            </w:pPr>
            <w:proofErr w:type="spellStart"/>
            <w:r>
              <w:rPr>
                <w:sz w:val="16"/>
                <w:szCs w:val="16"/>
              </w:rPr>
              <w:t>Janvier</w:t>
            </w:r>
            <w:proofErr w:type="spellEnd"/>
            <w:r>
              <w:rPr>
                <w:sz w:val="16"/>
                <w:szCs w:val="16"/>
              </w:rPr>
              <w:t xml:space="preserve"> 2014</w:t>
            </w:r>
          </w:p>
        </w:tc>
        <w:tc>
          <w:tcPr>
            <w:tcW w:w="1836" w:type="dxa"/>
          </w:tcPr>
          <w:p w:rsidR="00C27496" w:rsidRDefault="00C27496" w:rsidP="004066E9">
            <w:pPr>
              <w:pStyle w:val="NoSpacing"/>
              <w:rPr>
                <w:sz w:val="16"/>
                <w:szCs w:val="16"/>
              </w:rPr>
            </w:pPr>
            <w:r>
              <w:rPr>
                <w:sz w:val="16"/>
                <w:szCs w:val="16"/>
              </w:rPr>
              <w:t>Mars 2014</w:t>
            </w:r>
          </w:p>
        </w:tc>
        <w:tc>
          <w:tcPr>
            <w:tcW w:w="1439" w:type="dxa"/>
          </w:tcPr>
          <w:p w:rsidR="00C27496" w:rsidRDefault="002433A0" w:rsidP="004066E9">
            <w:pPr>
              <w:pStyle w:val="NoSpacing"/>
              <w:rPr>
                <w:sz w:val="16"/>
                <w:szCs w:val="16"/>
              </w:rPr>
            </w:pPr>
            <w:r>
              <w:rPr>
                <w:sz w:val="16"/>
                <w:szCs w:val="16"/>
              </w:rPr>
              <w:t>???</w:t>
            </w:r>
          </w:p>
        </w:tc>
      </w:tr>
      <w:tr w:rsidR="0076290B" w:rsidTr="00E7218E">
        <w:tc>
          <w:tcPr>
            <w:tcW w:w="1907" w:type="dxa"/>
            <w:shd w:val="clear" w:color="auto" w:fill="E5B8B7" w:themeFill="accent2" w:themeFillTint="66"/>
          </w:tcPr>
          <w:p w:rsidR="0076290B" w:rsidRDefault="0076290B" w:rsidP="004066E9">
            <w:pPr>
              <w:pStyle w:val="NoSpacing"/>
              <w:rPr>
                <w:sz w:val="16"/>
                <w:szCs w:val="16"/>
              </w:rPr>
            </w:pPr>
            <w:r>
              <w:rPr>
                <w:sz w:val="16"/>
                <w:szCs w:val="16"/>
              </w:rPr>
              <w:t>Workflow Oauth2.0</w:t>
            </w:r>
          </w:p>
        </w:tc>
        <w:tc>
          <w:tcPr>
            <w:tcW w:w="6949" w:type="dxa"/>
            <w:gridSpan w:val="4"/>
            <w:shd w:val="clear" w:color="auto" w:fill="E5B8B7" w:themeFill="accent2" w:themeFillTint="66"/>
          </w:tcPr>
          <w:p w:rsidR="0076290B" w:rsidRDefault="0076290B"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Client credentials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Password</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 xml:space="preserve">Workflow </w:t>
            </w:r>
            <w:proofErr w:type="spellStart"/>
            <w:r>
              <w:rPr>
                <w:sz w:val="16"/>
                <w:szCs w:val="16"/>
              </w:rPr>
              <w:t>OpenId</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Implicit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76290B">
        <w:tc>
          <w:tcPr>
            <w:tcW w:w="1907" w:type="dxa"/>
          </w:tcPr>
          <w:p w:rsidR="00C27496" w:rsidRDefault="00C27496" w:rsidP="004066E9">
            <w:pPr>
              <w:pStyle w:val="NoSpacing"/>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Autres</w:t>
            </w:r>
            <w:proofErr w:type="spellEnd"/>
            <w:r>
              <w:rPr>
                <w:sz w:val="16"/>
                <w:szCs w:val="16"/>
              </w:rPr>
              <w:t xml:space="preserve"> </w:t>
            </w:r>
            <w:proofErr w:type="spellStart"/>
            <w:r>
              <w:rPr>
                <w:sz w:val="16"/>
                <w:szCs w:val="16"/>
              </w:rPr>
              <w:t>fonctionnalités</w:t>
            </w:r>
            <w:proofErr w:type="spellEnd"/>
            <w:r>
              <w:rPr>
                <w:sz w:val="16"/>
                <w:szCs w:val="16"/>
              </w:rPr>
              <w:t xml:space="preserve"> </w:t>
            </w:r>
            <w:proofErr w:type="spellStart"/>
            <w:r>
              <w:rPr>
                <w:sz w:val="16"/>
                <w:szCs w:val="16"/>
              </w:rPr>
              <w:t>OpenId</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952926">
        <w:tc>
          <w:tcPr>
            <w:tcW w:w="1907" w:type="dxa"/>
          </w:tcPr>
          <w:p w:rsidR="00C27496" w:rsidRDefault="00C27496" w:rsidP="004066E9">
            <w:pPr>
              <w:pStyle w:val="NoSpacing"/>
              <w:rPr>
                <w:sz w:val="16"/>
                <w:szCs w:val="16"/>
              </w:rPr>
            </w:pPr>
            <w:proofErr w:type="spellStart"/>
            <w:r>
              <w:rPr>
                <w:sz w:val="16"/>
                <w:szCs w:val="16"/>
              </w:rPr>
              <w:t>Enregister</w:t>
            </w:r>
            <w:proofErr w:type="spellEnd"/>
            <w:r>
              <w:rPr>
                <w:sz w:val="16"/>
                <w:szCs w:val="16"/>
              </w:rPr>
              <w:t xml:space="preserve"> un client (</w:t>
            </w:r>
            <w:hyperlink r:id="rId9" w:history="1">
              <w:r w:rsidRPr="00AC465A">
                <w:rPr>
                  <w:rStyle w:val="Hyperlink"/>
                  <w:sz w:val="16"/>
                  <w:szCs w:val="16"/>
                </w:rPr>
                <w:t>RFC</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C27496">
        <w:tc>
          <w:tcPr>
            <w:tcW w:w="1907" w:type="dxa"/>
          </w:tcPr>
          <w:p w:rsidR="00C27496" w:rsidRDefault="00C27496" w:rsidP="004066E9">
            <w:pPr>
              <w:pStyle w:val="NoSpacing"/>
              <w:rPr>
                <w:sz w:val="16"/>
                <w:szCs w:val="16"/>
              </w:rPr>
            </w:pPr>
            <w:r>
              <w:rPr>
                <w:sz w:val="16"/>
                <w:szCs w:val="16"/>
              </w:rPr>
              <w:t>Signer (</w:t>
            </w:r>
            <w:hyperlink r:id="rId10" w:history="1">
              <w:r w:rsidRPr="00926122">
                <w:rPr>
                  <w:rStyle w:val="Hyperlink"/>
                  <w:sz w:val="16"/>
                  <w:szCs w:val="16"/>
                </w:rPr>
                <w:t>JWS</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952926">
        <w:tc>
          <w:tcPr>
            <w:tcW w:w="1907" w:type="dxa"/>
          </w:tcPr>
          <w:p w:rsidR="00C27496" w:rsidRDefault="00C27496" w:rsidP="004066E9">
            <w:pPr>
              <w:pStyle w:val="NoSpacing"/>
              <w:rPr>
                <w:sz w:val="16"/>
                <w:szCs w:val="16"/>
              </w:rPr>
            </w:pPr>
            <w:proofErr w:type="spellStart"/>
            <w:r>
              <w:rPr>
                <w:sz w:val="16"/>
                <w:szCs w:val="16"/>
              </w:rPr>
              <w:t>Encrypter</w:t>
            </w:r>
            <w:proofErr w:type="spellEnd"/>
            <w:r>
              <w:rPr>
                <w:sz w:val="16"/>
                <w:szCs w:val="16"/>
              </w:rPr>
              <w:t xml:space="preserve"> (</w:t>
            </w:r>
            <w:hyperlink r:id="rId11" w:history="1">
              <w:r w:rsidRPr="00926122">
                <w:rPr>
                  <w:rStyle w:val="Hyperlink"/>
                  <w:sz w:val="16"/>
                  <w:szCs w:val="16"/>
                </w:rPr>
                <w:t>JWE</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952926">
        <w:tc>
          <w:tcPr>
            <w:tcW w:w="1907" w:type="dxa"/>
          </w:tcPr>
          <w:p w:rsidR="00C27496" w:rsidRDefault="00C27496" w:rsidP="004066E9">
            <w:pPr>
              <w:pStyle w:val="NoSpacing"/>
              <w:rPr>
                <w:sz w:val="16"/>
                <w:szCs w:val="16"/>
              </w:rPr>
            </w:pPr>
            <w:proofErr w:type="spellStart"/>
            <w:r>
              <w:rPr>
                <w:sz w:val="16"/>
                <w:szCs w:val="16"/>
              </w:rPr>
              <w:t>Invalider</w:t>
            </w:r>
            <w:proofErr w:type="spellEnd"/>
            <w:r>
              <w:rPr>
                <w:sz w:val="16"/>
                <w:szCs w:val="16"/>
              </w:rPr>
              <w:t xml:space="preserve"> la session</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RPr="00D56A98" w:rsidTr="00E7218E">
        <w:tc>
          <w:tcPr>
            <w:tcW w:w="1907" w:type="dxa"/>
            <w:shd w:val="clear" w:color="auto" w:fill="E5B8B7" w:themeFill="accent2" w:themeFillTint="66"/>
          </w:tcPr>
          <w:p w:rsidR="006C3A79" w:rsidRPr="00C27496" w:rsidRDefault="006C3A79" w:rsidP="004066E9">
            <w:pPr>
              <w:pStyle w:val="NoSpacing"/>
              <w:rPr>
                <w:sz w:val="16"/>
                <w:szCs w:val="16"/>
                <w:lang w:val="fr-BE"/>
              </w:rPr>
            </w:pPr>
            <w:r w:rsidRPr="00C27496">
              <w:rPr>
                <w:sz w:val="16"/>
                <w:szCs w:val="16"/>
                <w:lang w:val="fr-BE"/>
              </w:rPr>
              <w:t>Méthodes d’authentification d’un client (</w:t>
            </w:r>
            <w:hyperlink r:id="rId12" w:anchor="ClientAuthentication" w:history="1">
              <w:r w:rsidRPr="00C27496">
                <w:rPr>
                  <w:rStyle w:val="Hyperlink"/>
                  <w:sz w:val="16"/>
                  <w:szCs w:val="16"/>
                  <w:lang w:val="fr-BE"/>
                </w:rPr>
                <w:t>RFC</w:t>
              </w:r>
            </w:hyperlink>
            <w:r w:rsidRPr="00C27496">
              <w:rPr>
                <w:sz w:val="16"/>
                <w:szCs w:val="16"/>
                <w:lang w:val="fr-BE"/>
              </w:rPr>
              <w:t>)</w:t>
            </w:r>
          </w:p>
        </w:tc>
        <w:tc>
          <w:tcPr>
            <w:tcW w:w="6949" w:type="dxa"/>
            <w:gridSpan w:val="4"/>
            <w:shd w:val="clear" w:color="auto" w:fill="E5B8B7" w:themeFill="accent2" w:themeFillTint="66"/>
          </w:tcPr>
          <w:p w:rsidR="006C3A79" w:rsidRPr="00C27496" w:rsidRDefault="006C3A79" w:rsidP="004066E9">
            <w:pPr>
              <w:pStyle w:val="NoSpacing"/>
              <w:rPr>
                <w:sz w:val="16"/>
                <w:szCs w:val="16"/>
                <w:lang w:val="fr-BE"/>
              </w:rPr>
            </w:pPr>
          </w:p>
        </w:tc>
      </w:tr>
      <w:tr w:rsidR="00C27496" w:rsidTr="00C27496">
        <w:tc>
          <w:tcPr>
            <w:tcW w:w="1907" w:type="dxa"/>
          </w:tcPr>
          <w:p w:rsidR="00C27496" w:rsidRDefault="00C27496" w:rsidP="004066E9">
            <w:pPr>
              <w:pStyle w:val="NoSpacing"/>
              <w:rPr>
                <w:sz w:val="16"/>
                <w:szCs w:val="16"/>
              </w:rPr>
            </w:pPr>
            <w:proofErr w:type="spellStart"/>
            <w:r>
              <w:rPr>
                <w:sz w:val="16"/>
                <w:szCs w:val="16"/>
              </w:rPr>
              <w:t>client_secret_basic</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proofErr w:type="spellStart"/>
            <w:r>
              <w:rPr>
                <w:sz w:val="16"/>
                <w:szCs w:val="16"/>
              </w:rPr>
              <w:t>client_secret_post</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6C3A79">
        <w:tc>
          <w:tcPr>
            <w:tcW w:w="1907" w:type="dxa"/>
          </w:tcPr>
          <w:p w:rsidR="00C27496" w:rsidRDefault="00C27496" w:rsidP="004066E9">
            <w:pPr>
              <w:pStyle w:val="NoSpacing"/>
              <w:rPr>
                <w:sz w:val="16"/>
                <w:szCs w:val="16"/>
              </w:rPr>
            </w:pPr>
            <w:proofErr w:type="spellStart"/>
            <w:r>
              <w:rPr>
                <w:sz w:val="16"/>
                <w:szCs w:val="16"/>
              </w:rPr>
              <w:t>client_secret_jwt</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proofErr w:type="spellStart"/>
            <w:r>
              <w:rPr>
                <w:sz w:val="16"/>
                <w:szCs w:val="16"/>
              </w:rPr>
              <w:t>private_key_jwt</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none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Différents</w:t>
            </w:r>
            <w:proofErr w:type="spellEnd"/>
            <w:r>
              <w:rPr>
                <w:sz w:val="16"/>
                <w:szCs w:val="16"/>
              </w:rPr>
              <w:t xml:space="preserve"> modes de </w:t>
            </w:r>
            <w:proofErr w:type="spellStart"/>
            <w:r>
              <w:rPr>
                <w:sz w:val="16"/>
                <w:szCs w:val="16"/>
              </w:rPr>
              <w:t>réponse</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8935FB">
        <w:tc>
          <w:tcPr>
            <w:tcW w:w="1907" w:type="dxa"/>
            <w:shd w:val="clear" w:color="auto" w:fill="auto"/>
          </w:tcPr>
          <w:p w:rsidR="00C27496" w:rsidRDefault="00C27496" w:rsidP="004066E9">
            <w:pPr>
              <w:pStyle w:val="NoSpacing"/>
              <w:rPr>
                <w:sz w:val="16"/>
                <w:szCs w:val="16"/>
              </w:rPr>
            </w:pPr>
            <w:r>
              <w:rPr>
                <w:sz w:val="16"/>
                <w:szCs w:val="16"/>
              </w:rPr>
              <w:t>Query</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C27496">
        <w:tc>
          <w:tcPr>
            <w:tcW w:w="1907" w:type="dxa"/>
            <w:shd w:val="clear" w:color="auto" w:fill="auto"/>
          </w:tcPr>
          <w:p w:rsidR="00C27496" w:rsidRDefault="00C27496" w:rsidP="004066E9">
            <w:pPr>
              <w:pStyle w:val="NoSpacing"/>
              <w:rPr>
                <w:sz w:val="16"/>
                <w:szCs w:val="16"/>
              </w:rPr>
            </w:pPr>
            <w:r>
              <w:rPr>
                <w:sz w:val="16"/>
                <w:szCs w:val="16"/>
              </w:rPr>
              <w:t>Fragment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8935FB">
        <w:tc>
          <w:tcPr>
            <w:tcW w:w="1907" w:type="dxa"/>
            <w:shd w:val="clear" w:color="auto" w:fill="auto"/>
          </w:tcPr>
          <w:p w:rsidR="00C27496" w:rsidRDefault="00C27496" w:rsidP="004066E9">
            <w:pPr>
              <w:pStyle w:val="NoSpacing"/>
              <w:rPr>
                <w:sz w:val="16"/>
                <w:szCs w:val="16"/>
              </w:rPr>
            </w:pPr>
            <w:r>
              <w:rPr>
                <w:sz w:val="16"/>
                <w:szCs w:val="16"/>
              </w:rPr>
              <w:t>Form</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Quelques</w:t>
            </w:r>
            <w:proofErr w:type="spellEnd"/>
            <w:r>
              <w:rPr>
                <w:sz w:val="16"/>
                <w:szCs w:val="16"/>
              </w:rPr>
              <w:t xml:space="preserve"> </w:t>
            </w:r>
            <w:proofErr w:type="spellStart"/>
            <w:r>
              <w:rPr>
                <w:sz w:val="16"/>
                <w:szCs w:val="16"/>
              </w:rPr>
              <w:t>paramètres</w:t>
            </w:r>
            <w:proofErr w:type="spellEnd"/>
            <w:r>
              <w:rPr>
                <w:sz w:val="16"/>
                <w:szCs w:val="16"/>
              </w:rPr>
              <w:t xml:space="preserve"> </w:t>
            </w:r>
            <w:proofErr w:type="spellStart"/>
            <w:r>
              <w:rPr>
                <w:sz w:val="16"/>
                <w:szCs w:val="16"/>
              </w:rPr>
              <w:t>OpenId</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6C3A79">
        <w:tc>
          <w:tcPr>
            <w:tcW w:w="1907" w:type="dxa"/>
            <w:shd w:val="clear" w:color="auto" w:fill="auto"/>
          </w:tcPr>
          <w:p w:rsidR="00C27496" w:rsidRDefault="00C27496" w:rsidP="004066E9">
            <w:pPr>
              <w:pStyle w:val="NoSpacing"/>
              <w:rPr>
                <w:sz w:val="16"/>
                <w:szCs w:val="16"/>
              </w:rPr>
            </w:pPr>
            <w:r>
              <w:rPr>
                <w:sz w:val="16"/>
                <w:szCs w:val="16"/>
              </w:rPr>
              <w:t>claims (</w:t>
            </w:r>
            <w:hyperlink r:id="rId13" w:anchor="ClaimsParameter" w:history="1">
              <w:r w:rsidRPr="00156B46">
                <w:rPr>
                  <w:rStyle w:val="Hyperlink"/>
                  <w:sz w:val="16"/>
                  <w:szCs w:val="16"/>
                </w:rPr>
                <w:t>RFC</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8935FB" w:rsidP="004066E9">
            <w:pPr>
              <w:pStyle w:val="NoSpacing"/>
              <w:rPr>
                <w:sz w:val="16"/>
                <w:szCs w:val="16"/>
              </w:rPr>
            </w:pPr>
            <w:r>
              <w:rPr>
                <w:sz w:val="16"/>
                <w:szCs w:val="16"/>
              </w:rPr>
              <w:t>NOK</w:t>
            </w:r>
          </w:p>
        </w:tc>
      </w:tr>
      <w:tr w:rsidR="00C27496" w:rsidTr="006C3A79">
        <w:tc>
          <w:tcPr>
            <w:tcW w:w="1907" w:type="dxa"/>
            <w:shd w:val="clear" w:color="auto" w:fill="auto"/>
          </w:tcPr>
          <w:p w:rsidR="00C27496" w:rsidRDefault="00C27496" w:rsidP="004066E9">
            <w:pPr>
              <w:pStyle w:val="NoSpacing"/>
              <w:rPr>
                <w:sz w:val="16"/>
                <w:szCs w:val="16"/>
              </w:rPr>
            </w:pPr>
            <w:r>
              <w:rPr>
                <w:sz w:val="16"/>
                <w:szCs w:val="16"/>
              </w:rPr>
              <w:t>request (</w:t>
            </w:r>
            <w:hyperlink r:id="rId14" w:anchor="RequestObject" w:history="1">
              <w:r w:rsidRPr="00EA508E">
                <w:rPr>
                  <w:rStyle w:val="Hyperlink"/>
                  <w:sz w:val="16"/>
                  <w:szCs w:val="16"/>
                </w:rPr>
                <w:t>RFC</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8935FB"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Qualité</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Code coverage</w:t>
            </w:r>
          </w:p>
        </w:tc>
        <w:tc>
          <w:tcPr>
            <w:tcW w:w="1815" w:type="dxa"/>
          </w:tcPr>
          <w:p w:rsidR="00C27496" w:rsidRDefault="00C27496" w:rsidP="004066E9">
            <w:pPr>
              <w:pStyle w:val="NoSpacing"/>
              <w:rPr>
                <w:sz w:val="16"/>
                <w:szCs w:val="16"/>
              </w:rPr>
            </w:pPr>
            <w:r>
              <w:rPr>
                <w:sz w:val="16"/>
                <w:szCs w:val="16"/>
              </w:rPr>
              <w:t>84%</w:t>
            </w:r>
          </w:p>
        </w:tc>
        <w:tc>
          <w:tcPr>
            <w:tcW w:w="1859" w:type="dxa"/>
          </w:tcPr>
          <w:p w:rsidR="00C27496" w:rsidRDefault="00C27496" w:rsidP="004066E9">
            <w:pPr>
              <w:pStyle w:val="NoSpacing"/>
              <w:rPr>
                <w:sz w:val="16"/>
                <w:szCs w:val="16"/>
              </w:rPr>
            </w:pPr>
            <w:r>
              <w:rPr>
                <w:sz w:val="16"/>
                <w:szCs w:val="16"/>
              </w:rPr>
              <w:t>??</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tcPr>
          <w:p w:rsidR="00C27496" w:rsidRDefault="00C27496" w:rsidP="004066E9">
            <w:pPr>
              <w:pStyle w:val="NoSpacing"/>
              <w:rPr>
                <w:sz w:val="16"/>
                <w:szCs w:val="16"/>
              </w:rPr>
            </w:pPr>
            <w:proofErr w:type="spellStart"/>
            <w:r>
              <w:rPr>
                <w:sz w:val="16"/>
                <w:szCs w:val="16"/>
              </w:rPr>
              <w:t>Nombre</w:t>
            </w:r>
            <w:proofErr w:type="spellEnd"/>
            <w:r>
              <w:rPr>
                <w:sz w:val="16"/>
                <w:szCs w:val="16"/>
              </w:rPr>
              <w:t xml:space="preserve"> UTs</w:t>
            </w:r>
          </w:p>
        </w:tc>
        <w:tc>
          <w:tcPr>
            <w:tcW w:w="1815" w:type="dxa"/>
          </w:tcPr>
          <w:p w:rsidR="00C27496" w:rsidRDefault="00C27496" w:rsidP="004066E9">
            <w:pPr>
              <w:pStyle w:val="NoSpacing"/>
              <w:rPr>
                <w:sz w:val="16"/>
                <w:szCs w:val="16"/>
              </w:rPr>
            </w:pPr>
            <w:r>
              <w:rPr>
                <w:sz w:val="16"/>
                <w:szCs w:val="16"/>
              </w:rPr>
              <w:t>800</w:t>
            </w:r>
          </w:p>
        </w:tc>
        <w:tc>
          <w:tcPr>
            <w:tcW w:w="1859" w:type="dxa"/>
          </w:tcPr>
          <w:p w:rsidR="00C27496" w:rsidRDefault="00C27496" w:rsidP="004066E9">
            <w:pPr>
              <w:pStyle w:val="NoSpacing"/>
              <w:rPr>
                <w:sz w:val="16"/>
                <w:szCs w:val="16"/>
              </w:rPr>
            </w:pPr>
            <w:r>
              <w:rPr>
                <w:sz w:val="16"/>
                <w:szCs w:val="16"/>
              </w:rPr>
              <w:t>400</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shd w:val="clear" w:color="auto" w:fill="E5B8B7" w:themeFill="accent2" w:themeFillTint="66"/>
          </w:tcPr>
          <w:p w:rsidR="00C27496" w:rsidRDefault="00C27496" w:rsidP="004066E9">
            <w:pPr>
              <w:pStyle w:val="NoSpacing"/>
              <w:rPr>
                <w:sz w:val="16"/>
                <w:szCs w:val="16"/>
              </w:rPr>
            </w:pPr>
            <w:r>
              <w:rPr>
                <w:sz w:val="16"/>
                <w:szCs w:val="16"/>
              </w:rPr>
              <w:t>UMA (</w:t>
            </w:r>
            <w:hyperlink r:id="rId15" w:history="1">
              <w:r w:rsidRPr="00B059DE">
                <w:rPr>
                  <w:rStyle w:val="Hyperlink"/>
                  <w:sz w:val="16"/>
                  <w:szCs w:val="16"/>
                </w:rPr>
                <w:t>RFC</w:t>
              </w:r>
            </w:hyperlink>
            <w:r>
              <w:rPr>
                <w:sz w:val="16"/>
                <w:szCs w:val="16"/>
              </w:rPr>
              <w:t>)</w:t>
            </w:r>
          </w:p>
        </w:tc>
        <w:tc>
          <w:tcPr>
            <w:tcW w:w="5510" w:type="dxa"/>
            <w:gridSpan w:val="3"/>
            <w:shd w:val="clear" w:color="auto" w:fill="E5B8B7" w:themeFill="accent2" w:themeFillTint="66"/>
          </w:tcPr>
          <w:p w:rsidR="00C27496" w:rsidRDefault="00C27496" w:rsidP="004066E9">
            <w:pPr>
              <w:pStyle w:val="NoSpacing"/>
              <w:rPr>
                <w:sz w:val="16"/>
                <w:szCs w:val="16"/>
              </w:rPr>
            </w:pPr>
          </w:p>
        </w:tc>
        <w:tc>
          <w:tcPr>
            <w:tcW w:w="1439" w:type="dxa"/>
            <w:shd w:val="clear" w:color="auto" w:fill="E5B8B7" w:themeFill="accent2" w:themeFillTint="66"/>
          </w:tcPr>
          <w:p w:rsidR="00C27496" w:rsidRDefault="00C27496" w:rsidP="004066E9">
            <w:pPr>
              <w:pStyle w:val="NoSpacing"/>
              <w:rPr>
                <w:sz w:val="16"/>
                <w:szCs w:val="16"/>
              </w:rPr>
            </w:pPr>
          </w:p>
        </w:tc>
      </w:tr>
      <w:tr w:rsidR="00C27496" w:rsidTr="006C3A79">
        <w:tc>
          <w:tcPr>
            <w:tcW w:w="1907" w:type="dxa"/>
          </w:tcPr>
          <w:p w:rsidR="00C27496" w:rsidRDefault="00C27496" w:rsidP="004066E9">
            <w:pPr>
              <w:pStyle w:val="NoSpacing"/>
              <w:rPr>
                <w:sz w:val="16"/>
                <w:szCs w:val="16"/>
              </w:rPr>
            </w:pPr>
            <w:r>
              <w:rPr>
                <w:sz w:val="16"/>
                <w:szCs w:val="16"/>
              </w:rPr>
              <w:t xml:space="preserve">UMA </w:t>
            </w:r>
            <w:proofErr w:type="spellStart"/>
            <w:r>
              <w:rPr>
                <w:sz w:val="16"/>
                <w:szCs w:val="16"/>
              </w:rPr>
              <w:t>implémenté</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UI</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 xml:space="preserve">UI </w:t>
            </w:r>
            <w:proofErr w:type="spellStart"/>
            <w:r>
              <w:rPr>
                <w:sz w:val="16"/>
                <w:szCs w:val="16"/>
              </w:rPr>
              <w:t>présente</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 xml:space="preserve">CRUD </w:t>
            </w:r>
            <w:proofErr w:type="spellStart"/>
            <w:r>
              <w:rPr>
                <w:sz w:val="16"/>
                <w:szCs w:val="16"/>
              </w:rPr>
              <w:t>openid</w:t>
            </w:r>
            <w:proofErr w:type="spellEnd"/>
            <w:r>
              <w:rPr>
                <w:sz w:val="16"/>
                <w:szCs w:val="16"/>
              </w:rPr>
              <w:t xml:space="preserve"> assets (client, scope, resource owner </w:t>
            </w:r>
            <w:proofErr w:type="spellStart"/>
            <w:r>
              <w:rPr>
                <w:sz w:val="16"/>
                <w:szCs w:val="16"/>
              </w:rPr>
              <w:t>etc</w:t>
            </w:r>
            <w:proofErr w:type="spellEnd"/>
            <w:r>
              <w:rPr>
                <w:sz w:val="16"/>
                <w:szCs w:val="16"/>
              </w:rPr>
              <w:t xml:space="preserve">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2433A0">
        <w:tc>
          <w:tcPr>
            <w:tcW w:w="1907" w:type="dxa"/>
          </w:tcPr>
          <w:p w:rsidR="00C27496" w:rsidRDefault="00C27496" w:rsidP="004066E9">
            <w:pPr>
              <w:pStyle w:val="NoSpacing"/>
              <w:rPr>
                <w:sz w:val="16"/>
                <w:szCs w:val="16"/>
              </w:rPr>
            </w:pPr>
            <w:r>
              <w:rPr>
                <w:sz w:val="16"/>
                <w:szCs w:val="16"/>
              </w:rPr>
              <w:t xml:space="preserve">CRUD </w:t>
            </w:r>
            <w:proofErr w:type="spellStart"/>
            <w:r>
              <w:rPr>
                <w:sz w:val="16"/>
                <w:szCs w:val="16"/>
              </w:rPr>
              <w:t>uma</w:t>
            </w:r>
            <w:proofErr w:type="spellEnd"/>
            <w:r>
              <w:rPr>
                <w:sz w:val="16"/>
                <w:szCs w:val="16"/>
              </w:rPr>
              <w:t xml:space="preserve"> assets (resource, authorization policy </w:t>
            </w:r>
            <w:proofErr w:type="spellStart"/>
            <w:r>
              <w:rPr>
                <w:sz w:val="16"/>
                <w:szCs w:val="16"/>
              </w:rPr>
              <w:t>etc</w:t>
            </w:r>
            <w:proofErr w:type="spellEnd"/>
            <w:r>
              <w:rPr>
                <w:sz w:val="16"/>
                <w:szCs w:val="16"/>
              </w:rPr>
              <w:t xml:space="preserve">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2433A0">
        <w:tc>
          <w:tcPr>
            <w:tcW w:w="1907" w:type="dxa"/>
          </w:tcPr>
          <w:p w:rsidR="00C27496" w:rsidRDefault="00C27496" w:rsidP="004066E9">
            <w:pPr>
              <w:pStyle w:val="NoSpacing"/>
              <w:rPr>
                <w:sz w:val="16"/>
                <w:szCs w:val="16"/>
              </w:rPr>
            </w:pPr>
            <w:proofErr w:type="spellStart"/>
            <w:r>
              <w:rPr>
                <w:sz w:val="16"/>
                <w:szCs w:val="16"/>
              </w:rPr>
              <w:t>Ressource</w:t>
            </w:r>
            <w:proofErr w:type="spellEnd"/>
            <w:r>
              <w:rPr>
                <w:sz w:val="16"/>
                <w:szCs w:val="16"/>
              </w:rPr>
              <w:t xml:space="preserve"> </w:t>
            </w:r>
            <w:proofErr w:type="spellStart"/>
            <w:r>
              <w:rPr>
                <w:sz w:val="16"/>
                <w:szCs w:val="16"/>
              </w:rPr>
              <w:t>organisée</w:t>
            </w:r>
            <w:proofErr w:type="spellEnd"/>
            <w:r>
              <w:rPr>
                <w:sz w:val="16"/>
                <w:szCs w:val="16"/>
              </w:rPr>
              <w:t xml:space="preserve"> par URL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2433A0">
        <w:tc>
          <w:tcPr>
            <w:tcW w:w="1907" w:type="dxa"/>
          </w:tcPr>
          <w:p w:rsidR="00C27496" w:rsidRPr="00C27496" w:rsidRDefault="00C27496" w:rsidP="004066E9">
            <w:pPr>
              <w:pStyle w:val="NoSpacing"/>
              <w:rPr>
                <w:sz w:val="16"/>
                <w:szCs w:val="16"/>
                <w:lang w:val="fr-BE"/>
              </w:rPr>
            </w:pPr>
            <w:r w:rsidRPr="00C27496">
              <w:rPr>
                <w:sz w:val="16"/>
                <w:szCs w:val="16"/>
                <w:lang w:val="fr-BE"/>
              </w:rPr>
              <w:t xml:space="preserve">Activer ou désactiver des </w:t>
            </w:r>
            <w:proofErr w:type="spellStart"/>
            <w:r w:rsidRPr="00C27496">
              <w:rPr>
                <w:sz w:val="16"/>
                <w:szCs w:val="16"/>
                <w:lang w:val="fr-BE"/>
              </w:rPr>
              <w:t>identity</w:t>
            </w:r>
            <w:proofErr w:type="spellEnd"/>
            <w:r w:rsidRPr="00C27496">
              <w:rPr>
                <w:sz w:val="16"/>
                <w:szCs w:val="16"/>
                <w:lang w:val="fr-BE"/>
              </w:rPr>
              <w:t xml:space="preserve"> providers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6C3A79" w:rsidTr="00E7218E">
        <w:trPr>
          <w:trHeight w:val="70"/>
        </w:trPr>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Déploiement</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RPr="00D56A98" w:rsidTr="00C27496">
        <w:tc>
          <w:tcPr>
            <w:tcW w:w="1907" w:type="dxa"/>
          </w:tcPr>
          <w:p w:rsidR="00C27496" w:rsidRDefault="00C27496" w:rsidP="004066E9">
            <w:pPr>
              <w:pStyle w:val="NoSpacing"/>
              <w:rPr>
                <w:sz w:val="16"/>
                <w:szCs w:val="16"/>
              </w:rPr>
            </w:pPr>
            <w:proofErr w:type="spellStart"/>
            <w:r>
              <w:rPr>
                <w:sz w:val="16"/>
                <w:szCs w:val="16"/>
              </w:rPr>
              <w:t>Méthodes</w:t>
            </w:r>
            <w:proofErr w:type="spellEnd"/>
            <w:r>
              <w:rPr>
                <w:sz w:val="16"/>
                <w:szCs w:val="16"/>
              </w:rPr>
              <w:t xml:space="preserve"> de </w:t>
            </w:r>
            <w:proofErr w:type="spellStart"/>
            <w:r>
              <w:rPr>
                <w:sz w:val="16"/>
                <w:szCs w:val="16"/>
              </w:rPr>
              <w:t>déploiement</w:t>
            </w:r>
            <w:proofErr w:type="spellEnd"/>
          </w:p>
        </w:tc>
        <w:tc>
          <w:tcPr>
            <w:tcW w:w="1815" w:type="dxa"/>
          </w:tcPr>
          <w:p w:rsidR="00C27496" w:rsidRDefault="00C27496" w:rsidP="004066E9">
            <w:pPr>
              <w:pStyle w:val="NoSpacing"/>
              <w:rPr>
                <w:sz w:val="16"/>
                <w:szCs w:val="16"/>
              </w:rPr>
            </w:pPr>
            <w:proofErr w:type="spellStart"/>
            <w:r>
              <w:rPr>
                <w:sz w:val="16"/>
                <w:szCs w:val="16"/>
              </w:rPr>
              <w:t>Docker</w:t>
            </w:r>
            <w:proofErr w:type="spellEnd"/>
            <w:r>
              <w:rPr>
                <w:sz w:val="16"/>
                <w:szCs w:val="16"/>
              </w:rPr>
              <w:t xml:space="preserve"> </w:t>
            </w:r>
            <w:proofErr w:type="spellStart"/>
            <w:r>
              <w:rPr>
                <w:sz w:val="16"/>
                <w:szCs w:val="16"/>
              </w:rPr>
              <w:t>ou</w:t>
            </w:r>
            <w:proofErr w:type="spellEnd"/>
            <w:r>
              <w:rPr>
                <w:sz w:val="16"/>
                <w:szCs w:val="16"/>
              </w:rPr>
              <w:t xml:space="preserve"> </w:t>
            </w:r>
            <w:proofErr w:type="spellStart"/>
            <w:r>
              <w:rPr>
                <w:sz w:val="16"/>
                <w:szCs w:val="16"/>
              </w:rPr>
              <w:t>manuellement</w:t>
            </w:r>
            <w:proofErr w:type="spellEnd"/>
          </w:p>
        </w:tc>
        <w:tc>
          <w:tcPr>
            <w:tcW w:w="1859" w:type="dxa"/>
          </w:tcPr>
          <w:p w:rsidR="00C27496" w:rsidRPr="00C27496" w:rsidRDefault="00C27496" w:rsidP="004066E9">
            <w:pPr>
              <w:pStyle w:val="NoSpacing"/>
              <w:rPr>
                <w:sz w:val="16"/>
                <w:szCs w:val="16"/>
                <w:lang w:val="fr-BE"/>
              </w:rPr>
            </w:pPr>
            <w:r w:rsidRPr="00C27496">
              <w:rPr>
                <w:sz w:val="16"/>
                <w:szCs w:val="16"/>
                <w:lang w:val="fr-BE"/>
              </w:rPr>
              <w:t>Manuellement (nécessite la création d’un projet web)</w:t>
            </w:r>
          </w:p>
        </w:tc>
        <w:tc>
          <w:tcPr>
            <w:tcW w:w="1836" w:type="dxa"/>
          </w:tcPr>
          <w:p w:rsidR="00C27496" w:rsidRPr="00C27496" w:rsidRDefault="00C27496" w:rsidP="004066E9">
            <w:pPr>
              <w:pStyle w:val="NoSpacing"/>
              <w:rPr>
                <w:sz w:val="16"/>
                <w:szCs w:val="16"/>
                <w:lang w:val="fr-BE"/>
              </w:rPr>
            </w:pPr>
            <w:r w:rsidRPr="00C27496">
              <w:rPr>
                <w:sz w:val="16"/>
                <w:szCs w:val="16"/>
                <w:lang w:val="fr-BE"/>
              </w:rPr>
              <w:t>Manuellement en suivant le guide</w:t>
            </w:r>
          </w:p>
        </w:tc>
        <w:tc>
          <w:tcPr>
            <w:tcW w:w="1439" w:type="dxa"/>
          </w:tcPr>
          <w:p w:rsidR="00C27496" w:rsidRPr="00C27496" w:rsidRDefault="00A27DF3" w:rsidP="004066E9">
            <w:pPr>
              <w:pStyle w:val="NoSpacing"/>
              <w:rPr>
                <w:sz w:val="16"/>
                <w:szCs w:val="16"/>
                <w:lang w:val="fr-BE"/>
              </w:rPr>
            </w:pPr>
            <w:r>
              <w:rPr>
                <w:sz w:val="16"/>
                <w:szCs w:val="16"/>
                <w:lang w:val="fr-BE"/>
              </w:rPr>
              <w:t>Disponible</w:t>
            </w:r>
            <w:r w:rsidR="00B404C8">
              <w:rPr>
                <w:sz w:val="16"/>
                <w:szCs w:val="16"/>
                <w:lang w:val="fr-BE"/>
              </w:rPr>
              <w:t xml:space="preserve"> dans le </w:t>
            </w:r>
            <w:proofErr w:type="spellStart"/>
            <w:r w:rsidR="00B404C8">
              <w:rPr>
                <w:sz w:val="16"/>
                <w:szCs w:val="16"/>
                <w:lang w:val="fr-BE"/>
              </w:rPr>
              <w:t>cloud</w:t>
            </w:r>
            <w:proofErr w:type="spellEnd"/>
            <w:r w:rsidR="00B404C8">
              <w:rPr>
                <w:sz w:val="16"/>
                <w:szCs w:val="16"/>
                <w:lang w:val="fr-BE"/>
              </w:rPr>
              <w:t xml:space="preserve"> ou peut être déployée en entreprise</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Autres</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proofErr w:type="spellStart"/>
            <w:r>
              <w:rPr>
                <w:sz w:val="16"/>
                <w:szCs w:val="16"/>
              </w:rPr>
              <w:lastRenderedPageBreak/>
              <w:t>Nombre</w:t>
            </w:r>
            <w:proofErr w:type="spellEnd"/>
            <w:r>
              <w:rPr>
                <w:sz w:val="16"/>
                <w:szCs w:val="16"/>
              </w:rPr>
              <w:t xml:space="preserve"> certifications</w:t>
            </w:r>
          </w:p>
        </w:tc>
        <w:tc>
          <w:tcPr>
            <w:tcW w:w="1815" w:type="dxa"/>
          </w:tcPr>
          <w:p w:rsidR="00C27496" w:rsidRDefault="00C27496" w:rsidP="004066E9">
            <w:pPr>
              <w:pStyle w:val="NoSpacing"/>
              <w:rPr>
                <w:sz w:val="16"/>
                <w:szCs w:val="16"/>
              </w:rPr>
            </w:pPr>
            <w:r>
              <w:rPr>
                <w:sz w:val="16"/>
                <w:szCs w:val="16"/>
              </w:rPr>
              <w:t>5</w:t>
            </w:r>
          </w:p>
        </w:tc>
        <w:tc>
          <w:tcPr>
            <w:tcW w:w="1859" w:type="dxa"/>
          </w:tcPr>
          <w:p w:rsidR="00C27496" w:rsidRDefault="00C27496" w:rsidP="004066E9">
            <w:pPr>
              <w:pStyle w:val="NoSpacing"/>
              <w:rPr>
                <w:sz w:val="16"/>
                <w:szCs w:val="16"/>
              </w:rPr>
            </w:pPr>
            <w:r>
              <w:rPr>
                <w:sz w:val="16"/>
                <w:szCs w:val="16"/>
              </w:rPr>
              <w:t>4</w:t>
            </w:r>
          </w:p>
        </w:tc>
        <w:tc>
          <w:tcPr>
            <w:tcW w:w="1836" w:type="dxa"/>
          </w:tcPr>
          <w:p w:rsidR="00C27496" w:rsidRDefault="00C27496" w:rsidP="004066E9">
            <w:pPr>
              <w:pStyle w:val="NoSpacing"/>
              <w:rPr>
                <w:sz w:val="16"/>
                <w:szCs w:val="16"/>
              </w:rPr>
            </w:pPr>
            <w:r>
              <w:rPr>
                <w:sz w:val="16"/>
                <w:szCs w:val="16"/>
              </w:rPr>
              <w:t>5</w:t>
            </w:r>
          </w:p>
        </w:tc>
        <w:tc>
          <w:tcPr>
            <w:tcW w:w="1439" w:type="dxa"/>
          </w:tcPr>
          <w:p w:rsidR="00C27496" w:rsidRDefault="006C3A79" w:rsidP="004066E9">
            <w:pPr>
              <w:pStyle w:val="NoSpacing"/>
              <w:rPr>
                <w:sz w:val="16"/>
                <w:szCs w:val="16"/>
              </w:rPr>
            </w:pPr>
            <w:r>
              <w:rPr>
                <w:sz w:val="16"/>
                <w:szCs w:val="16"/>
              </w:rPr>
              <w:t>2</w:t>
            </w:r>
          </w:p>
        </w:tc>
      </w:tr>
    </w:tbl>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2A2B7F" w:rsidTr="00E7218E">
        <w:tc>
          <w:tcPr>
            <w:tcW w:w="1907" w:type="dxa"/>
          </w:tcPr>
          <w:p w:rsidR="002A2B7F" w:rsidRPr="00926122" w:rsidRDefault="002A2B7F" w:rsidP="00E7218E">
            <w:pPr>
              <w:pStyle w:val="NoSpacing"/>
              <w:jc w:val="center"/>
              <w:rPr>
                <w:b/>
                <w:sz w:val="16"/>
                <w:szCs w:val="16"/>
              </w:rPr>
            </w:pPr>
          </w:p>
        </w:tc>
        <w:tc>
          <w:tcPr>
            <w:tcW w:w="1815" w:type="dxa"/>
          </w:tcPr>
          <w:p w:rsidR="002A2B7F" w:rsidRPr="00926122" w:rsidRDefault="002A2B7F" w:rsidP="00E7218E">
            <w:pPr>
              <w:pStyle w:val="NoSpacing"/>
              <w:jc w:val="center"/>
              <w:rPr>
                <w:b/>
                <w:sz w:val="16"/>
                <w:szCs w:val="16"/>
              </w:rPr>
            </w:pPr>
            <w:proofErr w:type="spellStart"/>
            <w:r w:rsidRPr="00926122">
              <w:rPr>
                <w:b/>
                <w:sz w:val="16"/>
                <w:szCs w:val="16"/>
              </w:rPr>
              <w:t>Lokit</w:t>
            </w:r>
            <w:proofErr w:type="spellEnd"/>
          </w:p>
        </w:tc>
        <w:tc>
          <w:tcPr>
            <w:tcW w:w="1859" w:type="dxa"/>
          </w:tcPr>
          <w:p w:rsidR="002A2B7F" w:rsidRPr="00926122" w:rsidRDefault="002A2B7F" w:rsidP="00E7218E">
            <w:pPr>
              <w:pStyle w:val="NoSpacing"/>
              <w:jc w:val="center"/>
              <w:rPr>
                <w:b/>
                <w:sz w:val="16"/>
                <w:szCs w:val="16"/>
              </w:rPr>
            </w:pPr>
            <w:r w:rsidRPr="00926122">
              <w:rPr>
                <w:b/>
                <w:sz w:val="16"/>
                <w:szCs w:val="16"/>
              </w:rPr>
              <w:t>Identity Server</w:t>
            </w:r>
          </w:p>
        </w:tc>
        <w:tc>
          <w:tcPr>
            <w:tcW w:w="1836" w:type="dxa"/>
          </w:tcPr>
          <w:p w:rsidR="002A2B7F" w:rsidRPr="00926122" w:rsidRDefault="002A2B7F" w:rsidP="00E7218E">
            <w:pPr>
              <w:pStyle w:val="NoSpacing"/>
              <w:jc w:val="center"/>
              <w:rPr>
                <w:b/>
                <w:sz w:val="16"/>
                <w:szCs w:val="16"/>
              </w:rPr>
            </w:pPr>
            <w:proofErr w:type="spellStart"/>
            <w:r w:rsidRPr="00926122">
              <w:rPr>
                <w:b/>
                <w:sz w:val="16"/>
                <w:szCs w:val="16"/>
              </w:rPr>
              <w:t>Gluu</w:t>
            </w:r>
            <w:proofErr w:type="spellEnd"/>
            <w:r w:rsidRPr="00926122">
              <w:rPr>
                <w:b/>
                <w:sz w:val="16"/>
                <w:szCs w:val="16"/>
              </w:rPr>
              <w:t xml:space="preserve"> server</w:t>
            </w:r>
          </w:p>
        </w:tc>
        <w:tc>
          <w:tcPr>
            <w:tcW w:w="1439" w:type="dxa"/>
          </w:tcPr>
          <w:p w:rsidR="002A2B7F" w:rsidRPr="00926122" w:rsidRDefault="002A2B7F" w:rsidP="00E7218E">
            <w:pPr>
              <w:pStyle w:val="NoSpacing"/>
              <w:jc w:val="center"/>
              <w:rPr>
                <w:b/>
                <w:sz w:val="16"/>
                <w:szCs w:val="16"/>
              </w:rPr>
            </w:pPr>
            <w:r>
              <w:rPr>
                <w:b/>
                <w:sz w:val="16"/>
                <w:szCs w:val="16"/>
              </w:rPr>
              <w:t>AUTH0</w:t>
            </w:r>
          </w:p>
        </w:tc>
      </w:tr>
      <w:tr w:rsidR="002A2B7F" w:rsidTr="00E7218E">
        <w:tc>
          <w:tcPr>
            <w:tcW w:w="1907" w:type="dxa"/>
          </w:tcPr>
          <w:p w:rsidR="002A2B7F" w:rsidRDefault="002A2B7F" w:rsidP="00E7218E">
            <w:pPr>
              <w:pStyle w:val="NoSpacing"/>
              <w:rPr>
                <w:sz w:val="16"/>
                <w:szCs w:val="16"/>
              </w:rPr>
            </w:pPr>
            <w:proofErr w:type="spellStart"/>
            <w:r>
              <w:rPr>
                <w:sz w:val="16"/>
                <w:szCs w:val="16"/>
              </w:rPr>
              <w:t>Langage</w:t>
            </w:r>
            <w:proofErr w:type="spellEnd"/>
            <w:r>
              <w:rPr>
                <w:sz w:val="16"/>
                <w:szCs w:val="16"/>
              </w:rPr>
              <w:t xml:space="preserve"> </w:t>
            </w:r>
            <w:proofErr w:type="spellStart"/>
            <w:r>
              <w:rPr>
                <w:sz w:val="16"/>
                <w:szCs w:val="16"/>
              </w:rPr>
              <w:t>préféré</w:t>
            </w:r>
            <w:proofErr w:type="spellEnd"/>
            <w:r>
              <w:rPr>
                <w:sz w:val="16"/>
                <w:szCs w:val="16"/>
              </w:rPr>
              <w:t xml:space="preserve"> </w:t>
            </w:r>
          </w:p>
        </w:tc>
        <w:tc>
          <w:tcPr>
            <w:tcW w:w="1815" w:type="dxa"/>
          </w:tcPr>
          <w:p w:rsidR="002A2B7F" w:rsidRDefault="002A2B7F" w:rsidP="00E7218E">
            <w:pPr>
              <w:pStyle w:val="NoSpacing"/>
              <w:rPr>
                <w:sz w:val="16"/>
                <w:szCs w:val="16"/>
              </w:rPr>
            </w:pPr>
            <w:r>
              <w:rPr>
                <w:sz w:val="16"/>
                <w:szCs w:val="16"/>
              </w:rPr>
              <w:t>C#</w:t>
            </w:r>
          </w:p>
        </w:tc>
        <w:tc>
          <w:tcPr>
            <w:tcW w:w="1859" w:type="dxa"/>
          </w:tcPr>
          <w:p w:rsidR="002A2B7F" w:rsidRDefault="002A2B7F" w:rsidP="00E7218E">
            <w:pPr>
              <w:pStyle w:val="NoSpacing"/>
              <w:rPr>
                <w:sz w:val="16"/>
                <w:szCs w:val="16"/>
              </w:rPr>
            </w:pPr>
            <w:r>
              <w:rPr>
                <w:sz w:val="16"/>
                <w:szCs w:val="16"/>
              </w:rPr>
              <w:t>C#</w:t>
            </w:r>
          </w:p>
        </w:tc>
        <w:tc>
          <w:tcPr>
            <w:tcW w:w="1836" w:type="dxa"/>
          </w:tcPr>
          <w:p w:rsidR="002A2B7F" w:rsidRDefault="002A2B7F" w:rsidP="00E7218E">
            <w:pPr>
              <w:pStyle w:val="NoSpacing"/>
              <w:rPr>
                <w:sz w:val="16"/>
                <w:szCs w:val="16"/>
              </w:rPr>
            </w:pPr>
            <w:r>
              <w:rPr>
                <w:sz w:val="16"/>
                <w:szCs w:val="16"/>
              </w:rPr>
              <w:t>Java</w:t>
            </w:r>
          </w:p>
        </w:tc>
        <w:tc>
          <w:tcPr>
            <w:tcW w:w="1439" w:type="dxa"/>
          </w:tcPr>
          <w:p w:rsidR="002A2B7F" w:rsidRDefault="002A2B7F" w:rsidP="00E7218E">
            <w:pPr>
              <w:pStyle w:val="NoSpacing"/>
              <w:rPr>
                <w:sz w:val="16"/>
                <w:szCs w:val="16"/>
              </w:rPr>
            </w:pPr>
            <w:r>
              <w:rPr>
                <w:sz w:val="16"/>
                <w:szCs w:val="16"/>
              </w:rPr>
              <w:t xml:space="preserve">Pas de </w:t>
            </w:r>
            <w:proofErr w:type="spellStart"/>
            <w:r>
              <w:rPr>
                <w:sz w:val="16"/>
                <w:szCs w:val="16"/>
              </w:rPr>
              <w:t>préférence</w:t>
            </w:r>
            <w:proofErr w:type="spellEnd"/>
          </w:p>
        </w:tc>
      </w:tr>
      <w:tr w:rsidR="002A2B7F" w:rsidTr="00E7218E">
        <w:tc>
          <w:tcPr>
            <w:tcW w:w="1907" w:type="dxa"/>
          </w:tcPr>
          <w:p w:rsidR="002A2B7F" w:rsidRPr="00C27496" w:rsidRDefault="002A2B7F" w:rsidP="00E7218E">
            <w:pPr>
              <w:pStyle w:val="NoSpacing"/>
              <w:rPr>
                <w:sz w:val="16"/>
                <w:szCs w:val="16"/>
                <w:lang w:val="fr-BE"/>
              </w:rPr>
            </w:pPr>
            <w:r w:rsidRPr="00C27496">
              <w:rPr>
                <w:sz w:val="16"/>
                <w:szCs w:val="16"/>
                <w:lang w:val="fr-BE"/>
              </w:rPr>
              <w:t>Outils pour interagir aisément  avec les APIs</w:t>
            </w:r>
          </w:p>
        </w:tc>
        <w:tc>
          <w:tcPr>
            <w:tcW w:w="1815" w:type="dxa"/>
          </w:tcPr>
          <w:p w:rsidR="002A2B7F" w:rsidRPr="00C27496" w:rsidRDefault="002A2B7F" w:rsidP="00E7218E">
            <w:pPr>
              <w:pStyle w:val="NoSpacing"/>
              <w:rPr>
                <w:sz w:val="16"/>
                <w:szCs w:val="16"/>
                <w:lang w:val="fr-BE"/>
              </w:rPr>
            </w:pPr>
            <w:r w:rsidRPr="00C27496">
              <w:rPr>
                <w:sz w:val="16"/>
                <w:szCs w:val="16"/>
                <w:lang w:val="fr-BE"/>
              </w:rPr>
              <w:t xml:space="preserve">Extensions Visual Studio et </w:t>
            </w:r>
            <w:proofErr w:type="spellStart"/>
            <w:r w:rsidRPr="00C27496">
              <w:rPr>
                <w:sz w:val="16"/>
                <w:szCs w:val="16"/>
                <w:lang w:val="fr-BE"/>
              </w:rPr>
              <w:t>nuget</w:t>
            </w:r>
            <w:proofErr w:type="spellEnd"/>
            <w:r w:rsidRPr="00C27496">
              <w:rPr>
                <w:sz w:val="16"/>
                <w:szCs w:val="16"/>
                <w:lang w:val="fr-BE"/>
              </w:rPr>
              <w:t xml:space="preserve"> packages</w:t>
            </w:r>
          </w:p>
        </w:tc>
        <w:tc>
          <w:tcPr>
            <w:tcW w:w="1859" w:type="dxa"/>
          </w:tcPr>
          <w:p w:rsidR="002A2B7F" w:rsidRDefault="002A2B7F" w:rsidP="00E7218E">
            <w:pPr>
              <w:pStyle w:val="NoSpacing"/>
              <w:rPr>
                <w:sz w:val="16"/>
                <w:szCs w:val="16"/>
              </w:rPr>
            </w:pPr>
            <w:proofErr w:type="spellStart"/>
            <w:r>
              <w:rPr>
                <w:sz w:val="16"/>
                <w:szCs w:val="16"/>
              </w:rPr>
              <w:t>Nuget</w:t>
            </w:r>
            <w:proofErr w:type="spellEnd"/>
            <w:r>
              <w:rPr>
                <w:sz w:val="16"/>
                <w:szCs w:val="16"/>
              </w:rPr>
              <w:t xml:space="preserve"> package</w:t>
            </w:r>
          </w:p>
        </w:tc>
        <w:tc>
          <w:tcPr>
            <w:tcW w:w="1836" w:type="dxa"/>
          </w:tcPr>
          <w:p w:rsidR="002A2B7F" w:rsidRDefault="002A2B7F" w:rsidP="00E7218E">
            <w:pPr>
              <w:pStyle w:val="NoSpacing"/>
              <w:rPr>
                <w:sz w:val="16"/>
                <w:szCs w:val="16"/>
              </w:rPr>
            </w:pPr>
            <w:r>
              <w:rPr>
                <w:sz w:val="16"/>
                <w:szCs w:val="16"/>
              </w:rPr>
              <w:t>NOK</w:t>
            </w:r>
          </w:p>
        </w:tc>
        <w:tc>
          <w:tcPr>
            <w:tcW w:w="1439" w:type="dxa"/>
          </w:tcPr>
          <w:p w:rsidR="002A2B7F" w:rsidRDefault="002A2B7F" w:rsidP="00E7218E">
            <w:pPr>
              <w:pStyle w:val="NoSpacing"/>
              <w:rPr>
                <w:sz w:val="16"/>
                <w:szCs w:val="16"/>
              </w:rPr>
            </w:pPr>
            <w:r>
              <w:rPr>
                <w:sz w:val="16"/>
                <w:szCs w:val="16"/>
              </w:rPr>
              <w:t>NOK</w:t>
            </w:r>
          </w:p>
        </w:tc>
      </w:tr>
    </w:tbl>
    <w:p w:rsidR="00C27496" w:rsidRDefault="00C27496" w:rsidP="00FA30CD">
      <w:pPr>
        <w:rPr>
          <w:lang w:val="fr-BE"/>
        </w:rPr>
      </w:pPr>
    </w:p>
    <w:p w:rsidR="00D56715" w:rsidRDefault="00541DF3" w:rsidP="00541DF3">
      <w:pPr>
        <w:pStyle w:val="Heading1"/>
        <w:rPr>
          <w:lang w:val="fr-BE"/>
        </w:rPr>
      </w:pPr>
      <w:bookmarkStart w:id="2" w:name="_Toc460231354"/>
      <w:r>
        <w:rPr>
          <w:lang w:val="fr-BE"/>
        </w:rPr>
        <w:t>Architecture</w:t>
      </w:r>
      <w:bookmarkEnd w:id="2"/>
    </w:p>
    <w:p w:rsidR="00D56715" w:rsidRDefault="00D56715" w:rsidP="00FA30CD">
      <w:pPr>
        <w:rPr>
          <w:lang w:val="fr-BE"/>
        </w:rPr>
      </w:pPr>
    </w:p>
    <w:p w:rsidR="00541DF3" w:rsidRDefault="00541DF3" w:rsidP="00FA30CD">
      <w:pPr>
        <w:rPr>
          <w:lang w:val="fr-BE"/>
        </w:rPr>
      </w:pPr>
      <w:r>
        <w:rPr>
          <w:lang w:val="fr-BE"/>
        </w:rPr>
        <w:t>Le schéma ci-dessous montre les interactions entre les composants.</w:t>
      </w:r>
    </w:p>
    <w:p w:rsidR="00541DF3" w:rsidRDefault="00541DF3" w:rsidP="00FA30CD">
      <w:pPr>
        <w:rPr>
          <w:lang w:val="fr-BE"/>
        </w:rPr>
      </w:pPr>
    </w:p>
    <w:p w:rsidR="00541DF3" w:rsidRDefault="004C533E" w:rsidP="00FA30CD">
      <w:pPr>
        <w:rPr>
          <w:lang w:val="fr-BE"/>
        </w:rPr>
      </w:pPr>
      <w:r>
        <w:rPr>
          <w:noProof/>
        </w:rPr>
        <mc:AlternateContent>
          <mc:Choice Requires="wpc">
            <w:drawing>
              <wp:inline distT="0" distB="0" distL="0" distR="0" wp14:anchorId="24C19FAE" wp14:editId="33179F7E">
                <wp:extent cx="6414446" cy="4667534"/>
                <wp:effectExtent l="38100" t="0" r="5715" b="0"/>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0" y="0"/>
                            <a:ext cx="6414448" cy="466753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4C533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8575"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Pr="00AF692E" w:rsidRDefault="0018446A" w:rsidP="004C533E">
                              <w:pPr>
                                <w:jc w:val="center"/>
                                <w:rPr>
                                  <w:color w:val="000000" w:themeColor="text1"/>
                                </w:rPr>
                              </w:pPr>
                              <w:r>
                                <w:rPr>
                                  <w:color w:val="000000" w:themeColor="text1"/>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23100"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894875"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4" w:lineRule="auto"/>
                                <w:jc w:val="center"/>
                              </w:pPr>
                              <w:proofErr w:type="spellStart"/>
                              <w:r>
                                <w:rPr>
                                  <w:rFonts w:eastAsia="Calibri"/>
                                  <w:color w:val="000000"/>
                                  <w:sz w:val="22"/>
                                  <w:szCs w:val="22"/>
                                  <w:lang w:val="fr-BE"/>
                                </w:rPr>
                                <w:t>Uma</w:t>
                              </w:r>
                              <w:proofErr w:type="spellEnd"/>
                              <w:r>
                                <w:rPr>
                                  <w:rFonts w:eastAsia="Calibr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477585" y="793374"/>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2"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23110"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42301"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2" w:lineRule="auto"/>
                                <w:jc w:val="center"/>
                              </w:pPr>
                              <w:proofErr w:type="spellStart"/>
                              <w:r>
                                <w:rPr>
                                  <w:rFonts w:eastAsia="Calibri"/>
                                  <w:color w:val="000000"/>
                                  <w:sz w:val="22"/>
                                  <w:szCs w:val="22"/>
                                  <w:lang w:val="fr-BE"/>
                                </w:rPr>
                                <w:t>WebSite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24475"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18446A" w:rsidRPr="006B751E" w:rsidRDefault="0018446A" w:rsidP="004C533E">
                              <w:pPr>
                                <w:jc w:val="center"/>
                                <w:rPr>
                                  <w:color w:val="000000" w:themeColor="text1"/>
                                </w:rPr>
                              </w:pPr>
                              <w:r>
                                <w:rPr>
                                  <w:color w:val="000000" w:themeColor="text1"/>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3132750"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6"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28575"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flipV="1">
                            <a:off x="2742225" y="456225"/>
                            <a:ext cx="832803" cy="109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47700"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14000"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flipV="1">
                            <a:off x="3575028" y="456225"/>
                            <a:ext cx="521682" cy="3371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V="1">
                            <a:off x="2742225" y="1469649"/>
                            <a:ext cx="1354485" cy="829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V="1">
                            <a:off x="647700" y="1469649"/>
                            <a:ext cx="3449010" cy="73401"/>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flipV="1">
                            <a:off x="4096710" y="1469649"/>
                            <a:ext cx="1417290" cy="924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42225"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V="1">
                            <a:off x="2742235" y="1469649"/>
                            <a:ext cx="1354475" cy="1487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42275"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47700"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flipV="1">
                            <a:off x="3674468" y="1469649"/>
                            <a:ext cx="422242" cy="27569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42235"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15742"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693190"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675425"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75426"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28574"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0"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02" o:spid="_x0000_s1026" editas="canvas" style="width:505.05pt;height:367.5pt;mso-position-horizontal-relative:char;mso-position-vertical-relative:line" coordsize="64141,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41;height:46672;visibility:visible;mso-wrap-style:square">
                  <v:fill o:detectmouseclick="t"/>
                  <v:path o:connecttype="none"/>
                </v:shape>
                <v:rect id="Rectangle 170" o:spid="_x0000_s1028" style="position:absolute;width:64144;height:46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fOsQA&#10;AADcAAAADwAAAGRycy9kb3ducmV2LnhtbESPT4vCQAzF78J+hyELe9PpelCpjiLCoosI65+Dx9CJ&#10;bbGTaTuj1m9vDsLeEt7Le7/MFp2r1J3aUHo28D1IQBFn3pacGzgdf/oTUCEiW6w8k4EnBVjMP3oz&#10;TK1/8J7uh5grCeGQooEixjrVOmQFOQwDXxOLdvGtwyhrm2vb4kPCXaWHSTLSDkuWhgJrWhWUXQ83&#10;ZyBrdr9hO0qW49Ox+Wv0zq+tPhvz9dktp6AidfHf/L7eWMEfC748IxPo+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HnzrEAAAA3AAAAA8AAAAAAAAAAAAAAAAAmAIAAGRycy9k&#10;b3ducmV2LnhtbFBLBQYAAAAABAAEAPUAAACJAwAAAAA=&#10;" fillcolor="#f2dbdb [661]" stroked="f" strokeweight="2pt">
                  <v:textbox>
                    <w:txbxContent>
                      <w:p w:rsidR="004C533E" w:rsidRDefault="004C533E" w:rsidP="004C533E"/>
                    </w:txbxContent>
                  </v:textbox>
                </v:rect>
                <v:rect id="Rectangle 171" o:spid="_x0000_s1029" style="position:absolute;left:285;top:15430;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MtX8MA&#10;AADcAAAADwAAAGRycy9kb3ducmV2LnhtbERPS2vCQBC+F/oflin0IrrxQSoxqxRLqRcLtXofsmMS&#10;kp1Nd1eN/94VhN7m43tOvupNK87kfG1ZwXiUgCAurK65VLD//RzOQfiArLG1TAqu5GG1fH7KMdP2&#10;wj903oVSxBD2GSqoQugyKX1RkUE/sh1x5I7WGQwRulJqh5cYblo5SZJUGqw5NlTY0bqiotmdjILt&#10;zLvJoDkMyu+/afrRf61P6faq1OtL/74AEagP/+KHe6Pj/Lcx3J+JF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MtX8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4C533E" w:rsidRPr="00AF692E" w:rsidRDefault="004C533E" w:rsidP="004C533E">
                        <w:pPr>
                          <w:jc w:val="center"/>
                          <w:rPr>
                            <w:color w:val="000000" w:themeColor="text1"/>
                          </w:rPr>
                        </w:pPr>
                        <w:r>
                          <w:rPr>
                            <w:color w:val="000000" w:themeColor="text1"/>
                          </w:rPr>
                          <w:t>Configuration API</w:t>
                        </w:r>
                      </w:p>
                    </w:txbxContent>
                  </v:textbox>
                </v:rect>
                <v:rect id="Rectangle 194" o:spid="_x0000_s1030" style="position:absolute;left:21231;top:15525;width:12382;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hoPcIA&#10;AADcAAAADwAAAGRycy9kb3ducmV2LnhtbERPTYvCMBC9C/sfwix4EU1XpazVKIsienFhXb0PzdgW&#10;m0lNotZ/bxYWvM3jfc5s0Zpa3Mj5yrKCj0ECgji3uuJCweF33f8E4QOyxtoyKXiQh8X8rTPDTNs7&#10;/9BtHwoRQ9hnqKAMocmk9HlJBv3ANsSRO1lnMEToCqkd3mO4qeUwSVJpsOLYUGJDy5Ly8/5qFOzG&#10;3g1752Ov+L6M0lW7WV7T3UOp7nv7NQURqA0v8b97q+P8yRj+nokX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Gg9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4C533E" w:rsidRDefault="004C533E"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v:textbox>
                </v:rect>
                <v:rect id="Rectangle 195" o:spid="_x0000_s1031" style="position:absolute;left:48948;top:15621;width:12383;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TNpsQA&#10;AADcAAAADwAAAGRycy9kb3ducmV2LnhtbERPTWvCQBC9F/oflil4Ed1U22DTrCKK2ItC1d6H7DQJ&#10;yc6mu6vGf98tCL3N431OvuhNKy7kfG1ZwfM4AUFcWF1zqeB03IxmIHxA1thaJgU38rCYPz7kmGl7&#10;5U+6HEIpYgj7DBVUIXSZlL6oyKAf2444ct/WGQwRulJqh9cYblo5SZJUGqw5NlTY0aqiojmcjYLd&#10;i3eTYfM1LPc/03Tdb1fndHdTavDUL99BBOrDv/ju/tBx/tsr/D0TL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0zabEAAAA3A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4C533E" w:rsidRDefault="004C533E" w:rsidP="004C533E">
                        <w:pPr>
                          <w:pStyle w:val="NormalWeb"/>
                          <w:spacing w:before="0" w:beforeAutospacing="0" w:after="160" w:afterAutospacing="0" w:line="254" w:lineRule="auto"/>
                          <w:jc w:val="center"/>
                        </w:pPr>
                        <w:proofErr w:type="spellStart"/>
                        <w:r>
                          <w:rPr>
                            <w:rFonts w:eastAsia="Calibri"/>
                            <w:color w:val="000000"/>
                            <w:sz w:val="22"/>
                            <w:szCs w:val="22"/>
                            <w:lang w:val="fr-BE"/>
                          </w:rPr>
                          <w:t>Uma</w:t>
                        </w:r>
                        <w:proofErr w:type="spellEnd"/>
                        <w:r>
                          <w:rPr>
                            <w:rFonts w:eastAsia="Calibri"/>
                            <w:color w:val="000000"/>
                            <w:sz w:val="22"/>
                            <w:szCs w:val="22"/>
                            <w:lang w:val="fr-BE"/>
                          </w:rPr>
                          <w:t xml:space="preserve"> API</w:t>
                        </w:r>
                      </w:p>
                    </w:txbxContent>
                  </v:textbox>
                </v:rect>
                <v:rect id="Rectangle 196" o:spid="_x0000_s1032" style="position:absolute;left:34775;top:7933;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T0cMA&#10;AADcAAAADwAAAGRycy9kb3ducmV2LnhtbERPS2vCQBC+C/0Pywi9iG58EGzqKsUi9qLQtL0P2TEJ&#10;Zmfj7qrx37sFwdt8fM9ZrDrTiAs5X1tWMB4lIIgLq2suFfz+bIZzED4ga2wsk4IbeVgtX3oLzLS9&#10;8jdd8lCKGMI+QwVVCG0mpS8qMuhHtiWO3ME6gyFCV0rt8BrDTSMnSZJKgzXHhgpbWldUHPOzUbCb&#10;eTcZHP8G5f40TT+77fqc7m5Kvfa7j3cQgbrwFD/cXzrOf0vh/5l4gV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ZT0c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4C533E" w:rsidRDefault="004C533E" w:rsidP="004C533E">
                        <w:pPr>
                          <w:pStyle w:val="NormalWeb"/>
                          <w:spacing w:before="0" w:beforeAutospacing="0" w:after="160" w:afterAutospacing="0" w:line="252"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API</w:t>
                        </w:r>
                      </w:p>
                    </w:txbxContent>
                  </v:textbox>
                </v:rect>
                <v:rect id="Rectangle 197" o:spid="_x0000_s1033" style="position:absolute;left:21231;top:29569;width:12382;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2SsMA&#10;AADcAAAADwAAAGRycy9kb3ducmV2LnhtbERPTWsCMRC9C/0PYYRepGarstXVKGKR9qKgrfdhM+4u&#10;biZrEnX9901B8DaP9zmzRWtqcSXnK8sK3vsJCOLc6ooLBb8/67cxCB+QNdaWScGdPCzmL50ZZtre&#10;eEfXfShEDGGfoYIyhCaT0uclGfR92xBH7midwRChK6R2eIvhppaDJEmlwYpjQ4kNrUrKT/uLUbAZ&#10;eTfonQ69Ynsepp/t1+qSbu5KvXbb5RREoDY8xQ/3t47zJx/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2Ss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4C533E" w:rsidRDefault="004C533E"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w:t>
                        </w:r>
                      </w:p>
                    </w:txbxContent>
                  </v:textbox>
                </v:rect>
                <v:rect id="Rectangle 198" o:spid="_x0000_s1034" style="position:absolute;left:31423;top:42265;width:10643;height:2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iOMYA&#10;AADcAAAADwAAAGRycy9kb3ducmV2LnhtbESPQWvCQBCF74X+h2UKXkQ3tSXU6CpFkfZioVbvQ3ZM&#10;gtnZuLtq/PedQ6G3Gd6b976ZL3vXqiuF2Hg28DzOQBGX3jZcGdj/bEZvoGJCtth6JgN3irBcPD7M&#10;sbD+xt903aVKSQjHAg3UKXWF1rGsyWEc+45YtKMPDpOsodI24E3CXasnWZZrhw1LQ40drWoqT7uL&#10;M7B9jWEyPB2G1df5JV/3H6tLvr0bM3jq32egEvXp3/x3/WkFfyq08ox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ViOM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rsidR="004C533E" w:rsidRDefault="004C533E" w:rsidP="004C533E">
                        <w:pPr>
                          <w:pStyle w:val="NormalWeb"/>
                          <w:spacing w:before="0" w:beforeAutospacing="0" w:after="160" w:afterAutospacing="0" w:line="252" w:lineRule="auto"/>
                          <w:jc w:val="center"/>
                        </w:pPr>
                        <w:proofErr w:type="spellStart"/>
                        <w:r>
                          <w:rPr>
                            <w:rFonts w:eastAsia="Calibri"/>
                            <w:color w:val="000000"/>
                            <w:sz w:val="22"/>
                            <w:szCs w:val="22"/>
                            <w:lang w:val="fr-BE"/>
                          </w:rPr>
                          <w:t>WebSite</w:t>
                        </w:r>
                        <w:proofErr w:type="spellEnd"/>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244;top:371;width:884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5d8IA&#10;AADcAAAADwAAAGRycy9kb3ducmV2LnhtbERPS4vCMBC+C/6HMMJeRNNdrGy7RhFhYb0IPtjz0Ixt&#10;12ZSk6zWf28Ewdt8fM+ZLTrTiAs5X1tW8D5OQBAXVtdcKjjsv0efIHxA1thYJgU38rCY93szzLW9&#10;8pYuu1CKGMI+RwVVCG0upS8qMujHtiWO3NE6gyFCV0rt8BrDTSM/kmQqDdYcGypsaVVRcdr9GwWb&#10;4e+5WC/bNJ38ufS2sXplM63U26BbfoEI1IWX+On+0XF+lsHjmXiB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Dl3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4C533E" w:rsidRPr="006B751E" w:rsidRDefault="004C533E" w:rsidP="004C533E">
                        <w:pPr>
                          <w:jc w:val="center"/>
                          <w:rPr>
                            <w:color w:val="000000" w:themeColor="text1"/>
                          </w:rPr>
                        </w:pPr>
                        <w:r>
                          <w:rPr>
                            <w:color w:val="000000" w:themeColor="text1"/>
                          </w:rPr>
                          <w:t>UMA DB</w:t>
                        </w:r>
                      </w:p>
                    </w:txbxContent>
                  </v:textbox>
                </v:shape>
                <v:shape id="Can 200" o:spid="_x0000_s1036" type="#_x0000_t22" style="position:absolute;left:31327;top:371;width:884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FkEcQA&#10;AADcAAAADwAAAGRycy9kb3ducmV2LnhtbESPQWvCQBSE70L/w/IKvYhuLI3YmI2IUGgvAbX0/Mi+&#10;JrHZt+nuqsm/7xYEj8PMfMPkm8F04kLOt5YVLOYJCOLK6pZrBZ/Ht9kKhA/IGjvLpGAkD5viYZJj&#10;pu2V93Q5hFpECPsMFTQh9JmUvmrIoJ/bnjh639YZDFG6WmqH1wg3nXxOkqU02HJcaLCnXUPVz+Fs&#10;FJTTr9/qY9un6cvJpWNp9c6+aqWeHoftGkSgIdzDt/a7VhCJ8H8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hZBHEAAAA3A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4C533E" w:rsidRDefault="004C533E" w:rsidP="004C533E">
                        <w:pPr>
                          <w:pStyle w:val="NormalWeb"/>
                          <w:spacing w:before="0" w:beforeAutospacing="0" w:after="160" w:afterAutospacing="0" w:line="256"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DB</w:t>
                        </w:r>
                      </w:p>
                    </w:txbxContent>
                  </v:textbox>
                </v:shape>
                <v:shape id="Can 203" o:spid="_x0000_s1037" type="#_x0000_t22" style="position:absolute;left:285;top:371;width:1333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6ZsUA&#10;AADcAAAADwAAAGRycy9kb3ducmV2LnhtbESPT4vCMBTE78J+h/AW9iKaqlvRrlFEENyL4B88P5q3&#10;bbV5qUlW67c3Cwseh5n5DTNbtKYWN3K+sqxg0E9AEOdWV1woOB7WvQkIH5A11pZJwYM8LOZvnRlm&#10;2t55R7d9KESEsM9QQRlCk0np85IM+r5tiKP3Y53BEKUrpHZ4j3BTy2GSjKXBiuNCiQ2tSsov+1+j&#10;YNs9XfPvZZOmn2eXPrZWr+xUK/Xx3i6/QARqwyv8395oBcNkBH9n4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s/pm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4C533E" w:rsidRDefault="004C533E"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422;top:4562;width:8328;height:109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WKcsEAAADcAAAADwAAAGRycy9kb3ducmV2LnhtbESP3WoCMRCF7wu+QxjBu5pVsNTVKKIV&#10;vGurPsC4GTfRzWRJUt2+fVMQvDycn48zX3auETcK0XpWMBoWIIgrry3XCo6H7es7iJiQNTaeScEv&#10;RVguei9zLLW/8zfd9qkWeYRjiQpMSm0pZawMOYxD3xJn7+yDw5RlqKUOeM/jrpHjoniTDi1ngsGW&#10;1oaq6/7HZe7KXiaboLn6OF3sVzD4eW5QqUG/W81AJOrSM/xo77SCcTGF/zP5CM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5YpywQAAANwAAAAPAAAAAAAAAAAAAAAA&#10;AKECAABkcnMvZG93bnJldi54bWxQSwUGAAAAAAQABAD5AAAAjwMAAAAA&#10;" strokecolor="black [3213]">
                  <v:stroke endarrow="open"/>
                </v:shape>
                <v:shape id="Straight Arrow Connector 216" o:spid="_x0000_s1039" type="#_x0000_t32" style="position:absolute;left:6477;top:4562;width:476;height:108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OI3cEAAADcAAAADwAAAGRycy9kb3ducmV2LnhtbESP3WoCMRCF74W+Q5hC7zSrUJHVrIht&#10;oXdV2wcYN+Mm62ayJKlu374RBC8P5+fjrNaD68SFQrSeFUwnBQji2mvLjYKf74/xAkRMyBo7z6Tg&#10;jyKsq6fRCkvtr7ynyyE1Io9wLFGBSakvpYy1IYdx4nvi7J18cJiyDI3UAa953HVyVhRz6dByJhjs&#10;aWuoPh9+XeZubPv6FjTX78fW7oLBr1OHSr08D5sliERDeoTv7U+tYDadw+1MPgKy+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o4jdwQAAANwAAAAPAAAAAAAAAAAAAAAA&#10;AKECAABkcnMvZG93bnJldi54bWxQSwUGAAAAAAQABAD5AAAAjwMAAAAA&#10;" strokecolor="black [3213]">
                  <v:stroke endarrow="open"/>
                </v:shape>
                <v:shape id="Straight Arrow Connector 217" o:spid="_x0000_s1040" type="#_x0000_t32" style="position:absolute;left:55140;top:4562;width:2529;height:110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tRsIAAADcAAAADwAAAGRycy9kb3ducmV2LnhtbESP3WoCMRCF7wu+QxjBu5pVqC2rWZHW&#10;gne2tg8w3YybrJvJkkTdvn1TELw8nJ+Ps1oPrhMXCtF6VjCbFiCIa68tNwq+v94fX0DEhKyx80wK&#10;finCuho9rLDU/sqfdDmkRuQRjiUqMCn1pZSxNuQwTn1PnL2jDw5TlqGROuA1j7tOzotiIR1azgSD&#10;Pb0aqk+Hs8vcjW2f3oLmevvT2o9gcH/sUKnJeNgsQSQa0j18a++0gvnsGf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8tRsIAAADcAAAADwAAAAAAAAAAAAAA&#10;AAChAgAAZHJzL2Rvd25yZXYueG1sUEsFBgAAAAAEAAQA+QAAAJADAAAAAA==&#10;" strokecolor="black [3213]">
                  <v:stroke endarrow="open"/>
                </v:shape>
                <v:shape id="Straight Arrow Connector 218" o:spid="_x0000_s1041" type="#_x0000_t32" style="position:absolute;left:35750;top:4562;width:5217;height:33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PX8IAAADcAAAADwAAAGRycy9kb3ducmV2LnhtbERPS2vCQBC+F/wPywje6kYPIqmr+KBQ&#10;L2LT0tLbkB2TYHY2ZtcY/33nIHj8+N6LVe9q1VEbKs8GJuMEFHHubcWFge+v99c5qBCRLdaeycCd&#10;AqyWg5cFptbf+JO6LBZKQjikaKCMsUm1DnlJDsPYN8TCnXzrMApsC21bvEm4q/U0SWbaYcXSUGJD&#10;25Lyc3Z1UnK5H2fb7mfXZb9Wb9z1b3/AvTGjYb9+AxWpj0/xw/1hDUwnslbOyBH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APX8IAAADcAAAADwAAAAAAAAAAAAAA&#10;AAChAgAAZHJzL2Rvd25yZXYueG1sUEsFBgAAAAAEAAQA+QAAAJADAAAAAA==&#10;" strokecolor="black [3213]">
                  <v:stroke endarrow="open"/>
                </v:shape>
                <v:shape id="Straight Arrow Connector 219" o:spid="_x0000_s1042" type="#_x0000_t32" style="position:absolute;left:27422;top:14696;width:13545;height:8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wcr8IAAADcAAAADwAAAGRycy9kb3ducmV2LnhtbESP3WoCMRCF7wu+QxjBu5pVqLSrWZHW&#10;gne2tg8w3YybrJvJkkTdvn1TELw8nJ+Ps1oPrhMXCtF6VjCbFiCIa68tNwq+v94fn0HEhKyx80wK&#10;finCuho9rLDU/sqfdDmkRuQRjiUqMCn1pZSxNuQwTn1PnL2jDw5TlqGROuA1j7tOzotiIR1azgSD&#10;Pb0aqk+Hs8vcjW2f3oLmevvT2o9gcH/sUKnJeNgsQSQa0j18a++0gvnsBf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wcr8IAAADcAAAADwAAAAAAAAAAAAAA&#10;AAChAgAAZHJzL2Rvd25yZXYueG1sUEsFBgAAAAAEAAQA+QAAAJADAAAAAA==&#10;" strokecolor="black [3213]">
                  <v:stroke endarrow="open"/>
                </v:shape>
                <v:shape id="Straight Arrow Connector 220" o:spid="_x0000_s1043" type="#_x0000_t32" style="position:absolute;left:6477;top:14696;width:34490;height: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VrIb8AAADcAAAADwAAAGRycy9kb3ducmV2LnhtbERPTYvCMBC9C/sfwgjeNLUH0WqURRCX&#10;vYjag8ehmU2LyaTbRNv995uD4PHxvje7wVnxpC40nhXMZxkI4srrho2C8nqYLkGEiKzReiYFfxRg&#10;t/0YbbDQvuczPS/RiBTCoUAFdYxtIWWoanIYZr4lTtyP7xzGBDsjdYd9CndW5lm2kA4bTg01trSv&#10;qbpfHk6BtOa7XBl5Ppx0T8ffm/XuPldqMh4+1yAiDfEtfrm/tII8T/PTmXQE5PY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eVrIb8AAADcAAAADwAAAAAAAAAAAAAAAACh&#10;AgAAZHJzL2Rvd25yZXYueG1sUEsFBgAAAAAEAAQA+QAAAI0DAAAAAA==&#10;" strokecolor="black [3213]">
                  <v:stroke startarrow="open" endarrow="open"/>
                </v:shape>
                <v:shape id="Straight Arrow Connector 221" o:spid="_x0000_s1044" type="#_x0000_t32" style="position:absolute;left:40967;top:14696;width:14173;height:9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Zsf8UAAADcAAAADwAAAGRycy9kb3ducmV2LnhtbESPzWrCQBSF9wXfYbhCd3ViFlKik1CV&#10;QrMpNUqLu0vmmoRm7qSZMYlv3xEKXR7Oz8fZZJNpxUC9aywrWC4iEMSl1Q1XCk7H16dnEM4ja2wt&#10;k4IbOcjS2cMGE21HPtBQ+EqEEXYJKqi97xIpXVmTQbewHXHwLrY36IPsK6l7HMO4aWUcRStpsOFA&#10;qLGjXU3ld3E1AfJz+1jths/9UHxpuTXXc/6OuVKP8+llDcLT5P/Df+03rSCOl3A/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Zsf8UAAADcAAAADwAAAAAAAAAA&#10;AAAAAAChAgAAZHJzL2Rvd25yZXYueG1sUEsFBgAAAAAEAAQA+QAAAJMDAAAAAA==&#10;" strokecolor="black [3213]">
                  <v:stroke endarrow="open"/>
                </v:shape>
                <v:shape id="Straight Arrow Connector 222" o:spid="_x0000_s1045" type="#_x0000_t32" style="position:absolute;left:27422;top:22288;width:0;height:72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TyCMQAAADcAAAADwAAAGRycy9kb3ducmV2LnhtbESPS2vCQBSF9wX/w3CF7urELKRER6lK&#10;odmIpsXS3SVzmwQzd9LM5PXvO0Khy8N5fJzNbjS16Kl1lWUFy0UEgji3uuJCwcf769MzCOeRNdaW&#10;ScFEDnbb2cMGE20HvlCf+UKEEXYJKii9bxIpXV6SQbewDXHwvm1r0AfZFlK3OIRxU8s4ilbSYMWB&#10;UGJDh5LyW9aZAPmZzqtDfz322aeWe9N9pSdMlXqcjy9rEJ5G/x/+a79pBXEcw/1MOAJ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5PIIxAAAANwAAAAPAAAAAAAAAAAA&#10;AAAAAKECAABkcnMvZG93bnJldi54bWxQSwUGAAAAAAQABAD5AAAAkgMAAAAA&#10;" strokecolor="black [3213]">
                  <v:stroke endarrow="open"/>
                </v:shape>
                <v:shape id="Straight Arrow Connector 223" o:spid="_x0000_s1046" type="#_x0000_t32" style="position:absolute;left:27422;top:14696;width:13545;height:148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jh+MEAAADcAAAADwAAAGRycy9kb3ducmV2LnhtbESP3WoCMRCF7wu+QxjBu5p1pUVWo4hW&#10;8K6t+gDjZtxEN5MlSXX79k2h0MvD+fk4i1XvWnGnEK1nBZNxAYK49tpyo+B03D3PQMSErLH1TAq+&#10;KcJqOXhaYKX9gz/pfkiNyCMcK1RgUuoqKWNtyGEc+444excfHKYsQyN1wEced60si+JVOrScCQY7&#10;2hiqb4cvl7lre33ZBs312/lqP4LB90uLSo2G/XoOIlGf/sN/7b1WUJZT+D2Tj4Bc/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OH4wQAAANwAAAAPAAAAAAAAAAAAAAAA&#10;AKECAABkcnMvZG93bnJldi54bWxQSwUGAAAAAAQABAD5AAAAjwMAAAAA&#10;" strokecolor="black [3213]">
                  <v:stroke endarrow="open"/>
                </v:shape>
                <v:shape id="Straight Arrow Connector 239" o:spid="_x0000_s1047" type="#_x0000_t32" style="position:absolute;left:31422;top:22383;width:23718;height:35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lAz8EAAADcAAAADwAAAGRycy9kb3ducmV2LnhtbESP3WoCMRCF7wXfIYzQu5pVaamrUcRa&#10;6F2t+gDjZtxEN5MlSXX79k1B8PJwfj7OfNm5RlwpROtZwWhYgCCuvLZcKzjsP57fQMSErLHxTAp+&#10;KcJy0e/NsdT+xt903aVa5BGOJSowKbWllLEy5DAOfUucvZMPDlOWoZY64C2Pu0aOi+JVOrScCQZb&#10;WhuqLrsfl7kre355D5qrzfFst8Hg16lBpZ4G3WoGIlGXHuF7+1MrGE+m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iUDPwQAAANwAAAAPAAAAAAAAAAAAAAAA&#10;AKECAABkcnMvZG93bnJldi54bWxQSwUGAAAAAAQABAD5AAAAjwMAAAAA&#10;" strokecolor="black [3213]">
                  <v:stroke endarrow="open"/>
                </v:shape>
                <v:shape id="Straight Arrow Connector 290" o:spid="_x0000_s1048" type="#_x0000_t32" style="position:absolute;left:6477;top:22193;width:24850;height:37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UAA8IAAADcAAAADwAAAGRycy9kb3ducmV2LnhtbERPTWvCQBC9F/oflin0Vjd6kBpdRS2F&#10;eimaiuJtyI5JMDubZtcY/33nIPT4eN+zRe9q1VEbKs8GhoMEFHHubcWFgf3P59s7qBCRLdaeycCd&#10;Aizmz08zTK2/8Y66LBZKQjikaKCMsUm1DnlJDsPAN8TCnX3rMApsC21bvEm4q/UoScbaYcXSUGJD&#10;65LyS3Z1UvJ7347X3eGjy45Wr9z1tPnGjTGvL/1yCipSH//FD/eXNTCayHw5I0dA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UAA8IAAADcAAAADwAAAAAAAAAAAAAA&#10;AAChAgAAZHJzL2Rvd25yZXYueG1sUEsFBgAAAAAEAAQA+QAAAJADAAAAAA==&#10;" strokecolor="black [3213]">
                  <v:stroke endarrow="open"/>
                </v:shape>
                <v:shape id="Straight Arrow Connector 291" o:spid="_x0000_s1049" type="#_x0000_t32" style="position:absolute;left:36744;top:14696;width:4223;height:275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T88IAAADcAAAADwAAAGRycy9kb3ducmV2LnhtbESP3WoCMRCF7wu+QxjBu5pVqLSrWZHW&#10;gne2tg8w3YybrJvJkkTdvn1TELw8nJ+Ps1oPrhMXCtF6VjCbFiCIa68tNwq+v94fn0HEhKyx80wK&#10;finCuho9rLDU/sqfdDmkRuQRjiUqMCn1pZSxNuQwTn1PnL2jDw5TlqGROuA1j7tOzotiIR1azgSD&#10;Pb0aqk+Hs8vcjW2f3oLmevvT2o9gcH/sUKnJeNgsQSQa0j18a++0gvnLDP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kT88IAAADcAAAADwAAAAAAAAAAAAAA&#10;AAChAgAAZHJzL2Rvd25yZXYueG1sUEsFBgAAAAAEAAQA+QAAAJADAAAAAA==&#10;" strokecolor="black [3213]">
                  <v:stroke endarrow="open"/>
                </v:shape>
                <v:shape id="Straight Arrow Connector 295" o:spid="_x0000_s1050" type="#_x0000_t32" style="position:absolute;left:27422;top:36332;width:9322;height:59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Kjm8UAAADcAAAADwAAAGRycy9kb3ducmV2LnhtbESPzWrCQBSF90LfYbhCd2aiUNHoGFql&#10;UDeljaJ0d8ncJqGZOzEzifHtOwWhy8P5+TjrdDC16Kl1lWUF0ygGQZxbXXGh4Hh4nSxAOI+ssbZM&#10;Cm7kIN08jNaYaHvlT+ozX4gwwi5BBaX3TSKly0sy6CLbEAfv27YGfZBtIXWL1zBuajmL47k0WHEg&#10;lNjQtqT8J+tMgFxuH/Ntf9r12VnLF9N97d9xr9TjeHhegfA0+P/wvf2mFcyWT/B3Jhw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Kjm8UAAADcAAAADwAAAAAAAAAA&#10;AAAAAAChAgAAZHJzL2Rvd25yZXYueG1sUEsFBgAAAAAEAAQA+QAAAJMDAAAAAA==&#10;" strokecolor="black [3213]">
                  <v:stroke endarrow="open"/>
                </v:shape>
                <v:rect id="Rectangle 296" o:spid="_x0000_s1051" style="position:absolute;left:8157;top:42265;width:17549;height:2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MyrcUA&#10;AADcAAAADwAAAGRycy9kb3ducmV2LnhtbESPQWvCQBSE7wX/w/KEXkQ3xhI0uopYSntRqNX7I/tM&#10;gtm3cXfV+O/dQqHHYWa+YRarzjTiRs7XlhWMRwkI4sLqmksFh5+P4RSED8gaG8uk4EEeVsveywJz&#10;be/8Tbd9KEWEsM9RQRVCm0vpi4oM+pFtiaN3ss5giNKVUju8R7hpZJokmTRYc1yosKVNRcV5fzUK&#10;tm/epYPzcVDuLpPsvfvcXLPtQ6nXfreegwjUhf/wX/tLK0hnGf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zKt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4C533E" w:rsidRDefault="004C533E"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v:textbox>
                </v:rect>
                <v:shape id="Straight Arrow Connector 297" o:spid="_x0000_s1052" type="#_x0000_t32" style="position:absolute;left:16931;top:36332;width:10491;height:59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wuHMEAAADcAAAADwAAAGRycy9kb3ducmV2LnhtbESP3WoCMRCF7wXfIYzQu5pVsK2rUcRa&#10;6F2t+gDjZtxEN5MlSXX79k1B8PJwfj7OfNm5RlwpROtZwWhYgCCuvLZcKzjsP57fQMSErLHxTAp+&#10;KcJy0e/NsdT+xt903aVa5BGOJSowKbWllLEy5DAOfUucvZMPDlOWoZY64C2Pu0aOi+JFOrScCQZb&#10;WhuqLrsfl7kre568B83V5ni222Dw69SgUk+DbjUDkahLj/C9/akVjKev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PC4cwQAAANwAAAAPAAAAAAAAAAAAAAAA&#10;AKECAABkcnMvZG93bnJldi54bWxQSwUGAAAAAAQABAD5AAAAjwMAAAAA&#10;" strokecolor="black [3213]">
                  <v:stroke endarrow="open"/>
                </v:shape>
                <v:shape id="Can 298" o:spid="_x0000_s1053" type="#_x0000_t22" style="position:absolute;left:16754;top:371;width:13059;height:55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39kMIA&#10;AADcAAAADwAAAGRycy9kb3ducmV2LnhtbERPz2vCMBS+C/sfwhvsIjNV7JidsRRBmJeC3dj50by1&#10;3ZqXmkRt//vlMPD48f3e5qPpxZWc7ywrWC4SEMS11R03Cj4/Ds+vIHxA1thbJgUTech3D7MtZtre&#10;+ETXKjQihrDPUEEbwpBJ6euWDPqFHYgj922dwRCha6R2eIvhpperJHmRBjuODS0OtG+p/q0uRkE5&#10;/zrXx2JI0/WPS6fS6r3daKWeHsfiDUSgMdzF/+53rWC1iWvj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f2Q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4C533E" w:rsidRDefault="004C533E"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6754;top:3138;width:4477;height:2981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P1oMMAAADcAAAADwAAAGRycy9kb3ducmV2LnhtbESP3YrCMBSE7wXfIRzBO023q6Jdo4iL&#10;oJf+PMDZ5mxbTE5qE219eyMs7OUwM98wy3VnjXhQ4yvHCj7GCQji3OmKCwWX8240B+EDskbjmBQ8&#10;ycN61e8tMdOu5SM9TqEQEcI+QwVlCHUmpc9LsujHriaO3q9rLIYom0LqBtsIt0amSTKTFiuOCyXW&#10;tC0pv57uVsHVXPxP8vxOp+aw+Wz3E3e7HyZKDQfd5gtEoC78h//ae60gXSzgfSYe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D9aDDAAAA3AAAAA8AAAAAAAAAAAAA&#10;AAAAoQIAAGRycy9kb3ducmV2LnhtbFBLBQYAAAAABAAEAPkAAACRAwAAAAA=&#10;" adj="32630" strokecolor="black [3213]">
                  <v:stroke endarrow="open"/>
                </v:shape>
                <v:line id="Straight Connector 300" o:spid="_x0000_s1055" style="position:absolute;flip:y;visibility:visible;mso-wrap-style:square" from="285,37341" to="62278,3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jY8QAAADcAAAADwAAAGRycy9kb3ducmV2LnhtbESPTWvCQBCG74X+h2UKvZS6MYJI6ioi&#10;WDz6BV6H7JgEs7Nxd6uxv945CB6Hd95nnpnOe9eqK4XYeDYwHGSgiEtvG64MHPar7wmomJAttp7J&#10;wJ0izGfvb1MsrL/xlq67VCmBcCzQQJ1SV2gdy5ocxoHviCU7+eAwyRgqbQPeBO5anWfZWDtsWC7U&#10;2NGypvK8+3Oicc9Dm6+/Nqv/yyGOL8d8sbe/xnx+9IsfUIn69Fp+ttfWwCgTfXlGCK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SNjxAAAANwAAAAPAAAAAAAAAAAA&#10;AAAAAKECAABkcnMvZG93bnJldi54bWxQSwUGAAAAAAQABAD5AAAAkgMAAAAA&#10;" strokecolor="#622423 [1605]">
                  <v:stroke dashstyle="dash"/>
                </v:line>
                <v:line id="Straight Connector 301" o:spid="_x0000_s1056" style="position:absolute;flip:y;visibility:visible;mso-wrap-style:square" from="0,6440" to="61988,6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G+MUAAADcAAAADwAAAGRycy9kb3ducmV2LnhtbESPwWrDMBBE74H+g9hCL6GR40AobhRj&#10;Ci45tk6g18Xa2CbWypFUx+7XV4FCj8PsvNnZ5ZPpxUjOd5YVrFcJCOLa6o4bBadj+fwCwgdkjb1l&#10;UjCTh3z/sNhhpu2NP2msQiMihH2GCtoQhkxKX7dk0K/sQBy9s3UGQ5SukdrhLcJNL9Mk2UqDHceG&#10;Fgd6a6m+VN8mvjGnrk8Py4/y53ry2+tXWhz1u1JPj1PxCiLQFP6P/9IHrWCTrOE+JhJ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2G+MUAAADcAAAADwAAAAAAAAAA&#10;AAAAAAChAgAAZHJzL2Rvd25yZXYueG1sUEsFBgAAAAAEAAQA+QAAAJMDAAAAAA==&#10;" strokecolor="#622423 [1605]">
                  <v:stroke dashstyle="dash"/>
                </v:line>
                <w10:anchorlock/>
              </v:group>
            </w:pict>
          </mc:Fallback>
        </mc:AlternateContent>
      </w:r>
    </w:p>
    <w:p w:rsidR="00541DF3" w:rsidRDefault="00541DF3" w:rsidP="00FA30CD">
      <w:pPr>
        <w:rPr>
          <w:lang w:val="fr-BE"/>
        </w:rPr>
      </w:pPr>
    </w:p>
    <w:p w:rsidR="001903EA" w:rsidRDefault="001903EA" w:rsidP="00FA30CD">
      <w:pPr>
        <w:rPr>
          <w:lang w:val="fr-BE"/>
        </w:rPr>
      </w:pPr>
      <w:r>
        <w:rPr>
          <w:lang w:val="fr-BE"/>
        </w:rPr>
        <w:t>Sur un total de 11 composants, il y a 5 APIs, une extension Visual Studio, un site web et quatre base de données :</w:t>
      </w:r>
    </w:p>
    <w:p w:rsidR="001903EA" w:rsidRDefault="001903EA" w:rsidP="001903EA">
      <w:pPr>
        <w:pStyle w:val="ListParagraph"/>
        <w:numPr>
          <w:ilvl w:val="0"/>
          <w:numId w:val="4"/>
        </w:numPr>
        <w:rPr>
          <w:lang w:val="fr-BE"/>
        </w:rPr>
      </w:pPr>
      <w:r w:rsidRPr="00A579A5">
        <w:rPr>
          <w:u w:val="single"/>
          <w:lang w:val="fr-BE"/>
        </w:rPr>
        <w:t>Manager API</w:t>
      </w:r>
      <w:r>
        <w:rPr>
          <w:lang w:val="fr-BE"/>
        </w:rPr>
        <w:t> : il est utilisé afin d’exécuter des opérations « CRUD » sur les concepts « </w:t>
      </w:r>
      <w:proofErr w:type="spellStart"/>
      <w:r>
        <w:rPr>
          <w:lang w:val="fr-BE"/>
        </w:rPr>
        <w:t>OpenId</w:t>
      </w:r>
      <w:proofErr w:type="spellEnd"/>
      <w:r>
        <w:rPr>
          <w:lang w:val="fr-BE"/>
        </w:rPr>
        <w:t> » tels que les clients ou les utilisateurs</w:t>
      </w:r>
    </w:p>
    <w:p w:rsidR="001903EA" w:rsidRDefault="001903EA" w:rsidP="001903EA">
      <w:pPr>
        <w:pStyle w:val="ListParagraph"/>
        <w:numPr>
          <w:ilvl w:val="0"/>
          <w:numId w:val="4"/>
        </w:numPr>
        <w:rPr>
          <w:lang w:val="fr-BE"/>
        </w:rPr>
      </w:pPr>
      <w:proofErr w:type="spellStart"/>
      <w:r w:rsidRPr="001F07D8">
        <w:rPr>
          <w:u w:val="single"/>
          <w:lang w:val="fr-BE"/>
        </w:rPr>
        <w:t>OpenId</w:t>
      </w:r>
      <w:proofErr w:type="spellEnd"/>
      <w:r w:rsidRPr="001F07D8">
        <w:rPr>
          <w:u w:val="single"/>
          <w:lang w:val="fr-BE"/>
        </w:rPr>
        <w:t xml:space="preserve"> et UMA API</w:t>
      </w:r>
      <w:r>
        <w:rPr>
          <w:lang w:val="fr-BE"/>
        </w:rPr>
        <w:t> : Implémentations des RFC OPENID et UMA.</w:t>
      </w:r>
    </w:p>
    <w:p w:rsidR="001903EA" w:rsidRDefault="001903EA" w:rsidP="001903EA">
      <w:pPr>
        <w:pStyle w:val="ListParagraph"/>
        <w:numPr>
          <w:ilvl w:val="0"/>
          <w:numId w:val="4"/>
        </w:numPr>
        <w:rPr>
          <w:lang w:val="fr-BE"/>
        </w:rPr>
      </w:pPr>
      <w:r w:rsidRPr="001F07D8">
        <w:rPr>
          <w:u w:val="single"/>
          <w:lang w:val="fr-BE"/>
        </w:rPr>
        <w:lastRenderedPageBreak/>
        <w:t>Configuration API</w:t>
      </w:r>
      <w:r>
        <w:rPr>
          <w:lang w:val="fr-BE"/>
        </w:rPr>
        <w:t xml:space="preserve"> : gère la configuration de l’API </w:t>
      </w:r>
      <w:proofErr w:type="spellStart"/>
      <w:r>
        <w:rPr>
          <w:lang w:val="fr-BE"/>
        </w:rPr>
        <w:t>OpenId</w:t>
      </w:r>
      <w:proofErr w:type="spellEnd"/>
      <w:r>
        <w:rPr>
          <w:lang w:val="fr-BE"/>
        </w:rPr>
        <w:t xml:space="preserve"> par exemple : activer ou désactiver les fournisseurs d’identité.</w:t>
      </w:r>
    </w:p>
    <w:p w:rsidR="001903EA" w:rsidRDefault="001903EA" w:rsidP="001903EA">
      <w:pPr>
        <w:pStyle w:val="ListParagraph"/>
        <w:numPr>
          <w:ilvl w:val="0"/>
          <w:numId w:val="4"/>
        </w:numPr>
        <w:rPr>
          <w:lang w:val="fr-BE"/>
        </w:rPr>
      </w:pPr>
      <w:proofErr w:type="spellStart"/>
      <w:r w:rsidRPr="001F07D8">
        <w:rPr>
          <w:u w:val="single"/>
          <w:lang w:val="fr-BE"/>
        </w:rPr>
        <w:t>WebSite</w:t>
      </w:r>
      <w:proofErr w:type="spellEnd"/>
      <w:r w:rsidRPr="001F07D8">
        <w:rPr>
          <w:u w:val="single"/>
          <w:lang w:val="fr-BE"/>
        </w:rPr>
        <w:t xml:space="preserve"> API</w:t>
      </w:r>
      <w:r>
        <w:rPr>
          <w:lang w:val="fr-BE"/>
        </w:rPr>
        <w:t> : couche d’abstraction qui ajoute le concept de URI aux ressources.</w:t>
      </w:r>
    </w:p>
    <w:p w:rsidR="001903EA" w:rsidRDefault="009A480F" w:rsidP="001903EA">
      <w:pPr>
        <w:pStyle w:val="ListParagraph"/>
        <w:numPr>
          <w:ilvl w:val="0"/>
          <w:numId w:val="4"/>
        </w:numPr>
        <w:rPr>
          <w:lang w:val="fr-BE"/>
        </w:rPr>
      </w:pPr>
      <w:proofErr w:type="spellStart"/>
      <w:r w:rsidRPr="009A480F">
        <w:rPr>
          <w:u w:val="single"/>
          <w:lang w:val="fr-BE"/>
        </w:rPr>
        <w:t>WebSite</w:t>
      </w:r>
      <w:proofErr w:type="spellEnd"/>
      <w:r w:rsidRPr="009A480F">
        <w:rPr>
          <w:u w:val="single"/>
          <w:lang w:val="fr-BE"/>
        </w:rPr>
        <w:t> </w:t>
      </w:r>
      <w:r>
        <w:rPr>
          <w:lang w:val="fr-BE"/>
        </w:rPr>
        <w:t>: il est utilisé par un administrateur afin de gérer les accès à certaines ressources.</w:t>
      </w:r>
    </w:p>
    <w:p w:rsidR="009A480F" w:rsidRDefault="009A480F" w:rsidP="001903EA">
      <w:pPr>
        <w:pStyle w:val="ListParagraph"/>
        <w:numPr>
          <w:ilvl w:val="0"/>
          <w:numId w:val="4"/>
        </w:numPr>
        <w:rPr>
          <w:lang w:val="fr-BE"/>
        </w:rPr>
      </w:pPr>
      <w:r w:rsidRPr="009F226F">
        <w:rPr>
          <w:u w:val="single"/>
          <w:lang w:val="fr-BE"/>
        </w:rPr>
        <w:t>Extension Visual Studio</w:t>
      </w:r>
      <w:r>
        <w:rPr>
          <w:lang w:val="fr-BE"/>
        </w:rPr>
        <w:t> : il est utilisé par un développeur .NET afin d’interagir avec les différents composants.</w:t>
      </w:r>
    </w:p>
    <w:p w:rsidR="0070178E" w:rsidRDefault="0070178E" w:rsidP="001026EA">
      <w:pPr>
        <w:pStyle w:val="NoSpacing"/>
        <w:rPr>
          <w:lang w:val="fr-BE"/>
        </w:rPr>
      </w:pPr>
    </w:p>
    <w:p w:rsidR="00C64672" w:rsidRDefault="0070178E" w:rsidP="00E25DF5">
      <w:pPr>
        <w:pStyle w:val="NoSpacing"/>
        <w:rPr>
          <w:lang w:val="fr-BE"/>
        </w:rPr>
      </w:pPr>
      <w:r>
        <w:rPr>
          <w:lang w:val="fr-BE"/>
        </w:rPr>
        <w:t xml:space="preserve">Le site web va être utilisé par l’administrateur afin </w:t>
      </w:r>
      <w:r w:rsidR="0014672E">
        <w:rPr>
          <w:lang w:val="fr-BE"/>
        </w:rPr>
        <w:t xml:space="preserve">de gérer </w:t>
      </w:r>
      <w:r>
        <w:rPr>
          <w:lang w:val="fr-BE"/>
        </w:rPr>
        <w:t xml:space="preserve"> les serveurs UMA et OPENID. Tant qu’à l’extension Visual Studio, elle sera utilisée par les développeurs </w:t>
      </w:r>
      <w:r w:rsidR="002E38D7">
        <w:rPr>
          <w:lang w:val="fr-BE"/>
        </w:rPr>
        <w:t>afin d’accéder / protéger des ressources telle que l’opération d’une API.</w:t>
      </w:r>
      <w:r w:rsidR="00E25DF5" w:rsidRPr="001810CF">
        <w:rPr>
          <w:lang w:val="fr-BE"/>
        </w:rPr>
        <w:t xml:space="preserve"> </w:t>
      </w:r>
    </w:p>
    <w:p w:rsidR="00C64672" w:rsidRDefault="00C64672" w:rsidP="00E25DF5">
      <w:pPr>
        <w:pStyle w:val="NoSpacing"/>
        <w:rPr>
          <w:lang w:val="fr-BE"/>
        </w:rPr>
      </w:pPr>
    </w:p>
    <w:p w:rsidR="001026EA" w:rsidRPr="001810CF" w:rsidRDefault="00CD058B" w:rsidP="00E25DF5">
      <w:pPr>
        <w:pStyle w:val="NoSpacing"/>
        <w:rPr>
          <w:lang w:val="fr-BE"/>
        </w:rPr>
      </w:pPr>
      <w:r>
        <w:rPr>
          <w:lang w:val="fr-BE"/>
        </w:rPr>
        <w:t xml:space="preserve">Les cas d’utilisation de ces deux rôles </w:t>
      </w:r>
      <w:r w:rsidR="00323923">
        <w:rPr>
          <w:lang w:val="fr-BE"/>
        </w:rPr>
        <w:t>ont été décrits dans les deux chapitres suivants.</w:t>
      </w:r>
    </w:p>
    <w:p w:rsidR="00FA30CD" w:rsidRDefault="00FA30CD" w:rsidP="00FA30CD">
      <w:pPr>
        <w:rPr>
          <w:lang w:val="fr-BE"/>
        </w:rPr>
      </w:pPr>
      <w:r>
        <w:rPr>
          <w:lang w:val="fr-BE"/>
        </w:rPr>
        <w:br w:type="page"/>
      </w:r>
    </w:p>
    <w:p w:rsidR="000532CC" w:rsidRPr="009C482B" w:rsidRDefault="002230CA" w:rsidP="002230CA">
      <w:pPr>
        <w:pStyle w:val="Heading1"/>
        <w:rPr>
          <w:lang w:val="fr-BE"/>
        </w:rPr>
      </w:pPr>
      <w:bookmarkStart w:id="3" w:name="_Toc460231355"/>
      <w:r>
        <w:rPr>
          <w:lang w:val="fr-BE"/>
        </w:rPr>
        <w:lastRenderedPageBreak/>
        <w:t>Cas d’utilisations</w:t>
      </w:r>
      <w:r w:rsidR="00187884">
        <w:rPr>
          <w:lang w:val="fr-BE"/>
        </w:rPr>
        <w:t xml:space="preserve"> du </w:t>
      </w:r>
      <w:r w:rsidR="000A7D90">
        <w:rPr>
          <w:lang w:val="fr-BE"/>
        </w:rPr>
        <w:t>manager</w:t>
      </w:r>
      <w:bookmarkEnd w:id="3"/>
    </w:p>
    <w:p w:rsidR="000532CC" w:rsidRPr="009C482B" w:rsidRDefault="000532CC" w:rsidP="000532CC">
      <w:pPr>
        <w:rPr>
          <w:lang w:val="fr-BE"/>
        </w:rPr>
        <w:sectPr w:rsidR="000532CC" w:rsidRPr="009C482B" w:rsidSect="000532CC">
          <w:pgSz w:w="12240" w:h="15840"/>
          <w:pgMar w:top="1440" w:right="1800" w:bottom="1440" w:left="1800" w:header="708" w:footer="708" w:gutter="0"/>
          <w:cols w:space="708"/>
          <w:docGrid w:linePitch="360"/>
        </w:sectPr>
      </w:pPr>
    </w:p>
    <w:p w:rsidR="008E313C" w:rsidRDefault="001E740D" w:rsidP="002230CA">
      <w:pPr>
        <w:pStyle w:val="Heading2"/>
        <w:rPr>
          <w:lang w:val="fr-BE"/>
        </w:rPr>
      </w:pPr>
      <w:bookmarkStart w:id="4" w:name="_Toc460231356"/>
      <w:r>
        <w:rPr>
          <w:lang w:val="fr-BE"/>
        </w:rPr>
        <w:lastRenderedPageBreak/>
        <w:t>Protéger les ressources</w:t>
      </w:r>
      <w:bookmarkEnd w:id="4"/>
    </w:p>
    <w:p w:rsidR="002041E8" w:rsidRDefault="002041E8" w:rsidP="008E313C">
      <w:pPr>
        <w:rPr>
          <w:lang w:val="fr-BE"/>
        </w:rPr>
      </w:pPr>
      <w:r>
        <w:rPr>
          <w:noProof/>
        </w:rPr>
        <mc:AlternateContent>
          <mc:Choice Requires="wpc">
            <w:drawing>
              <wp:inline distT="0" distB="0" distL="0" distR="0" wp14:anchorId="578224D5" wp14:editId="36CBDF7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Pr="00925E35" w:rsidRDefault="0018446A" w:rsidP="002041E8">
                              <w:pPr>
                                <w:rPr>
                                  <w:sz w:val="18"/>
                                  <w:szCs w:val="18"/>
                                  <w:lang w:val="fr-BE"/>
                                </w:rPr>
                              </w:pPr>
                              <w:r w:rsidRPr="00925E35">
                                <w:rPr>
                                  <w:sz w:val="18"/>
                                  <w:szCs w:val="18"/>
                                  <w:lang w:val="fr-BE"/>
                                </w:rPr>
                                <w:t>&lt;&lt;</w:t>
                              </w:r>
                              <w:proofErr w:type="spellStart"/>
                              <w:r w:rsidRPr="00925E35">
                                <w:rPr>
                                  <w:sz w:val="18"/>
                                  <w:szCs w:val="18"/>
                                  <w:lang w:val="fr-BE"/>
                                </w:rPr>
                                <w:t>include</w:t>
                              </w:r>
                              <w:proofErr w:type="spellEnd"/>
                              <w:r w:rsidRPr="00925E35">
                                <w:rPr>
                                  <w:sz w:val="18"/>
                                  <w:szCs w:val="18"/>
                                  <w:lang w:val="fr-BE"/>
                                </w:rPr>
                                <w:t>&gt;&gt;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D6C33"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D6C33"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2721E8"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01708E" w:rsidRDefault="0018446A"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dP8QA&#10;AADbAAAADwAAAGRycy9kb3ducmV2LnhtbESPQWvCQBSE7wX/w/IEb3VjLCWmriKCkIMeGpVeH9nX&#10;JDT7Nu6uGv+9Wyj0OMzMN8xyPZhO3Mj51rKC2TQBQVxZ3XKt4HTcvWYgfEDW2FkmBQ/ysF6NXpaY&#10;a3vnT7qVoRYRwj5HBU0IfS6lrxoy6Ke2J47et3UGQ5SultrhPcJNJ9MkeZcGW44LDfa0baj6Ka9G&#10;wWG7KLMifbivxbzYldllZvfZWanJeNh8gAg0hP/wX7vQCt5S+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3nT/EAAAA2wAAAA8AAAAAAAAAAAAAAAAAmAIAAGRycy9k&#10;b3ducmV2LnhtbFBLBQYAAAAABAAEAPUAAACJAwAAAAA=&#10;" fillcolor="white [3201]" stroked="f" strokeweight=".5pt">
                  <v:textbox>
                    <w:txbxContent>
                      <w:p w:rsidR="004066E9" w:rsidRDefault="004066E9"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0" type="#_x0000_t202" style="position:absolute;left:39869;top:14695;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s4pMQA&#10;AADbAAAADwAAAGRycy9kb3ducmV2LnhtbESPT4vCMBTE7wt+h/CEva2pf1hqNYoIQg+7B7srXh/N&#10;sy02LzWJWr/9RhD2OMzMb5jlujetuJHzjWUF41ECgri0uuFKwe/P7iMF4QOyxtYyKXiQh/Vq8LbE&#10;TNs77+lWhEpECPsMFdQhdJmUvqzJoB/Zjjh6J+sMhihdJbXDe4SbVk6S5FMabDgu1NjRtqbyXFyN&#10;gu/tvEjzycMd59N8V6SXsf1KD0q9D/vNAkSgPvyHX+1cK5hN4fk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7OKTEAAAA2wAAAA8AAAAAAAAAAAAAAAAAmAIAAGRycy9k&#10;b3ducmV2LnhtbFBLBQYAAAAABAAEAPUAAACJAwAAAAA=&#10;" fillcolor="white [3201]" stroked="f" strokeweight=".5pt">
                  <v:textbox>
                    <w:txbxContent>
                      <w:p w:rsidR="004066E9" w:rsidRDefault="004066E9"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1" type="#_x0000_t202" style="position:absolute;left:57513;top:29584;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Kg0MQA&#10;AADbAAAADwAAAGRycy9kb3ducmV2LnhtbESPT4vCMBTE7wt+h/AEb2vqH5ZajSKC0IN7sLvi9dE8&#10;22Lz0k2yWr+9WRD2OMzMb5jVpjetuJHzjWUFk3ECgri0uuFKwffX/j0F4QOyxtYyKXiQh8168LbC&#10;TNs7H+lWhEpECPsMFdQhdJmUvqzJoB/bjjh6F+sMhihdJbXDe4SbVk6T5EMabDgu1NjRrqbyWvwa&#10;BZ+7RZHm04c7L2b5vkh/JvaQnpQaDfvtEkSgPvyHX+1cK5jP4e9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SoNDEAAAA2wAAAA8AAAAAAAAAAAAAAAAAmAIAAGRycy9k&#10;b3ducmV2LnhtbFBLBQYAAAAABAAEAPUAAACJAwAAAAA=&#10;" fillcolor="white [3201]" stroked="f" strokeweight=".5pt">
                  <v:textbox>
                    <w:txbxContent>
                      <w:p w:rsidR="004066E9" w:rsidRDefault="004066E9"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2" type="#_x0000_t202" style="position:absolute;left:60385;top:26040;width:8185;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4FS8QA&#10;AADbAAAADwAAAGRycy9kb3ducmV2LnhtbESPQWvCQBSE7wX/w/IEb3WjthKjqxRByKEemipeH9ln&#10;Esy+jbtbjf/eLRR6HGbmG2a16U0rbuR8Y1nBZJyAIC6tbrhScPjevaYgfEDW2FomBQ/ysFkPXlaY&#10;aXvnL7oVoRIRwj5DBXUIXSalL2sy6Me2I47e2TqDIUpXSe3wHuGmldMkmUuDDceFGjva1lReih+j&#10;YL9dFGk+fbjTYpbvivQ6sZ/pUanRsP9YggjUh//wXzvXCt7e4f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eBUvEAAAA2wAAAA8AAAAAAAAAAAAAAAAAmAIAAGRycy9k&#10;b3ducmV2LnhtbFBLBQYAAAAABAAEAPUAAACJAwAAAAA=&#10;" fillcolor="white [3201]" stroked="f" strokeweight=".5pt">
                  <v:textbox>
                    <w:txbxContent>
                      <w:p w:rsidR="004066E9" w:rsidRDefault="004066E9"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46" o:spid="_x0000_s1063" type="#_x0000_t202" style="position:absolute;left:58370;top:22833;width:8185;height:32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ybPMQA&#10;AADbAAAADwAAAGRycy9kb3ducmV2LnhtbESPQWvCQBSE7wX/w/IEb3WjFonRVUQQcrAH04rXR/aZ&#10;BLNv092txn/vCoUeh5n5hlltetOKGznfWFYwGScgiEurG64UfH/t31MQPiBrbC2Tggd52KwHbyvM&#10;tL3zkW5FqESEsM9QQR1Cl0npy5oM+rHtiKN3sc5giNJVUju8R7hp5TRJ5tJgw3Ghxo52NZXX4tco&#10;+NwtijSfPtx5Mcv3RfozsYf0pNRo2G+XIAL14T/81861go85vL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MmzzEAAAA2wAAAA8AAAAAAAAAAAAAAAAAmAIAAGRycy9k&#10;b3ducmV2LnhtbFBLBQYAAAAABAAEAPUAAACJAwAAAAA=&#10;" fillcolor="white [3201]" stroked="f" strokeweight=".5pt">
                  <v:textbox>
                    <w:txbxContent>
                      <w:p w:rsidR="004066E9" w:rsidRPr="00925E35" w:rsidRDefault="004066E9" w:rsidP="002041E8">
                        <w:pPr>
                          <w:rPr>
                            <w:sz w:val="18"/>
                            <w:szCs w:val="18"/>
                            <w:lang w:val="fr-BE"/>
                          </w:rPr>
                        </w:pPr>
                        <w:r w:rsidRPr="00925E35">
                          <w:rPr>
                            <w:sz w:val="18"/>
                            <w:szCs w:val="18"/>
                            <w:lang w:val="fr-BE"/>
                          </w:rPr>
                          <w:t>&lt;&lt;</w:t>
                        </w:r>
                        <w:proofErr w:type="spellStart"/>
                        <w:r w:rsidRPr="00925E35">
                          <w:rPr>
                            <w:sz w:val="18"/>
                            <w:szCs w:val="18"/>
                            <w:lang w:val="fr-BE"/>
                          </w:rPr>
                          <w:t>include</w:t>
                        </w:r>
                        <w:proofErr w:type="spellEnd"/>
                        <w:r w:rsidRPr="00925E35">
                          <w:rPr>
                            <w:sz w:val="18"/>
                            <w:szCs w:val="18"/>
                            <w:lang w:val="fr-BE"/>
                          </w:rPr>
                          <w:t>&gt;&gt;</w:t>
                        </w:r>
                      </w:p>
                    </w:txbxContent>
                  </v:textbox>
                </v:shape>
                <v:roundrect id="Rounded Rectangle 47" o:spid="_x0000_s1064" style="position:absolute;left:13184;top:359;width:73788;height:44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O+cQA&#10;AADbAAAADwAAAGRycy9kb3ducmV2LnhtbESPQWvCQBSE7wX/w/IEb3WjhFZSV4mBiNBLq0Kvz+xr&#10;Epp9G7JrEv313ULB4zAz3zDr7Wga0VPnassKFvMIBHFhdc2lgvMpf16BcB5ZY2OZFNzIwXYzeVpj&#10;ou3An9QffSkChF2CCirv20RKV1Rk0M1tSxy8b9sZ9EF2pdQdDgFuGrmMohdpsOawUGFLWUXFz/Fq&#10;FKT5V3bJ68VHekK0Oxm/R/f9RanZdEzfQHga/SP83z5oBfEr/H0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LDvnEAAAA2wAAAA8AAAAAAAAAAAAAAAAAmAIAAGRycy9k&#10;b3ducmV2LnhtbFBLBQYAAAAABAAEAPUAAACJAwAAAAA=&#10;" filled="f" strokecolor="#d8d8d8 [2732]" strokeweight="2pt"/>
                <v:roundrect id="Rounded Rectangle 48" o:spid="_x0000_s1065" style="position:absolute;left:23382;top:33645;width:14035;height:6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o3sAA&#10;AADbAAAADwAAAGRycy9kb3ducmV2LnhtbERPy4rCMBTdD/gP4QqzG1NlkKEaRYqiDLjwBS6vzTUt&#10;Nje1ibbz92YhzPJw3tN5ZyvxpMaXjhUMBwkI4tzpko2C42H19QPCB2SNlWNS8Ece5rPexxRT7Vre&#10;0XMfjIgh7FNUUIRQp1L6vCCLfuBq4shdXWMxRNgYqRtsY7it5ChJxtJiybGhwJqygvLb/mEVrI25&#10;3H11Ov12bbY971y2HJpSqc9+t5iACNSFf/HbvdEKvuPY+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mo3sAAAADbAAAADwAAAAAAAAAAAAAAAACYAgAAZHJzL2Rvd25y&#10;ZXYueG1sUEsFBgAAAAAEAAQA9QAAAIUDAAAAAA==&#10;" filled="f" strokecolor="#7f7f7f [1612]" strokeweight="2pt">
                  <v:textbox>
                    <w:txbxContent>
                      <w:p w:rsidR="004066E9" w:rsidRPr="00925E35" w:rsidRDefault="004066E9"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v:textbox>
                </v:roundrect>
                <v:roundrect id="Rounded Rectangle 49" o:spid="_x0000_s1066" style="position:absolute;left:50497;top:34283;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NRcUA&#10;AADbAAAADwAAAGRycy9kb3ducmV2LnhtbESPQWvCQBSE7wX/w/KE3uomUsRG1yDB0iJ40Fbo8Zl9&#10;3YRm38bs1qT/visIHoeZ+YZZ5oNtxIU6XztWkE4SEMSl0zUbBZ8fr09zED4ga2wck4I/8pCvRg9L&#10;zLTreU+XQzAiQthnqKAKoc2k9GVFFv3EtcTR+3adxRBlZ6TusI9w28hpksykxZrjQoUtFRWVP4df&#10;q+DNmNPZN8fjduiL3dfeFZvU1Eo9jof1AkSgIdzDt/a7VvD8At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Q1FxQAAANsAAAAPAAAAAAAAAAAAAAAAAJgCAABkcnMv&#10;ZG93bnJldi54bWxQSwUGAAAAAAQABAD1AAAAigMAAAAA&#10;" filled="f" strokecolor="#7f7f7f [1612]" strokeweight="2pt">
                  <v:textbox>
                    <w:txbxContent>
                      <w:p w:rsidR="004066E9" w:rsidRPr="00925E35" w:rsidRDefault="004066E9"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v:textbox>
                </v:roundrect>
                <v:roundrect id="Rounded Rectangle 50" o:spid="_x0000_s1067" style="position:absolute;left:64530;top:11835;width:14034;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yBcAA&#10;AADbAAAADwAAAGRycy9kb3ducmV2LnhtbERPy4rCMBTdD/gP4QqzG1OFkaEaRYqiDLjwBS6vzTUt&#10;Nje1ibbz92YhzPJw3tN5ZyvxpMaXjhUMBwkI4tzpko2C42H19QPCB2SNlWNS8Ece5rPexxRT7Vre&#10;0XMfjIgh7FNUUIRQp1L6vCCLfuBq4shdXWMxRNgYqRtsY7it5ChJxtJiybGhwJqygvLb/mEVrI25&#10;3H11Ov12bbY971y2HJpSqc9+t5iACNSFf/HbvdEKvuP6+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YyBcAAAADbAAAADwAAAAAAAAAAAAAAAACYAgAAZHJzL2Rvd25y&#10;ZXYueG1sUEsFBgAAAAAEAAQA9QAAAIUDAAAAAA==&#10;" filled="f" strokecolor="#7f7f7f [1612]" strokeweight="2pt">
                  <v:textbox>
                    <w:txbxContent>
                      <w:p w:rsidR="004066E9" w:rsidRPr="00925E35" w:rsidRDefault="004066E9"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v:textbox>
                </v:roundrect>
                <v:roundrect id="Rounded Rectangle 51" o:spid="_x0000_s1068" style="position:absolute;left:37417;top:24913;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qXnsQA&#10;AADbAAAADwAAAGRycy9kb3ducmV2LnhtbESPQWvCQBSE74L/YXlCb7pJwSKpayjBohR60Fbo8Zl9&#10;bkKzb2N2TdJ/3y0UPA4z8w2zzkfbiJ46XztWkC4SEMSl0zUbBZ8fr/MVCB+QNTaOScEPecg308ka&#10;M+0GPlB/DEZECPsMFVQhtJmUvqzIol+4ljh6F9dZDFF2RuoOhwi3jXxMkidpsea4UGFLRUXl9/Fm&#10;FeyMOV99czq9jUPx/nVwxTY1tVIPs/HlGUSgMdzD/+29VrBM4e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al57EAAAA2wAAAA8AAAAAAAAAAAAAAAAAmAIAAGRycy9k&#10;b3ducmV2LnhtbFBLBQYAAAAABAAEAPUAAACJAwAAAAA=&#10;" filled="f" strokecolor="#7f7f7f [1612]" strokeweight="2pt">
                  <v:textbox>
                    <w:txbxContent>
                      <w:p w:rsidR="004066E9" w:rsidRPr="00925E35" w:rsidRDefault="004066E9"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v:textbox>
                </v:roundrect>
                <v:shape id="Straight Arrow Connector 52" o:spid="_x0000_s1069" type="#_x0000_t32" style="position:absolute;left:51450;top:18528;width:20097;height:9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UOP8IAAADbAAAADwAAAGRycy9kb3ducmV2LnhtbESPQWvCQBSE7wX/w/IEb3VjxCLRVUQI&#10;eBGiLT0/ss9s2uzbkF2T+O9dodDjMDPfMNv9aBvRU+drxwoW8wQEcel0zZWCr8/8fQ3CB2SNjWNS&#10;8CAP+93kbYuZdgNfqL+GSkQI+wwVmBDaTEpfGrLo564ljt7NdRZDlF0ldYdDhNtGpknyIS3WHBcM&#10;tnQ0VP5e71bB+bhcLS7uWxeMeP5J8yJ3t0Gp2XQ8bEAEGsN/+K990gpWKby+xB8gd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bUOP8IAAADbAAAADwAAAAAAAAAAAAAA&#10;AAChAgAAZHJzL2Rvd25yZXYueG1sUEsFBgAAAAAEAAQA+QAAAJADAAAAAA==&#10;" strokecolor="black [3213]">
                  <v:stroke dashstyle="dash" endarrow="open"/>
                </v:shape>
                <v:roundrect id="Rounded Rectangle 54" o:spid="_x0000_s1070" style="position:absolute;left:69309;top:22081;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00BsUA&#10;AADbAAAADwAAAGRycy9kb3ducmV2LnhtbESPQWvCQBSE7wX/w/KE3uomUqVE1yDB0iJ40Fbo8Zl9&#10;3YRm38bs1qT/visIHoeZ+YZZ5oNtxIU6XztWkE4SEMSl0zUbBZ8fr08vIHxA1tg4JgV/5CFfjR6W&#10;mGnX854uh2BEhLDPUEEVQptJ6cuKLPqJa4mj9+06iyHKzkjdYR/htpHTJJlLizXHhQpbKioqfw6/&#10;VsGbMaezb47H7dAXu6+9KzapqZV6HA/rBYhAQ7iHb+13rWD2DN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7TQGxQAAANsAAAAPAAAAAAAAAAAAAAAAAJgCAABkcnMv&#10;ZG93bnJldi54bWxQSwUGAAAAAAQABAD1AAAAigMAAAAA&#10;" filled="f" strokecolor="#7f7f7f [1612]" strokeweight="2pt">
                  <v:textbox>
                    <w:txbxContent>
                      <w:p w:rsidR="004066E9" w:rsidRPr="00925E35" w:rsidRDefault="004066E9"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v:textbox>
                </v:roundrect>
                <v:shape id="Straight Arrow Connector 55" o:spid="_x0000_s1071" type="#_x0000_t32" style="position:absolute;left:51450;top:25428;width:17859;height:28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yWS8IAAADbAAAADwAAAGRycy9kb3ducmV2LnhtbESPT4vCMBTE74LfITzBm01VKlJNiwgF&#10;L4J/lj0/mmfb3ealNNHWb79ZWNjjMDO/Yfb5aFrxot41lhUsoxgEcWl1w5WCj3ux2IJwHllja5kU&#10;vMlBnk0ne0y1HfhKr5uvRICwS1FB7X2XSunKmgy6yHbEwXvY3qAPsq+k7nEIcNPKVRxvpMGGw0KN&#10;HR1rKr9vT6PgfFwny6v91BdGPH+tikthH4NS89l42IHwNPr/8F/7pBUkCfx+CT9AZ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yWS8IAAADbAAAADwAAAAAAAAAAAAAA&#10;AAChAgAAZHJzL2Rvd25yZXYueG1sUEsFBgAAAAAEAAQA+QAAAJADA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tV8AAAADbAAAADwAAAGRycy9kb3ducmV2LnhtbESP3WoCMRCF7wu+QxjBu5ptQSlbsyJV&#10;wTtb9QHGzbjJdjNZklTXtzeFQi8P5+fjLJaD68SVQrSeFbxMCxDEtdeWGwWn4/b5DURMyBo7z6Tg&#10;ThGW1ehpgaX2N/6i6yE1Io9wLFGBSakvpYy1IYdx6nvi7F18cJiyDI3UAW953HXytSjm0qHlTDDY&#10;04eh+vvw4zJ3ZdvZOmiuN+fWfgaD+0uHSk3Gw+odRKIh/Yf/2jutYDaH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1u7VfAAAAA2wAAAA8AAAAAAAAAAAAAAAAA&#10;oQIAAGRycy9kb3ducmV2LnhtbFBLBQYAAAAABAAEAPkAAACOAwAAAAA=&#10;" strokecolor="black [3213]">
                  <v:stroke endarrow="open"/>
                </v:shape>
                <v:shape id="Straight Arrow Connector 57" o:spid="_x0000_s1073" type="#_x0000_t32" style="position:absolute;left:44434;top:31606;width:13079;height:26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0JEcQAAADbAAAADwAAAGRycy9kb3ducmV2LnhtbESPzWrCQBSF9wXfYbiCu2bSQlWiY2gt&#10;Bd1ITYvi7pK5TUIzd9LMJMa3dwqCy8P5+TjLdDC16Kl1lWUFT1EMgji3uuJCwffXx+MchPPIGmvL&#10;pOBCDtLV6GGJibZn3lOf+UKEEXYJKii9bxIpXV6SQRfZhjh4P7Y16INsC6lbPIdxU8vnOJ5KgxUH&#10;QokNrUvKf7POBMjf5XO67g/vfXbU8s10p+0Ot0pNxsPrAoSnwd/Dt/ZGK3iZwf+X8AP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DQkRxAAAANsAAAAPAAAAAAAAAAAA&#10;AAAAAKECAABkcnMvZG93bnJldi54bWxQSwUGAAAAAAQABAD5AAAAkgMAAAAA&#10;" strokecolor="black [3213]">
                  <v:stroke endarrow="open"/>
                </v:shape>
                <v:roundrect id="Rounded Rectangle 58" o:spid="_x0000_s1074" style="position:absolute;left:69309;top:34139;width:14027;height:66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A+A8AA&#10;AADbAAAADwAAAGRycy9kb3ducmV2LnhtbERPy4rCMBTdD/gP4QqzG1OFkaEaRYqiDLjwBS6vzTUt&#10;Nje1ibbz92YhzPJw3tN5ZyvxpMaXjhUMBwkI4tzpko2C42H19QPCB2SNlWNS8Ece5rPexxRT7Vre&#10;0XMfjIgh7FNUUIRQp1L6vCCLfuBq4shdXWMxRNgYqRtsY7it5ChJxtJiybGhwJqygvLb/mEVrI25&#10;3H11Ov12bbY971y2HJpSqc9+t5iACNSFf/HbvdEKvuPY+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A+A8AAAADbAAAADwAAAAAAAAAAAAAAAACYAgAAZHJzL2Rvd25y&#10;ZXYueG1sUEsFBgAAAAAEAAQA9QAAAIUDAAAAAA==&#10;" filled="f" strokecolor="#7f7f7f [1612]" strokeweight="2pt">
                  <v:textbox>
                    <w:txbxContent>
                      <w:p w:rsidR="004066E9" w:rsidRPr="00FD6C33" w:rsidRDefault="004066E9"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v:textbox>
                </v:roundrect>
                <v:shape id="Straight Arrow Connector 59" o:spid="_x0000_s1075" type="#_x0000_t32" style="position:absolute;left:51450;top:28260;width:17859;height:92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35DMQAAADbAAAADwAAAGRycy9kb3ducmV2LnhtbESPQYvCMBSE74L/IbwFL0VTBUW7piIF&#10;0YsL6h52b4/mbVvavJQmav33ZkHwOMzMN8x605tG3KhzlWUF00kMgji3uuJCwfdlN16CcB5ZY2OZ&#10;FDzIwSYdDtaYaHvnE93OvhABwi5BBaX3bSKly0sy6Ca2JQ7en+0M+iC7QuoO7wFuGjmL44U0WHFY&#10;KLGlrKS8Pl+Ngija6+hHc5/Vu8viePyqMvP7UGr00W8/QXjq/Tv8ah+0gvkK/r+EHyDT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zfkMxAAAANsAAAAPAAAAAAAAAAAA&#10;AAAAAKECAABkcnMvZG93bnJldi54bWxQSwUGAAAAAAQABAD5AAAAkgMAAAAA&#10;" strokecolor="black [3213]">
                  <v:stroke dashstyle="dash" endarrow="open"/>
                </v:shape>
                <v:roundrect id="Rounded Rectangle 60" o:spid="_x0000_s1076" style="position:absolute;left:50509;top:2895;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r4uMEA&#10;AADbAAAADwAAAGRycy9kb3ducmV2LnhtbERPz2vCMBS+D/wfwhO8rakeZNSmZRRlInjQKXh8a97S&#10;suala6Lt/vvlMNjx4/udl5PtxIMG3zpWsExSEMS10y0bBZf33fMLCB+QNXaOScEPeSiL2VOOmXYj&#10;n+hxDkbEEPYZKmhC6DMpfd2QRZ+4njhyn26wGCIcjNQDjjHcdnKVpmtpseXY0GBPVUP11/luFbwZ&#10;8/Htu+v1MI3V8XZy1XZpWqUW8+l1AyLQFP7Ff+69VrCO6+OX+AN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6+LjBAAAA2wAAAA8AAAAAAAAAAAAAAAAAmAIAAGRycy9kb3du&#10;cmV2LnhtbFBLBQYAAAAABAAEAPUAAACGAwAAAAA=&#10;" filled="f" strokecolor="#7f7f7f [1612]" strokeweight="2pt">
                  <v:textbox>
                    <w:txbxContent>
                      <w:p w:rsidR="004066E9" w:rsidRPr="00FD6C33" w:rsidRDefault="004066E9"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v:textbox>
                </v:roundrect>
                <v:shape id="Text Box 20" o:spid="_x0000_s1077" type="#_x0000_t202" style="position:absolute;left:45905;top:21067;width:8185;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BfKMQA&#10;AADbAAAADwAAAGRycy9kb3ducmV2LnhtbESPQWvCQBSE70L/w/IKvekmFiSJriKCkEN7aKp4fWSf&#10;STD7Nu6uGv99t1DocZiZb5jVZjS9uJPznWUF6SwBQVxb3XGj4PC9n2YgfEDW2FsmBU/ysFm/TFZY&#10;aPvgL7pXoRERwr5ABW0IQyGlr1sy6Gd2II7e2TqDIUrXSO3wEeGml/MkWUiDHceFFgfatVRfqptR&#10;8LnLq6ycP90pfy/3VXZN7Ud2VOrtddwuQQQaw3/4r11qBYsU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XyjEAAAA2wAAAA8AAAAAAAAAAAAAAAAAmAIAAGRycy9k&#10;b3ducmV2LnhtbFBLBQYAAAAABAAEAPUAAACJAwAAAAA=&#10;" fillcolor="white [3201]" stroked="f" strokeweight=".5pt">
                  <v:textbox>
                    <w:txbxContent>
                      <w:p w:rsidR="004066E9" w:rsidRDefault="004066E9"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Straight Arrow Connector 62" o:spid="_x0000_s1078" type="#_x0000_t32" style="position:absolute;left:44434;top:9575;width:13086;height:153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nEgsIAAADbAAAADwAAAGRycy9kb3ducmV2LnhtbESPQWvCQBSE70L/w/KE3nSTFKWkriKB&#10;QC9CoqXnR/aZRLNvQ3Zr0n/vCoLHYWa+YTa7yXTiRoNrLSuIlxEI4srqlmsFP6d88QnCeWSNnWVS&#10;8E8Odtu32QZTbUcu6Xb0tQgQdikqaLzvUyld1ZBBt7Q9cfDOdjDogxxqqQccA9x0MomitTTYclho&#10;sKesoep6/DMKDtnHKi7try4Y8XBJ8iK351Gp9/m0/wLhafKv8LP9rRWsE3h8CT9Ab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nEgsIAAADbAAAADwAAAAAAAAAAAAAA&#10;AAChAgAAZHJzL2Rvd25yZXYueG1sUEsFBgAAAAAEAAQA+QAAAJADA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htccQAAADbAAAADwAAAGRycy9kb3ducmV2LnhtbESPzWrDMBCE74W+g9hCb7GctoTiRDEm&#10;UJpr80ePG2sj27FWjqXGzttHhUKPw8x8wyzy0bbiSr2vHSuYJikI4tLpmo2C3fZj8g7CB2SNrWNS&#10;cCMP+fLxYYGZdgN/0XUTjIgQ9hkqqELoMil9WZFFn7iOOHon11sMUfZG6h6HCLetfEnTmbRYc1yo&#10;sKNVReV582MVDM3h8r1uPs20WB33Ur8Vl/pmlHp+Gos5iEBj+A//tddawewVfr/EH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yG1xxAAAANsAAAAPAAAAAAAAAAAA&#10;AAAAAKECAABkcnMvZG93bnJldi54bWxQSwUGAAAAAAQABAD5AAAAkgMAAAAA&#10;" strokecolor="black [3213]">
                  <v:stroke dashstyle="dash" endarrow="open"/>
                </v:shape>
                <v:roundrect id="Rounded Rectangle 64" o:spid="_x0000_s1080" style="position:absolute;left:32862;top:2755;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H+u8QA&#10;AADbAAAADwAAAGRycy9kb3ducmV2LnhtbESPT4vCMBTE74LfITzB25q6iCzVKFJcVhb24D/w+Gye&#10;abF56TbRdr/9RhA8DjPzG2a+7Gwl7tT40rGC8SgBQZw7XbJRcNh/vn2A8AFZY+WYFPyRh+Wi35tj&#10;ql3LW7rvghERwj5FBUUIdSqlzwuy6EeuJo7exTUWQ5SNkbrBNsJtJd+TZCotlhwXCqwpKyi/7m5W&#10;wZcx519fHY/fXZv9nLYuW49NqdRw0K1mIAJ14RV+tjdawXQCjy/x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B/rvEAAAA2wAAAA8AAAAAAAAAAAAAAAAAmAIAAGRycy9k&#10;b3ducmV2LnhtbFBLBQYAAAAABAAEAPUAAACJAwAAAAA=&#10;" filled="f" strokecolor="#7f7f7f [1612]" strokeweight="2pt">
                  <v:textbox>
                    <w:txbxContent>
                      <w:p w:rsidR="004066E9" w:rsidRDefault="004066E9"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v:textbox>
                </v:roundrect>
                <v:roundrect id="Rounded Rectangle 65" o:spid="_x0000_s1081" style="position:absolute;left:15225;top:2755;width:14008;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bIMQA&#10;AADbAAAADwAAAGRycy9kb3ducmV2LnhtbESPT4vCMBTE74LfITzB25q6oCzVKFJcVhb24D/w+Gye&#10;abF56TbRdr/9RhA8DjPzG2a+7Gwl7tT40rGC8SgBQZw7XbJRcNh/vn2A8AFZY+WYFPyRh+Wi35tj&#10;ql3LW7rvghERwj5FBUUIdSqlzwuy6EeuJo7exTUWQ5SNkbrBNsJtJd+TZCotlhwXCqwpKyi/7m5W&#10;wZcx519fHY/fXZv9nLYuW49NqdRw0K1mIAJ14RV+tjdawXQCjy/x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NWyDEAAAA2wAAAA8AAAAAAAAAAAAAAAAAmAIAAGRycy9k&#10;b3ducmV2LnhtbFBLBQYAAAAABAAEAPUAAACJAwAAAAA=&#10;" filled="f" strokecolor="#7f7f7f [1612]" strokeweight="2pt">
                  <v:textbox>
                    <w:txbxContent>
                      <w:p w:rsidR="004066E9" w:rsidRPr="002721E8" w:rsidRDefault="004066E9"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v:textbox>
                </v:roundrect>
                <v:shape id="Straight Arrow Connector 66" o:spid="_x0000_s1082" type="#_x0000_t32" style="position:absolute;left:22229;top:9422;width:22211;height:15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O6cIAAADbAAAADwAAAGRycy9kb3ducmV2LnhtbESPQWvCQBSE7wX/w/KE3urGUkKJrhIE&#10;qVetFY/P7HMTzb6N2dXEf98VBI/DzHzDTOe9rcWNWl85VjAeJSCIC6crNgq2v8uPbxA+IGusHZOC&#10;O3mYzwZvU8y063hNt00wIkLYZ6igDKHJpPRFSRb9yDXE0Tu61mKIsjVSt9hFuK3lZ5Kk0mLFcaHE&#10;hhYlFefN1SroTrvLfnX6MeN8cfiT+iu/VHej1PuwzycgAvXhFX62V1pBmsLj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7/O6cIAAADbAAAADwAAAAAAAAAAAAAA&#10;AAChAgAAZHJzL2Rvd25yZXYueG1sUEsFBgAAAAAEAAQA+QAAAJADAAAAAA==&#10;" strokecolor="black [3213]">
                  <v:stroke dashstyle="dash" endarrow="open"/>
                </v:shape>
                <v:roundrect id="Rounded Rectangle 73" o:spid="_x0000_s1083" style="position:absolute;top:19513;width:10526;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HwEsUA&#10;AADbAAAADwAAAGRycy9kb3ducmV2LnhtbESPQWvCQBSE7wX/w/KE3uomFrRE1yDB0iJ40Fbo8Zl9&#10;3YRm38bs1qT/visIHoeZ+YZZ5oNtxIU6XztWkE4SEMSl0zUbBZ8fr08vIHxA1tg4JgV/5CFfjR6W&#10;mGnX854uh2BEhLDPUEEVQptJ6cuKLPqJa4mj9+06iyHKzkjdYR/htpHTJJlJizXHhQpbKioqfw6/&#10;VsGbMaezb47H7dAXu6+9KzapqZV6HA/rBYhAQ7iHb+13rWD+DN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sfASxQAAANsAAAAPAAAAAAAAAAAAAAAAAJgCAABkcnMv&#10;ZG93bnJldi54bWxQSwUGAAAAAAQABAD1AAAAigMAAAAA&#10;" filled="f" strokecolor="#7f7f7f [1612]" strokeweight="2pt">
                  <v:textbox>
                    <w:txbxContent>
                      <w:p w:rsidR="004066E9" w:rsidRPr="0001708E" w:rsidRDefault="004066E9"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76" o:spid="_x0000_s1084" type="#_x0000_t32" style="position:absolute;left:10526;top:22827;width:2658;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uxN8AAAADbAAAADwAAAGRycy9kb3ducmV2LnhtbESP3WoCMRCF7wt9hzAF72pWQVtWo0hr&#10;wTut9gHGzbiJbiZLkur69kYQvDycn48znXeuEWcK0XpWMOgXIIgrry3XCv52P++fIGJC1th4JgVX&#10;ijCfvb5MsdT+wr903qZa5BGOJSowKbWllLEy5DD2fUucvYMPDlOWoZY64CWPu0YOi2IsHVrOBIMt&#10;fRmqTtt/l7kLexx9B83Vcn+0m2BwfWhQqd5bt5iASNSlZ/jRXmkFH2O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bbsTfAAAAA2wAAAA8AAAAAAAAAAAAAAAAA&#10;oQIAAGRycy9kb3ducmV2LnhtbFBLBQYAAAAABAAEAPkAAACOAwAAAAA=&#10;" strokecolor="black [3213]">
                  <v:stroke endarrow="open"/>
                </v:shape>
                <w10:anchorlock/>
              </v:group>
            </w:pict>
          </mc:Fallback>
        </mc:AlternateContent>
      </w:r>
      <w:r>
        <w:rPr>
          <w:lang w:val="fr-BE"/>
        </w:rPr>
        <w:br w:type="page"/>
      </w:r>
    </w:p>
    <w:p w:rsidR="00CC6635" w:rsidRDefault="00BF6ED8" w:rsidP="0018389B">
      <w:pPr>
        <w:rPr>
          <w:lang w:val="fr-BE"/>
        </w:rPr>
      </w:pPr>
      <w:r>
        <w:rPr>
          <w:noProof/>
        </w:rPr>
        <w:lastRenderedPageBreak/>
        <mc:AlternateContent>
          <mc:Choice Requires="wpc">
            <w:drawing>
              <wp:inline distT="0" distB="0" distL="0" distR="0" wp14:anchorId="42CC4DCA" wp14:editId="32D124E3">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8580C" w:rsidRDefault="0018446A"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8580C" w:rsidRDefault="0018446A"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6314A" w:rsidRDefault="0018446A"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A68D3" w:rsidRDefault="0018446A"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k8EA&#10;AADbAAAADwAAAGRycy9kb3ducmV2LnhtbERPTWvCQBC9F/oflil4qxsliKRZJQoRoZcaC71OstMk&#10;mJ0N2VVjf31XELzN431Ouh5NJy40uNaygtk0AkFcWd1yreD7mL8vQTiPrLGzTApu5GC9en1JMdH2&#10;yge6FL4WIYRdggoa7/tESlc1ZNBNbU8cuF87GPQBDrXUA15DuOnkPIoW0mDLoaHBnrYNVafibBRk&#10;+c+2zNvZV3ZEtBsZf0Z/u1KpyduYfYDwNPqn+OHe6zA/hvsv4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qv5PBAAAA2wAAAA8AAAAAAAAAAAAAAAAAmAIAAGRycy9kb3du&#10;cmV2LnhtbFBLBQYAAAAABAAEAPUAAACGAwAAAAA=&#10;" filled="f" strokecolor="#d8d8d8 [2732]" strokeweight="2pt"/>
                <v:roundrect id="Rounded Rectangle 21" o:spid="_x0000_s1088" style="position:absolute;left:19762;top:1113;width:14034;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zk48MA&#10;AADbAAAADwAAAGRycy9kb3ducmV2LnhtbESPQWvCQBSE7wX/w/IEb3UTD1JSV5GgKEIP2goen9nn&#10;Jph9G7OrSf99VxB6HGbmG2a26G0tHtT6yrGCdJyAIC6crtgo+Plev3+A8AFZY+2YFPySh8V88DbD&#10;TLuO9/Q4BCMihH2GCsoQmkxKX5Rk0Y9dQxy9i2sthihbI3WLXYTbWk6SZCotVhwXSmwoL6m4Hu5W&#10;wcaY883Xx+Ou7/Kv097lq9RUSo2G/fITRKA+/Idf7a1WMEnh+S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zk48MAAADbAAAADwAAAAAAAAAAAAAAAACYAgAAZHJzL2Rv&#10;d25yZXYueG1sUEsFBgAAAAAEAAQA9QAAAIgDAAAAAA==&#10;" filled="f" strokecolor="#7f7f7f [1612]" strokeweight="2pt">
                  <v:textbox>
                    <w:txbxContent>
                      <w:p w:rsidR="004066E9" w:rsidRPr="00925E35" w:rsidRDefault="004066E9"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v:textbox>
                </v:roundrect>
                <v:roundrect id="Rounded Rectangle 41" o:spid="_x0000_s1089" style="position:absolute;left:19783;top:16414;width:14027;height:66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BQ8QA&#10;AADbAAAADwAAAGRycy9kb3ducmV2LnhtbESPQWvCQBSE74L/YXlCb7pJkSKpayjBohR60Fbo8Zl9&#10;bkKzb2N2TdJ/3y0UPA4z8w2zzkfbiJ46XztWkC4SEMSl0zUbBZ8fr/MVCB+QNTaOScEPecg308ka&#10;M+0GPlB/DEZECPsMFVQhtJmUvqzIol+4ljh6F9dZDFF2RuoOhwi3jXxMkidpsea4UGFLRUXl9/Fm&#10;FeyMOV99czq9jUPx/nVwxTY1tVIPs/HlGUSgMdzD/+29VrBM4e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DAUPEAAAA2wAAAA8AAAAAAAAAAAAAAAAAmAIAAGRycy9k&#10;b3ducmV2LnhtbFBLBQYAAAAABAAEAPUAAACJAwAAAAA=&#10;" filled="f" strokecolor="#7f7f7f [1612]" strokeweight="2pt">
                  <v:textbox>
                    <w:txbxContent>
                      <w:p w:rsidR="004066E9" w:rsidRDefault="004066E9"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v:textbox>
                </v:roundrect>
                <v:roundrect id="Rounded Rectangle 69" o:spid="_x0000_s1090" style="position:absolute;left:19763;top:31921;width:14027;height:66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BRJcQA&#10;AADbAAAADwAAAGRycy9kb3ducmV2LnhtbESPQWvCQBSE7wX/w/IEb3WjB2lTV5GgKIIHtYEeX7PP&#10;TTD7NmZXE/99t1DocZiZb5j5sre1eFDrK8cKJuMEBHHhdMVGwed58/oGwgdkjbVjUvAkD8vF4GWO&#10;qXYdH+lxCkZECPsUFZQhNKmUvijJoh+7hjh6F9daDFG2RuoWuwi3tZwmyUxarDgulNhQVlJxPd2t&#10;gq0x3zdf5/m+77LD19Fl64mplBoN+9UHiEB9+A//tXdawewdfr/EH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AUSXEAAAA2wAAAA8AAAAAAAAAAAAAAAAAmAIAAGRycy9k&#10;b3ducmV2LnhtbFBLBQYAAAAABAAEAPUAAACJAwAAAAA=&#10;" filled="f" strokecolor="#7f7f7f [1612]" strokeweight="2pt">
                  <v:textbox>
                    <w:txbxContent>
                      <w:p w:rsidR="004066E9" w:rsidRPr="0078580C" w:rsidRDefault="004066E9"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v:textbox>
                </v:roundrect>
                <v:roundrect id="Rounded Rectangle 70" o:spid="_x0000_s1091" style="position:absolute;left:19790;top:24022;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uZcAA&#10;AADbAAAADwAAAGRycy9kb3ducmV2LnhtbERPy4rCMBTdD/gP4QqzG1NdjEM1ihRFGXDhC1xem2ta&#10;bG5qE23n781CmOXhvKfzzlbiSY0vHSsYDhIQxLnTJRsFx8Pq6weED8gaK8ek4I88zGe9jymm2rW8&#10;o+c+GBFD2KeooAihTqX0eUEW/cDVxJG7usZiiLAxUjfYxnBbyVGSfEuLJceGAmvKCspv+4dVsDbm&#10;cvfV6fTbtdn2vHPZcmhKpT773WICIlAX/sVv90YrGMf18Uv8AXL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NuZcAAAADbAAAADwAAAAAAAAAAAAAAAACYAgAAZHJzL2Rvd25y&#10;ZXYueG1sUEsFBgAAAAAEAAQA9QAAAIUDAAAAAA==&#10;" filled="f" strokecolor="#7f7f7f [1612]" strokeweight="2pt">
                  <v:textbox>
                    <w:txbxContent>
                      <w:p w:rsidR="004066E9" w:rsidRPr="0078580C" w:rsidRDefault="004066E9"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v:textbox>
                </v:roundrect>
                <v:roundrect id="Rounded Rectangle 71" o:spid="_x0000_s1092" style="position:absolute;left:19782;top:8710;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L/sQA&#10;AADbAAAADwAAAGRycy9kb3ducmV2LnhtbESPQWvCQBSE74L/YXlCb7pJD1ZS11CCRSn0oK3Q4zP7&#10;3IRm38bsmqT/vlsoeBxm5htmnY+2ET11vnasIF0kIIhLp2s2Cj4/XucrED4ga2wck4If8pBvppM1&#10;ZtoNfKD+GIyIEPYZKqhCaDMpfVmRRb9wLXH0Lq6zGKLsjNQdDhFuG/mYJEtpsea4UGFLRUXl9/Fm&#10;FeyMOV99czq9jUPx/nVwxTY1tVIPs/HlGUSgMdzD/+29VvCUwt+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vy/7EAAAA2wAAAA8AAAAAAAAAAAAAAAAAmAIAAGRycy9k&#10;b3ducmV2LnhtbFBLBQYAAAAABAAEAPUAAACJAwAAAAA=&#10;" filled="f" strokecolor="#7f7f7f [1612]" strokeweight="2pt">
                  <v:textbox>
                    <w:txbxContent>
                      <w:p w:rsidR="004066E9" w:rsidRDefault="004066E9"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v:textbox>
                </v:roundrect>
                <v:roundrect id="Rounded Rectangle 77" o:spid="_x0000_s1093" style="position:absolute;left:1488;top:19450;width:10522;height:66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r2EcQA&#10;AADbAAAADwAAAGRycy9kb3ducmV2LnhtbESPT4vCMBTE74LfITzB25q6B12qUaS4rCzswX/g8dk8&#10;02Lz0m2i7X77jSB4HGbmN8x82dlK3KnxpWMF41ECgjh3umSj4LD/fPsA4QOyxsoxKfgjD8tFvzfH&#10;VLuWt3TfBSMihH2KCooQ6lRKnxdk0Y9cTRy9i2sshigbI3WDbYTbSr4nyURaLDkuFFhTVlB+3d2s&#10;gi9jzr++Oh6/uzb7OW1dth6bUqnhoFvNQATqwiv8bG+0gukU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K9hHEAAAA2wAAAA8AAAAAAAAAAAAAAAAAmAIAAGRycy9k&#10;b3ducmV2LnhtbFBLBQYAAAAABAAEAPUAAACJAwAAAAA=&#10;" filled="f" strokecolor="#7f7f7f [1612]" strokeweight="2pt">
                  <v:textbox>
                    <w:txbxContent>
                      <w:p w:rsidR="004066E9" w:rsidRDefault="004066E9"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v:textbox>
                </v:roundrect>
                <v:roundrect id="Rounded Rectangle 79" o:spid="_x0000_s1094" style="position:absolute;left:35398;top:1113;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nH+MUA&#10;AADbAAAADwAAAGRycy9kb3ducmV2LnhtbESPQWvCQBSE7wX/w/KE3uomHqqNrkGCpUXwoK3Q4zP7&#10;ugnNvo3ZrUn/fVcQPA4z8w2zzAfbiAt1vnasIJ0kIIhLp2s2Cj4/Xp/mIHxA1tg4JgV/5CFfjR6W&#10;mGnX854uh2BEhLDPUEEVQptJ6cuKLPqJa4mj9+06iyHKzkjdYR/htpHTJHmWFmuOCxW2VFRU/hx+&#10;rYI3Y05n3xyP26Evdl97V2xSUyv1OB7WCxCBhnAP39rvWsHsBa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Wcf4xQAAANsAAAAPAAAAAAAAAAAAAAAAAJgCAABkcnMv&#10;ZG93bnJldi54bWxQSwUGAAAAAAQABAD1AAAAigMAAAAA&#10;" filled="f" strokecolor="#7f7f7f [1612]" strokeweight="2pt">
                  <v:textbox>
                    <w:txbxContent>
                      <w:p w:rsidR="004066E9" w:rsidRPr="00F6314A" w:rsidRDefault="004066E9"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v:textbox>
                </v:roundrect>
                <v:shape id="Straight Arrow Connector 80" o:spid="_x0000_s1095" type="#_x0000_t32" style="position:absolute;left:12010;top:22777;width:3088;height: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eLK74AAADbAAAADwAAAGRycy9kb3ducmV2LnhtbERPy4rCMBTdC/5DuII7TceCIx3TMvgA&#10;cTcqri/Nnba0uSlJrPXvzWJglofz3haj6cRAzjeWFXwsExDEpdUNVwpu1+NiA8IHZI2dZVLwIg9F&#10;Pp1sMdP2yT80XEIlYgj7DBXUIfSZlL6syaBf2p44cr/WGQwRukpqh88Ybjq5SpK1NNhwbKixp11N&#10;ZXt5GAUNp4FX+/RI50PrPqt7O9j0ptR8Nn5/gQg0hn/xn/ukFWzi+v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V4srvgAAANsAAAAPAAAAAAAAAAAAAAAAAKEC&#10;AABkcnMvZG93bnJldi54bWxQSwUGAAAAAAQABAD5AAAAjAMAAAAA&#10;" strokecolor="black [3213]">
                  <v:stroke endarrow="open"/>
                </v:shape>
                <v:roundrect id="Rounded Rectangle 81" o:spid="_x0000_s1096" style="position:absolute;left:35396;top:8465;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72cQA&#10;AADbAAAADwAAAGRycy9kb3ducmV2LnhtbESPQWvCQBSE74X+h+UVvNVNehBJ3QQJSkXwoK3Q42v2&#10;uQlm38bsauK/dwuFHoeZ+YZZFKNtxY163zhWkE4TEMSV0w0bBV+f69c5CB+QNbaOScGdPBT589MC&#10;M+0G3tPtEIyIEPYZKqhD6DIpfVWTRT91HXH0Tq63GKLsjdQ9DhFuW/mWJDNpseG4UGNHZU3V+XC1&#10;Cj6M+bn49njcjkO5+967cpWaRqnJy7h8BxFoDP/hv/ZGK5in8Psl/g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6u9nEAAAA2wAAAA8AAAAAAAAAAAAAAAAAmAIAAGRycy9k&#10;b3ducmV2LnhtbFBLBQYAAAAABAAEAPUAAACJAwAAAAA=&#10;" filled="f" strokecolor="#7f7f7f [1612]" strokeweight="2pt">
                  <v:textbox>
                    <w:txbxContent>
                      <w:p w:rsidR="004066E9" w:rsidRPr="009A68D3" w:rsidRDefault="004066E9"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v:textbox>
                </v:roundrect>
                <v:roundrect id="Rounded Rectangle 85" o:spid="_x0000_s1097" style="position:absolute;left:35409;top:16531;width:14008;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92sMA&#10;AADbAAAADwAAAGRycy9kb3ducmV2LnhtbESPQWvCQBSE74L/YXlCb7pRaJHUVSQoitCDWqHH1+xz&#10;E8y+jdnVxH/fLQgeh5n5hpktOluJOzW+dKxgPEpAEOdOl2wUfB/XwykIH5A1Vo5JwYM8LOb93gxT&#10;7Vre0/0QjIgQ9ikqKEKoUyl9XpBFP3I1cfTOrrEYomyM1A22EW4rOUmSD2mx5LhQYE1ZQfnlcLMK&#10;Nsb8Xn11Ou26Nvv62btsNTalUm+DbvkJIlAXXuFne6sVTN/h/0v8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G92sMAAADbAAAADwAAAAAAAAAAAAAAAACYAgAAZHJzL2Rv&#10;d25yZXYueG1sUEsFBgAAAAAEAAQA9QAAAIgDAAAAAA==&#10;" filled="f" strokecolor="#7f7f7f [1612]" strokeweight="2pt">
                  <v:textbox>
                    <w:txbxContent>
                      <w:p w:rsidR="004066E9" w:rsidRDefault="004066E9"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CC6635" w:rsidRDefault="00CC6635">
      <w:pPr>
        <w:rPr>
          <w:lang w:val="fr-BE"/>
        </w:rPr>
      </w:pPr>
    </w:p>
    <w:p w:rsidR="00D15C48" w:rsidRDefault="00D15C48" w:rsidP="00711543">
      <w:pPr>
        <w:pStyle w:val="Heading3"/>
        <w:rPr>
          <w:lang w:val="fr-BE"/>
        </w:rPr>
      </w:pPr>
      <w:bookmarkStart w:id="5" w:name="_Toc460231357"/>
      <w:r>
        <w:rPr>
          <w:lang w:val="fr-BE"/>
        </w:rPr>
        <w:t>Action : Déplacer les ressources</w:t>
      </w:r>
      <w:bookmarkEnd w:id="5"/>
    </w:p>
    <w:p w:rsidR="00D15C48" w:rsidRDefault="00D15C48">
      <w:pPr>
        <w:rPr>
          <w:lang w:val="fr-BE"/>
        </w:rPr>
      </w:pPr>
    </w:p>
    <w:p w:rsidR="000A1596" w:rsidRDefault="000A1596">
      <w:pPr>
        <w:rPr>
          <w:lang w:val="fr-BE"/>
        </w:rPr>
      </w:pPr>
      <w:r>
        <w:rPr>
          <w:lang w:val="fr-BE"/>
        </w:rPr>
        <w:t>Créer deux réperto</w:t>
      </w:r>
      <w:r w:rsidR="00F54A07">
        <w:rPr>
          <w:lang w:val="fr-BE"/>
        </w:rPr>
        <w:t xml:space="preserve">ires « Folder1 » et « Folder2 ». </w:t>
      </w:r>
      <w:r w:rsidR="00300B3F">
        <w:rPr>
          <w:lang w:val="fr-BE"/>
        </w:rPr>
        <w:t>Ajouter</w:t>
      </w:r>
      <w:r w:rsidR="00F54A07">
        <w:rPr>
          <w:lang w:val="fr-BE"/>
        </w:rPr>
        <w:t xml:space="preserve"> </w:t>
      </w:r>
      <w:r w:rsidR="00E6241D">
        <w:rPr>
          <w:lang w:val="fr-BE"/>
        </w:rPr>
        <w:t xml:space="preserve">un fichier « file.txt » dans le répertoire </w:t>
      </w:r>
      <w:r w:rsidR="00E65E27">
        <w:rPr>
          <w:lang w:val="fr-BE"/>
        </w:rPr>
        <w:t xml:space="preserve">« Folder1 » puis </w:t>
      </w:r>
      <w:r w:rsidR="001A5A64">
        <w:rPr>
          <w:lang w:val="fr-BE"/>
        </w:rPr>
        <w:t>ajouter</w:t>
      </w:r>
      <w:r w:rsidR="00E65E27">
        <w:rPr>
          <w:lang w:val="fr-BE"/>
        </w:rPr>
        <w:t xml:space="preserve"> une règle d’autorisation à la ressource « Folder1 ».</w:t>
      </w:r>
    </w:p>
    <w:p w:rsidR="004F7E05" w:rsidRDefault="004F7E05">
      <w:pPr>
        <w:rPr>
          <w:lang w:val="fr-BE"/>
        </w:rPr>
      </w:pPr>
    </w:p>
    <w:p w:rsidR="004F7E05" w:rsidRDefault="004F7E05">
      <w:pPr>
        <w:rPr>
          <w:lang w:val="fr-BE"/>
        </w:rPr>
      </w:pPr>
      <w:r>
        <w:rPr>
          <w:lang w:val="fr-BE"/>
        </w:rPr>
        <w:t>Vérifiez dans la table « </w:t>
      </w:r>
      <w:proofErr w:type="spellStart"/>
      <w:r>
        <w:rPr>
          <w:lang w:val="fr-BE"/>
        </w:rPr>
        <w:t>dbo.PolicyResource</w:t>
      </w:r>
      <w:proofErr w:type="spellEnd"/>
      <w:r>
        <w:rPr>
          <w:lang w:val="fr-BE"/>
        </w:rPr>
        <w:t> » que deux records ont été insérés.</w:t>
      </w:r>
    </w:p>
    <w:p w:rsidR="004F7E05" w:rsidRDefault="004F7E05">
      <w:pPr>
        <w:rPr>
          <w:lang w:val="fr-BE"/>
        </w:rPr>
      </w:pPr>
    </w:p>
    <w:tbl>
      <w:tblPr>
        <w:tblStyle w:val="TableGrid"/>
        <w:tblW w:w="0" w:type="auto"/>
        <w:tblLook w:val="04A0" w:firstRow="1" w:lastRow="0" w:firstColumn="1" w:lastColumn="0" w:noHBand="0" w:noVBand="1"/>
      </w:tblPr>
      <w:tblGrid>
        <w:gridCol w:w="4428"/>
        <w:gridCol w:w="4428"/>
      </w:tblGrid>
      <w:tr w:rsidR="008C678E" w:rsidRPr="00D56A98" w:rsidTr="00D03EF9">
        <w:tc>
          <w:tcPr>
            <w:tcW w:w="4428" w:type="dxa"/>
            <w:shd w:val="clear" w:color="auto" w:fill="D9D9D9" w:themeFill="background1" w:themeFillShade="D9"/>
          </w:tcPr>
          <w:p w:rsidR="008C678E" w:rsidRDefault="008C678E" w:rsidP="008C678E">
            <w:pPr>
              <w:jc w:val="center"/>
              <w:rPr>
                <w:lang w:val="fr-BE"/>
              </w:rPr>
            </w:pPr>
            <w:r>
              <w:rPr>
                <w:lang w:val="fr-BE"/>
              </w:rPr>
              <w:t>Test</w:t>
            </w:r>
            <w:r w:rsidR="006E7262">
              <w:rPr>
                <w:lang w:val="fr-BE"/>
              </w:rPr>
              <w:t>s</w:t>
            </w:r>
          </w:p>
        </w:tc>
        <w:tc>
          <w:tcPr>
            <w:tcW w:w="4428" w:type="dxa"/>
            <w:shd w:val="clear" w:color="auto" w:fill="D9D9D9" w:themeFill="background1" w:themeFillShade="D9"/>
          </w:tcPr>
          <w:p w:rsidR="008C678E" w:rsidRDefault="00694A99" w:rsidP="008C678E">
            <w:pPr>
              <w:jc w:val="center"/>
              <w:rPr>
                <w:lang w:val="fr-BE"/>
              </w:rPr>
            </w:pPr>
            <w:r>
              <w:rPr>
                <w:lang w:val="fr-BE"/>
              </w:rPr>
              <w:t>Nombre enregistrements dans « </w:t>
            </w:r>
            <w:proofErr w:type="spellStart"/>
            <w:r>
              <w:rPr>
                <w:lang w:val="fr-BE"/>
              </w:rPr>
              <w:t>dbo.PolicyResource</w:t>
            </w:r>
            <w:proofErr w:type="spellEnd"/>
            <w:r>
              <w:rPr>
                <w:lang w:val="fr-BE"/>
              </w:rPr>
              <w:t> »</w:t>
            </w:r>
          </w:p>
        </w:tc>
      </w:tr>
      <w:tr w:rsidR="008C678E" w:rsidTr="008C678E">
        <w:tc>
          <w:tcPr>
            <w:tcW w:w="4428" w:type="dxa"/>
          </w:tcPr>
          <w:p w:rsidR="008C678E" w:rsidRDefault="009E2C6A" w:rsidP="00814B00">
            <w:pPr>
              <w:rPr>
                <w:lang w:val="fr-BE"/>
              </w:rPr>
            </w:pPr>
            <w:r>
              <w:rPr>
                <w:lang w:val="fr-BE"/>
              </w:rPr>
              <w:t>Déplace</w:t>
            </w:r>
            <w:r w:rsidR="00814B00">
              <w:rPr>
                <w:lang w:val="fr-BE"/>
              </w:rPr>
              <w:t>z</w:t>
            </w:r>
            <w:r>
              <w:rPr>
                <w:lang w:val="fr-BE"/>
              </w:rPr>
              <w:t xml:space="preserve"> le fichier « file.txt » vers le répertoire « Folder2 »</w:t>
            </w:r>
          </w:p>
        </w:tc>
        <w:tc>
          <w:tcPr>
            <w:tcW w:w="4428" w:type="dxa"/>
          </w:tcPr>
          <w:p w:rsidR="008C678E" w:rsidRDefault="00694A99" w:rsidP="00D03EF9">
            <w:pPr>
              <w:jc w:val="center"/>
              <w:rPr>
                <w:lang w:val="fr-BE"/>
              </w:rPr>
            </w:pPr>
            <w:r>
              <w:rPr>
                <w:lang w:val="fr-BE"/>
              </w:rPr>
              <w:t>1</w:t>
            </w:r>
          </w:p>
        </w:tc>
      </w:tr>
      <w:tr w:rsidR="009E2C6A" w:rsidTr="008C678E">
        <w:tc>
          <w:tcPr>
            <w:tcW w:w="4428" w:type="dxa"/>
          </w:tcPr>
          <w:p w:rsidR="009E2C6A" w:rsidRDefault="00562DC2">
            <w:pPr>
              <w:rPr>
                <w:lang w:val="fr-BE"/>
              </w:rPr>
            </w:pPr>
            <w:r>
              <w:rPr>
                <w:lang w:val="fr-BE"/>
              </w:rPr>
              <w:t>Déplacez</w:t>
            </w:r>
            <w:r w:rsidR="00135FB9">
              <w:rPr>
                <w:lang w:val="fr-BE"/>
              </w:rPr>
              <w:t xml:space="preserve"> le fichier « file.txt » vers le répertoire « Folder1 »</w:t>
            </w:r>
          </w:p>
        </w:tc>
        <w:tc>
          <w:tcPr>
            <w:tcW w:w="4428" w:type="dxa"/>
          </w:tcPr>
          <w:p w:rsidR="009E2C6A" w:rsidRDefault="00694A99" w:rsidP="00D03EF9">
            <w:pPr>
              <w:jc w:val="center"/>
              <w:rPr>
                <w:lang w:val="fr-BE"/>
              </w:rPr>
            </w:pPr>
            <w:r>
              <w:rPr>
                <w:lang w:val="fr-BE"/>
              </w:rPr>
              <w:t>2</w:t>
            </w:r>
          </w:p>
        </w:tc>
      </w:tr>
      <w:tr w:rsidR="00135FB9" w:rsidTr="008C678E">
        <w:tc>
          <w:tcPr>
            <w:tcW w:w="4428" w:type="dxa"/>
          </w:tcPr>
          <w:p w:rsidR="00135FB9" w:rsidRDefault="001A6800" w:rsidP="001A6800">
            <w:pPr>
              <w:rPr>
                <w:lang w:val="fr-BE"/>
              </w:rPr>
            </w:pPr>
            <w:r>
              <w:rPr>
                <w:lang w:val="fr-BE"/>
              </w:rPr>
              <w:t>Ajoutez un nouveau fichier « file2.txt » dans le répertoire «Folder1 » et déplacez « </w:t>
            </w:r>
            <w:r w:rsidR="00091977">
              <w:rPr>
                <w:lang w:val="fr-BE"/>
              </w:rPr>
              <w:t>file</w:t>
            </w:r>
            <w:r>
              <w:rPr>
                <w:lang w:val="fr-BE"/>
              </w:rPr>
              <w:t>.txt » &amp; « file2.txt » vers le répertoire « Folder2 »</w:t>
            </w:r>
          </w:p>
        </w:tc>
        <w:tc>
          <w:tcPr>
            <w:tcW w:w="4428" w:type="dxa"/>
          </w:tcPr>
          <w:p w:rsidR="00135FB9" w:rsidRDefault="00694A99" w:rsidP="00D03EF9">
            <w:pPr>
              <w:jc w:val="center"/>
              <w:rPr>
                <w:lang w:val="fr-BE"/>
              </w:rPr>
            </w:pPr>
            <w:r>
              <w:rPr>
                <w:lang w:val="fr-BE"/>
              </w:rPr>
              <w:t>1</w:t>
            </w:r>
          </w:p>
        </w:tc>
      </w:tr>
      <w:tr w:rsidR="001A6800" w:rsidTr="008C678E">
        <w:tc>
          <w:tcPr>
            <w:tcW w:w="4428" w:type="dxa"/>
          </w:tcPr>
          <w:p w:rsidR="001A6800" w:rsidRDefault="0046018D" w:rsidP="008059D0">
            <w:pPr>
              <w:rPr>
                <w:lang w:val="fr-BE"/>
              </w:rPr>
            </w:pPr>
            <w:proofErr w:type="spellStart"/>
            <w:r>
              <w:rPr>
                <w:lang w:val="fr-BE"/>
              </w:rPr>
              <w:t>Re</w:t>
            </w:r>
            <w:proofErr w:type="spellEnd"/>
            <w:r>
              <w:rPr>
                <w:lang w:val="fr-BE"/>
              </w:rPr>
              <w:t>-exécutez</w:t>
            </w:r>
            <w:r w:rsidR="00694A99">
              <w:rPr>
                <w:lang w:val="fr-BE"/>
              </w:rPr>
              <w:t xml:space="preserve"> </w:t>
            </w:r>
            <w:r w:rsidR="008059D0">
              <w:rPr>
                <w:lang w:val="fr-BE"/>
              </w:rPr>
              <w:t xml:space="preserve">l’étape précédente mais en </w:t>
            </w:r>
            <w:r w:rsidR="00707CA6">
              <w:rPr>
                <w:lang w:val="fr-BE"/>
              </w:rPr>
              <w:t>déplaçant</w:t>
            </w:r>
            <w:r w:rsidR="008059D0">
              <w:rPr>
                <w:lang w:val="fr-BE"/>
              </w:rPr>
              <w:t xml:space="preserve"> cette fois les fichiers </w:t>
            </w:r>
            <w:r w:rsidR="00694A99">
              <w:rPr>
                <w:lang w:val="fr-BE"/>
              </w:rPr>
              <w:t>« file.txt » &amp; « file2.txt » vers le répertoire « Folder1 »</w:t>
            </w:r>
          </w:p>
        </w:tc>
        <w:tc>
          <w:tcPr>
            <w:tcW w:w="4428" w:type="dxa"/>
          </w:tcPr>
          <w:p w:rsidR="001A6800" w:rsidRDefault="00694A99" w:rsidP="00D03EF9">
            <w:pPr>
              <w:jc w:val="center"/>
              <w:rPr>
                <w:lang w:val="fr-BE"/>
              </w:rPr>
            </w:pPr>
            <w:r>
              <w:rPr>
                <w:lang w:val="fr-BE"/>
              </w:rPr>
              <w:t>3</w:t>
            </w:r>
          </w:p>
        </w:tc>
      </w:tr>
      <w:tr w:rsidR="00694A99" w:rsidTr="008C678E">
        <w:tc>
          <w:tcPr>
            <w:tcW w:w="4428" w:type="dxa"/>
          </w:tcPr>
          <w:p w:rsidR="00694A99" w:rsidRDefault="0024001A" w:rsidP="0024001A">
            <w:pPr>
              <w:rPr>
                <w:lang w:val="fr-BE"/>
              </w:rPr>
            </w:pPr>
            <w:r>
              <w:rPr>
                <w:lang w:val="fr-BE"/>
              </w:rPr>
              <w:t>Ajoutez un nouveau sous répertoire « SubFolder1.1 » à la ressource « Folder1 » puis ajoutez lui une nouvelle règle d’autorisation</w:t>
            </w:r>
          </w:p>
        </w:tc>
        <w:tc>
          <w:tcPr>
            <w:tcW w:w="4428" w:type="dxa"/>
          </w:tcPr>
          <w:p w:rsidR="00694A99" w:rsidRDefault="00680D4F" w:rsidP="00D03EF9">
            <w:pPr>
              <w:jc w:val="center"/>
              <w:rPr>
                <w:lang w:val="fr-BE"/>
              </w:rPr>
            </w:pPr>
            <w:r>
              <w:rPr>
                <w:lang w:val="fr-BE"/>
              </w:rPr>
              <w:t>5</w:t>
            </w:r>
          </w:p>
        </w:tc>
      </w:tr>
      <w:tr w:rsidR="00680D4F" w:rsidTr="008C678E">
        <w:tc>
          <w:tcPr>
            <w:tcW w:w="4428" w:type="dxa"/>
          </w:tcPr>
          <w:p w:rsidR="00680D4F" w:rsidRDefault="0067646A" w:rsidP="0024001A">
            <w:pPr>
              <w:rPr>
                <w:lang w:val="fr-BE"/>
              </w:rPr>
            </w:pPr>
            <w:r>
              <w:rPr>
                <w:lang w:val="fr-BE"/>
              </w:rPr>
              <w:t>Déplacez</w:t>
            </w:r>
            <w:r w:rsidR="0052585A">
              <w:rPr>
                <w:lang w:val="fr-BE"/>
              </w:rPr>
              <w:t xml:space="preserve"> les deux fichiers « file.txt » et « file2.txt » vers ce nouveau sous répertoire</w:t>
            </w:r>
          </w:p>
        </w:tc>
        <w:tc>
          <w:tcPr>
            <w:tcW w:w="4428" w:type="dxa"/>
          </w:tcPr>
          <w:p w:rsidR="00680D4F" w:rsidRDefault="00B517C4" w:rsidP="00D03EF9">
            <w:pPr>
              <w:jc w:val="center"/>
              <w:rPr>
                <w:lang w:val="fr-BE"/>
              </w:rPr>
            </w:pPr>
            <w:r>
              <w:rPr>
                <w:lang w:val="fr-BE"/>
              </w:rPr>
              <w:t>7</w:t>
            </w:r>
          </w:p>
        </w:tc>
      </w:tr>
    </w:tbl>
    <w:p w:rsidR="00115933" w:rsidRDefault="00115933">
      <w:pPr>
        <w:rPr>
          <w:lang w:val="fr-BE"/>
        </w:rPr>
      </w:pPr>
    </w:p>
    <w:p w:rsidR="00115933" w:rsidRDefault="00BF0B2D" w:rsidP="00711543">
      <w:pPr>
        <w:pStyle w:val="Heading3"/>
        <w:rPr>
          <w:lang w:val="fr-BE"/>
        </w:rPr>
      </w:pPr>
      <w:bookmarkStart w:id="6" w:name="_Toc460231358"/>
      <w:r>
        <w:rPr>
          <w:lang w:val="fr-BE"/>
        </w:rPr>
        <w:t xml:space="preserve">Action : </w:t>
      </w:r>
      <w:r w:rsidR="00FB29EF">
        <w:rPr>
          <w:lang w:val="fr-BE"/>
        </w:rPr>
        <w:t xml:space="preserve">Dupliquer une </w:t>
      </w:r>
      <w:r w:rsidR="00925E35">
        <w:rPr>
          <w:lang w:val="fr-BE"/>
        </w:rPr>
        <w:t>ou plusieurs ressources</w:t>
      </w:r>
      <w:bookmarkEnd w:id="6"/>
      <w:r w:rsidR="00FB29EF">
        <w:rPr>
          <w:lang w:val="fr-BE"/>
        </w:rPr>
        <w:tab/>
      </w:r>
    </w:p>
    <w:p w:rsidR="00C22E3F" w:rsidRDefault="00C22E3F">
      <w:pPr>
        <w:rPr>
          <w:lang w:val="fr-BE"/>
        </w:rPr>
      </w:pPr>
    </w:p>
    <w:p w:rsidR="00D07555" w:rsidRDefault="00FB29EF">
      <w:pPr>
        <w:rPr>
          <w:lang w:val="fr-BE"/>
        </w:rPr>
      </w:pPr>
      <w:r>
        <w:rPr>
          <w:lang w:val="fr-BE"/>
        </w:rPr>
        <w:t>Sélectionnez le fichier « file.txt »</w:t>
      </w:r>
      <w:r w:rsidR="00B813A8">
        <w:rPr>
          <w:lang w:val="fr-BE"/>
        </w:rPr>
        <w:t xml:space="preserve"> et dupliquez le en exécutant</w:t>
      </w:r>
      <w:r w:rsidR="00D07555">
        <w:rPr>
          <w:lang w:val="fr-BE"/>
        </w:rPr>
        <w:t xml:space="preserve"> l’une des actions</w:t>
      </w:r>
      <w:r w:rsidR="00D03EF9">
        <w:rPr>
          <w:lang w:val="fr-BE"/>
        </w:rPr>
        <w:t> :</w:t>
      </w:r>
    </w:p>
    <w:p w:rsidR="00D07555" w:rsidRDefault="00D07555" w:rsidP="00D07555">
      <w:pPr>
        <w:pStyle w:val="ListParagraph"/>
        <w:numPr>
          <w:ilvl w:val="0"/>
          <w:numId w:val="2"/>
        </w:numPr>
        <w:rPr>
          <w:lang w:val="fr-BE"/>
        </w:rPr>
      </w:pPr>
      <w:r>
        <w:rPr>
          <w:lang w:val="fr-BE"/>
        </w:rPr>
        <w:t xml:space="preserve">Dans le </w:t>
      </w:r>
      <w:r w:rsidR="00DD6896">
        <w:rPr>
          <w:lang w:val="fr-BE"/>
        </w:rPr>
        <w:t>menu contextuel</w:t>
      </w:r>
      <w:r>
        <w:rPr>
          <w:lang w:val="fr-BE"/>
        </w:rPr>
        <w:t xml:space="preserve"> cliquez sur </w:t>
      </w:r>
      <w:r w:rsidRPr="00C23DE0">
        <w:rPr>
          <w:i/>
          <w:lang w:val="fr-BE"/>
        </w:rPr>
        <w:t>copy</w:t>
      </w:r>
      <w:r>
        <w:rPr>
          <w:lang w:val="fr-BE"/>
        </w:rPr>
        <w:t xml:space="preserve"> puis sur </w:t>
      </w:r>
      <w:proofErr w:type="spellStart"/>
      <w:r w:rsidRPr="00C23DE0">
        <w:rPr>
          <w:i/>
          <w:lang w:val="fr-BE"/>
        </w:rPr>
        <w:t>paste</w:t>
      </w:r>
      <w:proofErr w:type="spellEnd"/>
      <w:r>
        <w:rPr>
          <w:lang w:val="fr-BE"/>
        </w:rPr>
        <w:t xml:space="preserve"> ou directement sur </w:t>
      </w:r>
      <w:r w:rsidRPr="00C23DE0">
        <w:rPr>
          <w:i/>
          <w:lang w:val="fr-BE"/>
        </w:rPr>
        <w:t>duplicate</w:t>
      </w:r>
      <w:r w:rsidR="00C23DE0" w:rsidRPr="00C23DE0">
        <w:rPr>
          <w:lang w:val="fr-BE"/>
        </w:rPr>
        <w:t>.</w:t>
      </w:r>
    </w:p>
    <w:p w:rsidR="00FB29EF" w:rsidRPr="00D07555" w:rsidRDefault="00D07555" w:rsidP="00D07555">
      <w:pPr>
        <w:pStyle w:val="ListParagraph"/>
        <w:numPr>
          <w:ilvl w:val="0"/>
          <w:numId w:val="2"/>
        </w:numPr>
        <w:rPr>
          <w:lang w:val="fr-BE"/>
        </w:rPr>
      </w:pPr>
      <w:r>
        <w:rPr>
          <w:lang w:val="fr-BE"/>
        </w:rPr>
        <w:t xml:space="preserve">Utilisez les raccourcis clavier </w:t>
      </w:r>
      <w:r w:rsidR="00A4128E" w:rsidRPr="00D07555">
        <w:rPr>
          <w:lang w:val="fr-BE"/>
        </w:rPr>
        <w:t>« CTRL+C &amp; CTRL+V »</w:t>
      </w:r>
      <w:r w:rsidR="00B813A8" w:rsidRPr="00D07555">
        <w:rPr>
          <w:lang w:val="fr-BE"/>
        </w:rPr>
        <w:t>.</w:t>
      </w:r>
    </w:p>
    <w:p w:rsidR="000C1118" w:rsidRDefault="000C1118" w:rsidP="000C1118">
      <w:pPr>
        <w:jc w:val="center"/>
        <w:rPr>
          <w:lang w:val="fr-BE"/>
        </w:rPr>
      </w:pPr>
      <w:r>
        <w:rPr>
          <w:noProof/>
        </w:rPr>
        <w:drawing>
          <wp:inline distT="0" distB="0" distL="0" distR="0" wp14:anchorId="45C91390" wp14:editId="4E006509">
            <wp:extent cx="1098762" cy="498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8903" cy="498828"/>
                    </a:xfrm>
                    <a:prstGeom prst="rect">
                      <a:avLst/>
                    </a:prstGeom>
                    <a:noFill/>
                    <a:ln>
                      <a:noFill/>
                    </a:ln>
                  </pic:spPr>
                </pic:pic>
              </a:graphicData>
            </a:graphic>
          </wp:inline>
        </w:drawing>
      </w:r>
    </w:p>
    <w:p w:rsidR="00A35564" w:rsidRDefault="00A35564">
      <w:pPr>
        <w:rPr>
          <w:lang w:val="fr-BE"/>
        </w:rPr>
      </w:pPr>
    </w:p>
    <w:p w:rsidR="00CE7A5A" w:rsidRDefault="00CE7A5A">
      <w:pPr>
        <w:rPr>
          <w:lang w:val="fr-BE"/>
        </w:rPr>
      </w:pPr>
      <w:r>
        <w:rPr>
          <w:lang w:val="fr-BE"/>
        </w:rPr>
        <w:t>La table « </w:t>
      </w:r>
      <w:proofErr w:type="spellStart"/>
      <w:r>
        <w:rPr>
          <w:lang w:val="fr-BE"/>
        </w:rPr>
        <w:t>dbo.PolicyResource</w:t>
      </w:r>
      <w:proofErr w:type="spellEnd"/>
      <w:r>
        <w:rPr>
          <w:lang w:val="fr-BE"/>
        </w:rPr>
        <w:t> » dev</w:t>
      </w:r>
      <w:r w:rsidR="0075476B">
        <w:rPr>
          <w:lang w:val="fr-BE"/>
        </w:rPr>
        <w:t>rait contenir 9 enregistrements et un nouveau fichier devrait apparaître dans le répertoire « SubFolder1.1 ».</w:t>
      </w:r>
    </w:p>
    <w:p w:rsidR="0075476B" w:rsidRDefault="0075476B">
      <w:pPr>
        <w:rPr>
          <w:lang w:val="fr-BE"/>
        </w:rPr>
      </w:pPr>
    </w:p>
    <w:p w:rsidR="00C22E3F" w:rsidRDefault="00F435BA" w:rsidP="00711543">
      <w:pPr>
        <w:pStyle w:val="Heading3"/>
        <w:rPr>
          <w:lang w:val="fr-BE"/>
        </w:rPr>
      </w:pPr>
      <w:bookmarkStart w:id="7" w:name="_Toc460231359"/>
      <w:r>
        <w:rPr>
          <w:lang w:val="fr-BE"/>
        </w:rPr>
        <w:lastRenderedPageBreak/>
        <w:t xml:space="preserve">Action : </w:t>
      </w:r>
      <w:r w:rsidR="005A2825">
        <w:rPr>
          <w:lang w:val="fr-BE"/>
        </w:rPr>
        <w:t xml:space="preserve">Télécharger </w:t>
      </w:r>
      <w:r w:rsidR="009205EF">
        <w:rPr>
          <w:lang w:val="fr-BE"/>
        </w:rPr>
        <w:t>une ou plusieurs ressources</w:t>
      </w:r>
      <w:bookmarkEnd w:id="7"/>
    </w:p>
    <w:p w:rsidR="00FA1369" w:rsidRDefault="00FA1369">
      <w:pPr>
        <w:rPr>
          <w:lang w:val="fr-BE"/>
        </w:rPr>
      </w:pPr>
    </w:p>
    <w:p w:rsidR="00AF0388" w:rsidRDefault="00AF0388">
      <w:pPr>
        <w:rPr>
          <w:lang w:val="fr-BE"/>
        </w:rPr>
      </w:pPr>
      <w:r>
        <w:rPr>
          <w:lang w:val="fr-BE"/>
        </w:rPr>
        <w:t xml:space="preserve">Il </w:t>
      </w:r>
      <w:r w:rsidR="008F4E2D">
        <w:rPr>
          <w:lang w:val="fr-BE"/>
        </w:rPr>
        <w:t>existe plusieurs façons de télécharger des ressources :</w:t>
      </w:r>
    </w:p>
    <w:p w:rsidR="00D26D88" w:rsidRDefault="00AF0388" w:rsidP="00AF0388">
      <w:pPr>
        <w:pStyle w:val="ListParagraph"/>
        <w:numPr>
          <w:ilvl w:val="0"/>
          <w:numId w:val="2"/>
        </w:numPr>
        <w:rPr>
          <w:lang w:val="fr-BE"/>
        </w:rPr>
      </w:pPr>
      <w:r>
        <w:rPr>
          <w:lang w:val="fr-BE"/>
        </w:rPr>
        <w:t xml:space="preserve">Dans </w:t>
      </w:r>
      <w:r w:rsidR="00AC6177">
        <w:rPr>
          <w:lang w:val="fr-BE"/>
        </w:rPr>
        <w:t xml:space="preserve">votre </w:t>
      </w:r>
      <w:r>
        <w:rPr>
          <w:lang w:val="fr-BE"/>
        </w:rPr>
        <w:t>l’explorateur Windows</w:t>
      </w:r>
      <w:r w:rsidR="00AE438E">
        <w:rPr>
          <w:lang w:val="fr-BE"/>
        </w:rPr>
        <w:t>, sélectionnez un ou plusieurs fichiers et déplacez les vers la fenêtre « </w:t>
      </w:r>
      <w:proofErr w:type="spellStart"/>
      <w:r w:rsidR="00AE438E">
        <w:rPr>
          <w:lang w:val="fr-BE"/>
        </w:rPr>
        <w:t>Protect</w:t>
      </w:r>
      <w:proofErr w:type="spellEnd"/>
      <w:r w:rsidR="00AE438E">
        <w:rPr>
          <w:lang w:val="fr-BE"/>
        </w:rPr>
        <w:t xml:space="preserve"> </w:t>
      </w:r>
      <w:proofErr w:type="spellStart"/>
      <w:r w:rsidR="00AE438E">
        <w:rPr>
          <w:lang w:val="fr-BE"/>
        </w:rPr>
        <w:t>your</w:t>
      </w:r>
      <w:proofErr w:type="spellEnd"/>
      <w:r w:rsidR="00AE438E">
        <w:rPr>
          <w:lang w:val="fr-BE"/>
        </w:rPr>
        <w:t xml:space="preserve"> </w:t>
      </w:r>
      <w:proofErr w:type="spellStart"/>
      <w:r w:rsidR="00AE438E">
        <w:rPr>
          <w:lang w:val="fr-BE"/>
        </w:rPr>
        <w:t>resources</w:t>
      </w:r>
      <w:proofErr w:type="spellEnd"/>
      <w:r w:rsidR="00AE438E">
        <w:rPr>
          <w:lang w:val="fr-BE"/>
        </w:rPr>
        <w:t> »</w:t>
      </w:r>
      <w:r w:rsidR="009937EC">
        <w:rPr>
          <w:lang w:val="fr-BE"/>
        </w:rPr>
        <w:t xml:space="preserve"> du site</w:t>
      </w:r>
    </w:p>
    <w:p w:rsidR="003C7EC9" w:rsidRPr="00F670FA" w:rsidRDefault="00D26D88" w:rsidP="003C7EC9">
      <w:pPr>
        <w:pStyle w:val="ListParagraph"/>
        <w:numPr>
          <w:ilvl w:val="0"/>
          <w:numId w:val="2"/>
        </w:numPr>
        <w:rPr>
          <w:lang w:val="fr-BE"/>
        </w:rPr>
      </w:pPr>
      <w:r w:rsidRPr="00F670FA">
        <w:rPr>
          <w:lang w:val="fr-BE"/>
        </w:rPr>
        <w:t xml:space="preserve">Dans </w:t>
      </w:r>
      <w:r w:rsidR="009937EC" w:rsidRPr="00F670FA">
        <w:rPr>
          <w:lang w:val="fr-BE"/>
        </w:rPr>
        <w:t xml:space="preserve">le </w:t>
      </w:r>
      <w:r w:rsidR="00265EBE">
        <w:rPr>
          <w:lang w:val="fr-BE"/>
        </w:rPr>
        <w:t>menu contextuel</w:t>
      </w:r>
      <w:r w:rsidR="009937EC" w:rsidRPr="00F670FA">
        <w:rPr>
          <w:lang w:val="fr-BE"/>
        </w:rPr>
        <w:t xml:space="preserve"> du répertoire de travail, cliquez sur l’option </w:t>
      </w:r>
      <w:proofErr w:type="spellStart"/>
      <w:r w:rsidR="009A1A5E" w:rsidRPr="009A1A5E">
        <w:rPr>
          <w:i/>
          <w:lang w:val="fr-BE"/>
        </w:rPr>
        <w:t>upload</w:t>
      </w:r>
      <w:proofErr w:type="spellEnd"/>
      <w:r w:rsidR="009A1A5E" w:rsidRPr="009A1A5E">
        <w:rPr>
          <w:i/>
          <w:lang w:val="fr-BE"/>
        </w:rPr>
        <w:t xml:space="preserve"> files</w:t>
      </w:r>
      <w:r w:rsidR="00F670FA">
        <w:rPr>
          <w:lang w:val="fr-BE"/>
        </w:rPr>
        <w:t>.</w:t>
      </w:r>
    </w:p>
    <w:p w:rsidR="003C7EC9" w:rsidRPr="003C7EC9" w:rsidRDefault="003C7EC9" w:rsidP="003C7EC9">
      <w:pPr>
        <w:jc w:val="center"/>
        <w:rPr>
          <w:lang w:val="fr-BE"/>
        </w:rPr>
      </w:pPr>
      <w:r>
        <w:rPr>
          <w:noProof/>
        </w:rPr>
        <w:drawing>
          <wp:inline distT="0" distB="0" distL="0" distR="0" wp14:anchorId="0030EF6D" wp14:editId="705DE450">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AE438E" w:rsidRDefault="00AE438E">
      <w:pPr>
        <w:rPr>
          <w:lang w:val="fr-BE"/>
        </w:rPr>
      </w:pPr>
    </w:p>
    <w:p w:rsidR="00E10F6A" w:rsidRDefault="004E38AA">
      <w:pPr>
        <w:rPr>
          <w:lang w:val="fr-BE"/>
        </w:rPr>
      </w:pPr>
      <w:r>
        <w:rPr>
          <w:lang w:val="fr-BE"/>
        </w:rPr>
        <w:t>Vérifiez que les points suivants sont correct</w:t>
      </w:r>
      <w:r w:rsidR="007C6DD4">
        <w:rPr>
          <w:lang w:val="fr-BE"/>
        </w:rPr>
        <w:t>s</w:t>
      </w:r>
      <w:r>
        <w:rPr>
          <w:lang w:val="fr-BE"/>
        </w:rPr>
        <w:t> :</w:t>
      </w:r>
    </w:p>
    <w:p w:rsidR="00E10F6A" w:rsidRDefault="00EE093A" w:rsidP="00E10F6A">
      <w:pPr>
        <w:pStyle w:val="ListParagraph"/>
        <w:numPr>
          <w:ilvl w:val="0"/>
          <w:numId w:val="1"/>
        </w:numPr>
        <w:rPr>
          <w:lang w:val="fr-BE"/>
        </w:rPr>
      </w:pPr>
      <w:r>
        <w:rPr>
          <w:lang w:val="fr-BE"/>
        </w:rPr>
        <w:t>Une ou</w:t>
      </w:r>
      <w:r w:rsidR="00E10F6A">
        <w:rPr>
          <w:lang w:val="fr-BE"/>
        </w:rPr>
        <w:t xml:space="preserve"> plusieurs ressources doivent être cré</w:t>
      </w:r>
      <w:r w:rsidR="00081B9C">
        <w:rPr>
          <w:lang w:val="fr-BE"/>
        </w:rPr>
        <w:t>é</w:t>
      </w:r>
      <w:r w:rsidR="00E10F6A">
        <w:rPr>
          <w:lang w:val="fr-BE"/>
        </w:rPr>
        <w:t>es</w:t>
      </w:r>
    </w:p>
    <w:p w:rsidR="00E10F6A" w:rsidRDefault="00E10F6A" w:rsidP="00E10F6A">
      <w:pPr>
        <w:pStyle w:val="ListParagraph"/>
        <w:numPr>
          <w:ilvl w:val="0"/>
          <w:numId w:val="1"/>
        </w:numPr>
        <w:rPr>
          <w:lang w:val="fr-BE"/>
        </w:rPr>
      </w:pPr>
      <w:r>
        <w:rPr>
          <w:lang w:val="fr-BE"/>
        </w:rPr>
        <w:t>Les politiques d’autorisation doivent être mises à jour.</w:t>
      </w:r>
    </w:p>
    <w:p w:rsidR="00F344A2" w:rsidRDefault="00F344A2" w:rsidP="00E10F6A">
      <w:pPr>
        <w:rPr>
          <w:lang w:val="fr-BE"/>
        </w:rPr>
      </w:pPr>
    </w:p>
    <w:p w:rsidR="00E10F6A" w:rsidRDefault="00D818BA" w:rsidP="00711543">
      <w:pPr>
        <w:pStyle w:val="Heading3"/>
        <w:rPr>
          <w:lang w:val="fr-BE"/>
        </w:rPr>
      </w:pPr>
      <w:bookmarkStart w:id="8" w:name="_Toc460231360"/>
      <w:r>
        <w:rPr>
          <w:lang w:val="fr-BE"/>
        </w:rPr>
        <w:t>Action :</w:t>
      </w:r>
      <w:r w:rsidR="00CE0F03">
        <w:rPr>
          <w:lang w:val="fr-BE"/>
        </w:rPr>
        <w:t xml:space="preserve"> </w:t>
      </w:r>
      <w:r w:rsidR="00417492">
        <w:rPr>
          <w:lang w:val="fr-BE"/>
        </w:rPr>
        <w:t>Afficher le moyen d’accéder à une ressource</w:t>
      </w:r>
      <w:bookmarkEnd w:id="8"/>
    </w:p>
    <w:p w:rsidR="000458B0" w:rsidRDefault="000458B0" w:rsidP="00E10F6A">
      <w:pPr>
        <w:rPr>
          <w:lang w:val="fr-BE"/>
        </w:rPr>
      </w:pPr>
    </w:p>
    <w:p w:rsidR="007E5A91" w:rsidRDefault="00EB3E10" w:rsidP="007E5A91">
      <w:pPr>
        <w:rPr>
          <w:lang w:val="fr-BE"/>
        </w:rPr>
      </w:pPr>
      <w:r>
        <w:rPr>
          <w:lang w:val="fr-BE"/>
        </w:rPr>
        <w:t xml:space="preserve">Sélectionnez n’importe quelle ressource et affichez son </w:t>
      </w:r>
      <w:r w:rsidR="00E71EE2">
        <w:rPr>
          <w:lang w:val="fr-BE"/>
        </w:rPr>
        <w:t>menu contextuel.</w:t>
      </w:r>
      <w:r>
        <w:rPr>
          <w:lang w:val="fr-BE"/>
        </w:rPr>
        <w:t xml:space="preserve"> Cliquez sur l’option : </w:t>
      </w:r>
      <w:r w:rsidR="009A1A5E" w:rsidRPr="009A1A5E">
        <w:rPr>
          <w:i/>
          <w:lang w:val="fr-BE"/>
        </w:rPr>
        <w:t xml:space="preserve">how to </w:t>
      </w:r>
      <w:proofErr w:type="spellStart"/>
      <w:r w:rsidR="009A1A5E" w:rsidRPr="009A1A5E">
        <w:rPr>
          <w:i/>
          <w:lang w:val="fr-BE"/>
        </w:rPr>
        <w:t>access</w:t>
      </w:r>
      <w:proofErr w:type="spellEnd"/>
      <w:r w:rsidR="009A1A5E" w:rsidRPr="009A1A5E">
        <w:rPr>
          <w:i/>
          <w:lang w:val="fr-BE"/>
        </w:rPr>
        <w:t> ?</w:t>
      </w:r>
      <w:r w:rsidR="00956DDC">
        <w:rPr>
          <w:lang w:val="fr-BE"/>
        </w:rPr>
        <w:t> , une nouvelle fenêtre s’affiche</w:t>
      </w:r>
      <w:r w:rsidR="000D3816">
        <w:rPr>
          <w:lang w:val="fr-BE"/>
        </w:rPr>
        <w:t>. V</w:t>
      </w:r>
      <w:r w:rsidR="007E5A91">
        <w:rPr>
          <w:lang w:val="fr-BE"/>
        </w:rPr>
        <w:t>érifiez si l’URL de la ressource est correcte et commence bien par « </w:t>
      </w:r>
      <w:proofErr w:type="spellStart"/>
      <w:r w:rsidR="007E5A91">
        <w:rPr>
          <w:lang w:val="fr-BE"/>
        </w:rPr>
        <w:t>resources</w:t>
      </w:r>
      <w:proofErr w:type="spellEnd"/>
      <w:r w:rsidR="007E5A91">
        <w:rPr>
          <w:lang w:val="fr-BE"/>
        </w:rPr>
        <w:t> ».</w:t>
      </w:r>
    </w:p>
    <w:p w:rsidR="00FB6293" w:rsidRDefault="00FB6293" w:rsidP="007E5A91">
      <w:pPr>
        <w:rPr>
          <w:lang w:val="fr-BE"/>
        </w:rPr>
      </w:pPr>
    </w:p>
    <w:p w:rsidR="00FB6293" w:rsidRDefault="00DC708E" w:rsidP="00DC708E">
      <w:pPr>
        <w:jc w:val="center"/>
        <w:rPr>
          <w:lang w:val="fr-BE"/>
        </w:rPr>
      </w:pPr>
      <w:r>
        <w:rPr>
          <w:noProof/>
        </w:rPr>
        <w:drawing>
          <wp:inline distT="0" distB="0" distL="0" distR="0" wp14:anchorId="5D0CC859" wp14:editId="4E6EED27">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7B2DDF" w:rsidRDefault="007D7565" w:rsidP="00711543">
      <w:pPr>
        <w:pStyle w:val="Heading3"/>
        <w:rPr>
          <w:lang w:val="fr-BE"/>
        </w:rPr>
      </w:pPr>
      <w:bookmarkStart w:id="9" w:name="_Toc460231361"/>
      <w:r>
        <w:rPr>
          <w:lang w:val="fr-BE"/>
        </w:rPr>
        <w:t>Action : Renommer une ressource</w:t>
      </w:r>
      <w:bookmarkEnd w:id="9"/>
    </w:p>
    <w:p w:rsidR="007B2DDF" w:rsidRDefault="007B2DDF" w:rsidP="00E10F6A">
      <w:pPr>
        <w:rPr>
          <w:lang w:val="fr-BE"/>
        </w:rPr>
      </w:pPr>
    </w:p>
    <w:p w:rsidR="000956C7" w:rsidRDefault="000956C7" w:rsidP="00E10F6A">
      <w:pPr>
        <w:rPr>
          <w:lang w:val="fr-BE"/>
        </w:rPr>
      </w:pPr>
      <w:r>
        <w:rPr>
          <w:lang w:val="fr-BE"/>
        </w:rPr>
        <w:t>Sélectionnez une ressource et choisissez parmi l’une des options :</w:t>
      </w:r>
    </w:p>
    <w:p w:rsidR="000956C7" w:rsidRDefault="000956C7" w:rsidP="000956C7">
      <w:pPr>
        <w:pStyle w:val="ListParagraph"/>
        <w:numPr>
          <w:ilvl w:val="0"/>
          <w:numId w:val="1"/>
        </w:numPr>
        <w:rPr>
          <w:lang w:val="fr-BE"/>
        </w:rPr>
      </w:pPr>
      <w:r>
        <w:rPr>
          <w:lang w:val="fr-BE"/>
        </w:rPr>
        <w:t>Raccourci clavier « F2 »</w:t>
      </w:r>
    </w:p>
    <w:p w:rsidR="000956C7" w:rsidRDefault="00F17AF6" w:rsidP="000956C7">
      <w:pPr>
        <w:pStyle w:val="ListParagraph"/>
        <w:numPr>
          <w:ilvl w:val="0"/>
          <w:numId w:val="1"/>
        </w:numPr>
        <w:rPr>
          <w:lang w:val="fr-BE"/>
        </w:rPr>
      </w:pPr>
      <w:r>
        <w:rPr>
          <w:lang w:val="fr-BE"/>
        </w:rPr>
        <w:t xml:space="preserve">Action </w:t>
      </w:r>
      <w:proofErr w:type="spellStart"/>
      <w:r w:rsidR="000956C7" w:rsidRPr="00F17AF6">
        <w:rPr>
          <w:i/>
          <w:lang w:val="fr-BE"/>
        </w:rPr>
        <w:t>Rename</w:t>
      </w:r>
      <w:proofErr w:type="spellEnd"/>
      <w:r w:rsidR="000956C7">
        <w:rPr>
          <w:lang w:val="fr-BE"/>
        </w:rPr>
        <w:t>  du menu contextuel</w:t>
      </w:r>
    </w:p>
    <w:p w:rsidR="00D10DEE" w:rsidRDefault="000956C7" w:rsidP="000956C7">
      <w:pPr>
        <w:pStyle w:val="ListParagraph"/>
        <w:numPr>
          <w:ilvl w:val="0"/>
          <w:numId w:val="1"/>
        </w:numPr>
        <w:rPr>
          <w:lang w:val="fr-BE"/>
        </w:rPr>
      </w:pPr>
      <w:r>
        <w:rPr>
          <w:lang w:val="fr-BE"/>
        </w:rPr>
        <w:t xml:space="preserve">Icône </w:t>
      </w:r>
      <w:r>
        <w:rPr>
          <w:noProof/>
        </w:rPr>
        <w:drawing>
          <wp:inline distT="0" distB="0" distL="0" distR="0" wp14:anchorId="108CBD73" wp14:editId="024C94C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0956C7" w:rsidRPr="000956C7" w:rsidRDefault="000956C7" w:rsidP="000956C7">
      <w:pPr>
        <w:rPr>
          <w:lang w:val="fr-BE"/>
        </w:rPr>
      </w:pPr>
    </w:p>
    <w:p w:rsidR="00B1467D" w:rsidRDefault="00B1467D" w:rsidP="00711543">
      <w:pPr>
        <w:pStyle w:val="Heading3"/>
        <w:rPr>
          <w:lang w:val="fr-BE"/>
        </w:rPr>
      </w:pPr>
      <w:bookmarkStart w:id="10" w:name="_Toc460231362"/>
      <w:r>
        <w:rPr>
          <w:lang w:val="fr-BE"/>
        </w:rPr>
        <w:t xml:space="preserve">Action : Supprimer une </w:t>
      </w:r>
      <w:r w:rsidR="00FD6C33">
        <w:rPr>
          <w:lang w:val="fr-BE"/>
        </w:rPr>
        <w:t>ou plusieurs ressources</w:t>
      </w:r>
      <w:bookmarkEnd w:id="10"/>
    </w:p>
    <w:p w:rsidR="00E10F6A" w:rsidRDefault="00E10F6A" w:rsidP="00E10F6A">
      <w:pPr>
        <w:rPr>
          <w:lang w:val="fr-BE"/>
        </w:rPr>
      </w:pPr>
    </w:p>
    <w:p w:rsidR="000956C7" w:rsidRDefault="000956C7" w:rsidP="00E10F6A">
      <w:pPr>
        <w:rPr>
          <w:lang w:val="fr-BE"/>
        </w:rPr>
      </w:pPr>
      <w:r>
        <w:rPr>
          <w:lang w:val="fr-BE"/>
        </w:rPr>
        <w:t>Sélectionnez une ressource et choisissez l’une des options :</w:t>
      </w:r>
    </w:p>
    <w:p w:rsidR="000956C7" w:rsidRDefault="000956C7" w:rsidP="000956C7">
      <w:pPr>
        <w:pStyle w:val="ListParagraph"/>
        <w:numPr>
          <w:ilvl w:val="0"/>
          <w:numId w:val="1"/>
        </w:numPr>
        <w:rPr>
          <w:lang w:val="fr-BE"/>
        </w:rPr>
      </w:pPr>
      <w:r>
        <w:rPr>
          <w:lang w:val="fr-BE"/>
        </w:rPr>
        <w:t>Raccourci clavier « DEL »</w:t>
      </w:r>
    </w:p>
    <w:p w:rsidR="000956C7" w:rsidRDefault="000956C7" w:rsidP="000956C7">
      <w:pPr>
        <w:pStyle w:val="ListParagraph"/>
        <w:numPr>
          <w:ilvl w:val="0"/>
          <w:numId w:val="1"/>
        </w:numPr>
        <w:rPr>
          <w:lang w:val="fr-BE"/>
        </w:rPr>
      </w:pPr>
      <w:r>
        <w:rPr>
          <w:lang w:val="fr-BE"/>
        </w:rPr>
        <w:t xml:space="preserve">Action </w:t>
      </w:r>
      <w:proofErr w:type="spellStart"/>
      <w:r w:rsidRPr="00F17AF6">
        <w:rPr>
          <w:i/>
          <w:lang w:val="fr-BE"/>
        </w:rPr>
        <w:t>Delete</w:t>
      </w:r>
      <w:proofErr w:type="spellEnd"/>
      <w:r>
        <w:rPr>
          <w:lang w:val="fr-BE"/>
        </w:rPr>
        <w:t> du menu contextuel</w:t>
      </w:r>
    </w:p>
    <w:p w:rsidR="00697F8B" w:rsidRDefault="000956C7" w:rsidP="000956C7">
      <w:pPr>
        <w:pStyle w:val="ListParagraph"/>
        <w:numPr>
          <w:ilvl w:val="0"/>
          <w:numId w:val="1"/>
        </w:numPr>
        <w:rPr>
          <w:lang w:val="fr-BE"/>
        </w:rPr>
      </w:pPr>
      <w:r>
        <w:rPr>
          <w:lang w:val="fr-BE"/>
        </w:rPr>
        <w:t xml:space="preserve">Icône </w:t>
      </w:r>
      <w:r>
        <w:rPr>
          <w:noProof/>
        </w:rPr>
        <w:drawing>
          <wp:inline distT="0" distB="0" distL="0" distR="0" wp14:anchorId="4EF58D3C" wp14:editId="3D380DF1">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0956C7" w:rsidRPr="000956C7" w:rsidRDefault="000956C7" w:rsidP="000956C7">
      <w:pPr>
        <w:rPr>
          <w:lang w:val="fr-BE"/>
        </w:rPr>
      </w:pPr>
    </w:p>
    <w:p w:rsidR="00697F8B" w:rsidRDefault="00F5060B" w:rsidP="00711543">
      <w:pPr>
        <w:pStyle w:val="Heading3"/>
        <w:rPr>
          <w:lang w:val="fr-BE"/>
        </w:rPr>
      </w:pPr>
      <w:bookmarkStart w:id="11" w:name="_Toc460231363"/>
      <w:r>
        <w:rPr>
          <w:lang w:val="fr-BE"/>
        </w:rPr>
        <w:lastRenderedPageBreak/>
        <w:t>Action : Déplacer une ressource vers un sous-répertoire</w:t>
      </w:r>
      <w:bookmarkEnd w:id="11"/>
    </w:p>
    <w:p w:rsidR="00697F8B" w:rsidRDefault="00697F8B" w:rsidP="00E10F6A">
      <w:pPr>
        <w:rPr>
          <w:lang w:val="fr-BE"/>
        </w:rPr>
      </w:pPr>
    </w:p>
    <w:p w:rsidR="00B1467D" w:rsidRDefault="00EF6F26" w:rsidP="00E10F6A">
      <w:pPr>
        <w:rPr>
          <w:lang w:val="fr-BE"/>
        </w:rPr>
      </w:pPr>
      <w:r>
        <w:rPr>
          <w:lang w:val="fr-BE"/>
        </w:rPr>
        <w:t xml:space="preserve">Sélectionnez une ressource et dans son menu contextuel cliquez sur </w:t>
      </w:r>
      <w:proofErr w:type="spellStart"/>
      <w:r w:rsidR="00352826" w:rsidRPr="001419A4">
        <w:rPr>
          <w:i/>
          <w:lang w:val="fr-BE"/>
        </w:rPr>
        <w:t>into</w:t>
      </w:r>
      <w:proofErr w:type="spellEnd"/>
      <w:r w:rsidR="00352826" w:rsidRPr="001419A4">
        <w:rPr>
          <w:i/>
          <w:lang w:val="fr-BE"/>
        </w:rPr>
        <w:t xml:space="preserve"> new </w:t>
      </w:r>
      <w:proofErr w:type="spellStart"/>
      <w:r w:rsidR="00352826" w:rsidRPr="001419A4">
        <w:rPr>
          <w:i/>
          <w:lang w:val="fr-BE"/>
        </w:rPr>
        <w:t>folder</w:t>
      </w:r>
      <w:proofErr w:type="spellEnd"/>
      <w:r>
        <w:rPr>
          <w:lang w:val="fr-BE"/>
        </w:rPr>
        <w:t> . La ressource sera déplacée dans un nouveau sous répertoire.</w:t>
      </w:r>
    </w:p>
    <w:p w:rsidR="008200BA" w:rsidRDefault="008200BA" w:rsidP="00E10F6A">
      <w:pPr>
        <w:rPr>
          <w:lang w:val="fr-BE"/>
        </w:rPr>
      </w:pPr>
    </w:p>
    <w:p w:rsidR="008200BA" w:rsidRDefault="008200BA" w:rsidP="008200BA">
      <w:pPr>
        <w:jc w:val="center"/>
        <w:rPr>
          <w:lang w:val="fr-BE"/>
        </w:rPr>
      </w:pPr>
      <w:r>
        <w:rPr>
          <w:noProof/>
        </w:rPr>
        <w:drawing>
          <wp:inline distT="0" distB="0" distL="0" distR="0" wp14:anchorId="2A7BAA8C" wp14:editId="654A8816">
            <wp:extent cx="14287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238125"/>
                    </a:xfrm>
                    <a:prstGeom prst="rect">
                      <a:avLst/>
                    </a:prstGeom>
                    <a:noFill/>
                    <a:ln>
                      <a:noFill/>
                    </a:ln>
                  </pic:spPr>
                </pic:pic>
              </a:graphicData>
            </a:graphic>
          </wp:inline>
        </w:drawing>
      </w:r>
    </w:p>
    <w:p w:rsidR="00F5060B" w:rsidRDefault="00F5060B" w:rsidP="00E10F6A">
      <w:pPr>
        <w:rPr>
          <w:lang w:val="fr-BE"/>
        </w:rPr>
      </w:pPr>
    </w:p>
    <w:p w:rsidR="00AD22A4" w:rsidRDefault="00AD22A4" w:rsidP="00711543">
      <w:pPr>
        <w:pStyle w:val="Heading3"/>
        <w:rPr>
          <w:lang w:val="fr-BE"/>
        </w:rPr>
      </w:pPr>
      <w:bookmarkStart w:id="12" w:name="_Toc460231364"/>
      <w:r>
        <w:rPr>
          <w:lang w:val="fr-BE"/>
        </w:rPr>
        <w:t xml:space="preserve">Action : </w:t>
      </w:r>
      <w:r w:rsidR="00E866F9">
        <w:rPr>
          <w:lang w:val="fr-BE"/>
        </w:rPr>
        <w:t>Afficher</w:t>
      </w:r>
      <w:r w:rsidR="002A01D1">
        <w:rPr>
          <w:lang w:val="fr-BE"/>
        </w:rPr>
        <w:t xml:space="preserve"> </w:t>
      </w:r>
      <w:r w:rsidR="005867E8">
        <w:rPr>
          <w:lang w:val="fr-BE"/>
        </w:rPr>
        <w:t>les raccourcis clavier</w:t>
      </w:r>
      <w:bookmarkEnd w:id="12"/>
    </w:p>
    <w:p w:rsidR="00AD22A4" w:rsidRDefault="00AD22A4" w:rsidP="00E10F6A">
      <w:pPr>
        <w:rPr>
          <w:lang w:val="fr-BE"/>
        </w:rPr>
      </w:pPr>
    </w:p>
    <w:p w:rsidR="005867E8" w:rsidRDefault="001419A4" w:rsidP="00E10F6A">
      <w:pPr>
        <w:rPr>
          <w:lang w:val="fr-BE"/>
        </w:rPr>
      </w:pPr>
      <w:r>
        <w:rPr>
          <w:lang w:val="fr-BE"/>
        </w:rPr>
        <w:t xml:space="preserve">La liste des raccourcis clavier est accessible par le raccourci </w:t>
      </w:r>
      <w:r w:rsidRPr="001419A4">
        <w:rPr>
          <w:i/>
          <w:lang w:val="fr-BE"/>
        </w:rPr>
        <w:t>F1</w:t>
      </w:r>
      <w:r>
        <w:rPr>
          <w:lang w:val="fr-BE"/>
        </w:rPr>
        <w:t> :</w:t>
      </w:r>
    </w:p>
    <w:p w:rsidR="00BB02B0" w:rsidRDefault="00615209" w:rsidP="00615209">
      <w:pPr>
        <w:jc w:val="center"/>
        <w:rPr>
          <w:lang w:val="fr-BE"/>
        </w:rPr>
      </w:pPr>
      <w:r>
        <w:rPr>
          <w:noProof/>
        </w:rPr>
        <w:drawing>
          <wp:inline distT="0" distB="0" distL="0" distR="0" wp14:anchorId="77539BEA" wp14:editId="5D915DBC">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5867E8" w:rsidRDefault="00FF1F2B" w:rsidP="00711543">
      <w:pPr>
        <w:pStyle w:val="Heading3"/>
        <w:rPr>
          <w:lang w:val="fr-BE"/>
        </w:rPr>
      </w:pPr>
      <w:bookmarkStart w:id="13" w:name="_Toc460231365"/>
      <w:r>
        <w:rPr>
          <w:lang w:val="fr-BE"/>
        </w:rPr>
        <w:t>Action : Rechercher une ressource dans le répertoire de travail</w:t>
      </w:r>
      <w:bookmarkEnd w:id="13"/>
    </w:p>
    <w:p w:rsidR="00FF1F2B" w:rsidRDefault="00FF1F2B" w:rsidP="00E10F6A">
      <w:pPr>
        <w:rPr>
          <w:lang w:val="fr-BE"/>
        </w:rPr>
      </w:pPr>
    </w:p>
    <w:p w:rsidR="00DC1A24" w:rsidRDefault="00FF1F2B" w:rsidP="00E10F6A">
      <w:pPr>
        <w:rPr>
          <w:lang w:val="fr-BE"/>
        </w:rPr>
      </w:pPr>
      <w:r>
        <w:rPr>
          <w:lang w:val="fr-BE"/>
        </w:rPr>
        <w:t>Access</w:t>
      </w:r>
      <w:r w:rsidR="00D160B4">
        <w:rPr>
          <w:lang w:val="fr-BE"/>
        </w:rPr>
        <w:t xml:space="preserve">ible par le raccourci clavier </w:t>
      </w:r>
      <w:r w:rsidRPr="00D160B4">
        <w:rPr>
          <w:i/>
          <w:lang w:val="fr-BE"/>
        </w:rPr>
        <w:t>CTRL+F</w:t>
      </w:r>
      <w:r>
        <w:rPr>
          <w:lang w:val="fr-BE"/>
        </w:rPr>
        <w:t> ou la bar de rechercher en haut à droite de l’écran.</w:t>
      </w:r>
    </w:p>
    <w:p w:rsidR="00FF1F2B" w:rsidRDefault="00FF1F2B" w:rsidP="00E10F6A">
      <w:pPr>
        <w:rPr>
          <w:lang w:val="fr-BE"/>
        </w:rPr>
      </w:pPr>
    </w:p>
    <w:p w:rsidR="00322449" w:rsidRDefault="00BB02B0" w:rsidP="00E10F6A">
      <w:pPr>
        <w:rPr>
          <w:lang w:val="fr-BE"/>
        </w:rPr>
      </w:pPr>
      <w:r>
        <w:rPr>
          <w:noProof/>
        </w:rPr>
        <w:drawing>
          <wp:inline distT="0" distB="0" distL="0" distR="0" wp14:anchorId="2CC5EDB5" wp14:editId="403D0E9F">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FF1F2B" w:rsidRDefault="00FF1F2B" w:rsidP="00E10F6A">
      <w:pPr>
        <w:rPr>
          <w:lang w:val="fr-BE"/>
        </w:rPr>
      </w:pPr>
    </w:p>
    <w:p w:rsidR="008D06C0" w:rsidRDefault="008D06C0" w:rsidP="00711543">
      <w:pPr>
        <w:pStyle w:val="Heading3"/>
        <w:rPr>
          <w:lang w:val="fr-BE"/>
        </w:rPr>
      </w:pPr>
      <w:bookmarkStart w:id="14" w:name="_Toc460231366"/>
      <w:r>
        <w:rPr>
          <w:lang w:val="fr-BE"/>
        </w:rPr>
        <w:t>Action : Changer de visualisation</w:t>
      </w:r>
      <w:bookmarkEnd w:id="14"/>
    </w:p>
    <w:p w:rsidR="008D06C0" w:rsidRDefault="008D06C0" w:rsidP="00E10F6A">
      <w:pPr>
        <w:rPr>
          <w:lang w:val="fr-BE"/>
        </w:rPr>
      </w:pPr>
    </w:p>
    <w:p w:rsidR="008D06C0" w:rsidRPr="00FB0F8F" w:rsidRDefault="008D06C0" w:rsidP="00E10F6A">
      <w:pPr>
        <w:rPr>
          <w:lang w:val="fr-BE"/>
        </w:rPr>
      </w:pPr>
      <w:r>
        <w:rPr>
          <w:lang w:val="fr-BE"/>
        </w:rPr>
        <w:t xml:space="preserve">Pour basculer entre la visualisation verticale et horizontale des ressources cliquez sur cet icône : </w:t>
      </w:r>
      <w:r w:rsidR="002F2709">
        <w:rPr>
          <w:noProof/>
        </w:rPr>
        <w:drawing>
          <wp:inline distT="0" distB="0" distL="0" distR="0" wp14:anchorId="0166C9C0" wp14:editId="5F567203">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p w:rsidR="002F2709" w:rsidRPr="00FB0F8F" w:rsidRDefault="002F2709" w:rsidP="00E10F6A">
      <w:pPr>
        <w:rPr>
          <w:lang w:val="fr-BE"/>
        </w:rPr>
      </w:pPr>
    </w:p>
    <w:p w:rsidR="002F2709" w:rsidRPr="00FB0F8F" w:rsidRDefault="00267C18" w:rsidP="00711543">
      <w:pPr>
        <w:pStyle w:val="Heading3"/>
        <w:rPr>
          <w:lang w:val="fr-BE"/>
        </w:rPr>
      </w:pPr>
      <w:bookmarkStart w:id="15" w:name="_Toc460231367"/>
      <w:r w:rsidRPr="00FB0F8F">
        <w:rPr>
          <w:lang w:val="fr-BE"/>
        </w:rPr>
        <w:t xml:space="preserve">Action : Rafraîchir le </w:t>
      </w:r>
      <w:r w:rsidR="00FD6C33">
        <w:rPr>
          <w:lang w:val="fr-BE"/>
        </w:rPr>
        <w:t>répertoire</w:t>
      </w:r>
      <w:r w:rsidRPr="00FB0F8F">
        <w:rPr>
          <w:lang w:val="fr-BE"/>
        </w:rPr>
        <w:t xml:space="preserve"> courant</w:t>
      </w:r>
      <w:bookmarkEnd w:id="15"/>
    </w:p>
    <w:p w:rsidR="00267C18" w:rsidRPr="00FB0F8F" w:rsidRDefault="00267C18" w:rsidP="00E10F6A">
      <w:pPr>
        <w:rPr>
          <w:lang w:val="fr-BE"/>
        </w:rPr>
      </w:pPr>
    </w:p>
    <w:p w:rsidR="00267C18" w:rsidRDefault="00267C18" w:rsidP="00E10F6A">
      <w:pPr>
        <w:rPr>
          <w:lang w:val="fr-BE"/>
        </w:rPr>
      </w:pPr>
      <w:r w:rsidRPr="00267C18">
        <w:rPr>
          <w:lang w:val="fr-BE"/>
        </w:rPr>
        <w:t>Action accessible</w:t>
      </w:r>
      <w:r w:rsidR="00FB399B">
        <w:rPr>
          <w:lang w:val="fr-BE"/>
        </w:rPr>
        <w:t xml:space="preserve"> soit par le raccourci clavier </w:t>
      </w:r>
      <w:r w:rsidRPr="00FB399B">
        <w:rPr>
          <w:i/>
          <w:lang w:val="fr-BE"/>
        </w:rPr>
        <w:t>F5</w:t>
      </w:r>
      <w:r w:rsidRPr="00267C18">
        <w:rPr>
          <w:lang w:val="fr-BE"/>
        </w:rPr>
        <w:t xml:space="preserve"> ou le </w:t>
      </w:r>
      <w:r w:rsidR="00FB0263">
        <w:rPr>
          <w:lang w:val="fr-BE"/>
        </w:rPr>
        <w:t xml:space="preserve">menu contextuel </w:t>
      </w:r>
      <w:proofErr w:type="spellStart"/>
      <w:r w:rsidR="00FB0263" w:rsidRPr="00FB0263">
        <w:rPr>
          <w:i/>
          <w:lang w:val="fr-BE"/>
        </w:rPr>
        <w:t>Reload</w:t>
      </w:r>
      <w:proofErr w:type="spellEnd"/>
    </w:p>
    <w:p w:rsidR="00267C18" w:rsidRDefault="009724CC" w:rsidP="009724CC">
      <w:pPr>
        <w:jc w:val="center"/>
        <w:rPr>
          <w:lang w:val="fr-BE"/>
        </w:rPr>
      </w:pPr>
      <w:r>
        <w:rPr>
          <w:noProof/>
        </w:rPr>
        <w:drawing>
          <wp:inline distT="0" distB="0" distL="0" distR="0" wp14:anchorId="1260BDD4" wp14:editId="245F19B3">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267C18" w:rsidRDefault="00267C18" w:rsidP="00E10F6A">
      <w:pPr>
        <w:rPr>
          <w:lang w:val="fr-BE"/>
        </w:rPr>
      </w:pPr>
    </w:p>
    <w:p w:rsidR="00CB04B2" w:rsidRDefault="00057BF1" w:rsidP="00711543">
      <w:pPr>
        <w:pStyle w:val="Heading3"/>
        <w:rPr>
          <w:lang w:val="fr-BE"/>
        </w:rPr>
      </w:pPr>
      <w:bookmarkStart w:id="16" w:name="_Toc460231368"/>
      <w:r>
        <w:rPr>
          <w:lang w:val="fr-BE"/>
        </w:rPr>
        <w:t>Action : Créer un nouveau répertoire</w:t>
      </w:r>
      <w:bookmarkEnd w:id="16"/>
    </w:p>
    <w:p w:rsidR="00057BF1" w:rsidRDefault="00057BF1" w:rsidP="00E10F6A">
      <w:pPr>
        <w:rPr>
          <w:lang w:val="fr-BE"/>
        </w:rPr>
      </w:pPr>
    </w:p>
    <w:p w:rsidR="00057BF1" w:rsidRPr="009822AA" w:rsidRDefault="00057BF1" w:rsidP="009822AA">
      <w:pPr>
        <w:rPr>
          <w:lang w:val="fr-BE"/>
        </w:rPr>
      </w:pPr>
      <w:r w:rsidRPr="009822AA">
        <w:rPr>
          <w:lang w:val="fr-BE"/>
        </w:rPr>
        <w:lastRenderedPageBreak/>
        <w:t>Dans votre répertoire de travail sélectionnez l’une des options :</w:t>
      </w:r>
    </w:p>
    <w:p w:rsidR="00057BF1" w:rsidRDefault="00057BF1" w:rsidP="00057BF1">
      <w:pPr>
        <w:pStyle w:val="ListParagraph"/>
        <w:numPr>
          <w:ilvl w:val="0"/>
          <w:numId w:val="1"/>
        </w:numPr>
        <w:rPr>
          <w:lang w:val="fr-BE"/>
        </w:rPr>
      </w:pPr>
      <w:r>
        <w:rPr>
          <w:lang w:val="fr-BE"/>
        </w:rPr>
        <w:t xml:space="preserve">Action </w:t>
      </w:r>
      <w:r w:rsidRPr="009822AA">
        <w:rPr>
          <w:i/>
          <w:lang w:val="fr-BE"/>
        </w:rPr>
        <w:t xml:space="preserve">New </w:t>
      </w:r>
      <w:proofErr w:type="spellStart"/>
      <w:r w:rsidRPr="009822AA">
        <w:rPr>
          <w:i/>
          <w:lang w:val="fr-BE"/>
        </w:rPr>
        <w:t>folder</w:t>
      </w:r>
      <w:proofErr w:type="spellEnd"/>
      <w:r>
        <w:rPr>
          <w:lang w:val="fr-BE"/>
        </w:rPr>
        <w:t xml:space="preserve"> du menu contextuel</w:t>
      </w:r>
    </w:p>
    <w:p w:rsidR="00057BF1" w:rsidRP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6F69BDE5" wp14:editId="46A6DA2D">
            <wp:extent cx="189865" cy="2139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p>
    <w:p w:rsidR="00CB04B2" w:rsidRDefault="00CB04B2" w:rsidP="00E10F6A">
      <w:pPr>
        <w:rPr>
          <w:lang w:val="fr-BE"/>
        </w:rPr>
      </w:pPr>
    </w:p>
    <w:p w:rsidR="00057BF1" w:rsidRDefault="00057BF1" w:rsidP="00711543">
      <w:pPr>
        <w:pStyle w:val="Heading3"/>
        <w:rPr>
          <w:lang w:val="fr-BE"/>
        </w:rPr>
      </w:pPr>
      <w:bookmarkStart w:id="17" w:name="_Toc460231369"/>
      <w:r>
        <w:rPr>
          <w:lang w:val="fr-BE"/>
        </w:rPr>
        <w:t>Action : Créer un nouveau fichier</w:t>
      </w:r>
      <w:bookmarkEnd w:id="17"/>
    </w:p>
    <w:p w:rsidR="00057BF1" w:rsidRDefault="00057BF1" w:rsidP="00E10F6A">
      <w:pPr>
        <w:rPr>
          <w:lang w:val="fr-BE"/>
        </w:rPr>
      </w:pPr>
    </w:p>
    <w:p w:rsidR="00057BF1" w:rsidRDefault="00057BF1" w:rsidP="00E10F6A">
      <w:pPr>
        <w:rPr>
          <w:lang w:val="fr-BE"/>
        </w:rPr>
      </w:pPr>
      <w:r>
        <w:rPr>
          <w:lang w:val="fr-BE"/>
        </w:rPr>
        <w:t>Dans votre répertoire de travail sélectionnez l’une des options :</w:t>
      </w:r>
    </w:p>
    <w:p w:rsidR="00057BF1" w:rsidRDefault="00057BF1" w:rsidP="00057BF1">
      <w:pPr>
        <w:pStyle w:val="ListParagraph"/>
        <w:numPr>
          <w:ilvl w:val="0"/>
          <w:numId w:val="1"/>
        </w:numPr>
        <w:rPr>
          <w:lang w:val="fr-BE"/>
        </w:rPr>
      </w:pPr>
      <w:r>
        <w:rPr>
          <w:lang w:val="fr-BE"/>
        </w:rPr>
        <w:t>Action</w:t>
      </w:r>
      <w:r w:rsidR="003726B0">
        <w:rPr>
          <w:lang w:val="fr-BE"/>
        </w:rPr>
        <w:t xml:space="preserve"> </w:t>
      </w:r>
      <w:r w:rsidRPr="003726B0">
        <w:rPr>
          <w:i/>
          <w:lang w:val="fr-BE"/>
        </w:rPr>
        <w:t>New file</w:t>
      </w:r>
      <w:r>
        <w:rPr>
          <w:lang w:val="fr-BE"/>
        </w:rPr>
        <w:t> du menu contextuel</w:t>
      </w:r>
    </w:p>
    <w:p w:rsid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0A0CBE0D" wp14:editId="25E3BA10">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p w:rsidR="00057BF1" w:rsidRDefault="00057BF1" w:rsidP="00057BF1">
      <w:pPr>
        <w:rPr>
          <w:lang w:val="fr-BE"/>
        </w:rPr>
      </w:pPr>
    </w:p>
    <w:p w:rsidR="0001708E" w:rsidRDefault="00DE6682" w:rsidP="00711543">
      <w:pPr>
        <w:pStyle w:val="Heading3"/>
        <w:rPr>
          <w:lang w:val="fr-BE"/>
        </w:rPr>
      </w:pPr>
      <w:bookmarkStart w:id="18" w:name="_Toc460231370"/>
      <w:r>
        <w:rPr>
          <w:lang w:val="fr-BE"/>
        </w:rPr>
        <w:t>Action : Naviguer vers le répertoire précédent</w:t>
      </w:r>
      <w:r w:rsidR="00894DAB">
        <w:rPr>
          <w:lang w:val="fr-BE"/>
        </w:rPr>
        <w:t xml:space="preserve"> / suivant</w:t>
      </w:r>
      <w:bookmarkEnd w:id="18"/>
    </w:p>
    <w:p w:rsidR="00DE6682" w:rsidRDefault="00DE6682" w:rsidP="00057BF1">
      <w:pPr>
        <w:rPr>
          <w:lang w:val="fr-BE"/>
        </w:rPr>
      </w:pPr>
    </w:p>
    <w:p w:rsidR="00894DAB" w:rsidRDefault="00894DAB" w:rsidP="00057BF1">
      <w:pPr>
        <w:rPr>
          <w:lang w:val="fr-BE"/>
        </w:rPr>
      </w:pPr>
      <w:r>
        <w:rPr>
          <w:lang w:val="fr-BE"/>
        </w:rPr>
        <w:t>L’historique de navigation est sauvegardé dans votre navigateur et il est possible de naviguer vers le répertoire précédent ou suivant.</w:t>
      </w:r>
    </w:p>
    <w:p w:rsidR="00894DAB" w:rsidRDefault="00E9725C" w:rsidP="00E9725C">
      <w:pPr>
        <w:pStyle w:val="ListParagraph"/>
        <w:numPr>
          <w:ilvl w:val="0"/>
          <w:numId w:val="1"/>
        </w:numPr>
        <w:rPr>
          <w:lang w:val="fr-BE"/>
        </w:rPr>
      </w:pPr>
      <w:r>
        <w:rPr>
          <w:lang w:val="fr-BE"/>
        </w:rPr>
        <w:t xml:space="preserve">Utilisez les boutons </w:t>
      </w:r>
      <w:r>
        <w:rPr>
          <w:noProof/>
        </w:rPr>
        <w:drawing>
          <wp:inline distT="0" distB="0" distL="0" distR="0">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Pr>
          <w:lang w:val="fr-BE"/>
        </w:rPr>
        <w:t xml:space="preserve"> situés dans la bar de recherche</w:t>
      </w:r>
    </w:p>
    <w:p w:rsidR="00E9725C" w:rsidRDefault="00605D78" w:rsidP="00E9725C">
      <w:pPr>
        <w:pStyle w:val="ListParagraph"/>
        <w:numPr>
          <w:ilvl w:val="0"/>
          <w:numId w:val="1"/>
        </w:numPr>
        <w:rPr>
          <w:lang w:val="fr-BE"/>
        </w:rPr>
      </w:pPr>
      <w:r>
        <w:rPr>
          <w:lang w:val="fr-BE"/>
        </w:rPr>
        <w:t>R</w:t>
      </w:r>
      <w:r w:rsidR="00E9725C">
        <w:rPr>
          <w:lang w:val="fr-BE"/>
        </w:rPr>
        <w:t xml:space="preserve">accourcis claviers </w:t>
      </w:r>
      <w:r w:rsidR="00E9725C" w:rsidRPr="00E9725C">
        <w:rPr>
          <w:i/>
          <w:lang w:val="fr-BE"/>
        </w:rPr>
        <w:t>Back</w:t>
      </w:r>
      <w:r w:rsidR="00E9725C">
        <w:rPr>
          <w:lang w:val="fr-BE"/>
        </w:rPr>
        <w:t xml:space="preserve"> ou </w:t>
      </w:r>
      <w:r w:rsidR="00E9725C" w:rsidRPr="00E9725C">
        <w:rPr>
          <w:i/>
          <w:lang w:val="fr-BE"/>
        </w:rPr>
        <w:t>CTRL+</w:t>
      </w:r>
      <w:r w:rsidR="00E9725C" w:rsidRPr="00E9725C">
        <w:rPr>
          <w:rFonts w:cs="Arial"/>
          <w:i/>
          <w:lang w:val="fr-BE"/>
        </w:rPr>
        <w:t>←</w:t>
      </w:r>
      <w:r w:rsidR="00E9725C">
        <w:rPr>
          <w:lang w:val="fr-BE"/>
        </w:rPr>
        <w:t xml:space="preserve"> pour naviguer vers le répertoire précédent.</w:t>
      </w:r>
    </w:p>
    <w:p w:rsidR="00E9725C" w:rsidRDefault="00605D78" w:rsidP="00E9725C">
      <w:pPr>
        <w:pStyle w:val="ListParagraph"/>
        <w:numPr>
          <w:ilvl w:val="0"/>
          <w:numId w:val="1"/>
        </w:numPr>
        <w:rPr>
          <w:lang w:val="fr-BE"/>
        </w:rPr>
      </w:pPr>
      <w:r>
        <w:rPr>
          <w:lang w:val="fr-BE"/>
        </w:rPr>
        <w:t>R</w:t>
      </w:r>
      <w:r w:rsidR="00E9725C">
        <w:rPr>
          <w:lang w:val="fr-BE"/>
        </w:rPr>
        <w:t xml:space="preserve">accourci clavier </w:t>
      </w:r>
      <w:r w:rsidR="00E9725C" w:rsidRPr="00996B7C">
        <w:rPr>
          <w:i/>
          <w:lang w:val="fr-BE"/>
        </w:rPr>
        <w:t>CTRL+</w:t>
      </w:r>
      <w:r w:rsidR="00E9725C" w:rsidRPr="00996B7C">
        <w:rPr>
          <w:rFonts w:cs="Arial"/>
          <w:i/>
          <w:lang w:val="fr-BE"/>
        </w:rPr>
        <w:t>→</w:t>
      </w:r>
      <w:r w:rsidR="00E9725C">
        <w:rPr>
          <w:lang w:val="fr-BE"/>
        </w:rPr>
        <w:t xml:space="preserve"> pour naviguer vers le répertoire suivant.</w:t>
      </w:r>
    </w:p>
    <w:p w:rsidR="00E9725C" w:rsidRDefault="00E9725C" w:rsidP="00E9725C">
      <w:pPr>
        <w:rPr>
          <w:lang w:val="fr-BE"/>
        </w:rPr>
      </w:pPr>
    </w:p>
    <w:p w:rsidR="00573BB1" w:rsidRDefault="00E5159F" w:rsidP="00711543">
      <w:pPr>
        <w:pStyle w:val="Heading3"/>
        <w:rPr>
          <w:lang w:val="fr-BE"/>
        </w:rPr>
      </w:pPr>
      <w:bookmarkStart w:id="19" w:name="_Toc460231371"/>
      <w:r>
        <w:rPr>
          <w:lang w:val="fr-BE"/>
        </w:rPr>
        <w:t>Action : Ajouter / Editer les règles d’autorisation</w:t>
      </w:r>
      <w:bookmarkEnd w:id="19"/>
    </w:p>
    <w:p w:rsidR="00573BB1" w:rsidRDefault="00573BB1" w:rsidP="00573BB1">
      <w:pPr>
        <w:rPr>
          <w:lang w:val="fr-BE"/>
        </w:rPr>
      </w:pPr>
    </w:p>
    <w:p w:rsidR="00D676F1" w:rsidRDefault="00D676F1" w:rsidP="003A5362">
      <w:pPr>
        <w:pStyle w:val="NoSpacing"/>
        <w:rPr>
          <w:lang w:val="fr-BE"/>
        </w:rPr>
      </w:pPr>
      <w:r w:rsidRPr="003A5362">
        <w:rPr>
          <w:lang w:val="fr-BE"/>
        </w:rPr>
        <w:t xml:space="preserve">Lorsqu’une ressource est sélectionnée il est possible d’ajouter ou éditer </w:t>
      </w:r>
      <w:r w:rsidR="005C4499">
        <w:rPr>
          <w:lang w:val="fr-BE"/>
        </w:rPr>
        <w:t>ses</w:t>
      </w:r>
      <w:r w:rsidR="006F1CBE">
        <w:rPr>
          <w:lang w:val="fr-BE"/>
        </w:rPr>
        <w:t xml:space="preserve"> règles</w:t>
      </w:r>
      <w:r w:rsidRPr="003A5362">
        <w:rPr>
          <w:lang w:val="fr-BE"/>
        </w:rPr>
        <w:t xml:space="preserve"> d’</w:t>
      </w:r>
      <w:r w:rsidR="003A5362" w:rsidRPr="003A5362">
        <w:rPr>
          <w:lang w:val="fr-BE"/>
        </w:rPr>
        <w:t xml:space="preserve">autorisation. </w:t>
      </w:r>
      <w:r w:rsidR="003A5362">
        <w:rPr>
          <w:lang w:val="fr-BE"/>
        </w:rPr>
        <w:t xml:space="preserve">Cliquez </w:t>
      </w:r>
      <w:r w:rsidRPr="003A5362">
        <w:rPr>
          <w:lang w:val="fr-BE"/>
        </w:rPr>
        <w:t xml:space="preserve">sur l’icône </w:t>
      </w:r>
      <w:r w:rsidRPr="003A5362">
        <w:rPr>
          <w:noProof/>
        </w:rPr>
        <w:drawing>
          <wp:inline distT="0" distB="0" distL="0" distR="0" wp14:anchorId="3D00B4FF" wp14:editId="5F2C76CC">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A5362">
        <w:rPr>
          <w:lang w:val="fr-BE"/>
        </w:rPr>
        <w:t xml:space="preserve"> ou le raccourci clavier </w:t>
      </w:r>
      <w:r w:rsidRPr="00D05C11">
        <w:rPr>
          <w:i/>
          <w:lang w:val="fr-BE"/>
        </w:rPr>
        <w:t>CTRL+P</w:t>
      </w:r>
      <w:r w:rsidRPr="003A5362">
        <w:rPr>
          <w:lang w:val="fr-BE"/>
        </w:rPr>
        <w:t>.</w:t>
      </w:r>
    </w:p>
    <w:p w:rsidR="009A6263" w:rsidRDefault="009A6263" w:rsidP="003A5362">
      <w:pPr>
        <w:pStyle w:val="NoSpacing"/>
        <w:rPr>
          <w:lang w:val="fr-BE"/>
        </w:rPr>
      </w:pPr>
    </w:p>
    <w:p w:rsidR="009B60FA" w:rsidRDefault="009A6263" w:rsidP="003A5362">
      <w:pPr>
        <w:pStyle w:val="NoSpacing"/>
        <w:rPr>
          <w:lang w:val="fr-BE"/>
        </w:rPr>
      </w:pPr>
      <w:r>
        <w:rPr>
          <w:lang w:val="fr-BE"/>
        </w:rPr>
        <w:t xml:space="preserve">Dans la nouvelle </w:t>
      </w:r>
      <w:r w:rsidR="00510B81">
        <w:rPr>
          <w:lang w:val="fr-BE"/>
        </w:rPr>
        <w:t>fenêtre affichée au premier plan</w:t>
      </w:r>
      <w:r>
        <w:rPr>
          <w:lang w:val="fr-BE"/>
        </w:rPr>
        <w:t xml:space="preserve">, </w:t>
      </w:r>
      <w:r w:rsidR="00C145CF">
        <w:rPr>
          <w:lang w:val="fr-BE"/>
        </w:rPr>
        <w:t xml:space="preserve">il est possible d’éditer les règles de votre politique d’autorisation. </w:t>
      </w:r>
      <w:r w:rsidR="002A1D73">
        <w:rPr>
          <w:lang w:val="fr-BE"/>
        </w:rPr>
        <w:t>Ces</w:t>
      </w:r>
      <w:r w:rsidR="0001032E">
        <w:rPr>
          <w:lang w:val="fr-BE"/>
        </w:rPr>
        <w:t xml:space="preserve"> règles sont exclusives </w:t>
      </w:r>
      <w:r w:rsidR="009B60FA">
        <w:rPr>
          <w:lang w:val="fr-BE"/>
        </w:rPr>
        <w:t>c’est-à-dire que si l’une d’entre elles est correcte alors l’autorisation est accordée.</w:t>
      </w:r>
    </w:p>
    <w:p w:rsidR="004834B9" w:rsidRDefault="004834B9" w:rsidP="003A5362">
      <w:pPr>
        <w:pStyle w:val="NoSpacing"/>
        <w:rPr>
          <w:lang w:val="fr-BE"/>
        </w:rPr>
      </w:pPr>
    </w:p>
    <w:p w:rsidR="00D918F7" w:rsidRDefault="004834B9" w:rsidP="003A5362">
      <w:pPr>
        <w:pStyle w:val="NoSpacing"/>
        <w:rPr>
          <w:lang w:val="fr-BE"/>
        </w:rPr>
      </w:pPr>
      <w:r>
        <w:rPr>
          <w:lang w:val="fr-BE"/>
        </w:rPr>
        <w:t>Une politique d’autorisation est composée d’au moins une ou plusieurs règles. Une règle accorde des permissions d’accès à une ressource pour des clients et des valeurs de claims donnés</w:t>
      </w:r>
      <w:r w:rsidR="00DA5E1F">
        <w:rPr>
          <w:lang w:val="fr-BE"/>
        </w:rPr>
        <w:t>.</w:t>
      </w:r>
      <w:r w:rsidR="00D918F7">
        <w:rPr>
          <w:lang w:val="fr-BE"/>
        </w:rPr>
        <w:t xml:space="preserve"> Il est difficile pour une personne n’ayant pas de connaissance en UMA et OPENID de définir ces règles.</w:t>
      </w:r>
      <w:r w:rsidR="00D32CEF">
        <w:rPr>
          <w:lang w:val="fr-BE"/>
        </w:rPr>
        <w:t xml:space="preserve"> </w:t>
      </w:r>
      <w:r w:rsidR="00E632CE">
        <w:rPr>
          <w:lang w:val="fr-BE"/>
        </w:rPr>
        <w:t>Le scénario suivant décrit la démarche à suivre afin d’identifier les règles d’autorisation en tentant de résoudre un problème d’autorisation.</w:t>
      </w:r>
      <w:r w:rsidR="00CD4898">
        <w:rPr>
          <w:lang w:val="fr-BE"/>
        </w:rPr>
        <w:t xml:space="preserve"> </w:t>
      </w:r>
    </w:p>
    <w:p w:rsidR="00E632CE" w:rsidRDefault="00E632CE" w:rsidP="003A5362">
      <w:pPr>
        <w:pStyle w:val="NoSpacing"/>
        <w:rPr>
          <w:lang w:val="fr-BE"/>
        </w:rPr>
      </w:pPr>
    </w:p>
    <w:p w:rsidR="00D918F7" w:rsidRDefault="00CD4898" w:rsidP="003A5362">
      <w:pPr>
        <w:pStyle w:val="NoSpacing"/>
        <w:rPr>
          <w:lang w:val="fr-BE"/>
        </w:rPr>
      </w:pPr>
      <w:r>
        <w:rPr>
          <w:lang w:val="fr-BE"/>
        </w:rPr>
        <w:t xml:space="preserve">Problématique : </w:t>
      </w:r>
      <w:r w:rsidR="001F46E7">
        <w:rPr>
          <w:lang w:val="fr-BE"/>
        </w:rPr>
        <w:t xml:space="preserve">Seul l’utilisateur </w:t>
      </w:r>
      <w:proofErr w:type="spellStart"/>
      <w:r w:rsidR="001F46E7" w:rsidRPr="001F46E7">
        <w:rPr>
          <w:u w:val="single"/>
          <w:lang w:val="fr-BE"/>
        </w:rPr>
        <w:t>thabart</w:t>
      </w:r>
      <w:proofErr w:type="spellEnd"/>
      <w:r w:rsidR="001F46E7">
        <w:rPr>
          <w:lang w:val="fr-BE"/>
        </w:rPr>
        <w:t xml:space="preserve"> de l’application </w:t>
      </w:r>
      <w:proofErr w:type="spellStart"/>
      <w:r w:rsidR="001F46E7" w:rsidRPr="001F46E7">
        <w:rPr>
          <w:u w:val="single"/>
          <w:lang w:val="fr-BE"/>
        </w:rPr>
        <w:t>Sample</w:t>
      </w:r>
      <w:proofErr w:type="spellEnd"/>
      <w:r w:rsidR="001F46E7" w:rsidRPr="001F46E7">
        <w:rPr>
          <w:u w:val="single"/>
          <w:lang w:val="fr-BE"/>
        </w:rPr>
        <w:t xml:space="preserve"> Client</w:t>
      </w:r>
      <w:r w:rsidR="001F46E7">
        <w:rPr>
          <w:lang w:val="fr-BE"/>
        </w:rPr>
        <w:t xml:space="preserve"> est habilité à </w:t>
      </w:r>
      <w:r w:rsidR="001F46E7" w:rsidRPr="002D1902">
        <w:rPr>
          <w:u w:val="single"/>
          <w:lang w:val="fr-BE"/>
        </w:rPr>
        <w:t>consulter</w:t>
      </w:r>
      <w:r w:rsidR="001F46E7">
        <w:rPr>
          <w:lang w:val="fr-BE"/>
        </w:rPr>
        <w:t xml:space="preserve"> son compte bancaire </w:t>
      </w:r>
      <w:r w:rsidR="00960CF6" w:rsidRPr="00563756">
        <w:rPr>
          <w:u w:val="single"/>
          <w:lang w:val="fr-BE"/>
        </w:rPr>
        <w:t>N°</w:t>
      </w:r>
      <w:r w:rsidR="001F46E7" w:rsidRPr="00563756">
        <w:rPr>
          <w:u w:val="single"/>
          <w:lang w:val="fr-BE"/>
        </w:rPr>
        <w:t>12345</w:t>
      </w:r>
      <w:r w:rsidR="001F46E7">
        <w:rPr>
          <w:lang w:val="fr-BE"/>
        </w:rPr>
        <w:t>.</w:t>
      </w:r>
    </w:p>
    <w:p w:rsidR="00793020" w:rsidRDefault="00793020" w:rsidP="003A5362">
      <w:pPr>
        <w:pStyle w:val="NoSpacing"/>
        <w:rPr>
          <w:lang w:val="fr-BE"/>
        </w:rPr>
      </w:pPr>
    </w:p>
    <w:p w:rsidR="002B1259" w:rsidRDefault="00005935" w:rsidP="003A5362">
      <w:pPr>
        <w:pStyle w:val="NoSpacing"/>
        <w:rPr>
          <w:lang w:val="fr-BE"/>
        </w:rPr>
      </w:pPr>
      <w:r>
        <w:rPr>
          <w:lang w:val="fr-BE"/>
        </w:rPr>
        <w:t xml:space="preserve">Solution : </w:t>
      </w:r>
      <w:r w:rsidR="002B1259">
        <w:rPr>
          <w:lang w:val="fr-BE"/>
        </w:rPr>
        <w:t xml:space="preserve">La première étape consiste à identifier les identités et de les classifier selon leur nature. </w:t>
      </w:r>
      <w:r w:rsidR="002D3403">
        <w:rPr>
          <w:lang w:val="fr-BE"/>
        </w:rPr>
        <w:t>Ici quatre informations importantes</w:t>
      </w:r>
      <w:r w:rsidR="00294894">
        <w:rPr>
          <w:lang w:val="fr-BE"/>
        </w:rPr>
        <w:t xml:space="preserve"> ressortent (soulignées) </w:t>
      </w:r>
      <w:r w:rsidR="000D29A9">
        <w:rPr>
          <w:lang w:val="fr-BE"/>
        </w:rPr>
        <w:t>du scénario</w:t>
      </w:r>
      <w:r w:rsidR="00FA6018">
        <w:rPr>
          <w:lang w:val="fr-BE"/>
        </w:rPr>
        <w:t xml:space="preserve">. </w:t>
      </w:r>
      <w:r w:rsidR="00975821">
        <w:rPr>
          <w:lang w:val="fr-BE"/>
        </w:rPr>
        <w:t>Elles ont été classifiées grâce au tableau de décision suivant :</w:t>
      </w:r>
    </w:p>
    <w:p w:rsidR="00975821" w:rsidRDefault="00975821" w:rsidP="003A5362">
      <w:pPr>
        <w:pStyle w:val="NoSpacing"/>
        <w:rPr>
          <w:lang w:val="fr-BE"/>
        </w:rPr>
      </w:pPr>
    </w:p>
    <w:tbl>
      <w:tblPr>
        <w:tblStyle w:val="TableGrid"/>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NoSpacing"/>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NoSpacing"/>
              <w:jc w:val="center"/>
              <w:rPr>
                <w:lang w:val="fr-BE"/>
              </w:rPr>
            </w:pPr>
            <w:r>
              <w:rPr>
                <w:lang w:val="fr-BE"/>
              </w:rPr>
              <w:t>Nature</w:t>
            </w:r>
          </w:p>
        </w:tc>
      </w:tr>
      <w:tr w:rsidR="00E41581" w:rsidTr="00E41581">
        <w:tc>
          <w:tcPr>
            <w:tcW w:w="4428" w:type="dxa"/>
          </w:tcPr>
          <w:p w:rsidR="00E41581" w:rsidRDefault="00E41581" w:rsidP="003A5362">
            <w:pPr>
              <w:pStyle w:val="NoSpacing"/>
              <w:rPr>
                <w:lang w:val="fr-BE"/>
              </w:rPr>
            </w:pPr>
            <w:r>
              <w:rPr>
                <w:lang w:val="fr-BE"/>
              </w:rPr>
              <w:lastRenderedPageBreak/>
              <w:t>Quel est l’identifiant de la ressource à protéger ?</w:t>
            </w:r>
          </w:p>
        </w:tc>
        <w:tc>
          <w:tcPr>
            <w:tcW w:w="4428" w:type="dxa"/>
          </w:tcPr>
          <w:p w:rsidR="00E41581" w:rsidRDefault="00E41581" w:rsidP="003A5362">
            <w:pPr>
              <w:pStyle w:val="NoSpacing"/>
              <w:rPr>
                <w:lang w:val="fr-BE"/>
              </w:rPr>
            </w:pPr>
            <w:r>
              <w:rPr>
                <w:lang w:val="fr-BE"/>
              </w:rPr>
              <w:t>Identifiant de la ressource</w:t>
            </w:r>
          </w:p>
        </w:tc>
      </w:tr>
      <w:tr w:rsidR="00E41581" w:rsidTr="00E41581">
        <w:tc>
          <w:tcPr>
            <w:tcW w:w="4428" w:type="dxa"/>
          </w:tcPr>
          <w:p w:rsidR="00E41581" w:rsidRDefault="004050E7" w:rsidP="003A5362">
            <w:pPr>
              <w:pStyle w:val="NoSpacing"/>
              <w:rPr>
                <w:lang w:val="fr-BE"/>
              </w:rPr>
            </w:pPr>
            <w:r>
              <w:rPr>
                <w:lang w:val="fr-BE"/>
              </w:rPr>
              <w:t>Quel est l’identifiant de votre client ?</w:t>
            </w:r>
          </w:p>
        </w:tc>
        <w:tc>
          <w:tcPr>
            <w:tcW w:w="4428" w:type="dxa"/>
          </w:tcPr>
          <w:p w:rsidR="00E41581" w:rsidRDefault="004050E7" w:rsidP="003A5362">
            <w:pPr>
              <w:pStyle w:val="NoSpacing"/>
              <w:rPr>
                <w:lang w:val="fr-BE"/>
              </w:rPr>
            </w:pPr>
            <w:r>
              <w:rPr>
                <w:lang w:val="fr-BE"/>
              </w:rPr>
              <w:t>Client Id</w:t>
            </w:r>
          </w:p>
        </w:tc>
      </w:tr>
      <w:tr w:rsidR="004050E7" w:rsidTr="00E41581">
        <w:tc>
          <w:tcPr>
            <w:tcW w:w="4428" w:type="dxa"/>
          </w:tcPr>
          <w:p w:rsidR="004050E7" w:rsidRDefault="004050E7" w:rsidP="003A5362">
            <w:pPr>
              <w:pStyle w:val="NoSpacing"/>
              <w:rPr>
                <w:lang w:val="fr-BE"/>
              </w:rPr>
            </w:pPr>
            <w:r>
              <w:rPr>
                <w:lang w:val="fr-BE"/>
              </w:rPr>
              <w:t>Quelles actions souhaitez vous exécuter sur cette ressource ?</w:t>
            </w:r>
          </w:p>
        </w:tc>
        <w:tc>
          <w:tcPr>
            <w:tcW w:w="4428" w:type="dxa"/>
          </w:tcPr>
          <w:p w:rsidR="004050E7" w:rsidRDefault="004050E7" w:rsidP="003A5362">
            <w:pPr>
              <w:pStyle w:val="NoSpacing"/>
              <w:rPr>
                <w:lang w:val="fr-BE"/>
              </w:rPr>
            </w:pPr>
            <w:r>
              <w:rPr>
                <w:lang w:val="fr-BE"/>
              </w:rPr>
              <w:t>Permissions</w:t>
            </w:r>
          </w:p>
        </w:tc>
      </w:tr>
      <w:tr w:rsidR="004050E7" w:rsidTr="00E41581">
        <w:tc>
          <w:tcPr>
            <w:tcW w:w="4428" w:type="dxa"/>
          </w:tcPr>
          <w:p w:rsidR="004050E7" w:rsidRDefault="00C570E2" w:rsidP="002E0EE3">
            <w:pPr>
              <w:pStyle w:val="NoSpacing"/>
              <w:rPr>
                <w:lang w:val="fr-BE"/>
              </w:rPr>
            </w:pPr>
            <w:r>
              <w:rPr>
                <w:lang w:val="fr-BE"/>
              </w:rPr>
              <w:t xml:space="preserve">Souhaitez vous restreindre l’accès à un ou plusieurs utilisateurs ? </w:t>
            </w:r>
            <w:r w:rsidR="002E0EE3">
              <w:rPr>
                <w:lang w:val="fr-BE"/>
              </w:rPr>
              <w:t xml:space="preserve">Si </w:t>
            </w:r>
            <w:r w:rsidR="00674A78">
              <w:rPr>
                <w:lang w:val="fr-BE"/>
              </w:rPr>
              <w:t xml:space="preserve">oui </w:t>
            </w:r>
            <w:r w:rsidR="002E0EE3">
              <w:rPr>
                <w:lang w:val="fr-BE"/>
              </w:rPr>
              <w:t>quelles information</w:t>
            </w:r>
            <w:r w:rsidR="009064BA">
              <w:rPr>
                <w:lang w:val="fr-BE"/>
              </w:rPr>
              <w:t>s</w:t>
            </w:r>
            <w:r w:rsidR="002E0EE3">
              <w:rPr>
                <w:lang w:val="fr-BE"/>
              </w:rPr>
              <w:t xml:space="preserve"> peuvent être utilisées pour les identifier ? </w:t>
            </w:r>
          </w:p>
        </w:tc>
        <w:tc>
          <w:tcPr>
            <w:tcW w:w="4428" w:type="dxa"/>
          </w:tcPr>
          <w:p w:rsidR="004050E7" w:rsidRDefault="002F7223" w:rsidP="003A5362">
            <w:pPr>
              <w:pStyle w:val="NoSpacing"/>
              <w:rPr>
                <w:lang w:val="fr-BE"/>
              </w:rPr>
            </w:pPr>
            <w:r>
              <w:rPr>
                <w:lang w:val="fr-BE"/>
              </w:rPr>
              <w:t>Claims</w:t>
            </w:r>
          </w:p>
        </w:tc>
      </w:tr>
      <w:tr w:rsidR="002B1CBC" w:rsidTr="00E41581">
        <w:tc>
          <w:tcPr>
            <w:tcW w:w="4428" w:type="dxa"/>
          </w:tcPr>
          <w:p w:rsidR="002B1CBC" w:rsidRDefault="00D31820" w:rsidP="002E0EE3">
            <w:pPr>
              <w:pStyle w:val="NoSpacing"/>
              <w:rPr>
                <w:lang w:val="fr-BE"/>
              </w:rPr>
            </w:pPr>
            <w:r>
              <w:rPr>
                <w:lang w:val="fr-BE"/>
              </w:rPr>
              <w:t xml:space="preserve">Pouvez-vous identifier </w:t>
            </w:r>
            <w:r w:rsidR="00CD7E59">
              <w:rPr>
                <w:lang w:val="fr-BE"/>
              </w:rPr>
              <w:t>la nature de votre ressource ?</w:t>
            </w:r>
          </w:p>
        </w:tc>
        <w:tc>
          <w:tcPr>
            <w:tcW w:w="4428" w:type="dxa"/>
          </w:tcPr>
          <w:p w:rsidR="002B1CBC" w:rsidRDefault="00CD7E59" w:rsidP="003A5362">
            <w:pPr>
              <w:pStyle w:val="NoSpacing"/>
              <w:rPr>
                <w:lang w:val="fr-BE"/>
              </w:rPr>
            </w:pPr>
            <w:r>
              <w:rPr>
                <w:lang w:val="fr-BE"/>
              </w:rPr>
              <w:t>Nature</w:t>
            </w:r>
          </w:p>
        </w:tc>
      </w:tr>
    </w:tbl>
    <w:p w:rsidR="00975821" w:rsidRDefault="00975821" w:rsidP="003A5362">
      <w:pPr>
        <w:pStyle w:val="NoSpacing"/>
        <w:rPr>
          <w:lang w:val="fr-BE"/>
        </w:rPr>
      </w:pPr>
    </w:p>
    <w:p w:rsidR="00975821" w:rsidRDefault="002F7223" w:rsidP="003A5362">
      <w:pPr>
        <w:pStyle w:val="NoSpacing"/>
        <w:rPr>
          <w:lang w:val="fr-BE"/>
        </w:rPr>
      </w:pPr>
      <w:r>
        <w:rPr>
          <w:lang w:val="fr-BE"/>
        </w:rPr>
        <w:t>Voici les informations classifiées :</w:t>
      </w:r>
    </w:p>
    <w:p w:rsidR="002F7223" w:rsidRDefault="002F7223" w:rsidP="002F7223">
      <w:pPr>
        <w:pStyle w:val="NoSpacing"/>
        <w:numPr>
          <w:ilvl w:val="0"/>
          <w:numId w:val="1"/>
        </w:numPr>
        <w:rPr>
          <w:lang w:val="fr-BE"/>
        </w:rPr>
      </w:pPr>
      <w:r>
        <w:rPr>
          <w:lang w:val="fr-BE"/>
        </w:rPr>
        <w:t>Identifiant de la ressource : N°12345</w:t>
      </w:r>
    </w:p>
    <w:p w:rsidR="002F7223" w:rsidRDefault="002F7223" w:rsidP="002F7223">
      <w:pPr>
        <w:pStyle w:val="NoSpacing"/>
        <w:numPr>
          <w:ilvl w:val="0"/>
          <w:numId w:val="1"/>
        </w:numPr>
        <w:rPr>
          <w:lang w:val="fr-BE"/>
        </w:rPr>
      </w:pPr>
      <w:r>
        <w:rPr>
          <w:lang w:val="fr-BE"/>
        </w:rPr>
        <w:t xml:space="preserve">Client Id : </w:t>
      </w:r>
      <w:proofErr w:type="spellStart"/>
      <w:r>
        <w:rPr>
          <w:lang w:val="fr-BE"/>
        </w:rPr>
        <w:t>Sample</w:t>
      </w:r>
      <w:proofErr w:type="spellEnd"/>
      <w:r>
        <w:rPr>
          <w:lang w:val="fr-BE"/>
        </w:rPr>
        <w:t xml:space="preserve"> Client</w:t>
      </w:r>
    </w:p>
    <w:p w:rsidR="002F7223" w:rsidRDefault="002F7223" w:rsidP="002F7223">
      <w:pPr>
        <w:pStyle w:val="NoSpacing"/>
        <w:numPr>
          <w:ilvl w:val="0"/>
          <w:numId w:val="1"/>
        </w:numPr>
        <w:rPr>
          <w:lang w:val="fr-BE"/>
        </w:rPr>
      </w:pPr>
      <w:r>
        <w:rPr>
          <w:lang w:val="fr-BE"/>
        </w:rPr>
        <w:t>Permissions : consulter</w:t>
      </w:r>
    </w:p>
    <w:p w:rsidR="002F7223" w:rsidRDefault="002F7223" w:rsidP="002F7223">
      <w:pPr>
        <w:pStyle w:val="NoSpacing"/>
        <w:numPr>
          <w:ilvl w:val="0"/>
          <w:numId w:val="1"/>
        </w:numPr>
        <w:rPr>
          <w:lang w:val="fr-BE"/>
        </w:rPr>
      </w:pPr>
      <w:r>
        <w:rPr>
          <w:lang w:val="fr-BE"/>
        </w:rPr>
        <w:t xml:space="preserve">Claims : </w:t>
      </w:r>
      <w:proofErr w:type="spellStart"/>
      <w:r>
        <w:rPr>
          <w:lang w:val="fr-BE"/>
        </w:rPr>
        <w:t>thabart</w:t>
      </w:r>
      <w:proofErr w:type="spellEnd"/>
    </w:p>
    <w:p w:rsidR="00511D6A" w:rsidRDefault="00511D6A" w:rsidP="002F7223">
      <w:pPr>
        <w:pStyle w:val="NoSpacing"/>
        <w:numPr>
          <w:ilvl w:val="0"/>
          <w:numId w:val="1"/>
        </w:numPr>
        <w:rPr>
          <w:lang w:val="fr-BE"/>
        </w:rPr>
      </w:pPr>
      <w:r>
        <w:rPr>
          <w:lang w:val="fr-BE"/>
        </w:rPr>
        <w:t xml:space="preserve">Nature : </w:t>
      </w:r>
      <w:proofErr w:type="spellStart"/>
      <w:r w:rsidR="00B825AD">
        <w:rPr>
          <w:lang w:val="fr-BE"/>
        </w:rPr>
        <w:t>BankAccount</w:t>
      </w:r>
      <w:proofErr w:type="spellEnd"/>
    </w:p>
    <w:p w:rsidR="00FA6018" w:rsidRDefault="00FA6018" w:rsidP="00FA6018">
      <w:pPr>
        <w:pStyle w:val="NoSpacing"/>
        <w:rPr>
          <w:lang w:val="fr-BE"/>
        </w:rPr>
      </w:pPr>
    </w:p>
    <w:p w:rsidR="004171BF" w:rsidRDefault="00675617" w:rsidP="00573BB1">
      <w:pPr>
        <w:rPr>
          <w:lang w:val="fr-BE"/>
        </w:rPr>
      </w:pPr>
      <w:r>
        <w:rPr>
          <w:lang w:val="fr-BE"/>
        </w:rPr>
        <w:t xml:space="preserve">La seconde étape consiste à créer la ressource. </w:t>
      </w:r>
      <w:r w:rsidR="008A16E5">
        <w:rPr>
          <w:lang w:val="fr-BE"/>
        </w:rPr>
        <w:t xml:space="preserve">Si vous avez réussi à identifier la nature </w:t>
      </w:r>
      <w:r w:rsidR="00814394">
        <w:rPr>
          <w:lang w:val="fr-BE"/>
        </w:rPr>
        <w:t xml:space="preserve">de votre ressource </w:t>
      </w:r>
      <w:r w:rsidR="004171BF">
        <w:rPr>
          <w:lang w:val="fr-BE"/>
        </w:rPr>
        <w:t xml:space="preserve">vous pouvez alors créer un répertoire </w:t>
      </w:r>
      <w:proofErr w:type="spellStart"/>
      <w:r w:rsidR="004171BF">
        <w:rPr>
          <w:lang w:val="fr-BE"/>
        </w:rPr>
        <w:t>BankAccount</w:t>
      </w:r>
      <w:proofErr w:type="spellEnd"/>
      <w:r w:rsidR="004171BF">
        <w:rPr>
          <w:lang w:val="fr-BE"/>
        </w:rPr>
        <w:t>.</w:t>
      </w:r>
    </w:p>
    <w:p w:rsidR="00803698" w:rsidRDefault="00054456" w:rsidP="00573BB1">
      <w:pPr>
        <w:rPr>
          <w:lang w:val="fr-BE"/>
        </w:rPr>
      </w:pPr>
      <w:r>
        <w:rPr>
          <w:lang w:val="fr-BE"/>
        </w:rPr>
        <w:t xml:space="preserve">Naviguez ensuite vers ce nouveau répertoire </w:t>
      </w:r>
      <w:r w:rsidR="00A27549">
        <w:rPr>
          <w:lang w:val="fr-BE"/>
        </w:rPr>
        <w:t>et</w:t>
      </w:r>
      <w:r>
        <w:rPr>
          <w:lang w:val="fr-BE"/>
        </w:rPr>
        <w:t xml:space="preserve"> cré</w:t>
      </w:r>
      <w:r w:rsidR="00A60480">
        <w:rPr>
          <w:lang w:val="fr-BE"/>
        </w:rPr>
        <w:t>ez</w:t>
      </w:r>
      <w:r>
        <w:rPr>
          <w:lang w:val="fr-BE"/>
        </w:rPr>
        <w:t xml:space="preserve"> un fichier avec comme nom l’identifiant de la ressource N°12345.</w:t>
      </w:r>
    </w:p>
    <w:p w:rsidR="00054456" w:rsidRDefault="00054456" w:rsidP="00573BB1">
      <w:pPr>
        <w:rPr>
          <w:lang w:val="fr-BE"/>
        </w:rPr>
      </w:pPr>
    </w:p>
    <w:p w:rsidR="00D24F0B" w:rsidRDefault="00640765" w:rsidP="00640765">
      <w:pPr>
        <w:jc w:val="center"/>
        <w:rPr>
          <w:lang w:val="fr-BE"/>
        </w:rPr>
      </w:pPr>
      <w:r>
        <w:rPr>
          <w:noProof/>
        </w:rPr>
        <w:drawing>
          <wp:inline distT="0" distB="0" distL="0" distR="0">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054456" w:rsidRDefault="006B19A8" w:rsidP="00245CB3">
      <w:pPr>
        <w:rPr>
          <w:lang w:val="fr-BE"/>
        </w:rPr>
      </w:pPr>
      <w:r>
        <w:rPr>
          <w:lang w:val="fr-BE"/>
        </w:rPr>
        <w:t xml:space="preserve">Enfin </w:t>
      </w:r>
      <w:r w:rsidR="00430497">
        <w:rPr>
          <w:lang w:val="fr-BE"/>
        </w:rPr>
        <w:t>ouvrez</w:t>
      </w:r>
      <w:r>
        <w:rPr>
          <w:lang w:val="fr-BE"/>
        </w:rPr>
        <w:t xml:space="preserve"> </w:t>
      </w:r>
      <w:r w:rsidR="00B35493">
        <w:rPr>
          <w:lang w:val="fr-BE"/>
        </w:rPr>
        <w:t xml:space="preserve">l’éditeur </w:t>
      </w:r>
      <w:r w:rsidR="00AC6691">
        <w:rPr>
          <w:lang w:val="fr-BE"/>
        </w:rPr>
        <w:t>des règles d’autorisation et ajouter une nouvelle règle.</w:t>
      </w:r>
      <w:r w:rsidR="00674C9A">
        <w:rPr>
          <w:lang w:val="fr-BE"/>
        </w:rPr>
        <w:t xml:space="preserve"> </w:t>
      </w:r>
      <w:r w:rsidR="00245CB3">
        <w:rPr>
          <w:lang w:val="fr-BE"/>
        </w:rPr>
        <w:t xml:space="preserve">Sous l’intitulé </w:t>
      </w:r>
      <w:proofErr w:type="spellStart"/>
      <w:r w:rsidR="00245CB3" w:rsidRPr="00245CB3">
        <w:rPr>
          <w:i/>
          <w:lang w:val="fr-BE"/>
        </w:rPr>
        <w:t>allowed</w:t>
      </w:r>
      <w:proofErr w:type="spellEnd"/>
      <w:r w:rsidR="00245CB3" w:rsidRPr="00245CB3">
        <w:rPr>
          <w:i/>
          <w:lang w:val="fr-BE"/>
        </w:rPr>
        <w:t xml:space="preserve"> clients</w:t>
      </w:r>
      <w:r w:rsidR="00245CB3">
        <w:rPr>
          <w:lang w:val="fr-BE"/>
        </w:rPr>
        <w:t xml:space="preserve"> sélectionnez le client correspondant au </w:t>
      </w:r>
      <w:r w:rsidR="00245CB3" w:rsidRPr="00245CB3">
        <w:rPr>
          <w:i/>
          <w:lang w:val="fr-BE"/>
        </w:rPr>
        <w:t>Client Id</w:t>
      </w:r>
      <w:r w:rsidR="00531EC0">
        <w:rPr>
          <w:lang w:val="fr-BE"/>
        </w:rPr>
        <w:t xml:space="preserve"> (</w:t>
      </w:r>
      <w:proofErr w:type="spellStart"/>
      <w:r w:rsidR="00531EC0">
        <w:rPr>
          <w:lang w:val="fr-BE"/>
        </w:rPr>
        <w:t>Sample</w:t>
      </w:r>
      <w:proofErr w:type="spellEnd"/>
      <w:r w:rsidR="00531EC0">
        <w:rPr>
          <w:lang w:val="fr-BE"/>
        </w:rPr>
        <w:t xml:space="preserve"> Client).</w:t>
      </w:r>
      <w:r w:rsidR="00D83BA6">
        <w:rPr>
          <w:lang w:val="fr-BE"/>
        </w:rPr>
        <w:t xml:space="preserve"> </w:t>
      </w:r>
      <w:r w:rsidR="00531EC0">
        <w:rPr>
          <w:lang w:val="fr-BE"/>
        </w:rPr>
        <w:t>S</w:t>
      </w:r>
      <w:r w:rsidR="00245CB3">
        <w:rPr>
          <w:lang w:val="fr-BE"/>
        </w:rPr>
        <w:t xml:space="preserve">ous </w:t>
      </w:r>
      <w:proofErr w:type="spellStart"/>
      <w:r w:rsidR="00245CB3" w:rsidRPr="00245CB3">
        <w:rPr>
          <w:i/>
          <w:lang w:val="fr-BE"/>
        </w:rPr>
        <w:t>allowed</w:t>
      </w:r>
      <w:proofErr w:type="spellEnd"/>
      <w:r w:rsidR="00245CB3" w:rsidRPr="00245CB3">
        <w:rPr>
          <w:i/>
          <w:lang w:val="fr-BE"/>
        </w:rPr>
        <w:t xml:space="preserve"> claims</w:t>
      </w:r>
      <w:r w:rsidR="00245CB3">
        <w:rPr>
          <w:lang w:val="fr-BE"/>
        </w:rPr>
        <w:t xml:space="preserve"> sélectionnez </w:t>
      </w:r>
      <w:proofErr w:type="spellStart"/>
      <w:r w:rsidR="00245CB3" w:rsidRPr="003E4692">
        <w:rPr>
          <w:i/>
          <w:lang w:val="fr-BE"/>
        </w:rPr>
        <w:t>sub</w:t>
      </w:r>
      <w:proofErr w:type="spellEnd"/>
      <w:r w:rsidR="003E4692">
        <w:rPr>
          <w:lang w:val="fr-BE"/>
        </w:rPr>
        <w:t xml:space="preserve"> et </w:t>
      </w:r>
      <w:r w:rsidR="001F10C1">
        <w:rPr>
          <w:lang w:val="fr-BE"/>
        </w:rPr>
        <w:t>rentrez</w:t>
      </w:r>
      <w:r w:rsidR="00245CB3">
        <w:rPr>
          <w:lang w:val="fr-BE"/>
        </w:rPr>
        <w:t xml:space="preserve"> la v</w:t>
      </w:r>
      <w:r w:rsidR="008924AD">
        <w:rPr>
          <w:lang w:val="fr-BE"/>
        </w:rPr>
        <w:t>aleur de votre claim (</w:t>
      </w:r>
      <w:proofErr w:type="spellStart"/>
      <w:r w:rsidR="008924AD">
        <w:rPr>
          <w:lang w:val="fr-BE"/>
        </w:rPr>
        <w:t>thabart</w:t>
      </w:r>
      <w:proofErr w:type="spellEnd"/>
      <w:r w:rsidR="008924AD">
        <w:rPr>
          <w:lang w:val="fr-BE"/>
        </w:rPr>
        <w:t xml:space="preserve">) puis </w:t>
      </w:r>
      <w:r w:rsidR="00245CB3">
        <w:rPr>
          <w:lang w:val="fr-BE"/>
        </w:rPr>
        <w:t xml:space="preserve">cliquez sur </w:t>
      </w:r>
      <w:proofErr w:type="spellStart"/>
      <w:r w:rsidR="00245CB3" w:rsidRPr="00245CB3">
        <w:rPr>
          <w:i/>
          <w:lang w:val="fr-BE"/>
        </w:rPr>
        <w:t>Add</w:t>
      </w:r>
      <w:proofErr w:type="spellEnd"/>
      <w:r w:rsidR="00245CB3">
        <w:rPr>
          <w:lang w:val="fr-BE"/>
        </w:rPr>
        <w:t xml:space="preserve"> afin d’ajouter le claim dans la liste.</w:t>
      </w:r>
    </w:p>
    <w:p w:rsidR="007A375D" w:rsidRDefault="00646B08" w:rsidP="00245CB3">
      <w:pPr>
        <w:rPr>
          <w:lang w:val="fr-BE"/>
        </w:rPr>
      </w:pPr>
      <w:r>
        <w:rPr>
          <w:lang w:val="fr-BE"/>
        </w:rPr>
        <w:t>Cochez les permissions qui ont été identifiés (</w:t>
      </w:r>
      <w:proofErr w:type="spellStart"/>
      <w:r>
        <w:rPr>
          <w:lang w:val="fr-BE"/>
        </w:rPr>
        <w:t>read</w:t>
      </w:r>
      <w:proofErr w:type="spellEnd"/>
      <w:r>
        <w:rPr>
          <w:lang w:val="fr-BE"/>
        </w:rPr>
        <w:t>).</w:t>
      </w:r>
    </w:p>
    <w:p w:rsidR="00AC6691" w:rsidRDefault="00E06202" w:rsidP="00573BB1">
      <w:pPr>
        <w:rPr>
          <w:lang w:val="fr-BE"/>
        </w:rPr>
      </w:pPr>
      <w:r>
        <w:rPr>
          <w:lang w:val="fr-BE"/>
        </w:rPr>
        <w:t>Ajoutez</w:t>
      </w:r>
      <w:r w:rsidR="00A43C32">
        <w:rPr>
          <w:lang w:val="fr-BE"/>
        </w:rPr>
        <w:t xml:space="preserve"> la nouvelle règle en cliquant sur </w:t>
      </w:r>
      <w:proofErr w:type="spellStart"/>
      <w:r w:rsidR="00A43C32" w:rsidRPr="00F833CD">
        <w:rPr>
          <w:i/>
          <w:lang w:val="fr-BE"/>
        </w:rPr>
        <w:t>Add</w:t>
      </w:r>
      <w:proofErr w:type="spellEnd"/>
      <w:r w:rsidR="00A43C32" w:rsidRPr="00F833CD">
        <w:rPr>
          <w:i/>
          <w:lang w:val="fr-BE"/>
        </w:rPr>
        <w:t xml:space="preserve"> </w:t>
      </w:r>
      <w:proofErr w:type="spellStart"/>
      <w:r w:rsidR="00A43C32" w:rsidRPr="00F833CD">
        <w:rPr>
          <w:i/>
          <w:lang w:val="fr-BE"/>
        </w:rPr>
        <w:t>rule</w:t>
      </w:r>
      <w:proofErr w:type="spellEnd"/>
      <w:r w:rsidR="00A43C32">
        <w:rPr>
          <w:lang w:val="fr-BE"/>
        </w:rPr>
        <w:t xml:space="preserve"> puis sur </w:t>
      </w:r>
      <w:proofErr w:type="spellStart"/>
      <w:r w:rsidR="00A43C32" w:rsidRPr="001131B1">
        <w:rPr>
          <w:i/>
          <w:lang w:val="fr-BE"/>
        </w:rPr>
        <w:t>save</w:t>
      </w:r>
      <w:proofErr w:type="spellEnd"/>
      <w:r w:rsidR="00A43C32">
        <w:rPr>
          <w:lang w:val="fr-BE"/>
        </w:rPr>
        <w:t xml:space="preserve"> pour sauvegarder.</w:t>
      </w:r>
    </w:p>
    <w:p w:rsidR="005F45C3" w:rsidRDefault="005F45C3" w:rsidP="00573BB1">
      <w:pPr>
        <w:rPr>
          <w:lang w:val="fr-BE"/>
        </w:rPr>
      </w:pPr>
    </w:p>
    <w:p w:rsidR="000B0257" w:rsidRDefault="00A91F6A" w:rsidP="00A91F6A">
      <w:pPr>
        <w:jc w:val="center"/>
        <w:rPr>
          <w:lang w:val="fr-BE"/>
        </w:rPr>
      </w:pPr>
      <w:r>
        <w:rPr>
          <w:noProof/>
        </w:rPr>
        <w:lastRenderedPageBreak/>
        <w:drawing>
          <wp:inline distT="0" distB="0" distL="0" distR="0">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BC3B9F" w:rsidRDefault="00BC3B9F" w:rsidP="00573BB1">
      <w:pPr>
        <w:rPr>
          <w:sz w:val="22"/>
          <w:lang w:val="fr-BE"/>
        </w:rPr>
      </w:pPr>
      <w:r>
        <w:rPr>
          <w:lang w:val="fr-BE"/>
        </w:rPr>
        <w:t xml:space="preserve">Une ressource qui possède une politique d’autorisation doit </w:t>
      </w:r>
      <w:r w:rsidR="00490C60">
        <w:rPr>
          <w:lang w:val="fr-BE"/>
        </w:rPr>
        <w:t>être encadrée par un cadre rouge.</w:t>
      </w:r>
    </w:p>
    <w:p w:rsidR="00730F3A" w:rsidRDefault="00730F3A" w:rsidP="00711543">
      <w:pPr>
        <w:pStyle w:val="Heading3"/>
        <w:rPr>
          <w:lang w:val="fr-BE"/>
        </w:rPr>
      </w:pPr>
      <w:bookmarkStart w:id="20" w:name="_Toc460231372"/>
      <w:r>
        <w:rPr>
          <w:lang w:val="fr-BE"/>
        </w:rPr>
        <w:t>Action : Sélectionner toutes les ressources</w:t>
      </w:r>
      <w:bookmarkEnd w:id="20"/>
    </w:p>
    <w:p w:rsidR="00730F3A" w:rsidRDefault="00730F3A" w:rsidP="00730F3A">
      <w:pPr>
        <w:pStyle w:val="NoSpacing"/>
        <w:rPr>
          <w:lang w:val="fr-BE"/>
        </w:rPr>
      </w:pPr>
    </w:p>
    <w:p w:rsidR="00154D4E" w:rsidRDefault="00B54BE3" w:rsidP="00730F3A">
      <w:pPr>
        <w:pStyle w:val="NoSpacing"/>
        <w:rPr>
          <w:lang w:val="fr-BE"/>
        </w:rPr>
      </w:pPr>
      <w:r>
        <w:rPr>
          <w:lang w:val="fr-BE"/>
        </w:rPr>
        <w:t xml:space="preserve">Toutes les ressources du répertoire de travail peuvent être sélectionnées avec le raccourci </w:t>
      </w:r>
      <w:r w:rsidRPr="00B54BE3">
        <w:rPr>
          <w:i/>
          <w:lang w:val="fr-BE"/>
        </w:rPr>
        <w:t>CTRL+A</w:t>
      </w:r>
      <w:r>
        <w:rPr>
          <w:lang w:val="fr-BE"/>
        </w:rPr>
        <w:t>.</w:t>
      </w:r>
    </w:p>
    <w:p w:rsidR="00BE65F1" w:rsidRDefault="00BE65F1" w:rsidP="00730F3A">
      <w:pPr>
        <w:pStyle w:val="NoSpacing"/>
        <w:rPr>
          <w:lang w:val="fr-BE"/>
        </w:rPr>
      </w:pPr>
    </w:p>
    <w:p w:rsidR="00BE65F1" w:rsidRDefault="00986BB3" w:rsidP="00730F3A">
      <w:pPr>
        <w:pStyle w:val="NoSpacing"/>
        <w:rPr>
          <w:lang w:val="fr-BE"/>
        </w:rPr>
      </w:pPr>
      <w:r>
        <w:rPr>
          <w:lang w:val="fr-BE"/>
        </w:rPr>
        <w:t xml:space="preserve">Vous avez sûrement dû remarquer que les actions disponibles dans les </w:t>
      </w:r>
      <w:proofErr w:type="spellStart"/>
      <w:r w:rsidRPr="00986BB3">
        <w:rPr>
          <w:i/>
          <w:lang w:val="fr-BE"/>
        </w:rPr>
        <w:t>assets</w:t>
      </w:r>
      <w:proofErr w:type="spellEnd"/>
      <w:r>
        <w:rPr>
          <w:lang w:val="fr-BE"/>
        </w:rPr>
        <w:t xml:space="preserve"> n’ont pas été décrites</w:t>
      </w:r>
      <w:r w:rsidR="008703B2">
        <w:rPr>
          <w:lang w:val="fr-BE"/>
        </w:rPr>
        <w:t xml:space="preserve">, cela </w:t>
      </w:r>
      <w:r w:rsidR="000E482E">
        <w:rPr>
          <w:lang w:val="fr-BE"/>
        </w:rPr>
        <w:t>fera</w:t>
      </w:r>
      <w:r w:rsidR="008703B2">
        <w:rPr>
          <w:lang w:val="fr-BE"/>
        </w:rPr>
        <w:t xml:space="preserve"> l’objet de la prochaine partie.</w:t>
      </w:r>
    </w:p>
    <w:p w:rsidR="00BE65F1" w:rsidRDefault="00BE65F1" w:rsidP="00730F3A">
      <w:pPr>
        <w:pStyle w:val="NoSpacing"/>
        <w:rPr>
          <w:lang w:val="fr-BE"/>
        </w:rPr>
      </w:pPr>
    </w:p>
    <w:p w:rsidR="00BE65F1" w:rsidRDefault="00BE65F1" w:rsidP="00730F3A">
      <w:pPr>
        <w:pStyle w:val="NoSpacing"/>
        <w:rPr>
          <w:lang w:val="fr-BE"/>
        </w:rPr>
        <w:sectPr w:rsidR="00BE65F1" w:rsidSect="00D03EF9">
          <w:pgSz w:w="12240" w:h="15840"/>
          <w:pgMar w:top="1440" w:right="1800" w:bottom="1440" w:left="1800" w:header="708" w:footer="708" w:gutter="0"/>
          <w:cols w:space="708"/>
          <w:docGrid w:linePitch="360"/>
        </w:sectPr>
      </w:pPr>
    </w:p>
    <w:p w:rsidR="00BE65F1" w:rsidRPr="00536A72" w:rsidRDefault="00BE65F1" w:rsidP="002230CA">
      <w:pPr>
        <w:pStyle w:val="Heading2"/>
        <w:rPr>
          <w:lang w:val="fr-BE"/>
        </w:rPr>
      </w:pPr>
      <w:bookmarkStart w:id="21" w:name="_Toc460231373"/>
      <w:r w:rsidRPr="00536A72">
        <w:rPr>
          <w:lang w:val="fr-BE"/>
        </w:rPr>
        <w:lastRenderedPageBreak/>
        <w:t>Editer les actifs (</w:t>
      </w:r>
      <w:proofErr w:type="spellStart"/>
      <w:r w:rsidRPr="00536A72">
        <w:rPr>
          <w:lang w:val="fr-BE"/>
        </w:rPr>
        <w:t>openid</w:t>
      </w:r>
      <w:proofErr w:type="spellEnd"/>
      <w:r w:rsidRPr="00536A72">
        <w:rPr>
          <w:lang w:val="fr-BE"/>
        </w:rPr>
        <w:t xml:space="preserve"> &amp; </w:t>
      </w:r>
      <w:proofErr w:type="spellStart"/>
      <w:r w:rsidRPr="00536A72">
        <w:rPr>
          <w:lang w:val="fr-BE"/>
        </w:rPr>
        <w:t>uma</w:t>
      </w:r>
      <w:proofErr w:type="spellEnd"/>
      <w:r w:rsidRPr="00536A72">
        <w:rPr>
          <w:lang w:val="fr-BE"/>
        </w:rPr>
        <w:t>)</w:t>
      </w:r>
      <w:bookmarkEnd w:id="21"/>
    </w:p>
    <w:p w:rsidR="00B52ACE" w:rsidRDefault="00B52ACE" w:rsidP="00730F3A">
      <w:pPr>
        <w:pStyle w:val="NoSpacing"/>
        <w:rPr>
          <w:lang w:val="fr-BE"/>
        </w:rPr>
        <w:sectPr w:rsidR="00B52ACE" w:rsidSect="00B52ACE">
          <w:pgSz w:w="15840" w:h="12240" w:orient="landscape"/>
          <w:pgMar w:top="1800" w:right="1440" w:bottom="1800" w:left="1440" w:header="708" w:footer="708" w:gutter="0"/>
          <w:cols w:space="708"/>
          <w:docGrid w:linePitch="360"/>
        </w:sectPr>
      </w:pPr>
      <w:r>
        <w:rPr>
          <w:noProof/>
        </w:rPr>
        <mc:AlternateContent>
          <mc:Choice Requires="wpc">
            <w:drawing>
              <wp:inline distT="0" distB="0" distL="0" distR="0" wp14:anchorId="386B06BE" wp14:editId="7CEE66A2">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2721E8" w:rsidRDefault="0018446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01708E" w:rsidRDefault="0018446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D6AD4" w:rsidRDefault="0018446A"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 ou plusieurs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D6AD4" w:rsidRDefault="0018446A"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Editer un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12" o:spid="_x0000_s1098"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">
                <v:shape id="_x0000_s1099" type="#_x0000_t75" style="position:absolute;width:82296;height:42932;visibility:visible;mso-wrap-style:square">
                  <v:fill o:detectmouseclick="t"/>
                  <v:path o:connecttype="none"/>
                </v:shape>
                <v:shape id="Text Box 20" o:spid="_x0000_s1100" type="#_x0000_t202" style="position:absolute;left:26975;top:12424;width:8185;height:31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UhpsQA&#10;AADbAAAADwAAAGRycy9kb3ducmV2LnhtbESPQWsCMRSE74X+h/AKvdWsChK3RhFB2IM9dFW8Pjav&#10;u4ublzWJuv77plDwOMzMN8xiNdhO3MiH1rGG8SgDQVw503Kt4bDffigQISIb7ByThgcFWC1fXxaY&#10;G3fnb7qVsRYJwiFHDU2MfS5lqBqyGEauJ07ej/MWY5K+lsbjPcFtJydZNpMWW04LDfa0aag6l1er&#10;4WszL1UxefjTfFpsS3UZu506av3+Nqw/QUQa4jP83y6MBjWDvy/p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1IabEAAAA2wAAAA8AAAAAAAAAAAAAAAAAmAIAAGRycy9k&#10;b3ducmV2LnhtbFBLBQYAAAAABAAEAPUAAACJAwAAAAA=&#10;" fillcolor="white [3201]" stroked="f" strokeweight=".5pt">
                  <v:textbox>
                    <w:txbxContent>
                      <w:p w:rsidR="004066E9" w:rsidRDefault="004066E9"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101" type="#_x0000_t202" style="position:absolute;left:36261;top:12373;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EPcQA&#10;AADbAAAADwAAAGRycy9kb3ducmV2LnhtbESPQWvCQBSE74X+h+UVems2KtQ1dZUiCDm0B2NLr4/s&#10;Mwlm36a7q8Z/3y0IHoeZ+YZZrkfbizP50DnWMMlyEMS1Mx03Gr722xcFIkRkg71j0nClAOvV48MS&#10;C+MuvKNzFRuRIBwK1NDGOBRShroliyFzA3HyDs5bjEn6RhqPlwS3vZzm+au02HFaaHGgTUv1sTpZ&#10;DZ+bRaXK6dX/LGbltlK/E/ehvrV+fhrf30BEGuM9fGuXRoOaw/+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5hD3EAAAA2wAAAA8AAAAAAAAAAAAAAAAAmAIAAGRycy9k&#10;b3ducmV2LnhtbFBLBQYAAAAABAAEAPUAAACJAwAAAAA=&#10;" fillcolor="white [3201]" stroked="f" strokeweight=".5pt">
                  <v:textbox>
                    <w:txbxContent>
                      <w:p w:rsidR="004066E9" w:rsidRDefault="004066E9"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roundrect id="Rounded Rectangle 91" o:spid="_x0000_s1102" style="position:absolute;left:13184;top:359;width:69112;height:413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4fUcMA&#10;AADbAAAADwAAAGRycy9kb3ducmV2LnhtbESPT4vCMBTE74LfITxhb5p2kUWrUapQWdjL+ge8Pptn&#10;W2xeSpPV6qffCILHYWZ+w8yXnanFlVpXWVYQjyIQxLnVFRcKDvtsOAHhPLLG2jIpuJOD5aLfm2Oi&#10;7Y23dN35QgQIuwQVlN43iZQuL8mgG9mGOHhn2xr0QbaF1C3eAtzU8jOKvqTBisNCiQ2tS8ovuz+j&#10;IM2O61NWxb/pHtGu5PgnemxOSn0MunQGwlPn3+FX+1srmMb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4fUcMAAADbAAAADwAAAAAAAAAAAAAAAACYAgAAZHJzL2Rv&#10;d25yZXYueG1sUEsFBgAAAAAEAAQA9QAAAIgDAAAAAA==&#10;" filled="f" strokecolor="#d8d8d8 [2732]" strokeweight="2pt"/>
                <v:roundrect id="Rounded Rectangle 92" o:spid="_x0000_s1103" style="position:absolute;left:21804;top:4161;width:14035;height:6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zc8QA&#10;AADbAAAADwAAAGRycy9kb3ducmV2LnhtbESPQWvCQBSE74L/YXlCb7rRg9TUTZBgUQo9qBV6fM0+&#10;N8Hs2zS7mvTfdwsFj8PMfMOs88E24k6drx0rmM8SEMSl0zUbBR+n1+kzCB+QNTaOScEPeciz8WiN&#10;qXY9H+h+DEZECPsUFVQhtKmUvqzIop+5ljh6F9dZDFF2RuoO+wi3jVwkyVJarDkuVNhSUVF5Pd6s&#10;gp0xX9++OZ/fhr54/zy4Yjs3tVJPk2HzAiLQEB7h//ZeK1gt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xs3PEAAAA2wAAAA8AAAAAAAAAAAAAAAAAmAIAAGRycy9k&#10;b3ducmV2LnhtbFBLBQYAAAAABAAEAPUAAACJAwAAAAA=&#10;" filled="f" strokecolor="#7f7f7f [1612]" strokeweight="2pt">
                  <v:textbox>
                    <w:txbxContent>
                      <w:p w:rsidR="004066E9" w:rsidRPr="00925E35" w:rsidRDefault="004066E9"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04" type="#_x0000_t32" style="position:absolute;left:28809;top:10860;width:13;height:66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riWb0AAADcAAAADwAAAGRycy9kb3ducmV2LnhtbERPSwrCMBDdC94hjOBOUxVFqlFEKLgR&#10;/OF6aMa22kxKE229vREEd/N431muW1OKF9WusKxgNIxAEKdWF5wpuJyTwRyE88gaS8uk4E0O1qtu&#10;Z4mxtg0f6XXymQgh7GJUkHtfxVK6NCeDbmgr4sDdbG3QB1hnUtfYhHBTynEUzaTBgkNDjhVtc0of&#10;p6dRsN9OpqOjveoDI+7v4+SQ2FujVL/XbhYgPLX+L/65dzrMj6bwfSZ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K4lm9AAAA3AAAAA8AAAAAAAAAAAAAAAAAoQIA&#10;AGRycy9kb3ducmV2LnhtbFBLBQYAAAAABAAEAPkAAACLAwAAAAA=&#10;" strokecolor="black [3213]">
                  <v:stroke dashstyle="dash" endarrow="open"/>
                </v:shape>
                <v:roundrect id="Rounded Rectangle 108" o:spid="_x0000_s1105" style="position:absolute;left:21804;top:17526;width:14009;height:6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sgFsUA&#10;AADcAAAADwAAAGRycy9kb3ducmV2LnhtbESPQWvCQBCF7wX/wzJCb3VjD1JSV5GgVIQetBU8jtlx&#10;E8zOxuxq0n/fORR6m+G9ee+b+XLwjXpQF+vABqaTDBRxGWzNzsD31+blDVRMyBabwGTghyIsF6On&#10;OeY29LynxyE5JSEcczRQpdTmWseyIo9xElpi0S6h85hk7Zy2HfYS7hv9mmUz7bFmaaiwpaKi8nq4&#10;ewMfzp1vsTked0NffJ72oVhPXW3M83hYvYNKNKR/89/11gp+JrTyjEy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6yAWxQAAANwAAAAPAAAAAAAAAAAAAAAAAJgCAABkcnMv&#10;ZG93bnJldi54bWxQSwUGAAAAAAQABAD1AAAAigMAAAAA&#10;" filled="f" strokecolor="#7f7f7f [1612]" strokeweight="2pt">
                  <v:textbox>
                    <w:txbxContent>
                      <w:p w:rsidR="004066E9" w:rsidRPr="002721E8" w:rsidRDefault="004066E9"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06" style="position:absolute;top:19513;width:10526;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S6zcUA&#10;AADcAAAADwAAAGRycy9kb3ducmV2LnhtbESPQWvCQBCF7wX/wzJCb3UTD6WkrlKCohR60FbocZqd&#10;boLZ2ZhdTfz3zqHQ2wzvzXvfLFajb9WV+tgENpDPMlDEVbANOwNfn5unF1AxIVtsA5OBG0VYLScP&#10;CyxsGHhP10NySkI4FmigTqkrtI5VTR7jLHTEov2G3mOStXfa9jhIuG/1PMuetceGpaHGjsqaqtPh&#10;4g1snfs5x/Z4fB+H8uN7H8p17hpjHqfj2yuoRGP6N/9d76zg54Ivz8gEe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RLrNxQAAANwAAAAPAAAAAAAAAAAAAAAAAJgCAABkcnMv&#10;ZG93bnJldi54bWxQSwUGAAAAAAQABAD1AAAAigMAAAAA&#10;" filled="f" strokecolor="#7f7f7f [1612]" strokeweight="2pt">
                  <v:textbox>
                    <w:txbxContent>
                      <w:p w:rsidR="004066E9" w:rsidRPr="0001708E" w:rsidRDefault="004066E9"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07" type="#_x0000_t32" style="position:absolute;left:10526;top:22827;width:2658;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9x1cEAAADcAAAADwAAAGRycy9kb3ducmV2LnhtbESP3WoCMRCF74W+Q5hC7zS7QkW2RpH+&#10;QO/8fYDpZtzEbiZLEnV9eyMI3s1wzpzvzGzRu1acKUTrWUE5KkAQ115bbhTsdz/DKYiYkDW2nknB&#10;lSIs5i+DGVbaX3hD521qRA7hWKECk1JXSRlrQw7jyHfEWTv44DDlNTRSB7zkcNfKcVFMpEPLmWCw&#10;o09D9f/25DJ3aY/vX0Fz/f13tOtgcHVoUam31375ASJRn57mx/WvzvXLEu7P5Ank/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b3HVwQAAANwAAAAPAAAAAAAAAAAAAAAA&#10;AKECAABkcnMvZG93bnJldi54bWxQSwUGAAAAAAQABAD5AAAAjwMAAAAA&#10;" strokecolor="black [3213]">
                  <v:stroke endarrow="open"/>
                </v:shape>
                <v:roundrect id="Rounded Rectangle 113" o:spid="_x0000_s1108" style="position:absolute;left:37442;top:3942;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kusIA&#10;AADcAAAADwAAAGRycy9kb3ducmV2LnhtbERPTWvCQBC9F/wPywi91U0UpERXkaAohR60FTyO2XET&#10;zM7G7GrSf+8WCr3N433OfNnbWjyo9ZVjBekoAUFcOF2xUfD9tXl7B+EDssbaMSn4IQ/LxeBljpl2&#10;He/pcQhGxBD2GSooQ2gyKX1RkkU/cg1x5C6utRgibI3ULXYx3NZynCRTabHi2FBiQ3lJxfVwtwq2&#10;xpxvvj4eP/ou/zztXb5OTaXU67BfzUAE6sO/+M+903F+OoHf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liS6wgAAANwAAAAPAAAAAAAAAAAAAAAAAJgCAABkcnMvZG93&#10;bnJldi54bWxQSwUGAAAAAAQABAD1AAAAhwMAAAAA&#10;" filled="f" strokecolor="#7f7f7f [1612]" strokeweight="2pt">
                  <v:textbox>
                    <w:txbxContent>
                      <w:p w:rsidR="004066E9" w:rsidRDefault="004066E9"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09" type="#_x0000_t32" style="position:absolute;left:28809;top:10603;width:15637;height:69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RH8EAAADcAAAADwAAAGRycy9kb3ducmV2LnhtbERPS2uDQBC+F/Iflgn01qwmbQkmmxAE&#10;IRfBPOh5cCdq4s6Ku1H777uFQm/z8T1nu59MKwbqXWNZQbyIQBCXVjdcKbhesrc1COeRNbaWScE3&#10;OdjvZi9bTLQd+UTD2VcihLBLUEHtfZdI6cqaDLqF7YgDd7O9QR9gX0nd4xjCTSuXUfQpDTYcGmrs&#10;KK2pfJyfRkGerj7ik/3SBSPm92VWZPY2KvU6nw4bEJ4m/y/+cx91mB+/w+8z4QK5+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H9EfwQAAANwAAAAPAAAAAAAAAAAAAAAA&#10;AKECAABkcnMvZG93bnJldi54bWxQSwUGAAAAAAQABAD5AAAAjwMAAAAA&#10;" strokecolor="black [3213]">
                  <v:stroke dashstyle="dash" endarrow="open"/>
                </v:shape>
                <v:roundrect id="Rounded Rectangle 119" o:spid="_x0000_s1110" style="position:absolute;left:65701;top:3943;width:14008;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4TUMIA&#10;AADcAAAADwAAAGRycy9kb3ducmV2LnhtbERPTWvCQBC9F/wPywi91U08iI2uIkFRCj1oK3gcs+Mm&#10;mJ2N2dWk/94tFHqbx/uc+bK3tXhQ6yvHCtJRAoK4cLpio+D7a/M2BeEDssbaMSn4IQ/LxeBljpl2&#10;He/pcQhGxBD2GSooQ2gyKX1RkkU/cg1x5C6utRgibI3ULXYx3NZynCQTabHi2FBiQ3lJxfVwtwq2&#10;xpxvvj4eP/ou/zztXb5OTaXU67BfzUAE6sO/+M+903F++g6/z8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fhNQwgAAANwAAAAPAAAAAAAAAAAAAAAAAJgCAABkcnMvZG93&#10;bnJldi54bWxQSwUGAAAAAAQABAD1AAAAhwMAAAAA&#10;" filled="f" strokecolor="#7f7f7f [1612]" strokeweight="2pt">
                  <v:textbox>
                    <w:txbxContent>
                      <w:p w:rsidR="004066E9" w:rsidRDefault="004066E9"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11" style="position:absolute;left:65701;top:12372;width:14008;height:66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hwcMUA&#10;AADcAAAADwAAAGRycy9kb3ducmV2LnhtbESPQWvCQBCF74L/YZlCb7rRQ5HoKiVULIUetAoep9np&#10;JjQ7G7NbE/+9cxB6m+G9ee+b1WbwjbpSF+vABmbTDBRxGWzNzsDxaztZgIoJ2WITmAzcKMJmPR6t&#10;MLeh5z1dD8kpCeGYo4EqpTbXOpYVeYzT0BKL9hM6j0nWzmnbYS/hvtHzLHvRHmuWhgpbKioqfw9/&#10;3sDOue9LbE6nj6EvPs/7ULzNXG3M89PwugSVaEj/5sf1uxX8ueDLMzKBXt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KHBwxQAAANwAAAAPAAAAAAAAAAAAAAAAAJgCAABkcnMv&#10;ZG93bnJldi54bWxQSwUGAAAAAAQABAD1AAAAigMAAAAA&#10;" filled="f" strokecolor="#7f7f7f [1612]" strokeweight="2pt">
                  <v:textbox>
                    <w:txbxContent>
                      <w:p w:rsidR="004066E9" w:rsidRDefault="004066E9"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12" style="position:absolute;left:65701;top:20725;width:14008;height:66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uB8MA&#10;AADcAAAADwAAAGRycy9kb3ducmV2LnhtbERPTWvCQBC9C/0PyxS86UYLRVI3oYRKi+BBbaDHaXbc&#10;BLOzMbs18d93CwVv83ifs85H24or9b5xrGAxT0AQV043bBR8HjezFQgfkDW2jknBjTzk2cNkjal2&#10;A+/peghGxBD2KSqoQ+hSKX1Vk0U/dx1x5E6utxgi7I3UPQ4x3LZymSTP0mLDsaHGjoqaqvPhxyp4&#10;N+b74tuy3I5Dsfvau+JtYRqlpo/j6wuIQGO4i//dHzrOXz7B3zPxAp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uB8MAAADcAAAADwAAAAAAAAAAAAAAAACYAgAAZHJzL2Rv&#10;d25yZXYueG1sUEsFBgAAAAAEAAQA9QAAAIgDAAAAAA==&#10;" filled="f" strokecolor="#7f7f7f [1612]" strokeweight="2pt">
                  <v:textbox>
                    <w:txbxContent>
                      <w:p w:rsidR="004066E9" w:rsidRPr="009D6AD4" w:rsidRDefault="004066E9"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 ou plusieurs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owners</w:t>
                        </w:r>
                        <w:proofErr w:type="spellEnd"/>
                      </w:p>
                    </w:txbxContent>
                  </v:textbox>
                </v:roundrect>
                <v:roundrect id="Rounded Rectangle 124" o:spid="_x0000_s1113" style="position:absolute;left:65701;top:29019;width:14008;height:66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2c8MA&#10;AADcAAAADwAAAGRycy9kb3ducmV2LnhtbERPTWvCQBC9C/0PyxS86UYpRVI3oYRKi+BBbaDHaXbc&#10;BLOzMbs18d93CwVv83ifs85H24or9b5xrGAxT0AQV043bBR8HjezFQgfkDW2jknBjTzk2cNkjal2&#10;A+/peghGxBD2KSqoQ+hSKX1Vk0U/dx1x5E6utxgi7I3UPQ4x3LZymSTP0mLDsaHGjoqaqvPhxyp4&#10;N+b74tuy3I5Dsfvau+JtYRqlpo/j6wuIQGO4i//dHzrOXz7B3zPxAp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N2c8MAAADcAAAADwAAAAAAAAAAAAAAAACYAgAAZHJzL2Rv&#10;d25yZXYueG1sUEsFBgAAAAAEAAQA9QAAAIgDAAAAAA==&#10;" filled="f" strokecolor="#7f7f7f [1612]" strokeweight="2pt">
                  <v:textbox>
                    <w:txbxContent>
                      <w:p w:rsidR="004066E9" w:rsidRPr="009D6AD4" w:rsidRDefault="004066E9"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Editer un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w:t>
                        </w:r>
                        <w:proofErr w:type="spellEnd"/>
                      </w:p>
                    </w:txbxContent>
                  </v:textbox>
                </v:roundrect>
                <v:roundrect id="Rounded Rectangle 158" o:spid="_x0000_s1114" style="position:absolute;left:50284;top:12883;width:14008;height:66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PC8YA&#10;AADcAAAADwAAAGRycy9kb3ducmV2LnhtbESPT2vDMAzF74N+B6PBbqvTwsrI6pYRWloGPfQf9KjF&#10;mhMWy2nsNtm3nw6D3STe03s/zZeDb9SdulgHNjAZZ6CIy2BrdgZOx/XzK6iYkC02gcnAD0VYLkYP&#10;c8xt6HlP90NySkI45migSqnNtY5lRR7jOLTEon2FzmOStXPadthLuG/0NMtm2mPN0lBhS0VF5ffh&#10;5g1snPu8xuZ8/hj6YnfZh2I1cbUxT4/D+xuoREP6N/9db63gvwitPCMT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gPC8YAAADcAAAADwAAAAAAAAAAAAAAAACYAgAAZHJz&#10;L2Rvd25yZXYueG1sUEsFBgAAAAAEAAQA9QAAAIsDAAAAAA==&#10;" filled="f" strokecolor="#7f7f7f [1612]" strokeweight="2pt">
                  <v:textbox>
                    <w:txbxContent>
                      <w:p w:rsidR="004066E9" w:rsidRPr="00935D20" w:rsidRDefault="004066E9"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15" style="position:absolute;left:50284;top:20864;width:14008;height:81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qkMMA&#10;AADcAAAADwAAAGRycy9kb3ducmV2LnhtbERPTWvCQBC9F/wPywi91U2Eio2uQYKlRfCgrdDjmJ1u&#10;QrOzMbs16b/vCoK3ebzPWeaDbcSFOl87VpBOEhDEpdM1GwWfH69PcxA+IGtsHJOCP/KQr0YPS8y0&#10;63lPl0MwIoawz1BBFUKbSenLiiz6iWuJI/ftOoshws5I3WEfw20jp0kykxZrjg0VtlRUVP4cfq2C&#10;N2NOZ98cj9uhL3Zfe1dsUlMr9Tge1gsQgYZwF9/c7zrOf36B6zPxAr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SqkMMAAADcAAAADwAAAAAAAAAAAAAAAACYAgAAZHJzL2Rv&#10;d25yZXYueG1sUEsFBgAAAAAEAAQA9QAAAIgDAAAAAA==&#10;" filled="f" strokecolor="#7f7f7f [1612]" strokeweight="2pt">
                  <v:textbox>
                    <w:txbxContent>
                      <w:p w:rsidR="004066E9" w:rsidRPr="00935D20" w:rsidRDefault="004066E9"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16" style="position:absolute;left:50284;top:30720;width:14008;height:81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LJsMUA&#10;AADcAAAADwAAAGRycy9kb3ducmV2LnhtbESPQWvCQBCF7wX/wzKCt7rRg5ToKiUoFcGDVsHjNDvd&#10;hGZn0+xq0n/fORR6m+G9ee+b1WbwjXpQF+vABmbTDBRxGWzNzsDlfff8AiomZItNYDLwQxE269HT&#10;CnMbej7R45yckhCOORqoUmpzrWNZkcc4DS2xaJ+h85hk7Zy2HfYS7hs9z7KF9lizNFTYUlFR+XW+&#10;ewNvzn18x+Z6PQx9cbydQrGdudqYyXh4XYJKNKR/89/13gr+QvDlGZlAr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QsmwxQAAANwAAAAPAAAAAAAAAAAAAAAAAJgCAABkcnMv&#10;ZG93bnJldi54bWxQSwUGAAAAAAQABAD1AAAAigMAAAAA&#10;" filled="f" strokecolor="#7f7f7f [1612]" strokeweight="2pt">
                  <v:textbox>
                    <w:txbxContent>
                      <w:p w:rsidR="004066E9" w:rsidRPr="00935D20" w:rsidRDefault="004066E9"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v:textbox>
                </v:roundrect>
                <v:roundrect id="Rounded Rectangle 161" o:spid="_x0000_s1117" style="position:absolute;left:35160;top:30718;width:14008;height:81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5sK8IA&#10;AADcAAAADwAAAGRycy9kb3ducmV2LnhtbERPTYvCMBC9L/gfwgje1rR7kKVrFCnKirAHdQWPYzOm&#10;xWZSm2i7/34jCN7m8T5nOu9tLe7U+sqxgnScgCAunK7YKPjdr94/QfiArLF2TAr+yMN8NnibYqZd&#10;x1u674IRMYR9hgrKEJpMSl+UZNGPXUMcubNrLYYIWyN1i10Mt7X8SJKJtFhxbCixobyk4rK7WQXf&#10;xpyuvj4cNn2X/xy3Ll+mplJqNOwXXyAC9eElfrrXOs6fpPB4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mwrwgAAANwAAAAPAAAAAAAAAAAAAAAAAJgCAABkcnMvZG93&#10;bnJldi54bWxQSwUGAAAAAAQABAD1AAAAhwMAAAAA&#10;" filled="f" strokecolor="#7f7f7f [1612]" strokeweight="2pt">
                  <v:textbox>
                    <w:txbxContent>
                      <w:p w:rsidR="004066E9" w:rsidRDefault="004066E9"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Heading3"/>
        <w:rPr>
          <w:lang w:val="fr-BE"/>
        </w:rPr>
      </w:pPr>
      <w:bookmarkStart w:id="22" w:name="_Toc460231374"/>
      <w:r>
        <w:rPr>
          <w:lang w:val="fr-BE"/>
        </w:rPr>
        <w:lastRenderedPageBreak/>
        <w:t>Action : Ajouter un client</w:t>
      </w:r>
      <w:bookmarkEnd w:id="22"/>
    </w:p>
    <w:p w:rsidR="00B44747" w:rsidRDefault="00B44747" w:rsidP="00573BB1">
      <w:pPr>
        <w:rPr>
          <w:lang w:val="fr-BE"/>
        </w:rPr>
      </w:pPr>
    </w:p>
    <w:p w:rsidR="007C41B1" w:rsidRDefault="008A0DFD" w:rsidP="00573BB1">
      <w:pPr>
        <w:rPr>
          <w:lang w:val="fr-BE"/>
        </w:rPr>
      </w:pPr>
      <w:r>
        <w:rPr>
          <w:lang w:val="fr-BE"/>
        </w:rPr>
        <w:t xml:space="preserve">Ouvrez le répertoire </w:t>
      </w:r>
      <w:proofErr w:type="spellStart"/>
      <w:r w:rsidRPr="008A0DFD">
        <w:rPr>
          <w:i/>
          <w:lang w:val="fr-BE"/>
        </w:rPr>
        <w:t>assets</w:t>
      </w:r>
      <w:proofErr w:type="spellEnd"/>
      <w:r w:rsidRPr="008A0DFD">
        <w:rPr>
          <w:i/>
          <w:lang w:val="fr-BE"/>
        </w:rPr>
        <w:t>&gt;&gt;</w:t>
      </w:r>
      <w:proofErr w:type="spellStart"/>
      <w:r w:rsidRPr="008A0DFD">
        <w:rPr>
          <w:i/>
          <w:lang w:val="fr-BE"/>
        </w:rPr>
        <w:t>openid</w:t>
      </w:r>
      <w:proofErr w:type="spellEnd"/>
      <w:r w:rsidRPr="008A0DFD">
        <w:rPr>
          <w:i/>
          <w:lang w:val="fr-BE"/>
        </w:rPr>
        <w:t>&gt;&gt;clients</w:t>
      </w:r>
      <w:r>
        <w:rPr>
          <w:lang w:val="fr-BE"/>
        </w:rPr>
        <w:t xml:space="preserve"> puis affichez son menu contextuel. Cliquez sur </w:t>
      </w:r>
      <w:proofErr w:type="spellStart"/>
      <w:r w:rsidRPr="008A0DFD">
        <w:rPr>
          <w:i/>
          <w:lang w:val="fr-BE"/>
        </w:rPr>
        <w:t>add</w:t>
      </w:r>
      <w:proofErr w:type="spellEnd"/>
      <w:r w:rsidRPr="008A0DFD">
        <w:rPr>
          <w:i/>
          <w:lang w:val="fr-BE"/>
        </w:rPr>
        <w:t xml:space="preserve"> client</w:t>
      </w:r>
      <w:r>
        <w:rPr>
          <w:lang w:val="fr-BE"/>
        </w:rPr>
        <w:t xml:space="preserve"> et rentrez une ou plusieurs </w:t>
      </w:r>
      <w:proofErr w:type="spellStart"/>
      <w:r>
        <w:rPr>
          <w:lang w:val="fr-BE"/>
        </w:rPr>
        <w:t>urls</w:t>
      </w:r>
      <w:proofErr w:type="spellEnd"/>
      <w:r>
        <w:rPr>
          <w:lang w:val="fr-BE"/>
        </w:rPr>
        <w:t xml:space="preserve"> de redirection séparées par une virgule.</w:t>
      </w:r>
    </w:p>
    <w:p w:rsidR="00FE117E" w:rsidRDefault="00FE117E" w:rsidP="00573BB1">
      <w:pPr>
        <w:rPr>
          <w:lang w:val="fr-BE"/>
        </w:rPr>
      </w:pPr>
    </w:p>
    <w:p w:rsidR="00A3642A" w:rsidRDefault="00A3642A" w:rsidP="00573BB1">
      <w:pPr>
        <w:rPr>
          <w:lang w:val="fr-BE"/>
        </w:rPr>
      </w:pPr>
      <w:r>
        <w:rPr>
          <w:lang w:val="fr-BE"/>
        </w:rPr>
        <w:t xml:space="preserve">Attention : Les </w:t>
      </w:r>
      <w:proofErr w:type="spellStart"/>
      <w:r>
        <w:rPr>
          <w:lang w:val="fr-BE"/>
        </w:rPr>
        <w:t>urls</w:t>
      </w:r>
      <w:proofErr w:type="spellEnd"/>
      <w:r>
        <w:rPr>
          <w:lang w:val="fr-BE"/>
        </w:rPr>
        <w:t xml:space="preserve"> doivent obligatoirement commencées par </w:t>
      </w:r>
      <w:proofErr w:type="spellStart"/>
      <w:r>
        <w:rPr>
          <w:lang w:val="fr-BE"/>
        </w:rPr>
        <w:t>https</w:t>
      </w:r>
      <w:proofErr w:type="spellEnd"/>
      <w:r>
        <w:rPr>
          <w:lang w:val="fr-BE"/>
        </w:rPr>
        <w:t xml:space="preserve"> et ne peuvent pas </w:t>
      </w:r>
      <w:r w:rsidR="00FF1180">
        <w:rPr>
          <w:lang w:val="fr-BE"/>
        </w:rPr>
        <w:t xml:space="preserve">avoir comme </w:t>
      </w:r>
      <w:r w:rsidR="00DA443F">
        <w:rPr>
          <w:lang w:val="fr-BE"/>
        </w:rPr>
        <w:t>nom d’</w:t>
      </w:r>
      <w:r w:rsidR="00FF1180">
        <w:rPr>
          <w:lang w:val="fr-BE"/>
        </w:rPr>
        <w:t xml:space="preserve">hôte </w:t>
      </w:r>
      <w:proofErr w:type="spellStart"/>
      <w:r w:rsidR="00FF1180">
        <w:rPr>
          <w:lang w:val="fr-BE"/>
        </w:rPr>
        <w:t>localhost</w:t>
      </w:r>
      <w:proofErr w:type="spellEnd"/>
      <w:r w:rsidR="00FF1180">
        <w:rPr>
          <w:lang w:val="fr-BE"/>
        </w:rPr>
        <w:t xml:space="preserve"> </w:t>
      </w:r>
      <w:r w:rsidR="00FF1180">
        <w:rPr>
          <w:rStyle w:val="FootnoteReference"/>
          <w:lang w:val="fr-BE"/>
        </w:rPr>
        <w:footnoteReference w:id="6"/>
      </w:r>
    </w:p>
    <w:p w:rsidR="00A3642A" w:rsidRDefault="00A3642A" w:rsidP="00573BB1">
      <w:pPr>
        <w:rPr>
          <w:lang w:val="fr-BE"/>
        </w:rPr>
      </w:pPr>
    </w:p>
    <w:p w:rsidR="00FE117E" w:rsidRDefault="00FE117E" w:rsidP="00711543">
      <w:pPr>
        <w:pStyle w:val="Heading3"/>
        <w:rPr>
          <w:lang w:val="fr-BE"/>
        </w:rPr>
      </w:pPr>
      <w:bookmarkStart w:id="23" w:name="_Toc460231375"/>
      <w:r>
        <w:rPr>
          <w:lang w:val="fr-BE"/>
        </w:rPr>
        <w:t xml:space="preserve">Action : </w:t>
      </w:r>
      <w:r w:rsidR="004D65E7">
        <w:rPr>
          <w:lang w:val="fr-BE"/>
        </w:rPr>
        <w:t>Supprimer un ou plusieurs clients</w:t>
      </w:r>
      <w:bookmarkEnd w:id="23"/>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rPr>
        <w:drawing>
          <wp:inline distT="0" distB="0" distL="0" distR="0">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Heading3"/>
        <w:rPr>
          <w:lang w:val="fr-BE"/>
        </w:rPr>
      </w:pPr>
      <w:bookmarkStart w:id="24" w:name="_Toc460231376"/>
      <w:r>
        <w:rPr>
          <w:lang w:val="fr-BE"/>
        </w:rPr>
        <w:t>Action : Editer un client</w:t>
      </w:r>
      <w:bookmarkEnd w:id="24"/>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rPr>
        <w:drawing>
          <wp:inline distT="0" distB="0" distL="0" distR="0">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rPr>
        <w:drawing>
          <wp:inline distT="0" distB="0" distL="0" distR="0">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 xml:space="preserve">L’identifiant du client, son secret ainsi que ses </w:t>
      </w:r>
      <w:proofErr w:type="spellStart"/>
      <w:r>
        <w:rPr>
          <w:lang w:val="fr-BE"/>
        </w:rPr>
        <w:t>url</w:t>
      </w:r>
      <w:r w:rsidR="001222E5">
        <w:rPr>
          <w:lang w:val="fr-BE"/>
        </w:rPr>
        <w:t>s</w:t>
      </w:r>
      <w:proofErr w:type="spellEnd"/>
      <w:r w:rsidR="001222E5">
        <w:rPr>
          <w:lang w:val="fr-BE"/>
        </w:rPr>
        <w:t xml:space="preserve">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rPr>
        <w:lastRenderedPageBreak/>
        <w:drawing>
          <wp:inline distT="0" distB="0" distL="0" distR="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 xml:space="preserve">s dans le RFC </w:t>
      </w:r>
      <w:proofErr w:type="spellStart"/>
      <w:r w:rsidR="00B940EF">
        <w:rPr>
          <w:lang w:val="fr-BE"/>
        </w:rPr>
        <w:t>OpenId</w:t>
      </w:r>
      <w:proofErr w:type="spellEnd"/>
      <w:r w:rsidR="001D00DA">
        <w:rPr>
          <w:lang w:val="fr-BE"/>
        </w:rPr>
        <w:t xml:space="preserve"> </w:t>
      </w:r>
      <w:r w:rsidR="001D00DA">
        <w:rPr>
          <w:rStyle w:val="FootnoteReference"/>
          <w:lang w:val="fr-BE"/>
        </w:rPr>
        <w:footnoteReference w:id="7"/>
      </w:r>
      <w:r w:rsidR="00B940EF">
        <w:rPr>
          <w:lang w:val="fr-BE"/>
        </w:rPr>
        <w:t>.</w:t>
      </w:r>
    </w:p>
    <w:p w:rsidR="0070089F" w:rsidRDefault="009A24E4" w:rsidP="0070089F">
      <w:pPr>
        <w:rPr>
          <w:lang w:val="fr-BE"/>
        </w:rPr>
      </w:pPr>
      <w:r>
        <w:rPr>
          <w:lang w:val="fr-BE"/>
        </w:rPr>
        <w:t xml:space="preserve">De façon générale vous n’aurez pas besoin d’éditer les paramètres avancées sauf si vous souhaitez </w:t>
      </w:r>
      <w:r w:rsidR="0070089F">
        <w:rPr>
          <w:lang w:val="fr-BE"/>
        </w:rPr>
        <w:t xml:space="preserve">changer le </w:t>
      </w:r>
      <w:proofErr w:type="spellStart"/>
      <w:r w:rsidR="0070089F">
        <w:rPr>
          <w:lang w:val="fr-BE"/>
        </w:rPr>
        <w:t>workflow</w:t>
      </w:r>
      <w:proofErr w:type="spellEnd"/>
      <w:r w:rsidR="0070089F">
        <w:rPr>
          <w:lang w:val="fr-BE"/>
        </w:rPr>
        <w:t xml:space="preserve">.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ListParagraph"/>
        <w:numPr>
          <w:ilvl w:val="0"/>
          <w:numId w:val="1"/>
        </w:numPr>
        <w:rPr>
          <w:lang w:val="fr-BE"/>
        </w:rPr>
      </w:pPr>
      <w:r>
        <w:rPr>
          <w:lang w:val="fr-BE"/>
        </w:rPr>
        <w:t xml:space="preserve">Vous disposez d’une URL JWKS qui peut être utilisée pour décrypter et vérifier la signature du paramètre </w:t>
      </w:r>
      <w:proofErr w:type="spellStart"/>
      <w:r w:rsidRPr="00AC314E">
        <w:rPr>
          <w:i/>
          <w:lang w:val="fr-BE"/>
        </w:rPr>
        <w:t>request</w:t>
      </w:r>
      <w:proofErr w:type="spellEnd"/>
      <w:r>
        <w:rPr>
          <w:i/>
          <w:lang w:val="fr-BE"/>
        </w:rPr>
        <w:t xml:space="preserve"> </w:t>
      </w:r>
      <w:r>
        <w:rPr>
          <w:rStyle w:val="FootnoteReference"/>
          <w:i/>
          <w:lang w:val="fr-BE"/>
        </w:rPr>
        <w:footnoteReference w:id="8"/>
      </w:r>
      <w:r>
        <w:rPr>
          <w:lang w:val="fr-BE"/>
        </w:rPr>
        <w:t>.</w:t>
      </w:r>
    </w:p>
    <w:p w:rsidR="00732C09" w:rsidRPr="00732C09" w:rsidRDefault="00732C09" w:rsidP="00732C09">
      <w:pPr>
        <w:rPr>
          <w:lang w:val="fr-BE"/>
        </w:rPr>
      </w:pPr>
    </w:p>
    <w:p w:rsidR="000B6479" w:rsidRDefault="00D93DD0" w:rsidP="00305756">
      <w:pPr>
        <w:pStyle w:val="ListParagraph"/>
        <w:numPr>
          <w:ilvl w:val="0"/>
          <w:numId w:val="1"/>
        </w:numPr>
        <w:rPr>
          <w:lang w:val="fr-BE"/>
        </w:rPr>
      </w:pPr>
      <w:r>
        <w:rPr>
          <w:lang w:val="fr-BE"/>
        </w:rPr>
        <w:t xml:space="preserve">Modifier la façon dont le client va s’authentifier au point d’entrée </w:t>
      </w:r>
      <w:proofErr w:type="spellStart"/>
      <w:r>
        <w:rPr>
          <w:lang w:val="fr-BE"/>
        </w:rPr>
        <w:t>token</w:t>
      </w:r>
      <w:proofErr w:type="spellEnd"/>
      <w:r>
        <w:rPr>
          <w:lang w:val="fr-BE"/>
        </w:rPr>
        <w:t>.</w:t>
      </w:r>
    </w:p>
    <w:p w:rsidR="00732C09" w:rsidRPr="00732C09" w:rsidRDefault="00732C09" w:rsidP="00732C09">
      <w:pPr>
        <w:pStyle w:val="ListParagraph"/>
        <w:rPr>
          <w:lang w:val="fr-BE"/>
        </w:rPr>
      </w:pPr>
    </w:p>
    <w:p w:rsidR="00732C09" w:rsidRPr="00732C09" w:rsidRDefault="00732C09" w:rsidP="00732C09">
      <w:pPr>
        <w:rPr>
          <w:lang w:val="fr-BE"/>
        </w:rPr>
      </w:pPr>
    </w:p>
    <w:p w:rsidR="00D93DD0" w:rsidRDefault="00D93DD0" w:rsidP="00305756">
      <w:pPr>
        <w:pStyle w:val="ListParagraph"/>
        <w:numPr>
          <w:ilvl w:val="0"/>
          <w:numId w:val="1"/>
        </w:numPr>
        <w:rPr>
          <w:lang w:val="fr-BE"/>
        </w:rPr>
      </w:pPr>
      <w:r>
        <w:rPr>
          <w:lang w:val="fr-BE"/>
        </w:rPr>
        <w:t xml:space="preserve">Les informations affichées dans </w:t>
      </w:r>
      <w:r w:rsidR="008C1528">
        <w:rPr>
          <w:lang w:val="fr-BE"/>
        </w:rPr>
        <w:t xml:space="preserve">la vue </w:t>
      </w:r>
      <w:r w:rsidR="008C1528" w:rsidRPr="008C1528">
        <w:rPr>
          <w:i/>
          <w:lang w:val="fr-BE"/>
        </w:rPr>
        <w:t>consent</w:t>
      </w:r>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w:t>
      </w:r>
      <w:proofErr w:type="spellStart"/>
      <w:r>
        <w:rPr>
          <w:lang w:val="fr-BE"/>
        </w:rPr>
        <w:t>openid</w:t>
      </w:r>
      <w:proofErr w:type="spellEnd"/>
      <w:r>
        <w:rPr>
          <w:lang w:val="fr-BE"/>
        </w:rPr>
        <w:t xml:space="preserve"> </w:t>
      </w:r>
      <w:r>
        <w:rPr>
          <w:rStyle w:val="FootnoteReference"/>
          <w:lang w:val="fr-BE"/>
        </w:rPr>
        <w:footnoteReference w:id="9"/>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Heading3"/>
        <w:rPr>
          <w:lang w:val="fr-BE"/>
        </w:rPr>
      </w:pPr>
      <w:bookmarkStart w:id="25" w:name="_Toc460231377"/>
      <w:r>
        <w:rPr>
          <w:lang w:val="fr-BE"/>
        </w:rPr>
        <w:lastRenderedPageBreak/>
        <w:t xml:space="preserve">Action : Supprimer </w:t>
      </w:r>
      <w:r w:rsidR="004D65E7">
        <w:rPr>
          <w:lang w:val="fr-BE"/>
        </w:rPr>
        <w:t>un ou plusieurs scopes</w:t>
      </w:r>
      <w:bookmarkEnd w:id="25"/>
    </w:p>
    <w:p w:rsidR="006F7650" w:rsidRDefault="006F7650" w:rsidP="00573BB1">
      <w:pPr>
        <w:rPr>
          <w:lang w:val="fr-BE"/>
        </w:rPr>
      </w:pPr>
    </w:p>
    <w:p w:rsidR="00804390" w:rsidRDefault="00804390" w:rsidP="00573BB1">
      <w:pPr>
        <w:rPr>
          <w:lang w:val="fr-BE"/>
        </w:rPr>
      </w:pPr>
      <w:r>
        <w:rPr>
          <w:lang w:val="fr-BE"/>
        </w:rPr>
        <w:t xml:space="preserve">Ouvrez le répertoire </w:t>
      </w:r>
      <w:proofErr w:type="spellStart"/>
      <w:r w:rsidRPr="00804390">
        <w:rPr>
          <w:i/>
          <w:lang w:val="fr-BE"/>
        </w:rPr>
        <w:t>assets</w:t>
      </w:r>
      <w:proofErr w:type="spellEnd"/>
      <w:r w:rsidRPr="00804390">
        <w:rPr>
          <w:i/>
          <w:lang w:val="fr-BE"/>
        </w:rPr>
        <w:t>&gt;&gt;</w:t>
      </w:r>
      <w:proofErr w:type="spellStart"/>
      <w:r w:rsidRPr="00804390">
        <w:rPr>
          <w:i/>
          <w:lang w:val="fr-BE"/>
        </w:rPr>
        <w:t>openid</w:t>
      </w:r>
      <w:proofErr w:type="spellEnd"/>
      <w:r w:rsidRPr="00804390">
        <w:rPr>
          <w:i/>
          <w:lang w:val="fr-BE"/>
        </w:rPr>
        <w:t>&gt;&gt;scopes</w:t>
      </w:r>
      <w:r>
        <w:rPr>
          <w:lang w:val="fr-BE"/>
        </w:rPr>
        <w:t xml:space="preserve">, sélectionnez un ou plusieurs scopes puis cliquez sur </w:t>
      </w:r>
      <w:r>
        <w:rPr>
          <w:noProof/>
        </w:rPr>
        <w:drawing>
          <wp:inline distT="0" distB="0" distL="0" distR="0">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Heading3"/>
        <w:rPr>
          <w:lang w:val="fr-BE"/>
        </w:rPr>
      </w:pPr>
      <w:bookmarkStart w:id="26" w:name="_Toc460231378"/>
      <w:r>
        <w:rPr>
          <w:lang w:val="fr-BE"/>
        </w:rPr>
        <w:t>Action : Afficher les information</w:t>
      </w:r>
      <w:r w:rsidR="00EE6085">
        <w:rPr>
          <w:lang w:val="fr-BE"/>
        </w:rPr>
        <w:t>s</w:t>
      </w:r>
      <w:r>
        <w:rPr>
          <w:lang w:val="fr-BE"/>
        </w:rPr>
        <w:t xml:space="preserve"> d’un scope</w:t>
      </w:r>
      <w:bookmarkEnd w:id="26"/>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rPr>
        <w:drawing>
          <wp:inline distT="0" distB="0" distL="0" distR="0">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ListParagraph"/>
        <w:numPr>
          <w:ilvl w:val="0"/>
          <w:numId w:val="1"/>
        </w:numPr>
        <w:rPr>
          <w:lang w:val="fr-BE"/>
        </w:rPr>
      </w:pPr>
      <w:r>
        <w:rPr>
          <w:lang w:val="fr-BE"/>
        </w:rPr>
        <w:t xml:space="preserve">Open id scope : Indique si c’est un scope </w:t>
      </w:r>
      <w:proofErr w:type="spellStart"/>
      <w:r>
        <w:rPr>
          <w:lang w:val="fr-BE"/>
        </w:rPr>
        <w:t>OpenId</w:t>
      </w:r>
      <w:proofErr w:type="spellEnd"/>
    </w:p>
    <w:p w:rsidR="00137257" w:rsidRDefault="009525F0" w:rsidP="009525F0">
      <w:pPr>
        <w:pStyle w:val="ListParagraph"/>
        <w:numPr>
          <w:ilvl w:val="0"/>
          <w:numId w:val="1"/>
        </w:numPr>
        <w:rPr>
          <w:lang w:val="fr-BE"/>
        </w:rPr>
      </w:pPr>
      <w:proofErr w:type="spellStart"/>
      <w:r>
        <w:rPr>
          <w:lang w:val="fr-BE"/>
        </w:rPr>
        <w:t>Displayed</w:t>
      </w:r>
      <w:proofErr w:type="spellEnd"/>
      <w:r>
        <w:rPr>
          <w:lang w:val="fr-BE"/>
        </w:rPr>
        <w:t xml:space="preserve"> in the consent </w:t>
      </w:r>
      <w:proofErr w:type="spellStart"/>
      <w:r>
        <w:rPr>
          <w:lang w:val="fr-BE"/>
        </w:rPr>
        <w:t>screen</w:t>
      </w:r>
      <w:proofErr w:type="spellEnd"/>
      <w:r>
        <w:rPr>
          <w:lang w:val="fr-BE"/>
        </w:rPr>
        <w:t> : Indique si le scope est affiché sur l’écran consent.</w:t>
      </w:r>
    </w:p>
    <w:p w:rsidR="009525F0" w:rsidRDefault="009525F0" w:rsidP="009525F0">
      <w:pPr>
        <w:pStyle w:val="ListParagraph"/>
        <w:numPr>
          <w:ilvl w:val="0"/>
          <w:numId w:val="1"/>
        </w:numPr>
        <w:rPr>
          <w:lang w:val="fr-BE"/>
        </w:rPr>
      </w:pPr>
      <w:proofErr w:type="spellStart"/>
      <w:r>
        <w:rPr>
          <w:lang w:val="fr-BE"/>
        </w:rPr>
        <w:t>Exposed</w:t>
      </w:r>
      <w:proofErr w:type="spellEnd"/>
      <w:r>
        <w:rPr>
          <w:lang w:val="fr-BE"/>
        </w:rPr>
        <w:t xml:space="preserve"> in the </w:t>
      </w:r>
      <w:proofErr w:type="spellStart"/>
      <w:r>
        <w:rPr>
          <w:lang w:val="fr-BE"/>
        </w:rPr>
        <w:t>contract</w:t>
      </w:r>
      <w:proofErr w:type="spellEnd"/>
      <w:r>
        <w:rPr>
          <w:lang w:val="fr-BE"/>
        </w:rPr>
        <w:t xml:space="preserve"> : indique si le scope est retourné par le </w:t>
      </w:r>
      <w:proofErr w:type="spellStart"/>
      <w:r>
        <w:rPr>
          <w:lang w:val="fr-BE"/>
        </w:rPr>
        <w:t>endpoint</w:t>
      </w:r>
      <w:proofErr w:type="spellEnd"/>
      <w:r>
        <w:rPr>
          <w:lang w:val="fr-BE"/>
        </w:rPr>
        <w:t xml:space="preserve"> </w:t>
      </w:r>
      <w:r w:rsidRPr="009525F0">
        <w:rPr>
          <w:lang w:val="fr-BE"/>
        </w:rPr>
        <w:t>/.</w:t>
      </w:r>
      <w:proofErr w:type="spellStart"/>
      <w:r w:rsidRPr="009525F0">
        <w:rPr>
          <w:lang w:val="fr-BE"/>
        </w:rPr>
        <w:t>well-known</w:t>
      </w:r>
      <w:proofErr w:type="spellEnd"/>
      <w:r w:rsidRPr="009525F0">
        <w:rPr>
          <w:lang w:val="fr-BE"/>
        </w:rPr>
        <w:t>/</w:t>
      </w:r>
      <w:proofErr w:type="spellStart"/>
      <w:r w:rsidRPr="009525F0">
        <w:rPr>
          <w:lang w:val="fr-BE"/>
        </w:rPr>
        <w:t>openid</w:t>
      </w:r>
      <w:proofErr w:type="spellEnd"/>
      <w:r w:rsidRPr="009525F0">
        <w:rPr>
          <w:lang w:val="fr-BE"/>
        </w:rPr>
        <w:t>-configuration</w:t>
      </w:r>
      <w:r>
        <w:rPr>
          <w:lang w:val="fr-BE"/>
        </w:rPr>
        <w:t>.</w:t>
      </w:r>
    </w:p>
    <w:p w:rsidR="009525F0" w:rsidRDefault="009525F0" w:rsidP="009525F0">
      <w:pPr>
        <w:rPr>
          <w:lang w:val="fr-BE"/>
        </w:rPr>
      </w:pPr>
    </w:p>
    <w:p w:rsidR="009525F0" w:rsidRPr="009525F0" w:rsidRDefault="00B46383" w:rsidP="00711543">
      <w:pPr>
        <w:pStyle w:val="Heading3"/>
        <w:rPr>
          <w:lang w:val="fr-BE"/>
        </w:rPr>
      </w:pPr>
      <w:bookmarkStart w:id="27" w:name="_Toc460231379"/>
      <w:r>
        <w:rPr>
          <w:lang w:val="fr-BE"/>
        </w:rPr>
        <w:t xml:space="preserve">Action : </w:t>
      </w:r>
      <w:r w:rsidR="00E86A23">
        <w:rPr>
          <w:lang w:val="fr-BE"/>
        </w:rPr>
        <w:t xml:space="preserve">Supprimer un ou plusieurs </w:t>
      </w:r>
      <w:proofErr w:type="spellStart"/>
      <w:r w:rsidR="00E86A23">
        <w:rPr>
          <w:lang w:val="fr-BE"/>
        </w:rPr>
        <w:t>resource</w:t>
      </w:r>
      <w:proofErr w:type="spellEnd"/>
      <w:r w:rsidR="00E86A23">
        <w:rPr>
          <w:lang w:val="fr-BE"/>
        </w:rPr>
        <w:t xml:space="preserve"> </w:t>
      </w:r>
      <w:proofErr w:type="spellStart"/>
      <w:r w:rsidR="00E86A23">
        <w:rPr>
          <w:lang w:val="fr-BE"/>
        </w:rPr>
        <w:t>owners</w:t>
      </w:r>
      <w:bookmarkEnd w:id="27"/>
      <w:proofErr w:type="spellEnd"/>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w:t>
      </w:r>
      <w:proofErr w:type="spellStart"/>
      <w:r>
        <w:rPr>
          <w:lang w:val="fr-BE"/>
        </w:rPr>
        <w:t>resource</w:t>
      </w:r>
      <w:proofErr w:type="spellEnd"/>
      <w:r>
        <w:rPr>
          <w:lang w:val="fr-BE"/>
        </w:rPr>
        <w:t xml:space="preserve"> </w:t>
      </w:r>
      <w:proofErr w:type="spellStart"/>
      <w:r>
        <w:rPr>
          <w:lang w:val="fr-BE"/>
        </w:rPr>
        <w:t>owners</w:t>
      </w:r>
      <w:proofErr w:type="spellEnd"/>
      <w:r>
        <w:rPr>
          <w:lang w:val="fr-BE"/>
        </w:rPr>
        <w:t xml:space="preserve"> puis cliquez sur </w:t>
      </w:r>
      <w:r>
        <w:rPr>
          <w:noProof/>
        </w:rPr>
        <w:drawing>
          <wp:inline distT="0" distB="0" distL="0" distR="0">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Heading3"/>
        <w:rPr>
          <w:lang w:val="fr-BE"/>
        </w:rPr>
      </w:pPr>
      <w:bookmarkStart w:id="28" w:name="_Toc460231380"/>
      <w:r>
        <w:rPr>
          <w:lang w:val="fr-BE"/>
        </w:rPr>
        <w:t xml:space="preserve">Action : </w:t>
      </w:r>
      <w:r w:rsidR="00C3634F">
        <w:rPr>
          <w:lang w:val="fr-BE"/>
        </w:rPr>
        <w:t xml:space="preserve">Editer un </w:t>
      </w:r>
      <w:proofErr w:type="spellStart"/>
      <w:r w:rsidR="00C3634F">
        <w:rPr>
          <w:lang w:val="fr-BE"/>
        </w:rPr>
        <w:t>resource</w:t>
      </w:r>
      <w:proofErr w:type="spellEnd"/>
      <w:r w:rsidR="00C3634F">
        <w:rPr>
          <w:lang w:val="fr-BE"/>
        </w:rPr>
        <w:t xml:space="preserve"> </w:t>
      </w:r>
      <w:proofErr w:type="spellStart"/>
      <w:r w:rsidR="00C3634F">
        <w:rPr>
          <w:lang w:val="fr-BE"/>
        </w:rPr>
        <w:t>owner</w:t>
      </w:r>
      <w:bookmarkEnd w:id="28"/>
      <w:proofErr w:type="spellEnd"/>
    </w:p>
    <w:p w:rsidR="00E86A23" w:rsidRDefault="00E86A23" w:rsidP="00573BB1">
      <w:pPr>
        <w:rPr>
          <w:lang w:val="fr-BE"/>
        </w:rPr>
      </w:pPr>
    </w:p>
    <w:p w:rsidR="00E651CB" w:rsidRDefault="00CA22C8" w:rsidP="00573BB1">
      <w:pPr>
        <w:rPr>
          <w:lang w:val="fr-BE"/>
        </w:rPr>
      </w:pPr>
      <w:r>
        <w:rPr>
          <w:lang w:val="fr-BE"/>
        </w:rPr>
        <w:t xml:space="preserve">Pour ajouter des rôles à un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il doit être déclaré comme </w:t>
      </w:r>
      <w:r w:rsidR="00841B33">
        <w:rPr>
          <w:lang w:val="fr-BE"/>
        </w:rPr>
        <w:t xml:space="preserve">un </w:t>
      </w:r>
      <w:r>
        <w:rPr>
          <w:lang w:val="fr-BE"/>
        </w:rPr>
        <w:t xml:space="preserve">compte local, autrement le message « not a local </w:t>
      </w:r>
      <w:proofErr w:type="spellStart"/>
      <w:r>
        <w:rPr>
          <w:lang w:val="fr-BE"/>
        </w:rPr>
        <w:t>account</w:t>
      </w:r>
      <w:proofErr w:type="spellEnd"/>
      <w:r>
        <w:rPr>
          <w:lang w:val="fr-BE"/>
        </w:rPr>
        <w: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w:t>
      </w:r>
      <w:proofErr w:type="spellStart"/>
      <w:r>
        <w:rPr>
          <w:lang w:val="fr-BE"/>
        </w:rPr>
        <w:t>role</w:t>
      </w:r>
      <w:proofErr w:type="spellEnd"/>
      <w:r>
        <w:rPr>
          <w:lang w:val="fr-BE"/>
        </w:rPr>
        <w:t xml:space="preserve"> n’est pas standard à </w:t>
      </w:r>
      <w:proofErr w:type="spellStart"/>
      <w:r>
        <w:rPr>
          <w:lang w:val="fr-BE"/>
        </w:rPr>
        <w:t>OpenId</w:t>
      </w:r>
      <w:proofErr w:type="spellEnd"/>
      <w:r>
        <w:rPr>
          <w:lang w:val="fr-BE"/>
        </w:rPr>
        <w:t xml:space="preserve"> mais il l’est pour un fournisseur de </w:t>
      </w:r>
      <w:proofErr w:type="spellStart"/>
      <w:r>
        <w:rPr>
          <w:lang w:val="fr-BE"/>
        </w:rPr>
        <w:t>token</w:t>
      </w:r>
      <w:proofErr w:type="spellEnd"/>
      <w:r>
        <w:rPr>
          <w:lang w:val="fr-BE"/>
        </w:rPr>
        <w:t xml:space="preserve">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w:t>
      </w:r>
      <w:proofErr w:type="spellStart"/>
      <w:r w:rsidR="00BF3F30">
        <w:rPr>
          <w:lang w:val="fr-BE"/>
        </w:rPr>
        <w:t>resource</w:t>
      </w:r>
      <w:proofErr w:type="spellEnd"/>
      <w:r w:rsidR="00BF3F30">
        <w:rPr>
          <w:lang w:val="fr-BE"/>
        </w:rPr>
        <w:t xml:space="preserve"> </w:t>
      </w:r>
      <w:proofErr w:type="spellStart"/>
      <w:r w:rsidR="00BF3F30">
        <w:rPr>
          <w:lang w:val="fr-BE"/>
        </w:rPr>
        <w:t>owners</w:t>
      </w:r>
      <w:proofErr w:type="spellEnd"/>
      <w:r w:rsidR="00BF3F30">
        <w:rPr>
          <w:lang w:val="fr-BE"/>
        </w:rPr>
        <w:t xml:space="preserve">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rPr>
        <w:lastRenderedPageBreak/>
        <mc:AlternateContent>
          <mc:Choice Requires="wpc">
            <w:drawing>
              <wp:inline distT="0" distB="0" distL="0" distR="0">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4158C8" w:rsidRDefault="0018446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5656F9" w:rsidRDefault="0018446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4158C8" w:rsidRDefault="0018446A"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41" o:spid="_x0000_s111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">
                <v:shape id="_x0000_s1119" type="#_x0000_t75" style="position:absolute;width:54864;height:32004;visibility:visible;mso-wrap-style:square">
                  <v:fill o:detectmouseclick="t"/>
                  <v:path o:connecttype="none"/>
                </v:shape>
                <v:oval id="Oval 142" o:spid="_x0000_s1120" style="position:absolute;left:3083;top:3551;width:3296;height:3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oUW8MA&#10;AADcAAAADwAAAGRycy9kb3ducmV2LnhtbERPzWrCQBC+F3yHZYReim5MSwipaygFqYdeND7AsDsm&#10;qdnZmN1ofHu3UOhtPr7fWZeT7cSVBt86VrBaJiCItTMt1wqO1XaRg/AB2WDnmBTcyUO5mT2tsTDu&#10;xnu6HkItYgj7AhU0IfSFlF43ZNEvXU8cuZMbLIYIh1qaAW8x3HYyTZJMWmw5NjTY02dD+nwYrYLq&#10;9O293R/1vcrSUV/c689L/qXU83z6eAcRaAr/4j/3zsT5byn8PhMv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oUW8MAAADcAAAADwAAAAAAAAAAAAAAAACYAgAAZHJzL2Rv&#10;d25yZXYueG1sUEsFBgAAAAAEAAQA9QAAAIgDAAAAAA==&#10;" fillcolor="black [3213]" strokecolor="black [3213]" strokeweight="2pt"/>
                <v:oval id="Oval 143" o:spid="_x0000_s1121" style="position:absolute;left:44223;top:24978;width:2347;height:2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xwMIA&#10;AADcAAAADwAAAGRycy9kb3ducmV2LnhtbERPzYrCMBC+C/sOYRb2Ijb1B5HaKIuw7B68aH2AIRnb&#10;ajPpNlHr2xtB8DYf3+/k69424kqdrx0rGCcpCGLtTM2lgkPxM1qA8AHZYOOYFNzJw3r1McgxM+7G&#10;O7ruQyliCPsMFVQhtJmUXldk0SeuJY7c0XUWQ4RdKU2HtxhuGzlJ07m0WHNsqLClTUX6vL9YBcVx&#10;673dHfS9mE8u+t9NT8PFr1Jfn/33EkSgPrzFL/efifNnU3g+Ey+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rHAwgAAANwAAAAPAAAAAAAAAAAAAAAAAJgCAABkcnMvZG93&#10;bnJldi54bWxQSwUGAAAAAAQABAD1AAAAhwMAAAAA&#10;" fillcolor="black [3213]" strokecolor="black [3213]" strokeweight="2pt">
                  <v:textbox>
                    <w:txbxContent>
                      <w:p w:rsidR="004066E9" w:rsidRDefault="004066E9" w:rsidP="005419C6"/>
                    </w:txbxContent>
                  </v:textbox>
                </v:oval>
                <v:oval id="Oval 144" o:spid="_x0000_s1122" style="position:absolute;left:43270;top:24007;width:3986;height:3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oIFsQA&#10;AADcAAAADwAAAGRycy9kb3ducmV2LnhtbERPTWvCQBC9F/wPywi9lLrRSK3RNYggpl6K1noesmMS&#10;zM6G7DZJ/323UOhtHu9z1ulgatFR6yrLCqaTCARxbnXFhYLLx/75FYTzyBpry6Tgmxykm9HDGhNt&#10;ez5Rd/aFCCHsElRQet8kUrq8JINuYhviwN1sa9AH2BZSt9iHcFPLWRS9SIMVh4YSG9qVlN/PX0bB&#10;Mvu8HOVtMTzFh/vy7UpxZd5jpR7Hw3YFwtPg/8V/7kyH+fM5/D4TLp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aCBbEAAAA3AAAAA8AAAAAAAAAAAAAAAAAmAIAAGRycy9k&#10;b3ducmV2LnhtbFBLBQYAAAAABAAEAPUAAACJAwAAAAA=&#10;" filled="f" strokecolor="black [3213]" strokeweight="2pt">
                  <v:textbox>
                    <w:txbxContent>
                      <w:p w:rsidR="004066E9" w:rsidRDefault="004066E9" w:rsidP="005419C6">
                        <w:pPr>
                          <w:pStyle w:val="NormalWeb"/>
                          <w:spacing w:before="0" w:beforeAutospacing="0" w:after="0" w:afterAutospacing="0"/>
                        </w:pPr>
                        <w:r>
                          <w:rPr>
                            <w:rFonts w:ascii="Arial" w:eastAsia="Times New Roman" w:hAnsi="Arial"/>
                          </w:rPr>
                          <w:t> </w:t>
                        </w:r>
                      </w:p>
                    </w:txbxContent>
                  </v:textbox>
                </v:oval>
                <v:roundrect id="Rounded Rectangle 145" o:spid="_x0000_s1123" style="position:absolute;left:15808;top:1800;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2SMMA&#10;AADcAAAADwAAAGRycy9kb3ducmV2LnhtbERPTWvCQBC9F/wPywi91U2kSomuQYKlRfCgrdDjmJ1u&#10;QrOzMbs16b/vCoK3ebzPWeaDbcSFOl87VpBOEhDEpdM1GwWfH69PLyB8QNbYOCYFf+QhX40elphp&#10;1/OeLodgRAxhn6GCKoQ2k9KXFVn0E9cSR+7bdRZDhJ2RusM+httGTpNkLi3WHBsqbKmoqPw5/FoF&#10;b8aczr45HrdDX+y+9q7YpKZW6nE8rBcgAg3hLr6533Wc/zyD6zPxAr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A2SMMAAADcAAAADwAAAAAAAAAAAAAAAACYAgAAZHJzL2Rv&#10;d25yZXYueG1sUEsFBgAAAAAEAAQA9QAAAIgDAAAAAA==&#10;" filled="f" strokecolor="#7f7f7f [1612]" strokeweight="2pt">
                  <v:textbox>
                    <w:txbxContent>
                      <w:p w:rsidR="004066E9" w:rsidRDefault="004066E9"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24" style="position:absolute;left:15808;top:22724;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KoP8IA&#10;AADcAAAADwAAAGRycy9kb3ducmV2LnhtbERPS4vCMBC+C/6HMIK3NXURWapRpLisLOzBF3gcmzEt&#10;NpNuE233328Ewdt8fM+ZLztbiTs1vnSsYDxKQBDnTpdsFBz2n28fIHxA1lg5JgV/5GG56PfmmGrX&#10;8pbuu2BEDGGfooIihDqV0ucFWfQjVxNH7uIaiyHCxkjdYBvDbSXfk2QqLZYcGwqsKSsov+5uVsGX&#10;MedfXx2P312b/Zy2LluPTanUcNCtZiACdeElfro3Os6fTOHxTLx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qg/wgAAANwAAAAPAAAAAAAAAAAAAAAAAJgCAABkcnMvZG93&#10;bnJldi54bWxQSwUGAAAAAAQABAD1AAAAhwMAAAAA&#10;" filled="f" strokecolor="#7f7f7f [1612]" strokeweight="2pt">
                  <v:textbox>
                    <w:txbxContent>
                      <w:p w:rsidR="004066E9" w:rsidRDefault="004066E9"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25" type="#_x0000_t32" style="position:absolute;left:22812;top:8461;width:0;height:142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768EAAADcAAAADwAAAGRycy9kb3ducmV2LnhtbERPTWvDMAy9F/YfjAa7tU6T0Yysbhjb&#10;CmO3pqVnEatJSCwH20vTf18PBrvp8T61LWcziImc7ywrWK8SEMS11R03Ck7H/fIFhA/IGgfLpOBG&#10;Hsrdw2KLhbZXPtBUhUbEEPYFKmhDGAspfd2SQb+yI3HkLtYZDBG6RmqH1xhuBpkmyUYa7Dg2tDjS&#10;e0t1X/0YBR1ngdOPbE/fn73Lm3M/2eyk1NPj/PYKItAc/sV/7i8d5z/n8PtMvED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bvrwQAAANwAAAAPAAAAAAAAAAAAAAAA&#10;AKECAABkcnMvZG93bnJldi54bWxQSwUGAAAAAAQABAD5AAAAjwMAAAAA&#10;" strokecolor="black [3213]">
                  <v:stroke endarrow="open"/>
                </v:shape>
                <v:shape id="Straight Arrow Connector 148" o:spid="_x0000_s1126" type="#_x0000_t32" style="position:absolute;left:29816;top:25939;width:13454;height:1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3VcEAAADcAAAADwAAAGRycy9kb3ducmV2LnhtbESPzU4CMRDH7ya+QzMm3qSLEWNWCiEq&#10;CTcRfIBxO2wL2+mmLbC8vXMg4TaT+X/8ZjofQqdOlLKPbGA8qkARN9F6bg38bpdPb6ByQbbYRSYD&#10;F8own93fTbG28cw/dNqUVkkI5xoNuFL6WuvcOAqYR7EnltsupoBF1tRqm/As4aHTz1X1qgN6lgaH&#10;PX04ag6bY5Dehd9PPpPl5utv79fJ4feuQ2MeH4bFO6hCQ7mJr+6VFfwXoZVnZAI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vdVwQAAANwAAAAPAAAAAAAAAAAAAAAA&#10;AKECAABkcnMvZG93bnJldi54bWxQSwUGAAAAAAQABAD5AAAAjwMAAAAA&#10;" strokecolor="black [3213]">
                  <v:stroke endarrow="open"/>
                </v:shape>
                <v:shape id="Straight Arrow Connector 149" o:spid="_x0000_s1127" type="#_x0000_t32" style="position:absolute;left:6379;top:5130;width:9429;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pSzsMAAADcAAAADwAAAGRycy9kb3ducmV2LnhtbESP0WoCMRBF3wX/IYzQN81WWtGtUcS2&#10;0Lfq6gdMN+MmdjNZklS3f98UBN9muHfuubNc964VFwrRelbwOClAENdeW24UHA/v4zmImJA1tp5J&#10;wS9FWK+GgyWW2l95T5cqNSKHcCxRgUmpK6WMtSGHceI74qydfHCY8hoaqQNec7hr5bQoZtKh5Uww&#10;2NHWUP1d/bjM3djz82vQXL99ne0uGPw8tajUw6jfvIBI1Ke7+Xb9oXP9pwX8P5Mn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qUs7DAAAA3AAAAA8AAAAAAAAAAAAA&#10;AAAAoQIAAGRycy9kb3ducmV2LnhtbFBLBQYAAAAABAAEAPkAAACRAwAAAAA=&#10;" strokecolor="black [3213]">
                  <v:stroke endarrow="open"/>
                </v:shape>
                <v:roundrect id="Rounded Rectangle 150" o:spid="_x0000_s1128" style="position:absolute;left:3083;top:13933;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F7AsUA&#10;AADcAAAADwAAAGRycy9kb3ducmV2LnhtbESPQUsDMRCF74L/IUzBm81WUOvatIggLUgPrV56Gzaz&#10;m6XJJG7SdvvvnYPgbYb35r1vFqsxeHWmIfeRDcymFSjiJtqeOwPfXx/3c1C5IFv0kcnAlTKslrc3&#10;C6xtvPCOzvvSKQnhXKMBV0qqtc6No4B5GhOxaG0cAhZZh07bAS8SHrx+qKonHbBnaXCY6N1Rc9yf&#10;goG2HHdt2n6m+c+zPWzzi1+7gzfmbjK+vYIqNJZ/89/1xgr+o+DLMzKB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XsCxQAAANwAAAAPAAAAAAAAAAAAAAAAAJgCAABkcnMv&#10;ZG93bnJldi54bWxQSwUGAAAAAAQABAD1AAAAigMAAAAA&#10;" filled="f" stroked="f" strokeweight="2pt">
                  <v:textbox>
                    <w:txbxContent>
                      <w:p w:rsidR="004066E9" w:rsidRPr="004158C8" w:rsidRDefault="004066E9"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29" style="position:absolute;left:21802;top:10107;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3emcIA&#10;AADcAAAADwAAAGRycy9kb3ducmV2LnhtbERPTWsCMRC9C/0PYQreNKtga7dGEUEUigdtL96Gzexm&#10;MZnETdTtv28Khd7m8T5nseqdFXfqYutZwWRcgCCuvG65UfD1uR3NQcSErNF6JgXfFGG1fBossNT+&#10;wUe6n1IjcgjHEhWYlEIpZawMOYxjH4gzV/vOYcqwa6Tu8JHDnZXToniRDlvODQYDbQxVl9PNKajT&#10;5ViHw0eYX1/1+RDf7M6crVLD5379DiJRn/7Ff+69zvNnE/h9Jl8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Dd6ZwgAAANwAAAAPAAAAAAAAAAAAAAAAAJgCAABkcnMvZG93&#10;bnJldi54bWxQSwUGAAAAAAQABAD1AAAAhwMAAAAA&#10;" filled="f" stroked="f" strokeweight="2pt">
                  <v:textbox>
                    <w:txbxContent>
                      <w:p w:rsidR="004066E9" w:rsidRPr="005656F9" w:rsidRDefault="004066E9"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30" type="#_x0000_t32" style="position:absolute;left:4731;top:6741;width:11077;height:193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srNcEAAADcAAAADwAAAGRycy9kb3ducmV2LnhtbERPyWrDMBC9F/oPYgq5NXJsuuBGCaVJ&#10;oPRWx/Q8WBPb2BoZSbGdv48Cgd7m8dZZb2fTi5Gcby0rWC0TEMSV1S3XCsrj4fkdhA/IGnvLpOBC&#10;Hrabx4c15tpO/EtjEWoRQ9jnqKAJYcil9FVDBv3SDsSRO1lnMEToaqkdTjHc9DJNkldpsOXY0OBA&#10;Xw1VXXE2ClrOAqe77EA/+8691X/daLNSqcXT/PkBItAc/sV397eO818yuD0TL5Cb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mys1wQAAANwAAAAPAAAAAAAAAAAAAAAA&#10;AKECAABkcnMvZG93bnJldi54bWxQSwUGAAAAAAQABAD5AAAAjwMAAAAA&#10;" strokecolor="black [3213]">
                  <v:stroke endarrow="open"/>
                </v:shape>
                <v:roundrect id="Rounded Rectangle 154" o:spid="_x0000_s1131" style="position:absolute;left:4226;top:4086;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9AcIA&#10;AADcAAAADwAAAGRycy9kb3ducmV2LnhtbERPTWsCMRC9C/0PYQreNNuird0apQhiQTxoe/E2bGY3&#10;i8kk3UTd/nsjFHqbx/uc+bJ3Vlyoi61nBU/jAgRx5XXLjYLvr/VoBiImZI3WMyn4pQjLxcNgjqX2&#10;V97T5ZAakUM4lqjApBRKKWNlyGEc+0Ccudp3DlOGXSN1h9cc7qx8LooX6bDl3GAw0MpQdTqcnYI6&#10;nfZ12G3D7OdVH3fxzW7M0So1fOw/3kEk6tO/+M/9qfP86QTuz+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en0BwgAAANwAAAAPAAAAAAAAAAAAAAAAAJgCAABkcnMvZG93&#10;bnJldi54bWxQSwUGAAAAAAQABAD1AAAAhwMAAAAA&#10;" filled="f" stroked="f" strokeweight="2pt">
                  <v:textbox>
                    <w:txbxContent>
                      <w:p w:rsidR="004066E9" w:rsidRPr="004158C8" w:rsidRDefault="004066E9"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w:t>
      </w:r>
      <w:proofErr w:type="spellStart"/>
      <w:r>
        <w:rPr>
          <w:lang w:val="fr-BE"/>
        </w:rPr>
        <w:t>Twitter</w:t>
      </w:r>
      <w:proofErr w:type="spellEnd"/>
      <w:r>
        <w:rPr>
          <w:lang w:val="fr-BE"/>
        </w:rPr>
        <w:t> », « Hotmail » ou encore « </w:t>
      </w:r>
      <w:proofErr w:type="spellStart"/>
      <w:r>
        <w:rPr>
          <w:lang w:val="fr-BE"/>
        </w:rPr>
        <w:t>GitHub</w:t>
      </w:r>
      <w:proofErr w:type="spellEnd"/>
      <w:r>
        <w:rPr>
          <w:lang w:val="fr-BE"/>
        </w:rPr>
        <w:t>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rPr>
        <w:drawing>
          <wp:inline distT="0" distB="0" distL="0" distR="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proofErr w:type="spellStart"/>
      <w:r>
        <w:rPr>
          <w:lang w:val="fr-BE"/>
        </w:rPr>
        <w:t>create</w:t>
      </w:r>
      <w:proofErr w:type="spellEnd"/>
      <w:r>
        <w:rPr>
          <w:lang w:val="fr-BE"/>
        </w:rPr>
        <w:t xml:space="preserve"> a local </w:t>
      </w:r>
      <w:proofErr w:type="spellStart"/>
      <w:r>
        <w:rPr>
          <w:lang w:val="fr-BE"/>
        </w:rPr>
        <w:t>account</w:t>
      </w:r>
      <w:proofErr w:type="spellEnd"/>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rPr>
        <w:lastRenderedPageBreak/>
        <w:drawing>
          <wp:inline distT="0" distB="0" distL="0" distR="0">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local, ouvrez son menu contextuel et cliquez sur </w:t>
      </w:r>
      <w:r>
        <w:rPr>
          <w:noProof/>
        </w:rPr>
        <w:drawing>
          <wp:inline distT="0" distB="0" distL="0" distR="0">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rPr>
        <w:drawing>
          <wp:inline distT="0" distB="0" distL="0" distR="0">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Heading3"/>
        <w:rPr>
          <w:lang w:val="fr-BE"/>
        </w:rPr>
      </w:pPr>
      <w:bookmarkStart w:id="29" w:name="_Toc460231381"/>
      <w:r>
        <w:rPr>
          <w:lang w:val="fr-BE"/>
        </w:rPr>
        <w:t xml:space="preserve">Action : </w:t>
      </w:r>
      <w:r w:rsidR="0013393D">
        <w:rPr>
          <w:lang w:val="fr-BE"/>
        </w:rPr>
        <w:t>Supprimer une ou plusieurs politiques d’autorisation</w:t>
      </w:r>
      <w:bookmarkEnd w:id="29"/>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proofErr w:type="spellStart"/>
      <w:r w:rsidRPr="008515D2">
        <w:rPr>
          <w:i/>
          <w:lang w:val="fr-BE"/>
        </w:rPr>
        <w:t>assets</w:t>
      </w:r>
      <w:proofErr w:type="spellEnd"/>
      <w:r w:rsidRPr="008515D2">
        <w:rPr>
          <w:i/>
          <w:lang w:val="fr-BE"/>
        </w:rPr>
        <w:t>&gt;&gt;</w:t>
      </w:r>
      <w:proofErr w:type="spellStart"/>
      <w:r w:rsidRPr="008515D2">
        <w:rPr>
          <w:i/>
          <w:lang w:val="fr-BE"/>
        </w:rPr>
        <w:t>uma</w:t>
      </w:r>
      <w:proofErr w:type="spellEnd"/>
      <w:r w:rsidRPr="008515D2">
        <w:rPr>
          <w:i/>
          <w:lang w:val="fr-BE"/>
        </w:rPr>
        <w:t>&gt;&gt;</w:t>
      </w:r>
      <w:proofErr w:type="spellStart"/>
      <w:r w:rsidRPr="008515D2">
        <w:rPr>
          <w:i/>
          <w:lang w:val="fr-BE"/>
        </w:rPr>
        <w:t>authorization</w:t>
      </w:r>
      <w:proofErr w:type="spellEnd"/>
      <w:r w:rsidRPr="008515D2">
        <w:rPr>
          <w:i/>
          <w:lang w:val="fr-BE"/>
        </w:rPr>
        <w:t xml:space="preserve"> </w:t>
      </w:r>
      <w:proofErr w:type="spellStart"/>
      <w:r w:rsidRPr="008515D2">
        <w:rPr>
          <w:i/>
          <w:lang w:val="fr-BE"/>
        </w:rPr>
        <w:t>policies</w:t>
      </w:r>
      <w:proofErr w:type="spellEnd"/>
      <w:r>
        <w:rPr>
          <w:lang w:val="fr-BE"/>
        </w:rPr>
        <w:t xml:space="preserve"> puis sélectionnez une ou plusieurs politiques puis cliquez sur </w:t>
      </w:r>
      <w:r>
        <w:rPr>
          <w:noProof/>
        </w:rPr>
        <w:drawing>
          <wp:inline distT="0" distB="0" distL="0" distR="0">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Heading3"/>
        <w:rPr>
          <w:lang w:val="fr-BE"/>
        </w:rPr>
      </w:pPr>
      <w:bookmarkStart w:id="30" w:name="_Toc460231382"/>
      <w:r>
        <w:rPr>
          <w:lang w:val="fr-BE"/>
        </w:rPr>
        <w:t>Action : Afficher les information</w:t>
      </w:r>
      <w:r w:rsidR="00A834C6">
        <w:rPr>
          <w:lang w:val="fr-BE"/>
        </w:rPr>
        <w:t>s</w:t>
      </w:r>
      <w:r>
        <w:rPr>
          <w:lang w:val="fr-BE"/>
        </w:rPr>
        <w:t xml:space="preserve"> d’une politique d’autorisation</w:t>
      </w:r>
      <w:bookmarkEnd w:id="30"/>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rPr>
        <w:drawing>
          <wp:inline distT="0" distB="0" distL="0" distR="0">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rPr>
        <w:lastRenderedPageBreak/>
        <w:drawing>
          <wp:inline distT="0" distB="0" distL="0" distR="0">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Heading3"/>
        <w:rPr>
          <w:lang w:val="fr-BE"/>
        </w:rPr>
      </w:pPr>
      <w:bookmarkStart w:id="31" w:name="_Toc460231383"/>
      <w:r>
        <w:rPr>
          <w:lang w:val="fr-BE"/>
        </w:rPr>
        <w:t>Action : Supprimer une ou plusieurs ressources</w:t>
      </w:r>
      <w:bookmarkEnd w:id="31"/>
    </w:p>
    <w:p w:rsidR="00666738" w:rsidRDefault="00666738" w:rsidP="00666738">
      <w:pPr>
        <w:rPr>
          <w:lang w:val="fr-BE"/>
        </w:rPr>
      </w:pPr>
    </w:p>
    <w:p w:rsidR="003B1979" w:rsidRPr="003B1979" w:rsidRDefault="003B1979" w:rsidP="00666738">
      <w:pPr>
        <w:rPr>
          <w:lang w:val="fr-BE"/>
        </w:rPr>
      </w:pPr>
      <w:r>
        <w:rPr>
          <w:lang w:val="fr-BE"/>
        </w:rPr>
        <w:t xml:space="preserve">Ouvrez le répertoire </w:t>
      </w:r>
      <w:proofErr w:type="spellStart"/>
      <w:r>
        <w:rPr>
          <w:lang w:val="fr-BE"/>
        </w:rPr>
        <w:t>assets</w:t>
      </w:r>
      <w:proofErr w:type="spellEnd"/>
      <w:r>
        <w:rPr>
          <w:lang w:val="fr-BE"/>
        </w:rPr>
        <w:t>&gt;&gt;</w:t>
      </w:r>
      <w:proofErr w:type="spellStart"/>
      <w:r>
        <w:rPr>
          <w:lang w:val="fr-BE"/>
        </w:rPr>
        <w:t>uma</w:t>
      </w:r>
      <w:proofErr w:type="spellEnd"/>
      <w:r>
        <w:rPr>
          <w:lang w:val="fr-BE"/>
        </w:rPr>
        <w:t>&gt;&gt;</w:t>
      </w:r>
      <w:proofErr w:type="spellStart"/>
      <w:r>
        <w:rPr>
          <w:lang w:val="fr-BE"/>
        </w:rPr>
        <w:t>resources</w:t>
      </w:r>
      <w:proofErr w:type="spellEnd"/>
      <w:r>
        <w:rPr>
          <w:lang w:val="fr-BE"/>
        </w:rPr>
        <w:t xml:space="preserve"> puis sélectionnez une ou plusieurs ressources puis cliquez sur </w:t>
      </w:r>
      <w:r>
        <w:rPr>
          <w:noProof/>
        </w:rPr>
        <w:drawing>
          <wp:inline distT="0" distB="0" distL="0" distR="0">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Heading3"/>
        <w:rPr>
          <w:lang w:val="fr-BE"/>
        </w:rPr>
      </w:pPr>
      <w:bookmarkStart w:id="32" w:name="_Toc460231384"/>
      <w:r>
        <w:rPr>
          <w:lang w:val="fr-BE"/>
        </w:rPr>
        <w:t xml:space="preserve">Action : </w:t>
      </w:r>
      <w:r w:rsidR="00CA6BFB">
        <w:rPr>
          <w:lang w:val="fr-BE"/>
        </w:rPr>
        <w:t>Afficher les information d’une ressource</w:t>
      </w:r>
      <w:bookmarkEnd w:id="32"/>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rPr>
        <w:drawing>
          <wp:inline distT="0" distB="0" distL="0" distR="0">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rPr>
        <w:drawing>
          <wp:inline distT="0" distB="0" distL="0" distR="0" wp14:anchorId="522DEEF0" wp14:editId="47345B42">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Heading2"/>
        <w:rPr>
          <w:lang w:val="fr-BE"/>
        </w:rPr>
      </w:pPr>
      <w:bookmarkStart w:id="33" w:name="_Toc460231385"/>
      <w:r>
        <w:rPr>
          <w:lang w:val="fr-BE"/>
        </w:rPr>
        <w:lastRenderedPageBreak/>
        <w:t>Fournisseurs d’identité</w:t>
      </w:r>
      <w:bookmarkEnd w:id="33"/>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w:t>
      </w:r>
      <w:proofErr w:type="spellStart"/>
      <w:r>
        <w:rPr>
          <w:lang w:val="fr-BE"/>
        </w:rPr>
        <w:t>GitHub</w:t>
      </w:r>
      <w:proofErr w:type="spellEnd"/>
      <w:r>
        <w:rPr>
          <w:lang w:val="fr-BE"/>
        </w:rPr>
        <w:t xml:space="preserve">,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 xml:space="preserve">Editer un </w:t>
      </w:r>
      <w:proofErr w:type="spellStart"/>
      <w:r w:rsidR="00AA4C46" w:rsidRPr="003E45BA">
        <w:rPr>
          <w:i/>
          <w:lang w:val="fr-BE"/>
        </w:rPr>
        <w:t>resource</w:t>
      </w:r>
      <w:proofErr w:type="spellEnd"/>
      <w:r w:rsidR="00AA4C46" w:rsidRPr="003E45BA">
        <w:rPr>
          <w:i/>
          <w:lang w:val="fr-BE"/>
        </w:rPr>
        <w:t xml:space="preserve"> </w:t>
      </w:r>
      <w:proofErr w:type="spellStart"/>
      <w:r w:rsidR="00AA4C46" w:rsidRPr="003E45BA">
        <w:rPr>
          <w:i/>
          <w:lang w:val="fr-BE"/>
        </w:rPr>
        <w:t>owner</w:t>
      </w:r>
      <w:proofErr w:type="spellEnd"/>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rPr>
        <mc:AlternateContent>
          <mc:Choice Requires="wpc">
            <w:drawing>
              <wp:inline distT="0" distB="0" distL="0" distR="0">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5" o:spid="_x0000_s1132"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">
                <v:shape id="_x0000_s1133" type="#_x0000_t75" style="position:absolute;width:54864;height:30937;visibility:visible;mso-wrap-style:square">
                  <v:fill o:detectmouseclick="t"/>
                  <v:path o:connecttype="none"/>
                </v:shape>
                <v:roundrect id="Rounded Rectangle 106" o:spid="_x0000_s1134" style="position:absolute;left:3143;top:2519;width:44482;height:246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QmB8EA&#10;AADcAAAADwAAAGRycy9kb3ducmV2LnhtbERPS4vCMBC+L/gfwgje1kQRWapRqlARvPhY2OvYjG2x&#10;mZQmat1fvxGEvc3H95z5srO1uFPrK8caRkMFgjh3puJCw/cp+/wC4QOywdoxaXiSh+Wi9zHHxLgH&#10;H+h+DIWIIewT1FCG0CRS+rwki37oGuLIXVxrMUTYFtK0+IjhtpZjpabSYsWxocSG1iXl1+PNakiz&#10;n/U5q0b79IToVnKyU7+bs9aDfpfOQATqwr/47d6aOF9N4fVMvE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JgfBAAAA3AAAAA8AAAAAAAAAAAAAAAAAmAIAAGRycy9kb3du&#10;cmV2LnhtbFBLBQYAAAAABAAEAPUAAACGAwAAAAA=&#10;" filled="f" strokecolor="#d8d8d8 [2732]" strokeweight="2pt">
                  <v:textbox>
                    <w:txbxContent>
                      <w:p w:rsidR="004066E9" w:rsidRDefault="004066E9" w:rsidP="004B3359"/>
                    </w:txbxContent>
                  </v:textbox>
                </v:roundrect>
                <v:roundrect id="Rounded Rectangle 107" o:spid="_x0000_s1135" style="position:absolute;left:7689;top:3591;width:12250;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S0ZMIA&#10;AADcAAAADwAAAGRycy9kb3ducmV2LnhtbERPTWvCQBC9F/oflil40409qKSuIsGiCD1oG+hxzI6b&#10;YHY2ZleT/ntXEHqbx/uc+bK3tbhR6yvHCsajBARx4XTFRsHP9+dwBsIHZI21Y1LwRx6Wi9eXOaba&#10;dbyn2yEYEUPYp6igDKFJpfRFSRb9yDXEkTu51mKIsDVSt9jFcFvL9ySZSIsVx4YSG8pKKs6Hq1Ww&#10;MeZ48XWe7/ou+/rdu2w9NpVSg7d+9QEiUB/+xU/3Vsf5yRQez8QL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dLRkwgAAANwAAAAPAAAAAAAAAAAAAAAAAJgCAABkcnMvZG93&#10;bnJldi54bWxQSwUGAAAAAAQABAD1AAAAhwMAAAAA&#10;" filled="f" strokecolor="#7f7f7f [1612]" strokeweight="2pt">
                  <v:textbox>
                    <w:txbxContent>
                      <w:p w:rsidR="004066E9" w:rsidRDefault="004066E9"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36" style="position:absolute;left:7689;top:18781;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1Nn8MA&#10;AADcAAAADwAAAGRycy9kb3ducmV2LnhtbERPTWvCQBC9F/wPywi91Y05hBJdRYLSUughVsHjmB03&#10;wexsmt0m6b/vFgq9zeN9zno72VYM1PvGsYLlIgFBXDndsFFw+jg8PYPwAVlj65gUfJOH7Wb2sMZc&#10;u5FLGo7BiBjCPkcFdQhdLqWvarLoF64jjtzN9RZDhL2RuscxhttWpkmSSYsNx4YaOypqqu7HL6vg&#10;xZjrp2/P57dpLN4vpSv2S9Mo9TifdisQgabwL/5zv+o4P83g95l4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1Nn8MAAADcAAAADwAAAAAAAAAAAAAAAACYAgAAZHJzL2Rv&#10;d25yZXYueG1sUEsFBgAAAAAEAAQA9QAAAIgDAAAAAA==&#10;" filled="f" strokecolor="#7f7f7f [1612]" strokeweight="2pt">
                  <v:textbox>
                    <w:txbxContent>
                      <w:p w:rsidR="004066E9" w:rsidRDefault="004066E9"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37" style="position:absolute;left:26660;top:11184;width:12249;height:5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oBMMA&#10;AADcAAAADwAAAGRycy9kb3ducmV2LnhtbERPTWvCQBC9C/0PyxS86UYPraRuQgmVFsGD2kCP0+y4&#10;CWZnY3Zr4r/vFgre5vE+Z52PthVX6n3jWMFinoAgrpxu2Cj4PG5mKxA+IGtsHZOCG3nIs4fJGlPt&#10;Bt7T9RCMiCHsU1RQh9ClUvqqJot+7jriyJ1cbzFE2BupexxiuG3lMkmepMWGY0ONHRU1VefDj1Xw&#10;bsz3xbdluR2HYve1d8XbwjRKTR/H1xcQgcZwF/+7P3Scv3yGv2fiB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HoBMMAAADcAAAADwAAAAAAAAAAAAAAAACYAgAAZHJzL2Rv&#10;d25yZXYueG1sUEsFBgAAAAAEAAQA9QAAAIgDAAAAAA==&#10;" filled="f" strokecolor="#7f7f7f [1612]" strokeweight="2pt">
                  <v:textbox>
                    <w:txbxContent>
                      <w:p w:rsidR="004066E9" w:rsidRDefault="004066E9"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38" type="#_x0000_t32" style="position:absolute;left:19939;top:6584;width:6721;height:7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nKOcMAAADcAAAADwAAAGRycy9kb3ducmV2LnhtbESPT2vDMAzF74N9B6PBbqvTBLaS1i1l&#10;a2Hs1j/0LGI1CYnlYLtp9u2nw6A3iff03k+rzeR6NVKIrWcD81kGirjytuXawPm0f1uAignZYu+Z&#10;DPxShM36+WmFpfV3PtB4TLWSEI4lGmhSGkqtY9WQwzjzA7FoVx8cJllDrW3Au4S7XudZ9q4dtiwN&#10;DQ702VDVHW/OQMtF4vyr2NPPrgsf9aUbfXE25vVl2i5BJZrSw/x//W0FPxdaeUYm0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5yjnDAAAA3AAAAA8AAAAAAAAAAAAA&#10;AAAAoQIAAGRycy9kb3ducmV2LnhtbFBLBQYAAAAABAAEAPkAAACRAwAAAAA=&#10;" strokecolor="black [3213]">
                  <v:stroke endarrow="open"/>
                </v:shape>
                <v:shape id="Straight Arrow Connector 130" o:spid="_x0000_s1139" type="#_x0000_t32" style="position:absolute;left:19938;top:14175;width:6722;height:75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aILsEAAADcAAAADwAAAGRycy9kb3ducmV2LnhtbESPzU4CMRDH7ya+QzMm3qSLBmNWCiEq&#10;CTcRfIBxO2wL2+mmLbC8vXMg4TaT+X/8ZjofQqdOlLKPbGA8qkARN9F6bg38bpdPb6ByQbbYRSYD&#10;F8own93fTbG28cw/dNqUVkkI5xoNuFL6WuvcOAqYR7EnltsupoBF1tRqm/As4aHTz1X1qgN6lgaH&#10;PX04ag6bY5Dehd9PPpPl5utv79fJ4feuQ2MeH4bFO6hCQ7mJr+6VFfwXwZdnZAI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loguwQAAANwAAAAPAAAAAAAAAAAAAAAA&#10;AKECAABkcnMvZG93bnJldi54bWxQSwUGAAAAAAQABAD5AAAAjwMAAAAA&#10;" strokecolor="black [3213]">
                  <v:stroke endarrow="open"/>
                </v:shape>
                <v:roundrect id="Rounded Rectangle 131" o:spid="_x0000_s1140" style="position:absolute;left:26660;top:18785;width:12249;height:59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1DNsIA&#10;AADcAAAADwAAAGRycy9kb3ducmV2LnhtbERPTWvCQBC9F/wPywi91U0UpERXkaAohR60FTyO2XET&#10;zM7G7GrSf+8WCr3N433OfNnbWjyo9ZVjBekoAUFcOF2xUfD9tXl7B+EDssbaMSn4IQ/LxeBljpl2&#10;He/pcQhGxBD2GSooQ2gyKX1RkkU/cg1x5C6utRgibI3ULXYx3NZynCRTabHi2FBiQ3lJxfVwtwq2&#10;xpxvvj4eP/ou/zztXb5OTaXU67BfzUAE6sO/+M+903H+JIXf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vUM2wgAAANwAAAAPAAAAAAAAAAAAAAAAAJgCAABkcnMvZG93&#10;bnJldi54bWxQSwUGAAAAAAQABAD1AAAAhwMAAAAA&#10;" filled="f" strokecolor="#7f7f7f [1612]" strokeweight="2pt">
                  <v:textbox>
                    <w:txbxContent>
                      <w:p w:rsidR="004066E9" w:rsidRDefault="004066E9"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w:t>
      </w:r>
      <w:proofErr w:type="spellStart"/>
      <w:r w:rsidR="0081586D">
        <w:rPr>
          <w:lang w:val="fr-BE"/>
        </w:rPr>
        <w:t>Linkedin</w:t>
      </w:r>
      <w:proofErr w:type="spellEnd"/>
      <w:r w:rsidR="0081586D">
        <w:rPr>
          <w:lang w:val="fr-BE"/>
        </w:rPr>
        <w:t xml:space="preserve">, Google, </w:t>
      </w:r>
      <w:proofErr w:type="spellStart"/>
      <w:r w:rsidR="0081586D">
        <w:rPr>
          <w:lang w:val="fr-BE"/>
        </w:rPr>
        <w:t>GitHub</w:t>
      </w:r>
      <w:proofErr w:type="spellEnd"/>
      <w:r w:rsidR="0081586D">
        <w:rPr>
          <w:lang w:val="fr-BE"/>
        </w:rPr>
        <w:t xml:space="preserve">,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Heading3"/>
        <w:rPr>
          <w:lang w:val="fr-BE"/>
        </w:rPr>
      </w:pPr>
      <w:bookmarkStart w:id="34" w:name="_Toc460231386"/>
      <w:r>
        <w:rPr>
          <w:lang w:val="fr-BE"/>
        </w:rPr>
        <w:t xml:space="preserve">Action : </w:t>
      </w:r>
      <w:r w:rsidR="00CF3592">
        <w:rPr>
          <w:lang w:val="fr-BE"/>
        </w:rPr>
        <w:t>Lister les fournisseurs</w:t>
      </w:r>
      <w:bookmarkEnd w:id="34"/>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rPr>
        <w:drawing>
          <wp:inline distT="0" distB="0" distL="0" distR="0">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Heading3"/>
        <w:rPr>
          <w:lang w:val="fr-BE"/>
        </w:rPr>
      </w:pPr>
      <w:bookmarkStart w:id="35" w:name="_Toc460231387"/>
      <w:r>
        <w:rPr>
          <w:lang w:val="fr-BE"/>
        </w:rPr>
        <w:t xml:space="preserve">Action : </w:t>
      </w:r>
      <w:r w:rsidR="00DF6CF5">
        <w:rPr>
          <w:lang w:val="fr-BE"/>
        </w:rPr>
        <w:t>Activer / désactiver un fournisseur</w:t>
      </w:r>
      <w:bookmarkEnd w:id="35"/>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rPr>
        <w:drawing>
          <wp:inline distT="0" distB="0" distL="0" distR="0">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rPr>
        <w:drawing>
          <wp:inline distT="0" distB="0" distL="0" distR="0">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Heading3"/>
        <w:rPr>
          <w:lang w:val="fr-BE"/>
        </w:rPr>
      </w:pPr>
      <w:bookmarkStart w:id="36" w:name="_Toc460231388"/>
      <w:r>
        <w:rPr>
          <w:lang w:val="fr-BE"/>
        </w:rPr>
        <w:t>Action : Ajouter un fournisseur</w:t>
      </w:r>
      <w:bookmarkEnd w:id="36"/>
    </w:p>
    <w:p w:rsidR="00692E7D" w:rsidRDefault="00692E7D" w:rsidP="0013615A">
      <w:pPr>
        <w:rPr>
          <w:lang w:val="fr-BE"/>
        </w:rPr>
      </w:pPr>
    </w:p>
    <w:p w:rsidR="00847242" w:rsidRDefault="00D846DA" w:rsidP="00D846DA">
      <w:pPr>
        <w:rPr>
          <w:lang w:val="fr-BE"/>
        </w:rPr>
      </w:pPr>
      <w:r>
        <w:rPr>
          <w:lang w:val="fr-BE"/>
        </w:rPr>
        <w:t xml:space="preserve">Pour ajouter un fournisseur cliquez sur le bouton « New </w:t>
      </w:r>
      <w:proofErr w:type="spellStart"/>
      <w:r>
        <w:rPr>
          <w:lang w:val="fr-BE"/>
        </w:rPr>
        <w:t>identity</w:t>
      </w:r>
      <w:proofErr w:type="spellEnd"/>
      <w:r>
        <w:rPr>
          <w:lang w:val="fr-BE"/>
        </w:rPr>
        <w:t xml:space="preserve"> provider ». Une nouvelle fenêtre s’affiche au premier plan</w:t>
      </w:r>
      <w:r w:rsidR="00847242">
        <w:rPr>
          <w:lang w:val="fr-BE"/>
        </w:rPr>
        <w:t>. Remplissez les champs en vous aidant du tableau explicatif ci-dessous. Lorsque vous avez terminé, cliquez sur le bouton « </w:t>
      </w:r>
      <w:proofErr w:type="spellStart"/>
      <w:r w:rsidR="00847242">
        <w:rPr>
          <w:lang w:val="fr-BE"/>
        </w:rPr>
        <w:t>Create</w:t>
      </w:r>
      <w:proofErr w:type="spellEnd"/>
      <w:r w:rsidR="00847242">
        <w:rPr>
          <w:lang w:val="fr-BE"/>
        </w:rPr>
        <w:t> » afin de confirmer la création.</w:t>
      </w:r>
    </w:p>
    <w:p w:rsidR="00847242" w:rsidRDefault="00847242" w:rsidP="00847242">
      <w:pPr>
        <w:rPr>
          <w:lang w:val="fr-BE"/>
        </w:rPr>
      </w:pPr>
    </w:p>
    <w:tbl>
      <w:tblPr>
        <w:tblStyle w:val="TableGrid"/>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D56A98"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D56A98" w:rsidTr="005304D2">
        <w:tc>
          <w:tcPr>
            <w:tcW w:w="1809" w:type="dxa"/>
          </w:tcPr>
          <w:p w:rsidR="005304D2" w:rsidRDefault="005304D2" w:rsidP="00847242">
            <w:pPr>
              <w:rPr>
                <w:lang w:val="fr-BE"/>
              </w:rPr>
            </w:pPr>
            <w:r>
              <w:rPr>
                <w:lang w:val="fr-BE"/>
              </w:rPr>
              <w:t xml:space="preserve">Callback </w:t>
            </w:r>
            <w:proofErr w:type="spellStart"/>
            <w:r>
              <w:rPr>
                <w:lang w:val="fr-BE"/>
              </w:rPr>
              <w:t>path</w:t>
            </w:r>
            <w:proofErr w:type="spellEnd"/>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w:t>
            </w:r>
            <w:proofErr w:type="spellStart"/>
            <w:r>
              <w:rPr>
                <w:lang w:val="fr-BE"/>
              </w:rPr>
              <w:t>signin</w:t>
            </w:r>
            <w:proofErr w:type="spellEnd"/>
            <w:r>
              <w:rPr>
                <w:lang w:val="fr-BE"/>
              </w:rPr>
              <w:t>-* » autrement le bouton ne sera pas affiché</w:t>
            </w:r>
          </w:p>
        </w:tc>
      </w:tr>
      <w:tr w:rsidR="005304D2" w:rsidRPr="00D56A98"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proofErr w:type="spellStart"/>
      <w:r w:rsidR="002F3E25" w:rsidRPr="002F3E25">
        <w:rPr>
          <w:lang w:val="fr-BE"/>
        </w:rPr>
        <w:t>enhancement</w:t>
      </w:r>
      <w:proofErr w:type="spellEnd"/>
      <w:r w:rsidR="002F3E25">
        <w:rPr>
          <w:lang w:val="fr-BE"/>
        </w:rPr>
        <w:t>»</w:t>
      </w:r>
      <w:r>
        <w:rPr>
          <w:lang w:val="fr-BE"/>
        </w:rPr>
        <w:t xml:space="preserve"> </w:t>
      </w:r>
      <w:r w:rsidR="002F3E25">
        <w:rPr>
          <w:lang w:val="fr-BE"/>
        </w:rPr>
        <w:t xml:space="preserve"> sur notre site. La fonctionnalité sera développée dans les plus brefs délais et délivrée dans une nouvelle image Docker ou par XCOPY des </w:t>
      </w:r>
      <w:proofErr w:type="spellStart"/>
      <w:r w:rsidR="002F3E25">
        <w:rPr>
          <w:lang w:val="fr-BE"/>
        </w:rPr>
        <w:t>dlls</w:t>
      </w:r>
      <w:proofErr w:type="spellEnd"/>
      <w:r w:rsidR="002F3E25">
        <w:rPr>
          <w:lang w:val="fr-BE"/>
        </w:rPr>
        <w:t>.</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 xml:space="preserve">de données des utilisateurs. On peut vous aider à migrer vos données vers la nouvelle table ou créer un fournisseur d’identité </w:t>
      </w:r>
      <w:proofErr w:type="spellStart"/>
      <w:r w:rsidR="006E05C4">
        <w:rPr>
          <w:lang w:val="fr-BE"/>
        </w:rPr>
        <w:t>OpenId</w:t>
      </w:r>
      <w:proofErr w:type="spellEnd"/>
      <w:r w:rsidR="006E05C4">
        <w:rPr>
          <w:lang w:val="fr-BE"/>
        </w:rPr>
        <w:t xml:space="preserve">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Heading3"/>
        <w:rPr>
          <w:lang w:val="fr-BE"/>
        </w:rPr>
      </w:pPr>
      <w:bookmarkStart w:id="37" w:name="_Toc460231389"/>
      <w:r>
        <w:rPr>
          <w:lang w:val="fr-BE"/>
        </w:rPr>
        <w:t>Action : Editer les paramètres d’un fournisseur</w:t>
      </w:r>
      <w:bookmarkEnd w:id="37"/>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TableGrid"/>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 xml:space="preserve">Callback </w:t>
            </w:r>
            <w:proofErr w:type="spellStart"/>
            <w:r>
              <w:rPr>
                <w:lang w:val="fr-BE"/>
              </w:rPr>
              <w:t>path</w:t>
            </w:r>
            <w:proofErr w:type="spellEnd"/>
          </w:p>
        </w:tc>
        <w:tc>
          <w:tcPr>
            <w:tcW w:w="3819" w:type="dxa"/>
          </w:tcPr>
          <w:p w:rsidR="00724AAC" w:rsidRDefault="00724AAC" w:rsidP="002F55E5">
            <w:pPr>
              <w:rPr>
                <w:lang w:val="fr-BE"/>
              </w:rPr>
            </w:pPr>
            <w:proofErr w:type="spellStart"/>
            <w:r>
              <w:rPr>
                <w:lang w:val="fr-BE"/>
              </w:rPr>
              <w:t>TokenEndpoint</w:t>
            </w:r>
            <w:proofErr w:type="spellEnd"/>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proofErr w:type="spellStart"/>
            <w:r>
              <w:rPr>
                <w:lang w:val="fr-BE"/>
              </w:rPr>
              <w:t>Namespace</w:t>
            </w:r>
            <w:proofErr w:type="spellEnd"/>
          </w:p>
        </w:tc>
        <w:tc>
          <w:tcPr>
            <w:tcW w:w="3819" w:type="dxa"/>
          </w:tcPr>
          <w:p w:rsidR="00724AAC" w:rsidRDefault="00724AAC" w:rsidP="002F55E5">
            <w:pPr>
              <w:rPr>
                <w:lang w:val="fr-BE"/>
              </w:rPr>
            </w:pPr>
            <w:proofErr w:type="spellStart"/>
            <w:r>
              <w:rPr>
                <w:lang w:val="fr-BE"/>
              </w:rPr>
              <w:t>AuthorizationEndpoint</w:t>
            </w:r>
            <w:proofErr w:type="spellEnd"/>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proofErr w:type="spellStart"/>
            <w:r>
              <w:rPr>
                <w:lang w:val="fr-BE"/>
              </w:rPr>
              <w:t>ClientId</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UserInformationEndpoint</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ClientSecret</w:t>
            </w:r>
            <w:proofErr w:type="spellEnd"/>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 xml:space="preserve">Callback </w:t>
            </w:r>
            <w:proofErr w:type="spellStart"/>
            <w:r>
              <w:rPr>
                <w:lang w:val="fr-BE"/>
              </w:rPr>
              <w:t>path</w:t>
            </w:r>
            <w:proofErr w:type="spellEnd"/>
          </w:p>
        </w:tc>
        <w:tc>
          <w:tcPr>
            <w:tcW w:w="3819" w:type="dxa"/>
          </w:tcPr>
          <w:p w:rsidR="00724AAC" w:rsidRDefault="00724AAC" w:rsidP="002F55E5">
            <w:pPr>
              <w:rPr>
                <w:lang w:val="fr-BE"/>
              </w:rPr>
            </w:pPr>
            <w:proofErr w:type="spellStart"/>
            <w:r>
              <w:rPr>
                <w:lang w:val="fr-BE"/>
              </w:rPr>
              <w:t>ClientId</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ClientSecret</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WellKnownConfigurationEndPoint</w:t>
            </w:r>
            <w:proofErr w:type="spellEnd"/>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 xml:space="preserve">Callback </w:t>
            </w:r>
            <w:proofErr w:type="spellStart"/>
            <w:r>
              <w:rPr>
                <w:lang w:val="fr-BE"/>
              </w:rPr>
              <w:t>path</w:t>
            </w:r>
            <w:proofErr w:type="spellEnd"/>
          </w:p>
        </w:tc>
        <w:tc>
          <w:tcPr>
            <w:tcW w:w="3819" w:type="dxa"/>
          </w:tcPr>
          <w:p w:rsidR="00724AAC" w:rsidRDefault="00724AAC" w:rsidP="002F55E5">
            <w:pPr>
              <w:rPr>
                <w:lang w:val="fr-BE"/>
              </w:rPr>
            </w:pPr>
            <w:proofErr w:type="spellStart"/>
            <w:r>
              <w:rPr>
                <w:lang w:val="fr-BE"/>
              </w:rPr>
              <w:t>Realm</w:t>
            </w:r>
            <w:proofErr w:type="spellEnd"/>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proofErr w:type="spellStart"/>
            <w:r>
              <w:rPr>
                <w:lang w:val="fr-BE"/>
              </w:rPr>
              <w:t>Namespace</w:t>
            </w:r>
            <w:proofErr w:type="spellEnd"/>
          </w:p>
        </w:tc>
        <w:tc>
          <w:tcPr>
            <w:tcW w:w="3819" w:type="dxa"/>
            <w:vMerge w:val="restart"/>
          </w:tcPr>
          <w:p w:rsidR="00A07829" w:rsidRDefault="00A07829" w:rsidP="002F55E5">
            <w:pPr>
              <w:rPr>
                <w:lang w:val="fr-BE"/>
              </w:rPr>
            </w:pPr>
            <w:proofErr w:type="spellStart"/>
            <w:r>
              <w:rPr>
                <w:lang w:val="fr-BE"/>
              </w:rPr>
              <w:t>IdEndpoint</w:t>
            </w:r>
            <w:proofErr w:type="spellEnd"/>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w:t>
      </w:r>
      <w:proofErr w:type="spellStart"/>
      <w:r>
        <w:rPr>
          <w:lang w:val="fr-BE"/>
        </w:rPr>
        <w:t>Namespace</w:t>
      </w:r>
      <w:proofErr w:type="spellEnd"/>
      <w:r>
        <w:rPr>
          <w:lang w:val="fr-BE"/>
        </w:rPr>
        <w:t xml:space="preserve">, Code et Class n’existent pas dans </w:t>
      </w:r>
      <w:proofErr w:type="spellStart"/>
      <w:r>
        <w:rPr>
          <w:lang w:val="fr-BE"/>
        </w:rPr>
        <w:t>OpenId</w:t>
      </w:r>
      <w:proofErr w:type="spellEnd"/>
      <w:r>
        <w:rPr>
          <w:lang w:val="fr-BE"/>
        </w:rPr>
        <w:t xml:space="preserve">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w:t>
      </w:r>
      <w:proofErr w:type="spellStart"/>
      <w:r w:rsidR="00A05F8F">
        <w:rPr>
          <w:lang w:val="fr-BE"/>
        </w:rPr>
        <w:t>OpenId</w:t>
      </w:r>
      <w:proofErr w:type="spellEnd"/>
      <w:r w:rsidR="00A05F8F">
        <w:rPr>
          <w:lang w:val="fr-BE"/>
        </w:rPr>
        <w:t>.</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18446A" w:rsidRPr="00C33409" w:rsidRDefault="0018446A">
                            <w:pPr>
                              <w:rPr>
                                <w:i/>
                              </w:rPr>
                            </w:pPr>
                            <w:r w:rsidRPr="00C33409">
                              <w:rPr>
                                <w:i/>
                              </w:rPr>
                              <w:t>public List&lt;Claim&gt; Process(</w:t>
                            </w:r>
                            <w:proofErr w:type="spellStart"/>
                            <w:r w:rsidRPr="00C33409">
                              <w:rPr>
                                <w:i/>
                              </w:rPr>
                              <w:t>JObject</w:t>
                            </w:r>
                            <w:proofErr w:type="spellEnd"/>
                            <w:r w:rsidRPr="00C33409">
                              <w:rPr>
                                <w:i/>
                              </w:rPr>
                              <w:t xml:space="preserve"> </w:t>
                            </w:r>
                            <w:proofErr w:type="spellStart"/>
                            <w:r w:rsidRPr="00C33409">
                              <w:rPr>
                                <w:i/>
                              </w:rPr>
                              <w:t>jObj</w:t>
                            </w:r>
                            <w:proofErr w:type="spellEnd"/>
                            <w:r w:rsidRPr="00C33409">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141"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a6DkOCkCAABPBAAADgAAAAAAAAAAAAAAAAAuAgAAZHJzL2Uyb0Rv&#10;Yy54bWxQSwECLQAUAAYACAAAACEAgfgWttsAAAAFAQAADwAAAAAAAAAAAAAAAACDBAAAZHJzL2Rv&#10;d25yZXYueG1sUEsFBgAAAAAEAAQA8wAAAIsFAAAAAA==&#10;">
                <v:textbox style="mso-fit-shape-to-text:t">
                  <w:txbxContent>
                    <w:p w:rsidR="004066E9" w:rsidRPr="00C33409" w:rsidRDefault="004066E9">
                      <w:pPr>
                        <w:rPr>
                          <w:i/>
                        </w:rPr>
                      </w:pPr>
                      <w:r w:rsidRPr="00C33409">
                        <w:rPr>
                          <w:i/>
                        </w:rPr>
                        <w:t>public List&lt;Claim&gt; Process(</w:t>
                      </w:r>
                      <w:proofErr w:type="spellStart"/>
                      <w:r w:rsidRPr="00C33409">
                        <w:rPr>
                          <w:i/>
                        </w:rPr>
                        <w:t>JObject</w:t>
                      </w:r>
                      <w:proofErr w:type="spellEnd"/>
                      <w:r w:rsidRPr="00C33409">
                        <w:rPr>
                          <w:i/>
                        </w:rPr>
                        <w:t xml:space="preserve"> </w:t>
                      </w:r>
                      <w:proofErr w:type="spellStart"/>
                      <w:r w:rsidRPr="00C33409">
                        <w:rPr>
                          <w:i/>
                        </w:rPr>
                        <w:t>jObj</w:t>
                      </w:r>
                      <w:proofErr w:type="spellEnd"/>
                      <w:r w:rsidRPr="00C33409">
                        <w:rPr>
                          <w:i/>
                        </w:rPr>
                        <w:t>)</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w:t>
      </w:r>
      <w:proofErr w:type="spellStart"/>
      <w:r w:rsidR="00F84883">
        <w:rPr>
          <w:lang w:val="fr-BE"/>
        </w:rPr>
        <w:t>Federation</w:t>
      </w:r>
      <w:proofErr w:type="spellEnd"/>
      <w:r>
        <w:rPr>
          <w:lang w:val="fr-BE"/>
        </w:rPr>
        <w:t> » doit respecter celle-ci :</w:t>
      </w:r>
    </w:p>
    <w:p w:rsidR="00C33409" w:rsidRDefault="00F84883" w:rsidP="00836CD8">
      <w:pPr>
        <w:rPr>
          <w:lang w:val="fr-BE"/>
        </w:rPr>
      </w:pPr>
      <w:r>
        <w:rPr>
          <w:noProof/>
        </w:rPr>
        <mc:AlternateContent>
          <mc:Choice Requires="wps">
            <w:drawing>
              <wp:anchor distT="0" distB="0" distL="114300" distR="114300" simplePos="0" relativeHeight="251661312" behindDoc="0" locked="0" layoutInCell="1" allowOverlap="1" wp14:anchorId="42474C55" wp14:editId="444826A8">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18446A" w:rsidRPr="00C33409" w:rsidRDefault="0018446A" w:rsidP="00F84883">
                            <w:pPr>
                              <w:rPr>
                                <w:i/>
                              </w:rPr>
                            </w:pPr>
                            <w:r w:rsidRPr="00F84883">
                              <w:rPr>
                                <w:i/>
                              </w:rPr>
                              <w:t>public List&lt;Claim&gt; Process(</w:t>
                            </w:r>
                            <w:proofErr w:type="spellStart"/>
                            <w:r w:rsidRPr="00F84883">
                              <w:rPr>
                                <w:i/>
                              </w:rPr>
                              <w:t>XmlNode</w:t>
                            </w:r>
                            <w:proofErr w:type="spellEnd"/>
                            <w:r w:rsidRPr="00F84883">
                              <w:rPr>
                                <w:i/>
                              </w:rPr>
                              <w:t xml:space="preserv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2"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hJw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">
                <v:textbox style="mso-fit-shape-to-text:t">
                  <w:txbxContent>
                    <w:p w:rsidR="004066E9" w:rsidRPr="00C33409" w:rsidRDefault="004066E9" w:rsidP="00F84883">
                      <w:pPr>
                        <w:rPr>
                          <w:i/>
                        </w:rPr>
                      </w:pPr>
                      <w:r w:rsidRPr="00F84883">
                        <w:rPr>
                          <w:i/>
                        </w:rPr>
                        <w:t>public List&lt;Claim&gt; Process(</w:t>
                      </w:r>
                      <w:proofErr w:type="spellStart"/>
                      <w:r w:rsidRPr="00F84883">
                        <w:rPr>
                          <w:i/>
                        </w:rPr>
                        <w:t>XmlNode</w:t>
                      </w:r>
                      <w:proofErr w:type="spellEnd"/>
                      <w:r w:rsidRPr="00F84883">
                        <w:rPr>
                          <w:i/>
                        </w:rPr>
                        <w:t xml:space="preserv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w:t>
      </w:r>
      <w:proofErr w:type="spellStart"/>
      <w:r>
        <w:rPr>
          <w:lang w:val="fr-BE"/>
        </w:rPr>
        <w:t>namespace</w:t>
      </w:r>
      <w:proofErr w:type="spellEnd"/>
      <w:r>
        <w:rPr>
          <w:lang w:val="fr-BE"/>
        </w:rPr>
        <w:t xml:space="preserv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 xml:space="preserve">le code du parseur est le suivant alors le </w:t>
      </w:r>
      <w:proofErr w:type="spellStart"/>
      <w:r w:rsidR="00402ABD">
        <w:rPr>
          <w:lang w:val="fr-BE"/>
        </w:rPr>
        <w:t>namespace</w:t>
      </w:r>
      <w:proofErr w:type="spellEnd"/>
      <w:r w:rsidR="00402ABD">
        <w:rPr>
          <w:lang w:val="fr-BE"/>
        </w:rPr>
        <w:t xml:space="preserve"> est « </w:t>
      </w:r>
      <w:proofErr w:type="spellStart"/>
      <w:r w:rsidR="00402ABD">
        <w:rPr>
          <w:lang w:val="fr-BE"/>
        </w:rPr>
        <w:t>Parser</w:t>
      </w:r>
      <w:proofErr w:type="spellEnd"/>
      <w:r w:rsidR="00402ABD">
        <w:rPr>
          <w:lang w:val="fr-BE"/>
        </w:rPr>
        <w:t> » et le nom de la classe est « </w:t>
      </w:r>
      <w:proofErr w:type="spellStart"/>
      <w:r w:rsidR="00402ABD">
        <w:rPr>
          <w:lang w:val="fr-BE"/>
        </w:rPr>
        <w:t>Example</w:t>
      </w:r>
      <w:proofErr w:type="spellEnd"/>
      <w:r w:rsidR="00402ABD">
        <w:rPr>
          <w:lang w:val="fr-BE"/>
        </w:rPr>
        <w:t> ».</w:t>
      </w:r>
    </w:p>
    <w:p w:rsidR="00E92F71" w:rsidRDefault="00402ABD" w:rsidP="00836CD8">
      <w:pPr>
        <w:rPr>
          <w:lang w:val="fr-BE"/>
        </w:rPr>
      </w:pPr>
      <w:r>
        <w:rPr>
          <w:noProof/>
        </w:rPr>
        <mc:AlternateContent>
          <mc:Choice Requires="wps">
            <w:drawing>
              <wp:anchor distT="0" distB="0" distL="114300" distR="114300" simplePos="0" relativeHeight="251663360" behindDoc="0" locked="0" layoutInCell="1" allowOverlap="1" wp14:anchorId="249CB674" wp14:editId="2B104AF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18446A" w:rsidRPr="00402ABD" w:rsidRDefault="0018446A" w:rsidP="00402ABD">
                            <w:pPr>
                              <w:rPr>
                                <w:i/>
                              </w:rPr>
                            </w:pPr>
                            <w:r w:rsidRPr="00402ABD">
                              <w:rPr>
                                <w:i/>
                              </w:rPr>
                              <w:t>namespace Parser</w:t>
                            </w:r>
                          </w:p>
                          <w:p w:rsidR="0018446A" w:rsidRPr="00402ABD" w:rsidRDefault="0018446A" w:rsidP="00402ABD">
                            <w:pPr>
                              <w:rPr>
                                <w:i/>
                              </w:rPr>
                            </w:pPr>
                            <w:r w:rsidRPr="00402ABD">
                              <w:rPr>
                                <w:i/>
                              </w:rPr>
                              <w:t>{</w:t>
                            </w:r>
                          </w:p>
                          <w:p w:rsidR="0018446A" w:rsidRPr="00402ABD" w:rsidRDefault="0018446A" w:rsidP="00402ABD">
                            <w:pPr>
                              <w:rPr>
                                <w:i/>
                              </w:rPr>
                            </w:pPr>
                            <w:r w:rsidRPr="00402ABD">
                              <w:rPr>
                                <w:i/>
                              </w:rPr>
                              <w:tab/>
                              <w:t xml:space="preserve">public class Example </w:t>
                            </w:r>
                          </w:p>
                          <w:p w:rsidR="0018446A" w:rsidRPr="00402ABD" w:rsidRDefault="0018446A" w:rsidP="00402ABD">
                            <w:pPr>
                              <w:rPr>
                                <w:i/>
                              </w:rPr>
                            </w:pPr>
                            <w:r w:rsidRPr="00402ABD">
                              <w:rPr>
                                <w:i/>
                              </w:rPr>
                              <w:tab/>
                              <w:t>{</w:t>
                            </w:r>
                          </w:p>
                          <w:p w:rsidR="0018446A" w:rsidRPr="00402ABD" w:rsidRDefault="0018446A" w:rsidP="00402ABD">
                            <w:pPr>
                              <w:rPr>
                                <w:i/>
                              </w:rPr>
                            </w:pPr>
                            <w:r w:rsidRPr="00402ABD">
                              <w:rPr>
                                <w:i/>
                              </w:rPr>
                              <w:tab/>
                            </w:r>
                            <w:r w:rsidRPr="00402ABD">
                              <w:rPr>
                                <w:i/>
                              </w:rPr>
                              <w:tab/>
                              <w:t>public List&lt;Claim&gt; Process(</w:t>
                            </w:r>
                            <w:proofErr w:type="spellStart"/>
                            <w:r w:rsidRPr="00402ABD">
                              <w:rPr>
                                <w:i/>
                              </w:rPr>
                              <w:t>XmlNode</w:t>
                            </w:r>
                            <w:proofErr w:type="spellEnd"/>
                            <w:r w:rsidRPr="00402ABD">
                              <w:rPr>
                                <w:i/>
                              </w:rPr>
                              <w:t xml:space="preserve"> node) { }</w:t>
                            </w:r>
                          </w:p>
                          <w:p w:rsidR="0018446A" w:rsidRPr="00402ABD" w:rsidRDefault="0018446A" w:rsidP="00402ABD">
                            <w:pPr>
                              <w:rPr>
                                <w:i/>
                              </w:rPr>
                            </w:pPr>
                            <w:r w:rsidRPr="00402ABD">
                              <w:rPr>
                                <w:i/>
                              </w:rPr>
                              <w:tab/>
                              <w:t>}</w:t>
                            </w:r>
                          </w:p>
                          <w:p w:rsidR="0018446A" w:rsidRPr="00C33409" w:rsidRDefault="0018446A"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3"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">
                <v:textbox style="mso-fit-shape-to-text:t">
                  <w:txbxContent>
                    <w:p w:rsidR="004066E9" w:rsidRPr="00402ABD" w:rsidRDefault="004066E9" w:rsidP="00402ABD">
                      <w:pPr>
                        <w:rPr>
                          <w:i/>
                        </w:rPr>
                      </w:pPr>
                      <w:r w:rsidRPr="00402ABD">
                        <w:rPr>
                          <w:i/>
                        </w:rPr>
                        <w:t>namespace Parser</w:t>
                      </w:r>
                    </w:p>
                    <w:p w:rsidR="004066E9" w:rsidRPr="00402ABD" w:rsidRDefault="004066E9" w:rsidP="00402ABD">
                      <w:pPr>
                        <w:rPr>
                          <w:i/>
                        </w:rPr>
                      </w:pPr>
                      <w:r w:rsidRPr="00402ABD">
                        <w:rPr>
                          <w:i/>
                        </w:rPr>
                        <w:t>{</w:t>
                      </w:r>
                    </w:p>
                    <w:p w:rsidR="004066E9" w:rsidRPr="00402ABD" w:rsidRDefault="004066E9" w:rsidP="00402ABD">
                      <w:pPr>
                        <w:rPr>
                          <w:i/>
                        </w:rPr>
                      </w:pPr>
                      <w:r w:rsidRPr="00402ABD">
                        <w:rPr>
                          <w:i/>
                        </w:rPr>
                        <w:tab/>
                        <w:t xml:space="preserve">public class Example </w:t>
                      </w:r>
                    </w:p>
                    <w:p w:rsidR="004066E9" w:rsidRPr="00402ABD" w:rsidRDefault="004066E9" w:rsidP="00402ABD">
                      <w:pPr>
                        <w:rPr>
                          <w:i/>
                        </w:rPr>
                      </w:pPr>
                      <w:r w:rsidRPr="00402ABD">
                        <w:rPr>
                          <w:i/>
                        </w:rPr>
                        <w:tab/>
                        <w:t>{</w:t>
                      </w:r>
                    </w:p>
                    <w:p w:rsidR="004066E9" w:rsidRPr="00402ABD" w:rsidRDefault="004066E9" w:rsidP="00402ABD">
                      <w:pPr>
                        <w:rPr>
                          <w:i/>
                        </w:rPr>
                      </w:pPr>
                      <w:r w:rsidRPr="00402ABD">
                        <w:rPr>
                          <w:i/>
                        </w:rPr>
                        <w:tab/>
                      </w:r>
                      <w:r w:rsidRPr="00402ABD">
                        <w:rPr>
                          <w:i/>
                        </w:rPr>
                        <w:tab/>
                        <w:t>public List&lt;Claim&gt; Process(</w:t>
                      </w:r>
                      <w:proofErr w:type="spellStart"/>
                      <w:r w:rsidRPr="00402ABD">
                        <w:rPr>
                          <w:i/>
                        </w:rPr>
                        <w:t>XmlNode</w:t>
                      </w:r>
                      <w:proofErr w:type="spellEnd"/>
                      <w:r w:rsidRPr="00402ABD">
                        <w:rPr>
                          <w:i/>
                        </w:rPr>
                        <w:t xml:space="preserve"> node) { }</w:t>
                      </w:r>
                    </w:p>
                    <w:p w:rsidR="004066E9" w:rsidRPr="00402ABD" w:rsidRDefault="004066E9" w:rsidP="00402ABD">
                      <w:pPr>
                        <w:rPr>
                          <w:i/>
                        </w:rPr>
                      </w:pPr>
                      <w:r w:rsidRPr="00402ABD">
                        <w:rPr>
                          <w:i/>
                        </w:rPr>
                        <w:tab/>
                        <w:t>}</w:t>
                      </w:r>
                    </w:p>
                    <w:p w:rsidR="004066E9" w:rsidRPr="00C33409" w:rsidRDefault="004066E9"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w:t>
      </w:r>
      <w:proofErr w:type="spellStart"/>
      <w:r>
        <w:rPr>
          <w:lang w:val="fr-BE"/>
        </w:rPr>
        <w:t>RFCs</w:t>
      </w:r>
      <w:proofErr w:type="spellEnd"/>
      <w:r>
        <w:rPr>
          <w:lang w:val="fr-BE"/>
        </w:rPr>
        <w:t xml:space="preserve">. </w:t>
      </w:r>
      <w:r w:rsidR="002C7D29">
        <w:rPr>
          <w:lang w:val="fr-BE"/>
        </w:rPr>
        <w:t xml:space="preserve">Pour plus d’informations lisez les </w:t>
      </w:r>
      <w:proofErr w:type="spellStart"/>
      <w:r w:rsidR="002C7D29">
        <w:rPr>
          <w:lang w:val="fr-BE"/>
        </w:rPr>
        <w:t>RFCs</w:t>
      </w:r>
      <w:proofErr w:type="spellEnd"/>
      <w:r w:rsidR="002C7D29">
        <w:rPr>
          <w:lang w:val="fr-BE"/>
        </w:rPr>
        <w:t xml:space="preserve"> </w:t>
      </w:r>
      <w:proofErr w:type="spellStart"/>
      <w:r w:rsidR="002C7D29">
        <w:rPr>
          <w:lang w:val="fr-BE"/>
        </w:rPr>
        <w:t>OpenId</w:t>
      </w:r>
      <w:proofErr w:type="spellEnd"/>
      <w:r w:rsidR="00836CD8">
        <w:rPr>
          <w:lang w:val="fr-BE"/>
        </w:rPr>
        <w:t xml:space="preserve"> </w:t>
      </w:r>
      <w:r w:rsidR="00836CD8">
        <w:rPr>
          <w:rStyle w:val="FootnoteReference"/>
          <w:lang w:val="fr-BE"/>
        </w:rPr>
        <w:footnoteReference w:id="10"/>
      </w:r>
      <w:r w:rsidR="002C7D29">
        <w:rPr>
          <w:lang w:val="fr-BE"/>
        </w:rPr>
        <w:t>, OAUTH2.0</w:t>
      </w:r>
      <w:r w:rsidR="00836CD8">
        <w:rPr>
          <w:rStyle w:val="FootnoteReference"/>
          <w:lang w:val="fr-BE"/>
        </w:rPr>
        <w:footnoteReference w:id="11"/>
      </w:r>
      <w:r w:rsidR="002C7D29">
        <w:rPr>
          <w:lang w:val="fr-BE"/>
        </w:rPr>
        <w:t xml:space="preserve"> et WS-</w:t>
      </w:r>
      <w:proofErr w:type="spellStart"/>
      <w:r w:rsidR="00836CD8">
        <w:rPr>
          <w:lang w:val="fr-BE"/>
        </w:rPr>
        <w:t>Federation</w:t>
      </w:r>
      <w:proofErr w:type="spellEnd"/>
      <w:r w:rsidR="00836CD8">
        <w:rPr>
          <w:lang w:val="fr-BE"/>
        </w:rPr>
        <w:t xml:space="preserve"> </w:t>
      </w:r>
      <w:r w:rsidR="00836CD8">
        <w:rPr>
          <w:rStyle w:val="FootnoteReference"/>
          <w:lang w:val="fr-BE"/>
        </w:rPr>
        <w:footnoteReference w:id="12"/>
      </w:r>
      <w:r w:rsidR="002C7D29">
        <w:rPr>
          <w:lang w:val="fr-BE"/>
        </w:rPr>
        <w:t>.</w:t>
      </w:r>
      <w:r w:rsidR="002C7D29">
        <w:rPr>
          <w:lang w:val="fr-BE"/>
        </w:rPr>
        <w:br/>
      </w:r>
    </w:p>
    <w:p w:rsidR="00986DB9" w:rsidRDefault="00C6514D" w:rsidP="002230CA">
      <w:pPr>
        <w:pStyle w:val="Heading2"/>
        <w:rPr>
          <w:lang w:val="fr-BE"/>
        </w:rPr>
      </w:pPr>
      <w:bookmarkStart w:id="38" w:name="_Toc460231390"/>
      <w:r>
        <w:rPr>
          <w:lang w:val="fr-BE"/>
        </w:rPr>
        <w:t>Paramètres</w:t>
      </w:r>
      <w:bookmarkEnd w:id="38"/>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 xml:space="preserve">secondes des </w:t>
      </w:r>
      <w:proofErr w:type="spellStart"/>
      <w:r w:rsidR="00613306">
        <w:rPr>
          <w:lang w:val="fr-BE"/>
        </w:rPr>
        <w:t>token</w:t>
      </w:r>
      <w:r w:rsidR="00304BD6">
        <w:rPr>
          <w:lang w:val="fr-BE"/>
        </w:rPr>
        <w:t>s</w:t>
      </w:r>
      <w:proofErr w:type="spellEnd"/>
      <w:r w:rsidR="00B119CC">
        <w:rPr>
          <w:lang w:val="fr-BE"/>
        </w:rPr>
        <w:t xml:space="preserve"> (</w:t>
      </w:r>
      <w:proofErr w:type="spellStart"/>
      <w:r w:rsidR="00B119CC">
        <w:rPr>
          <w:lang w:val="fr-BE"/>
        </w:rPr>
        <w:t>access</w:t>
      </w:r>
      <w:proofErr w:type="spellEnd"/>
      <w:r w:rsidR="00B119CC">
        <w:rPr>
          <w:lang w:val="fr-BE"/>
        </w:rPr>
        <w:t xml:space="preserve"> </w:t>
      </w:r>
      <w:proofErr w:type="spellStart"/>
      <w:r w:rsidR="00B119CC">
        <w:rPr>
          <w:lang w:val="fr-BE"/>
        </w:rPr>
        <w:t>token</w:t>
      </w:r>
      <w:proofErr w:type="spellEnd"/>
      <w:r w:rsidR="00B119CC">
        <w:rPr>
          <w:lang w:val="fr-BE"/>
        </w:rPr>
        <w:t xml:space="preserve"> ou </w:t>
      </w:r>
      <w:proofErr w:type="spellStart"/>
      <w:r w:rsidR="00B119CC">
        <w:rPr>
          <w:lang w:val="fr-BE"/>
        </w:rPr>
        <w:t>identity</w:t>
      </w:r>
      <w:proofErr w:type="spellEnd"/>
      <w:r w:rsidR="00B119CC">
        <w:rPr>
          <w:lang w:val="fr-BE"/>
        </w:rPr>
        <w:t xml:space="preserve"> </w:t>
      </w:r>
      <w:proofErr w:type="spellStart"/>
      <w:r w:rsidR="00B119CC">
        <w:rPr>
          <w:lang w:val="fr-BE"/>
        </w:rPr>
        <w:t>token</w:t>
      </w:r>
      <w:proofErr w:type="spellEnd"/>
      <w:r w:rsidR="00B119CC">
        <w:rPr>
          <w:lang w:val="fr-BE"/>
        </w:rPr>
        <w:t xml:space="preserve">)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rPr>
        <w:drawing>
          <wp:inline distT="0" distB="0" distL="0" distR="0">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Default="00021D26" w:rsidP="006064A4">
      <w:pPr>
        <w:pStyle w:val="Heading1"/>
        <w:rPr>
          <w:lang w:val="fr-BE"/>
        </w:rPr>
      </w:pPr>
      <w:r>
        <w:rPr>
          <w:lang w:val="fr-BE"/>
        </w:rPr>
        <w:br w:type="page"/>
      </w:r>
      <w:bookmarkStart w:id="39" w:name="_Toc460231391"/>
      <w:r w:rsidR="006064A4">
        <w:rPr>
          <w:lang w:val="fr-BE"/>
        </w:rPr>
        <w:lastRenderedPageBreak/>
        <w:t>Cas d’utilisations de l’extension Visual Studio</w:t>
      </w:r>
      <w:bookmarkEnd w:id="39"/>
    </w:p>
    <w:p w:rsidR="00904AB3" w:rsidRDefault="00904AB3" w:rsidP="00904AB3">
      <w:pPr>
        <w:rPr>
          <w:lang w:val="fr-BE"/>
        </w:rPr>
      </w:pPr>
    </w:p>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Heading2"/>
        <w:rPr>
          <w:lang w:val="fr-BE"/>
        </w:rPr>
      </w:pPr>
      <w:bookmarkStart w:id="40" w:name="_Toc460231392"/>
      <w:r>
        <w:rPr>
          <w:lang w:val="fr-BE"/>
        </w:rPr>
        <w:t>Configurer les paramètres</w:t>
      </w:r>
      <w:bookmarkEnd w:id="40"/>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w:t>
      </w:r>
      <w:proofErr w:type="spellStart"/>
      <w:r w:rsidR="00BC46AC">
        <w:rPr>
          <w:lang w:val="fr-BE"/>
        </w:rPr>
        <w:t>SimpleIdentityServer</w:t>
      </w:r>
      <w:proofErr w:type="spellEnd"/>
      <w:r w:rsidR="00BC46AC">
        <w:rPr>
          <w:lang w:val="fr-BE"/>
        </w:rPr>
        <w:t xml:space="preserve"> » en cliquant sur « Tools &gt; Options &gt; </w:t>
      </w:r>
      <w:proofErr w:type="spellStart"/>
      <w:r w:rsidR="00BC46AC">
        <w:rPr>
          <w:lang w:val="fr-BE"/>
        </w:rPr>
        <w:t>SimpleIdentityServer</w:t>
      </w:r>
      <w:proofErr w:type="spellEnd"/>
      <w:r w:rsidR="00BC46AC">
        <w:rPr>
          <w:lang w:val="fr-BE"/>
        </w:rPr>
        <w:t> » puis mettez à jour l’URL.</w:t>
      </w:r>
    </w:p>
    <w:p w:rsidR="00BC46AC" w:rsidRDefault="00BC46AC" w:rsidP="00904AB3">
      <w:pPr>
        <w:rPr>
          <w:lang w:val="fr-BE"/>
        </w:rPr>
      </w:pPr>
    </w:p>
    <w:p w:rsidR="00BC46AC" w:rsidRDefault="007746BA" w:rsidP="00BC46AC">
      <w:pPr>
        <w:jc w:val="center"/>
        <w:rPr>
          <w:lang w:val="fr-BE"/>
        </w:rPr>
      </w:pPr>
      <w:r>
        <w:rPr>
          <w:noProof/>
        </w:rPr>
        <w:drawing>
          <wp:inline distT="0" distB="0" distL="0" distR="0">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Heading2"/>
        <w:rPr>
          <w:lang w:val="fr-BE"/>
        </w:rPr>
      </w:pPr>
      <w:bookmarkStart w:id="41" w:name="_Toc460231393"/>
      <w:r>
        <w:rPr>
          <w:lang w:val="fr-BE"/>
        </w:rPr>
        <w:t>Générer une ou plusieurs ressources</w:t>
      </w:r>
      <w:bookmarkEnd w:id="41"/>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rPr>
        <w:drawing>
          <wp:inline distT="0" distB="0" distL="0" distR="0">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proofErr w:type="spellStart"/>
      <w:r w:rsidR="00260C8C">
        <w:rPr>
          <w:lang w:val="fr-BE"/>
        </w:rPr>
        <w:t>re</w:t>
      </w:r>
      <w:proofErr w:type="spellEnd"/>
      <w:r w:rsidR="00260C8C">
        <w:rPr>
          <w:lang w:val="fr-BE"/>
        </w:rPr>
        <w:t>-sélectionnez le projet API et rouvrez la fenêtre.</w:t>
      </w:r>
    </w:p>
    <w:p w:rsidR="00383159" w:rsidRDefault="00383159" w:rsidP="00260C8C">
      <w:pPr>
        <w:rPr>
          <w:lang w:val="fr-BE"/>
        </w:rPr>
      </w:pPr>
    </w:p>
    <w:p w:rsidR="00383159" w:rsidRDefault="00383159" w:rsidP="00260C8C">
      <w:pPr>
        <w:rPr>
          <w:lang w:val="fr-BE"/>
        </w:rPr>
      </w:pPr>
      <w:r>
        <w:rPr>
          <w:noProof/>
        </w:rPr>
        <w:lastRenderedPageBreak/>
        <mc:AlternateContent>
          <mc:Choice Requires="wpc">
            <w:drawing>
              <wp:inline distT="0" distB="0" distL="0" distR="0" wp14:anchorId="79F311CC" wp14:editId="7CFEC095">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87" o:spid="_x0000_s1144"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jvqz5TsEAABbFQAADgAAAAAAAAAA&#10;AAAAAAAuAgAAZHJzL2Uyb0RvYy54bWxQSwECLQAUAAYACAAAACEAiZshSNwAAAAFAQAADwAAAAAA&#10;AAAAAAAAAACVBgAAZHJzL2Rvd25yZXYueG1sUEsFBgAAAAAEAAQA8wAAAJ4HAAAAAA==&#10;">
                <v:shape id="_x0000_s1145" type="#_x0000_t75" style="position:absolute;width:54864;height:18878;visibility:visible;mso-wrap-style:square">
                  <v:fill o:detectmouseclick="t"/>
                  <v:path o:connecttype="none"/>
                </v:shape>
                <v:roundrect id="Rounded Rectangle 176" o:spid="_x0000_s1146" style="position:absolute;left:24043;top:1687;width:22627;height:171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JVesMA&#10;AADcAAAADwAAAGRycy9kb3ducmV2LnhtbERPTWvCQBC9F/wPywi91Y1S0hJdJQZSCr1YLXgds2MS&#10;zM6G7DZJ++tdQfA2j/c5q81oGtFT52rLCuazCARxYXXNpYKfQ/7yDsJ5ZI2NZVLwRw4268nTChNt&#10;B/6mfu9LEULYJaig8r5NpHRFRQbdzLbEgTvbzqAPsCul7nAI4aaRiyiKpcGaQ0OFLWUVFZf9r1GQ&#10;5sfslNfzXXpAtFv5+hX9f5yUep6O6RKEp9E/xHf3pw7z32K4PRMuk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JVesMAAADcAAAADwAAAAAAAAAAAAAAAACYAgAAZHJzL2Rv&#10;d25yZXYueG1sUEsFBgAAAAAEAAQA9QAAAIgDAAAAAA==&#10;" filled="f" strokecolor="#d8d8d8 [2732]" strokeweight="2pt">
                  <v:textbox>
                    <w:txbxContent>
                      <w:p w:rsidR="004066E9" w:rsidRDefault="004066E9" w:rsidP="00383159"/>
                    </w:txbxContent>
                  </v:textbox>
                </v:roundrect>
                <v:roundrect id="Rounded Rectangle 181" o:spid="_x0000_s1147" style="position:absolute;left:28589;top:2760;width:12251;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KK0cIA&#10;AADcAAAADwAAAGRycy9kb3ducmV2LnhtbERPS2vCQBC+C/6HZYTedBMPRaKrSGixFHrwEfA4ZsdN&#10;aHY2zW5N+u+7guBtPr7nrDaDbcSNOl87VpDOEhDEpdM1GwWn4/t0AcIHZI2NY1LwRx426/FohZl2&#10;Pe/pdghGxBD2GSqoQmgzKX1ZkUU/cy1x5K6usxgi7IzUHfYx3DZyniSv0mLNsaHClvKKyu/Dr1Ww&#10;M+by45ui+Bz6/Ou8d/lbamqlXibDdgki0BCe4of7Q8f5ixTuz8QL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orRwgAAANwAAAAPAAAAAAAAAAAAAAAAAJgCAABkcnMvZG93&#10;bnJldi54bWxQSwUGAAAAAAQABAD1AAAAhwMAAAAA&#10;" filled="f" strokecolor="#7f7f7f [1612]" strokeweight="2pt">
                  <v:textbox>
                    <w:txbxContent>
                      <w:p w:rsidR="004066E9" w:rsidRDefault="004066E9"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48" style="position:absolute;left:28589;top:10587;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AUpsEA&#10;AADcAAAADwAAAGRycy9kb3ducmV2LnhtbERPTYvCMBC9L/gfwgh7W1M9LFKNIkVRFvagq+BxbMa0&#10;2ExqE23990YQ9jaP9znTeWcrcafGl44VDAcJCOLc6ZKNgv3f6msMwgdkjZVjUvAgD/NZ72OKqXYt&#10;b+m+C0bEEPYpKihCqFMpfV6QRT9wNXHkzq6xGCJsjNQNtjHcVnKUJN/SYsmxocCasoLyy+5mFayN&#10;OV19dTj8dG32e9y6bDk0pVKf/W4xARGoC//it3uj4/zxCF7PxAv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QFKbBAAAA3AAAAA8AAAAAAAAAAAAAAAAAmAIAAGRycy9kb3du&#10;cmV2LnhtbFBLBQYAAAAABAAEAPUAAACGAwAAAAA=&#10;" filled="f" strokecolor="#7f7f7f [1612]" strokeweight="2pt">
                  <v:textbox>
                    <w:txbxContent>
                      <w:p w:rsidR="004066E9" w:rsidRDefault="004066E9"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v:textbox>
                </v:roundrect>
                <v:roundrect id="Rounded Rectangle 191" o:spid="_x0000_s1149" style="position:absolute;left:4887;top:6568;width:10522;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cDMIA&#10;AADcAAAADwAAAGRycy9kb3ducmV2LnhtbERPTWvCQBC9F/wPywi91U08iI2uIkFRCj1oK3gcs+Mm&#10;mJ2N2dWk/94tFHqbx/uc+bK3tXhQ6yvHCtJRAoK4cLpio+D7a/M2BeEDssbaMSn4IQ/LxeBljpl2&#10;He/pcQhGxBD2GSooQ2gyKX1RkkU/cg1x5C6utRgibI3ULXYx3NZynCQTabHi2FBiQ3lJxfVwtwq2&#10;xpxvvj4eP/ou/zztXb5OTaXU67BfzUAE6sO/+M+903H+ewq/z8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2xwMwgAAANwAAAAPAAAAAAAAAAAAAAAAAJgCAABkcnMvZG93&#10;bnJldi54bWxQSwUGAAAAAAQABAD1AAAAhwMAAAAA&#10;" filled="f" strokecolor="#7f7f7f [1612]" strokeweight="2pt">
                  <v:textbox>
                    <w:txbxContent>
                      <w:p w:rsidR="004066E9" w:rsidRDefault="004066E9"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50" type="#_x0000_t32" style="position:absolute;left:15409;top:9896;width:8634;height: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VA8MAAADcAAAADwAAAGRycy9kb3ducmV2LnhtbESPT2vCQBDF7wW/wzKCt7qpgVZSVyn+&#10;AemtKp6H7DQJyc6G3TXGb+8cCr3N8N6895vVZnSdGijExrOBt3kGirj0tuHKwOV8eF2CignZYueZ&#10;DDwowmY9eVlhYf2df2g4pUpJCMcCDdQp9YXWsazJYZz7nli0Xx8cJllDpW3Au4S7Ti+y7F07bFga&#10;auxpW1PZnm7OQMN54sUuP9D3vg0f1bUdfH4xZjYdvz5BJRrTv/nv+mgFfym08ox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flQPDAAAA3AAAAA8AAAAAAAAAAAAA&#10;AAAAoQIAAGRycy9kb3ducmV2LnhtbFBLBQYAAAAABAAEAPkAAACRAwAAAAA=&#10;" strokecolor="black [3213]">
                  <v:stroke endarrow="open"/>
                </v:shape>
                <w10:anchorlock/>
              </v:group>
            </w:pict>
          </mc:Fallback>
        </mc:AlternateContent>
      </w:r>
    </w:p>
    <w:p w:rsidR="0063562A" w:rsidRDefault="00383159" w:rsidP="00383159">
      <w:pPr>
        <w:pStyle w:val="Heading3"/>
        <w:rPr>
          <w:lang w:val="fr-BE"/>
        </w:rPr>
      </w:pPr>
      <w:bookmarkStart w:id="42" w:name="_Toc460231394"/>
      <w:r>
        <w:rPr>
          <w:lang w:val="fr-BE"/>
        </w:rPr>
        <w:t>Rafraîchir la liste des ressources</w:t>
      </w:r>
      <w:bookmarkEnd w:id="42"/>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w:t>
      </w:r>
      <w:proofErr w:type="spellStart"/>
      <w:r>
        <w:rPr>
          <w:lang w:val="fr-BE"/>
        </w:rPr>
        <w:t>refresh</w:t>
      </w:r>
      <w:proofErr w:type="spellEnd"/>
      <w:r>
        <w:rPr>
          <w:lang w:val="fr-BE"/>
        </w:rPr>
        <w:t>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rPr>
        <w:drawing>
          <wp:inline distT="0" distB="0" distL="0" distR="0">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Heading3"/>
        <w:rPr>
          <w:lang w:val="fr-BE"/>
        </w:rPr>
      </w:pPr>
      <w:bookmarkStart w:id="43" w:name="_Toc460231395"/>
      <w:r>
        <w:rPr>
          <w:lang w:val="fr-BE"/>
        </w:rPr>
        <w:t>Protéger une ou plusieurs ressources</w:t>
      </w:r>
      <w:bookmarkEnd w:id="43"/>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w:t>
      </w:r>
      <w:proofErr w:type="spellStart"/>
      <w:r w:rsidR="008E68DD">
        <w:rPr>
          <w:lang w:val="fr-BE"/>
        </w:rPr>
        <w:t>Protect</w:t>
      </w:r>
      <w:proofErr w:type="spellEnd"/>
      <w:r w:rsidR="008E68DD">
        <w:rPr>
          <w:lang w:val="fr-BE"/>
        </w:rPr>
        <w: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ListParagraph"/>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w:t>
      </w:r>
      <w:proofErr w:type="spellStart"/>
      <w:r w:rsidR="00F6319F" w:rsidRPr="00574A49">
        <w:rPr>
          <w:i/>
          <w:lang w:val="fr-BE"/>
        </w:rPr>
        <w:t>assembly</w:t>
      </w:r>
      <w:proofErr w:type="spellEnd"/>
      <w:r w:rsidR="00F6319F" w:rsidRPr="00574A49">
        <w:rPr>
          <w:i/>
          <w:lang w:val="fr-BE"/>
        </w:rPr>
        <w:t>&gt;\&lt;numéro de version&gt;\&lt;nom du contrôleur&gt;\&lt;action</w:t>
      </w:r>
      <w:r w:rsidR="00574A49" w:rsidRPr="00574A49">
        <w:rPr>
          <w:i/>
          <w:lang w:val="fr-BE"/>
        </w:rPr>
        <w:t>&gt;</w:t>
      </w:r>
      <w:r w:rsidR="00574A49">
        <w:rPr>
          <w:i/>
          <w:lang w:val="fr-BE"/>
        </w:rPr>
        <w:t> »</w:t>
      </w:r>
    </w:p>
    <w:p w:rsidR="008A2A1E" w:rsidRDefault="008A2A1E" w:rsidP="004535F3">
      <w:pPr>
        <w:pStyle w:val="ListParagraph"/>
        <w:numPr>
          <w:ilvl w:val="0"/>
          <w:numId w:val="1"/>
        </w:numPr>
        <w:rPr>
          <w:lang w:val="fr-BE"/>
        </w:rPr>
      </w:pPr>
      <w:r>
        <w:rPr>
          <w:lang w:val="fr-BE"/>
        </w:rPr>
        <w:lastRenderedPageBreak/>
        <w:t xml:space="preserve">Ajouter les </w:t>
      </w:r>
      <w:proofErr w:type="spellStart"/>
      <w:r>
        <w:rPr>
          <w:lang w:val="fr-BE"/>
        </w:rPr>
        <w:t>Nuget</w:t>
      </w:r>
      <w:proofErr w:type="spellEnd"/>
      <w:r>
        <w:rPr>
          <w:lang w:val="fr-BE"/>
        </w:rPr>
        <w:t xml:space="preserve"> packages « </w:t>
      </w:r>
      <w:proofErr w:type="spellStart"/>
      <w:r>
        <w:rPr>
          <w:lang w:val="fr-BE"/>
        </w:rPr>
        <w:t>SimpleIdentityServer.UmaIntrospection.Authentication</w:t>
      </w:r>
      <w:proofErr w:type="spellEnd"/>
      <w:r>
        <w:rPr>
          <w:lang w:val="fr-BE"/>
        </w:rPr>
        <w:t> » et « </w:t>
      </w:r>
      <w:proofErr w:type="spellStart"/>
      <w:r>
        <w:rPr>
          <w:lang w:val="fr-BE"/>
        </w:rPr>
        <w:t>SimpleIdentityServer.Uma.Authorization</w:t>
      </w:r>
      <w:proofErr w:type="spellEnd"/>
      <w:r>
        <w:rPr>
          <w:lang w:val="fr-BE"/>
        </w:rPr>
        <w:t> »</w:t>
      </w:r>
    </w:p>
    <w:p w:rsidR="008A2A1E" w:rsidRPr="008A2A1E" w:rsidRDefault="00347992" w:rsidP="004535F3">
      <w:pPr>
        <w:pStyle w:val="ListParagraph"/>
        <w:numPr>
          <w:ilvl w:val="0"/>
          <w:numId w:val="1"/>
        </w:numPr>
        <w:rPr>
          <w:lang w:val="fr-BE"/>
        </w:rPr>
      </w:pPr>
      <w:r>
        <w:rPr>
          <w:lang w:val="fr-BE"/>
        </w:rPr>
        <w:t>Ajouter un fichier de test « </w:t>
      </w:r>
      <w:proofErr w:type="spellStart"/>
      <w:r>
        <w:rPr>
          <w:lang w:val="fr-BE"/>
        </w:rPr>
        <w:t>Startup_Sample.cs</w:t>
      </w:r>
      <w:proofErr w:type="spellEnd"/>
      <w:r>
        <w:rPr>
          <w:lang w:val="fr-BE"/>
        </w:rPr>
        <w:t>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rPr>
        <w:drawing>
          <wp:inline distT="0" distB="0" distL="0" distR="0">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Heading2"/>
        <w:rPr>
          <w:lang w:val="fr-BE"/>
        </w:rPr>
      </w:pPr>
      <w:bookmarkStart w:id="44" w:name="_Toc460231396"/>
      <w:r>
        <w:rPr>
          <w:lang w:val="fr-BE"/>
        </w:rPr>
        <w:t>Générer un proxy de sécurité</w:t>
      </w:r>
      <w:bookmarkEnd w:id="44"/>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w:t>
      </w:r>
      <w:proofErr w:type="spellStart"/>
      <w:r w:rsidR="003E7148">
        <w:rPr>
          <w:lang w:val="fr-BE"/>
        </w:rPr>
        <w:t>token</w:t>
      </w:r>
      <w:proofErr w:type="spellEnd"/>
      <w:r w:rsidR="003E7148">
        <w:rPr>
          <w:lang w:val="fr-BE"/>
        </w:rPr>
        <w:t xml:space="preserve">.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w:t>
      </w:r>
      <w:proofErr w:type="spellStart"/>
      <w:r w:rsidR="001F5058">
        <w:rPr>
          <w:lang w:val="fr-BE"/>
        </w:rPr>
        <w:t>generate</w:t>
      </w:r>
      <w:proofErr w:type="spellEnd"/>
      <w:r w:rsidR="001F5058">
        <w:rPr>
          <w:lang w:val="fr-BE"/>
        </w:rPr>
        <w:t xml:space="preserve"> </w:t>
      </w:r>
      <w:proofErr w:type="spellStart"/>
      <w:r w:rsidR="001F5058">
        <w:rPr>
          <w:lang w:val="fr-BE"/>
        </w:rPr>
        <w:t>security</w:t>
      </w:r>
      <w:proofErr w:type="spellEnd"/>
      <w:r w:rsidR="001F5058">
        <w:rPr>
          <w:lang w:val="fr-BE"/>
        </w:rPr>
        <w:t xml:space="preserve"> proxy » dans le menu contextuel.</w:t>
      </w:r>
    </w:p>
    <w:p w:rsidR="001F5058" w:rsidRDefault="001F5058" w:rsidP="00383159">
      <w:pPr>
        <w:rPr>
          <w:lang w:val="fr-BE"/>
        </w:rPr>
      </w:pPr>
    </w:p>
    <w:p w:rsidR="00330F4C" w:rsidRDefault="009F282D" w:rsidP="00383159">
      <w:pPr>
        <w:rPr>
          <w:lang w:val="fr-BE"/>
        </w:rPr>
      </w:pPr>
      <w:r>
        <w:rPr>
          <w:noProof/>
        </w:rPr>
        <mc:AlternateContent>
          <mc:Choice Requires="wpc">
            <w:drawing>
              <wp:inline distT="0" distB="0" distL="0" distR="0" wp14:anchorId="7B821F52" wp14:editId="49F878D6">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63" o:spid="_x0000_s1151"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">
                <v:shape id="_x0000_s1152" type="#_x0000_t75" style="position:absolute;width:54864;height:18878;visibility:visible;mso-wrap-style:square">
                  <v:fill o:detectmouseclick="t"/>
                  <v:path o:connecttype="none"/>
                </v:shape>
                <v:roundrect id="Rounded Rectangle 258" o:spid="_x0000_s1153" style="position:absolute;left:24043;top:1687;width:22627;height:171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FZj8EA&#10;AADcAAAADwAAAGRycy9kb3ducmV2LnhtbERPy4rCMBTdC/5DuMLsNFVmRGpTqUKHgdmMD3B7ba5t&#10;sbkpTdTq108WgsvDeSer3jTiRp2rLSuYTiIQxIXVNZcKDvt8vADhPLLGxjIpeJCDVTocJBhre+ct&#10;3Xa+FCGEXYwKKu/bWEpXVGTQTWxLHLiz7Qz6ALtS6g7vIdw0chZFc2mw5tBQYUubiorL7moUZPlx&#10;c8rr6V+2R7Rr+fkbPb9PSn2M+mwJwlPv3+KX+0crmH2FteFMOAI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hWY/BAAAA3AAAAA8AAAAAAAAAAAAAAAAAmAIAAGRycy9kb3du&#10;cmV2LnhtbFBLBQYAAAAABAAEAPUAAACGAwAAAAA=&#10;" filled="f" strokecolor="#d8d8d8 [2732]" strokeweight="2pt">
                  <v:textbox>
                    <w:txbxContent>
                      <w:p w:rsidR="004066E9" w:rsidRDefault="004066E9" w:rsidP="009F282D"/>
                    </w:txbxContent>
                  </v:textbox>
                </v:roundrect>
                <v:roundrect id="Rounded Rectangle 259" o:spid="_x0000_s1154" style="position:absolute;left:28589;top:2760;width:12251;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L7MUA&#10;AADcAAAADwAAAGRycy9kb3ducmV2LnhtbESPQWvCQBSE7wX/w/KE3uomQkuNrkGCYin0oFXw+Mw+&#10;N8Hs25jdmvTfdwuFHoeZ+YZZ5INtxJ06XztWkE4SEMSl0zUbBYfPzdMrCB+QNTaOScE3eciXo4cF&#10;Ztr1vKP7PhgRIewzVFCF0GZS+rIii37iWuLoXVxnMUTZGak77CPcNnKaJC/SYs1xocKWiorK6/7L&#10;Ktgac7755nh8H/ri47RzxTo1tVKP42E1BxFoCP/hv/abVjB9n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cvsxQAAANwAAAAPAAAAAAAAAAAAAAAAAJgCAABkcnMv&#10;ZG93bnJldi54bWxQSwUGAAAAAAQABAD1AAAAigMAAAAA&#10;" filled="f" strokecolor="#7f7f7f [1612]" strokeweight="2pt">
                  <v:textbox>
                    <w:txbxContent>
                      <w:p w:rsidR="004066E9" w:rsidRDefault="004066E9"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v:textbox>
                </v:roundrect>
                <v:roundrect id="Rounded Rectangle 260" o:spid="_x0000_s1155" style="position:absolute;left:28589;top:10587;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ozMMA&#10;AADcAAAADwAAAGRycy9kb3ducmV2LnhtbERPPWvDMBDdC/kP4gLdGjkZTHCihGIaWgod7MbQ8Wpd&#10;ZVPr5Fiq7fz7aAh0fLzv/XG2nRhp8K1jBetVAoK4drplo+D8eXragvABWWPnmBRcycPxsHjYY6bd&#10;xAWNZTAihrDPUEETQp9J6euGLPqV64kj9+MGiyHCwUg94BTDbSc3SZJKiy3HhgZ7yhuqf8s/q+DV&#10;mO+L76rqfZ7yj6/C5S9r0yr1uJyfdyACzeFffHe/aQWbNM6PZ+IRkIc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eozMMAAADcAAAADwAAAAAAAAAAAAAAAACYAgAAZHJzL2Rv&#10;d25yZXYueG1sUEsFBgAAAAAEAAQA9QAAAIgDAAAAAA==&#10;" filled="f" strokecolor="#7f7f7f [1612]" strokeweight="2pt">
                  <v:textbox>
                    <w:txbxContent>
                      <w:p w:rsidR="004066E9" w:rsidRDefault="004066E9"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56" style="position:absolute;left:4887;top:6568;width:10522;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NV8UA&#10;AADcAAAADwAAAGRycy9kb3ducmV2LnhtbESPT2vCQBTE70K/w/IK3nQTDyKpq0hosQg9+CfQ4zP7&#10;3ASzb2N2a9Jv7xYKHoeZ+Q2zXA+2EXfqfO1YQTpNQBCXTtdsFJyOH5MFCB+QNTaOScEveVivXkZL&#10;zLTreU/3QzAiQthnqKAKoc2k9GVFFv3UtcTRu7jOYoiyM1J32Ee4beQsSebSYs1xocKW8orK6+HH&#10;Ktgac775pih2Q59/fe9d/p6aWqnx67B5AxFoCM/wf/tTK5jNU/g7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Kw1XxQAAANwAAAAPAAAAAAAAAAAAAAAAAJgCAABkcnMv&#10;ZG93bnJldi54bWxQSwUGAAAAAAQABAD1AAAAigMAAAAA&#10;" filled="f" strokecolor="#7f7f7f [1612]" strokeweight="2pt">
                  <v:textbox>
                    <w:txbxContent>
                      <w:p w:rsidR="004066E9" w:rsidRDefault="004066E9"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57" type="#_x0000_t32" style="position:absolute;left:15409;top:9896;width:8634;height: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4lb8EAAADcAAAADwAAAGRycy9kb3ducmV2LnhtbESPT4vCMBTE78J+h/AW9qapLehSjSK7&#10;CuLNP+z50Tzb0ualJLF2v70RBI/DzPyGWa4H04qenK8tK5hOEhDEhdU1lwou5934G4QPyBpby6Tg&#10;nzysVx+jJeba3vlI/SmUIkLY56igCqHLpfRFRQb9xHbE0btaZzBE6UqpHd4j3LQyTZKZNFhzXKiw&#10;o5+KiuZ0MwpqzgKnv9mODtvGzcu/prfZRamvz2GzABFoCO/wq73XCtJZCs8z8Qj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iVvwQAAANwAAAAPAAAAAAAAAAAAAAAA&#10;AKECAABkcnMvZG93bnJldi54bWxQSwUGAAAAAAQABAD5AAAAjwM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Heading3"/>
        <w:rPr>
          <w:lang w:val="fr-BE"/>
        </w:rPr>
      </w:pPr>
      <w:bookmarkStart w:id="45" w:name="_Toc460231397"/>
      <w:r>
        <w:rPr>
          <w:lang w:val="fr-BE"/>
        </w:rPr>
        <w:t>Action : Rechercher une ou plusieurs ressources</w:t>
      </w:r>
      <w:bookmarkEnd w:id="45"/>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w:t>
      </w:r>
      <w:proofErr w:type="spellStart"/>
      <w:r>
        <w:rPr>
          <w:lang w:val="fr-BE"/>
        </w:rPr>
        <w:t>Search</w:t>
      </w:r>
      <w:proofErr w:type="spellEnd"/>
      <w:r>
        <w:rPr>
          <w:lang w:val="fr-BE"/>
        </w:rPr>
        <w:t> »</w:t>
      </w:r>
      <w:r w:rsidR="00571279">
        <w:rPr>
          <w:lang w:val="fr-BE"/>
        </w:rPr>
        <w:t>.</w:t>
      </w:r>
    </w:p>
    <w:p w:rsidR="009C363C" w:rsidRDefault="00BC76E5" w:rsidP="00BC76E5">
      <w:pPr>
        <w:jc w:val="center"/>
        <w:rPr>
          <w:lang w:val="fr-BE"/>
        </w:rPr>
      </w:pPr>
      <w:r>
        <w:rPr>
          <w:noProof/>
        </w:rPr>
        <w:lastRenderedPageBreak/>
        <w:drawing>
          <wp:inline distT="0" distB="0" distL="0" distR="0" wp14:anchorId="775D6FD2" wp14:editId="5697C6B2">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Heading3"/>
        <w:rPr>
          <w:lang w:val="fr-BE"/>
        </w:rPr>
      </w:pPr>
      <w:bookmarkStart w:id="46" w:name="_Toc460231398"/>
      <w:r>
        <w:rPr>
          <w:lang w:val="fr-BE"/>
        </w:rPr>
        <w:t>Action : Ajouter le proxy de sécurité</w:t>
      </w:r>
      <w:bookmarkEnd w:id="46"/>
    </w:p>
    <w:p w:rsidR="00376035" w:rsidRDefault="00376035" w:rsidP="00383159">
      <w:pPr>
        <w:rPr>
          <w:lang w:val="fr-BE"/>
        </w:rPr>
      </w:pPr>
    </w:p>
    <w:p w:rsidR="001F184A" w:rsidRDefault="00D7271A" w:rsidP="00D7271A">
      <w:pPr>
        <w:rPr>
          <w:lang w:val="fr-BE"/>
        </w:rPr>
      </w:pPr>
      <w:r>
        <w:rPr>
          <w:lang w:val="fr-BE"/>
        </w:rPr>
        <w:t>Sélectionnez une ressource puis cliquez sur « </w:t>
      </w:r>
      <w:proofErr w:type="spellStart"/>
      <w:r>
        <w:rPr>
          <w:lang w:val="fr-BE"/>
        </w:rPr>
        <w:t>Add</w:t>
      </w:r>
      <w:proofErr w:type="spellEnd"/>
      <w:r>
        <w:rPr>
          <w:lang w:val="fr-BE"/>
        </w:rPr>
        <w:t xml:space="preserve"> ». </w:t>
      </w:r>
      <w:r w:rsidR="00001A46">
        <w:rPr>
          <w:lang w:val="fr-BE"/>
        </w:rPr>
        <w:t xml:space="preserve">Les tâches suivantes </w:t>
      </w:r>
      <w:r w:rsidR="00463090">
        <w:rPr>
          <w:lang w:val="fr-BE"/>
        </w:rPr>
        <w:t>seront exécutées :</w:t>
      </w:r>
    </w:p>
    <w:p w:rsidR="00D7271A" w:rsidRDefault="00C97160" w:rsidP="00BD5308">
      <w:pPr>
        <w:pStyle w:val="ListParagraph"/>
        <w:numPr>
          <w:ilvl w:val="0"/>
          <w:numId w:val="1"/>
        </w:numPr>
        <w:rPr>
          <w:lang w:val="fr-BE"/>
        </w:rPr>
      </w:pPr>
      <w:r>
        <w:rPr>
          <w:lang w:val="fr-BE"/>
        </w:rPr>
        <w:t xml:space="preserve">Installer </w:t>
      </w:r>
      <w:r w:rsidR="00A21D0F">
        <w:rPr>
          <w:lang w:val="fr-BE"/>
        </w:rPr>
        <w:t xml:space="preserve">le </w:t>
      </w:r>
      <w:proofErr w:type="spellStart"/>
      <w:r w:rsidR="00A21D0F">
        <w:rPr>
          <w:lang w:val="fr-BE"/>
        </w:rPr>
        <w:t>Nuget</w:t>
      </w:r>
      <w:proofErr w:type="spellEnd"/>
      <w:r w:rsidR="00A21D0F">
        <w:rPr>
          <w:lang w:val="fr-BE"/>
        </w:rPr>
        <w:t xml:space="preserve"> package</w:t>
      </w:r>
      <w:r>
        <w:rPr>
          <w:lang w:val="fr-BE"/>
        </w:rPr>
        <w:t> : « </w:t>
      </w:r>
      <w:proofErr w:type="spellStart"/>
      <w:r>
        <w:rPr>
          <w:lang w:val="fr-BE"/>
        </w:rPr>
        <w:t>SimpleIdentityServer.Proxy</w:t>
      </w:r>
      <w:proofErr w:type="spellEnd"/>
      <w:r>
        <w:rPr>
          <w:lang w:val="fr-BE"/>
        </w:rPr>
        <w:t> »</w:t>
      </w:r>
    </w:p>
    <w:p w:rsidR="00C97160" w:rsidRDefault="00CA02BA" w:rsidP="00BD5308">
      <w:pPr>
        <w:pStyle w:val="ListParagraph"/>
        <w:numPr>
          <w:ilvl w:val="0"/>
          <w:numId w:val="1"/>
        </w:numPr>
        <w:rPr>
          <w:lang w:val="fr-BE"/>
        </w:rPr>
      </w:pPr>
      <w:r>
        <w:rPr>
          <w:lang w:val="fr-BE"/>
        </w:rPr>
        <w:t>Ajouter deux fichiers au projet :</w:t>
      </w:r>
    </w:p>
    <w:p w:rsidR="00CA02BA" w:rsidRDefault="00CA02BA" w:rsidP="00CA02BA">
      <w:pPr>
        <w:pStyle w:val="ListParagraph"/>
        <w:numPr>
          <w:ilvl w:val="1"/>
          <w:numId w:val="1"/>
        </w:numPr>
        <w:rPr>
          <w:lang w:val="fr-BE"/>
        </w:rPr>
      </w:pPr>
      <w:proofErr w:type="spellStart"/>
      <w:r>
        <w:rPr>
          <w:lang w:val="fr-BE"/>
        </w:rPr>
        <w:t>SecurityProxy</w:t>
      </w:r>
      <w:proofErr w:type="spellEnd"/>
      <w:r>
        <w:rPr>
          <w:lang w:val="fr-BE"/>
        </w:rPr>
        <w:t>_*.</w:t>
      </w:r>
      <w:proofErr w:type="spellStart"/>
      <w:r>
        <w:rPr>
          <w:lang w:val="fr-BE"/>
        </w:rPr>
        <w:t>cs</w:t>
      </w:r>
      <w:proofErr w:type="spellEnd"/>
      <w:r>
        <w:rPr>
          <w:lang w:val="fr-BE"/>
        </w:rPr>
        <w:t xml:space="preserve"> : </w:t>
      </w:r>
      <w:r w:rsidR="004C23DE">
        <w:rPr>
          <w:lang w:val="fr-BE"/>
        </w:rPr>
        <w:t xml:space="preserve">possède une méthode </w:t>
      </w:r>
      <w:r w:rsidR="00872CDD">
        <w:rPr>
          <w:lang w:val="fr-BE"/>
        </w:rPr>
        <w:t xml:space="preserve">statique </w:t>
      </w:r>
      <w:r w:rsidR="004C23DE">
        <w:rPr>
          <w:lang w:val="fr-BE"/>
        </w:rPr>
        <w:t xml:space="preserve">qui retourne le RPT </w:t>
      </w:r>
      <w:proofErr w:type="spellStart"/>
      <w:r w:rsidR="004C23DE">
        <w:rPr>
          <w:lang w:val="fr-BE"/>
        </w:rPr>
        <w:t>token</w:t>
      </w:r>
      <w:proofErr w:type="spellEnd"/>
      <w:r w:rsidR="004C23DE">
        <w:rPr>
          <w:lang w:val="fr-BE"/>
        </w:rPr>
        <w:t>.</w:t>
      </w:r>
    </w:p>
    <w:p w:rsidR="007A42D0" w:rsidRDefault="00CA02BA" w:rsidP="006064A4">
      <w:pPr>
        <w:pStyle w:val="ListParagraph"/>
        <w:numPr>
          <w:ilvl w:val="1"/>
          <w:numId w:val="1"/>
        </w:numPr>
        <w:rPr>
          <w:lang w:val="fr-BE"/>
        </w:rPr>
      </w:pPr>
      <w:proofErr w:type="spellStart"/>
      <w:r w:rsidRPr="008557A0">
        <w:rPr>
          <w:lang w:val="fr-BE"/>
        </w:rPr>
        <w:t>AuthProvider.cs</w:t>
      </w:r>
      <w:proofErr w:type="spellEnd"/>
      <w:r w:rsidRPr="008557A0">
        <w:rPr>
          <w:lang w:val="fr-BE"/>
        </w:rPr>
        <w:t xml:space="preserve"> : </w:t>
      </w:r>
      <w:r w:rsidR="00872CDD" w:rsidRPr="008557A0">
        <w:rPr>
          <w:lang w:val="fr-BE"/>
        </w:rPr>
        <w:t>possède une méthode statique qui retourne l’</w:t>
      </w:r>
      <w:proofErr w:type="spellStart"/>
      <w:r w:rsidR="00872CDD" w:rsidRPr="008557A0">
        <w:rPr>
          <w:lang w:val="fr-BE"/>
        </w:rPr>
        <w:t>identity</w:t>
      </w:r>
      <w:proofErr w:type="spellEnd"/>
      <w:r w:rsidR="00872CDD" w:rsidRPr="008557A0">
        <w:rPr>
          <w:lang w:val="fr-BE"/>
        </w:rPr>
        <w:t xml:space="preserve"> </w:t>
      </w:r>
      <w:proofErr w:type="spellStart"/>
      <w:r w:rsidR="00872CDD" w:rsidRPr="008557A0">
        <w:rPr>
          <w:lang w:val="fr-BE"/>
        </w:rPr>
        <w:t>token</w:t>
      </w:r>
      <w:proofErr w:type="spellEnd"/>
      <w:r w:rsidR="008557A0" w:rsidRPr="008557A0">
        <w:rPr>
          <w:lang w:val="fr-BE"/>
        </w:rPr>
        <w:t>.</w:t>
      </w:r>
      <w:r w:rsidR="007A42D0">
        <w:rPr>
          <w:lang w:val="fr-BE"/>
        </w:rPr>
        <w:br w:type="page"/>
      </w:r>
    </w:p>
    <w:p w:rsidR="002230CA" w:rsidRDefault="00F8035E" w:rsidP="00F8035E">
      <w:pPr>
        <w:pStyle w:val="Heading1"/>
        <w:rPr>
          <w:lang w:val="fr-BE"/>
        </w:rPr>
      </w:pPr>
      <w:bookmarkStart w:id="47" w:name="_Toc460231399"/>
      <w:r>
        <w:rPr>
          <w:lang w:val="fr-BE"/>
        </w:rPr>
        <w:lastRenderedPageBreak/>
        <w:t>Scénarios</w:t>
      </w:r>
      <w:bookmarkEnd w:id="47"/>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Heading2"/>
        <w:rPr>
          <w:lang w:val="fr-BE"/>
        </w:rPr>
      </w:pPr>
      <w:bookmarkStart w:id="48" w:name="_Toc460231400"/>
      <w:r>
        <w:rPr>
          <w:lang w:val="fr-BE"/>
        </w:rPr>
        <w:t>Premier scénario : Application lourde souhaite accéder à une opération protégée</w:t>
      </w:r>
      <w:bookmarkEnd w:id="48"/>
    </w:p>
    <w:p w:rsidR="00A975F6" w:rsidRDefault="00A975F6" w:rsidP="00100A05">
      <w:pPr>
        <w:rPr>
          <w:lang w:val="fr-BE"/>
        </w:rPr>
      </w:pPr>
    </w:p>
    <w:p w:rsidR="00884F5B" w:rsidRPr="00884F5B" w:rsidRDefault="00FC2F6A" w:rsidP="00884F5B">
      <w:pPr>
        <w:pStyle w:val="NoSpacing"/>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NoSpacing"/>
      </w:pPr>
      <w:r w:rsidRPr="009801D7">
        <w:rPr>
          <w:lang w:val="fr-BE"/>
        </w:rPr>
        <w:t>Le «</w:t>
      </w:r>
      <w:proofErr w:type="spellStart"/>
      <w:r w:rsidRPr="009801D7">
        <w:rPr>
          <w:lang w:val="fr-BE"/>
        </w:rPr>
        <w:t>workflow</w:t>
      </w:r>
      <w:proofErr w:type="spellEnd"/>
      <w:r w:rsidRPr="009801D7">
        <w:rPr>
          <w:lang w:val="fr-BE"/>
        </w:rPr>
        <w:t xml:space="preserve"> » que l’on souhaite implémenter est décrit dans le graphe ci-dessous. </w:t>
      </w:r>
      <w:r w:rsidR="0084613D">
        <w:t xml:space="preserve">Il se compose de </w:t>
      </w:r>
      <w:proofErr w:type="spellStart"/>
      <w:r w:rsidR="0084613D">
        <w:t>trois</w:t>
      </w:r>
      <w:proofErr w:type="spellEnd"/>
      <w:r w:rsidR="00BD2E98">
        <w:t xml:space="preserve"> </w:t>
      </w:r>
      <w:proofErr w:type="spellStart"/>
      <w:r w:rsidR="00BD2E98">
        <w:t>grandes</w:t>
      </w:r>
      <w:proofErr w:type="spellEnd"/>
      <w:r w:rsidR="00BD2E98">
        <w:t xml:space="preserve"> </w:t>
      </w:r>
      <w:proofErr w:type="spellStart"/>
      <w:r w:rsidR="00BD2E98">
        <w:t>étapes</w:t>
      </w:r>
      <w:proofErr w:type="spellEnd"/>
      <w:r w:rsidR="00BD2E98">
        <w:t xml:space="preserve"> </w:t>
      </w:r>
      <w:r w:rsidR="0084613D">
        <w:t>:</w:t>
      </w:r>
    </w:p>
    <w:p w:rsidR="009801D7" w:rsidRPr="009801D7" w:rsidRDefault="001D66C3" w:rsidP="009801D7">
      <w:pPr>
        <w:pStyle w:val="NoSpacing"/>
        <w:numPr>
          <w:ilvl w:val="0"/>
          <w:numId w:val="3"/>
        </w:numPr>
        <w:rPr>
          <w:lang w:val="fr-BE"/>
        </w:rPr>
      </w:pPr>
      <w:proofErr w:type="spellStart"/>
      <w:r w:rsidRPr="001D66C3">
        <w:rPr>
          <w:i/>
          <w:lang w:val="fr-BE"/>
        </w:rPr>
        <w:t>Identity</w:t>
      </w:r>
      <w:proofErr w:type="spellEnd"/>
      <w:r w:rsidRPr="001D66C3">
        <w:rPr>
          <w:i/>
          <w:lang w:val="fr-BE"/>
        </w:rPr>
        <w:t xml:space="preserve"> </w:t>
      </w:r>
      <w:proofErr w:type="spellStart"/>
      <w:r w:rsidRPr="001D66C3">
        <w:rPr>
          <w:i/>
          <w:lang w:val="fr-BE"/>
        </w:rPr>
        <w:t>token</w:t>
      </w:r>
      <w:proofErr w:type="spellEnd"/>
      <w:r>
        <w:rPr>
          <w:lang w:val="fr-BE"/>
        </w:rPr>
        <w:t xml:space="preserve"> : </w:t>
      </w:r>
      <w:r w:rsidR="00955676">
        <w:rPr>
          <w:lang w:val="fr-BE"/>
        </w:rPr>
        <w:t xml:space="preserve">Récupérer un </w:t>
      </w:r>
      <w:proofErr w:type="spellStart"/>
      <w:r w:rsidR="00955676">
        <w:rPr>
          <w:lang w:val="fr-BE"/>
        </w:rPr>
        <w:t>identity</w:t>
      </w:r>
      <w:proofErr w:type="spellEnd"/>
      <w:r w:rsidR="00955676">
        <w:rPr>
          <w:lang w:val="fr-BE"/>
        </w:rPr>
        <w:t xml:space="preserve"> </w:t>
      </w:r>
      <w:proofErr w:type="spellStart"/>
      <w:r w:rsidR="00955676">
        <w:rPr>
          <w:lang w:val="fr-BE"/>
        </w:rPr>
        <w:t>token</w:t>
      </w:r>
      <w:proofErr w:type="spellEnd"/>
      <w:r w:rsidR="00955676">
        <w:rPr>
          <w:lang w:val="fr-BE"/>
        </w:rPr>
        <w:t xml:space="preserve"> avec le </w:t>
      </w:r>
      <w:proofErr w:type="spellStart"/>
      <w:r w:rsidR="00955676">
        <w:rPr>
          <w:lang w:val="fr-BE"/>
        </w:rPr>
        <w:t>grant</w:t>
      </w:r>
      <w:proofErr w:type="spellEnd"/>
      <w:r w:rsidR="00955676">
        <w:rPr>
          <w:lang w:val="fr-BE"/>
        </w:rPr>
        <w:t xml:space="preserve">-type </w:t>
      </w:r>
      <w:proofErr w:type="spellStart"/>
      <w:r w:rsidR="00955676">
        <w:rPr>
          <w:lang w:val="fr-BE"/>
        </w:rPr>
        <w:t>implicit</w:t>
      </w:r>
      <w:proofErr w:type="spellEnd"/>
      <w:r w:rsidR="006D6106">
        <w:rPr>
          <w:lang w:val="fr-BE"/>
        </w:rPr>
        <w:t xml:space="preserve"> </w:t>
      </w:r>
      <w:r w:rsidR="00794C5B">
        <w:rPr>
          <w:rStyle w:val="FootnoteReference"/>
          <w:lang w:val="fr-BE"/>
        </w:rPr>
        <w:footnoteReference w:id="13"/>
      </w:r>
      <w:r w:rsidR="00955676">
        <w:rPr>
          <w:lang w:val="fr-BE"/>
        </w:rPr>
        <w:t xml:space="preserve">. Le </w:t>
      </w:r>
      <w:proofErr w:type="spellStart"/>
      <w:r w:rsidR="00955676">
        <w:rPr>
          <w:lang w:val="fr-BE"/>
        </w:rPr>
        <w:t>token</w:t>
      </w:r>
      <w:proofErr w:type="spellEnd"/>
      <w:r w:rsidR="00955676">
        <w:rPr>
          <w:lang w:val="fr-BE"/>
        </w:rPr>
        <w:t xml:space="preserve">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NoSpacing"/>
        <w:numPr>
          <w:ilvl w:val="0"/>
          <w:numId w:val="3"/>
        </w:numPr>
        <w:rPr>
          <w:lang w:val="fr-BE"/>
        </w:rPr>
      </w:pPr>
      <w:r w:rsidRPr="00842BFB">
        <w:rPr>
          <w:i/>
          <w:lang w:val="fr-BE"/>
        </w:rPr>
        <w:t xml:space="preserve">RPT </w:t>
      </w:r>
      <w:proofErr w:type="spellStart"/>
      <w:r w:rsidRPr="00842BFB">
        <w:rPr>
          <w:i/>
          <w:lang w:val="fr-BE"/>
        </w:rPr>
        <w:t>token</w:t>
      </w:r>
      <w:proofErr w:type="spellEnd"/>
      <w:r>
        <w:rPr>
          <w:lang w:val="fr-BE"/>
        </w:rPr>
        <w:t xml:space="preserve"> : </w:t>
      </w:r>
      <w:r w:rsidR="00414A2C">
        <w:rPr>
          <w:lang w:val="fr-BE"/>
        </w:rPr>
        <w:t xml:space="preserve">Le client (application WPF) récupère un RPT </w:t>
      </w:r>
      <w:proofErr w:type="spellStart"/>
      <w:r w:rsidR="00414A2C">
        <w:rPr>
          <w:lang w:val="fr-BE"/>
        </w:rPr>
        <w:t>Token</w:t>
      </w:r>
      <w:proofErr w:type="spellEnd"/>
      <w:r w:rsidR="000A5175">
        <w:rPr>
          <w:lang w:val="fr-BE"/>
        </w:rPr>
        <w:t xml:space="preserve"> </w:t>
      </w:r>
      <w:r w:rsidR="000A5175">
        <w:rPr>
          <w:rStyle w:val="FootnoteReference"/>
          <w:lang w:val="fr-BE"/>
        </w:rPr>
        <w:footnoteReference w:id="14"/>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w:t>
      </w:r>
      <w:proofErr w:type="spellStart"/>
      <w:r w:rsidR="00C66F99">
        <w:rPr>
          <w:lang w:val="fr-BE"/>
        </w:rPr>
        <w:t>identity</w:t>
      </w:r>
      <w:proofErr w:type="spellEnd"/>
      <w:r w:rsidR="00C66F99">
        <w:rPr>
          <w:lang w:val="fr-BE"/>
        </w:rPr>
        <w:t xml:space="preserve"> </w:t>
      </w:r>
      <w:proofErr w:type="spellStart"/>
      <w:r w:rsidR="00C66F99">
        <w:rPr>
          <w:lang w:val="fr-BE"/>
        </w:rPr>
        <w:t>token</w:t>
      </w:r>
      <w:proofErr w:type="spellEnd"/>
      <w:r w:rsidR="00C66F99">
        <w:rPr>
          <w:lang w:val="fr-BE"/>
        </w:rPr>
        <w:t xml:space="preserve"> du </w:t>
      </w:r>
      <w:proofErr w:type="spellStart"/>
      <w:r w:rsidR="00C66F99">
        <w:rPr>
          <w:lang w:val="fr-BE"/>
        </w:rPr>
        <w:t>resource</w:t>
      </w:r>
      <w:proofErr w:type="spellEnd"/>
      <w:r w:rsidR="00C66F99">
        <w:rPr>
          <w:lang w:val="fr-BE"/>
        </w:rPr>
        <w:t xml:space="preserve"> </w:t>
      </w:r>
      <w:proofErr w:type="spellStart"/>
      <w:r w:rsidR="00C66F99">
        <w:rPr>
          <w:lang w:val="fr-BE"/>
        </w:rPr>
        <w:t>owner</w:t>
      </w:r>
      <w:proofErr w:type="spellEnd"/>
      <w:r w:rsidR="00C66F99">
        <w:rPr>
          <w:lang w:val="fr-BE"/>
        </w:rPr>
        <w:t>.</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NoSpacing"/>
        <w:numPr>
          <w:ilvl w:val="0"/>
          <w:numId w:val="3"/>
        </w:numPr>
        <w:rPr>
          <w:lang w:val="fr-BE"/>
        </w:rPr>
      </w:pPr>
      <w:r w:rsidRPr="00BD6470">
        <w:rPr>
          <w:i/>
          <w:lang w:val="fr-BE"/>
        </w:rPr>
        <w:t>Vérification </w:t>
      </w:r>
      <w:r w:rsidR="00BD6470" w:rsidRPr="00BD6470">
        <w:rPr>
          <w:i/>
          <w:lang w:val="fr-BE"/>
        </w:rPr>
        <w:t xml:space="preserve">du RPT </w:t>
      </w:r>
      <w:proofErr w:type="spellStart"/>
      <w:r w:rsidR="00BD6470" w:rsidRPr="00BD6470">
        <w:rPr>
          <w:i/>
          <w:lang w:val="fr-BE"/>
        </w:rPr>
        <w:t>token</w:t>
      </w:r>
      <w:proofErr w:type="spellEnd"/>
      <w:r>
        <w:rPr>
          <w:lang w:val="fr-BE"/>
        </w:rPr>
        <w:t xml:space="preserve">: </w:t>
      </w:r>
      <w:r w:rsidR="00887CA4">
        <w:rPr>
          <w:lang w:val="fr-BE"/>
        </w:rPr>
        <w:t xml:space="preserve">Le RPT </w:t>
      </w:r>
      <w:proofErr w:type="spellStart"/>
      <w:r w:rsidR="00887CA4">
        <w:rPr>
          <w:lang w:val="fr-BE"/>
        </w:rPr>
        <w:t>token</w:t>
      </w:r>
      <w:proofErr w:type="spellEnd"/>
      <w:r w:rsidR="00887CA4">
        <w:rPr>
          <w:lang w:val="fr-BE"/>
        </w:rPr>
        <w:t xml:space="preserve"> est passé dans le header « </w:t>
      </w:r>
      <w:proofErr w:type="spellStart"/>
      <w:r w:rsidR="00887CA4">
        <w:rPr>
          <w:lang w:val="fr-BE"/>
        </w:rPr>
        <w:t>Authorization</w:t>
      </w:r>
      <w:proofErr w:type="spellEnd"/>
      <w:r w:rsidR="00887CA4">
        <w:rPr>
          <w:lang w:val="fr-BE"/>
        </w:rPr>
        <w:t xml:space="preserve"> » de la requête exécutée pour récupérer la liste des clients. </w:t>
      </w:r>
      <w:r w:rsidR="00CF0773">
        <w:rPr>
          <w:lang w:val="fr-BE"/>
        </w:rPr>
        <w:t xml:space="preserve">Lorsqu’elle est reçue par l’API, le </w:t>
      </w:r>
      <w:proofErr w:type="spellStart"/>
      <w:r w:rsidR="00CF0773">
        <w:rPr>
          <w:lang w:val="fr-BE"/>
        </w:rPr>
        <w:t>token</w:t>
      </w:r>
      <w:proofErr w:type="spellEnd"/>
      <w:r w:rsidR="00CF0773">
        <w:rPr>
          <w:lang w:val="fr-BE"/>
        </w:rPr>
        <w:t xml:space="preserve"> est récupéré et vérifié en utilisant le point d’introspection</w:t>
      </w:r>
      <w:r w:rsidR="007D7ED8">
        <w:rPr>
          <w:lang w:val="fr-BE"/>
        </w:rPr>
        <w:t xml:space="preserve"> </w:t>
      </w:r>
      <w:r w:rsidR="007D7ED8">
        <w:rPr>
          <w:rStyle w:val="FootnoteReference"/>
          <w:lang w:val="fr-BE"/>
        </w:rPr>
        <w:footnoteReference w:id="15"/>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NoSpacing"/>
        <w:rPr>
          <w:lang w:val="fr-BE"/>
        </w:rPr>
      </w:pPr>
    </w:p>
    <w:p w:rsidR="009801D7" w:rsidRDefault="009801D7" w:rsidP="009801D7">
      <w:pPr>
        <w:pStyle w:val="NoSpacing"/>
      </w:pPr>
      <w:r>
        <w:rPr>
          <w:noProof/>
        </w:rPr>
        <w:lastRenderedPageBreak/>
        <mc:AlternateContent>
          <mc:Choice Requires="wpc">
            <w:drawing>
              <wp:inline distT="0" distB="0" distL="0" distR="0" wp14:anchorId="2FC347A4" wp14:editId="71A03485">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18446A" w:rsidRDefault="0018446A" w:rsidP="009801D7">
                              <w:proofErr w:type="spellStart"/>
                              <w:r>
                                <w:t>Récupérer</w:t>
                              </w:r>
                              <w:proofErr w:type="spellEnd"/>
                              <w:r>
                                <w:t xml:space="preserve">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18446A" w:rsidRPr="00A62F63" w:rsidRDefault="0018446A" w:rsidP="00A62F63">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43622" w:rsidRDefault="0018446A"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18446A" w:rsidRPr="002B6E56" w:rsidRDefault="0018446A"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18446A" w:rsidRPr="00392B0F" w:rsidRDefault="0018446A" w:rsidP="00A62F63">
                              <w:pPr>
                                <w:rPr>
                                  <w:lang w:val="fr-BE"/>
                                </w:rPr>
                              </w:pPr>
                              <w:r>
                                <w:rPr>
                                  <w:rFonts w:eastAsia="Calibri"/>
                                  <w:lang w:val="fr-BE"/>
                                </w:rPr>
                                <w:t xml:space="preserve">Récupérer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18446A" w:rsidRPr="00057C5D" w:rsidRDefault="0018446A" w:rsidP="00A62F63">
                              <w:pPr>
                                <w:rPr>
                                  <w:lang w:val="fr-BE"/>
                                </w:rPr>
                              </w:pPr>
                              <w:r>
                                <w:rPr>
                                  <w:rFonts w:eastAsia="Calibri"/>
                                  <w:lang w:val="fr-BE"/>
                                </w:rPr>
                                <w:t xml:space="preserve">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18446A" w:rsidRPr="00793257" w:rsidRDefault="0018446A"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Zone de dessin 1" o:spid="_x0000_s1158"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">
                <v:shape id="_x0000_s1159" type="#_x0000_t75" style="position:absolute;width:64516;height:32004;visibility:visible;mso-wrap-style:square">
                  <v:fill o:detectmouseclick="t"/>
                  <v:path o:connecttype="none"/>
                </v:shape>
                <v:rect id="Rectangle 23" o:spid="_x0000_s1160"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TXi8UA&#10;AADbAAAADwAAAGRycy9kb3ducmV2LnhtbESPT2sCMRTE74V+h/AKvYhm3UK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NeLxQAAANsAAAAPAAAAAAAAAAAAAAAAAJgCAABkcnMv&#10;ZG93bnJldi54bWxQSwUGAAAAAAQABAD1AAAAigMAAAAA&#10;" filled="f" strokecolor="black [3213]" strokeweight="2pt">
                  <v:textbox>
                    <w:txbxContent>
                      <w:p w:rsidR="004066E9" w:rsidRPr="00F776A4" w:rsidRDefault="004066E9" w:rsidP="009801D7">
                        <w:pPr>
                          <w:jc w:val="center"/>
                          <w:rPr>
                            <w:color w:val="000000" w:themeColor="text1"/>
                          </w:rPr>
                        </w:pPr>
                        <w:r>
                          <w:rPr>
                            <w:color w:val="000000" w:themeColor="text1"/>
                          </w:rPr>
                          <w:t>Application WPF</w:t>
                        </w:r>
                      </w:p>
                    </w:txbxContent>
                  </v:textbox>
                </v:rect>
                <v:rect id="Rectangle 24" o:spid="_x0000_s1161"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1P/8UA&#10;AADbAAAADwAAAGRycy9kb3ducmV2LnhtbESPT2sCMRTE74V+h/AKvYhmXUq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U//xQAAANsAAAAPAAAAAAAAAAAAAAAAAJgCAABkcnMv&#10;ZG93bnJldi54bWxQSwUGAAAAAAQABAD1AAAAigMAAAAA&#10;" filled="f" strokecolor="black [3213]" strokeweight="2pt">
                  <v:textbox>
                    <w:txbxContent>
                      <w:p w:rsidR="004066E9" w:rsidRPr="00F776A4" w:rsidRDefault="004066E9"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62"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HqZMUA&#10;AADbAAAADwAAAGRycy9kb3ducmV2LnhtbESPT2sCMRTE74V+h/AKvYhmXWi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epkxQAAANsAAAAPAAAAAAAAAAAAAAAAAJgCAABkcnMv&#10;ZG93bnJldi54bWxQSwUGAAAAAAQABAD1AAAAigMAAAAA&#10;" filled="f" strokecolor="black [3213]" strokeweight="2pt">
                  <v:textbox>
                    <w:txbxContent>
                      <w:p w:rsidR="004066E9" w:rsidRPr="00F776A4" w:rsidRDefault="004066E9"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63" style="position:absolute;visibility:visible;mso-wrap-style:square" from="6876,5486" to="6876,30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yasUAAADbAAAADwAAAGRycy9kb3ducmV2LnhtbESPQWvCQBSE74X+h+UVvNWNARNJXSUU&#10;hKqnakuvj+wzic2+DbvbGP31bqHQ4zAz3zDL9Wg6MZDzrWUFs2kCgriyuuVawcdx87wA4QOyxs4y&#10;KbiSh/Xq8WGJhbYXfqfhEGoRIewLVNCE0BdS+qohg35qe+LonawzGKJ0tdQOLxFuOpkmSSYNthwX&#10;GuzptaHq+/BjFCyq3dmVebmdzT/7/Dak+2zzlSs1eRrLFxCBxvAf/mu/aQVpB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JyasUAAADbAAAADwAAAAAAAAAA&#10;AAAAAAChAgAAZHJzL2Rvd25yZXYueG1sUEsFBgAAAAAEAAQA+QAAAJMDAAAAAA==&#10;" strokecolor="black [3213]"/>
                <v:line id="Connecteur droit 106" o:spid="_x0000_s1164" style="position:absolute;visibility:visible;mso-wrap-style:square" from="26519,5671" to="26519,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7X8cUAAADbAAAADwAAAGRycy9kb3ducmV2LnhtbESPQWvCQBSE7wX/w/IEb7oxUBNSVwmC&#10;0NpTtaXXR/Y1Sc2+DbvbGP313YLQ4zAz3zDr7Wg6MZDzrWUFy0UCgriyuuVawftpP89B+ICssbNM&#10;Cq7kYbuZPKyx0PbCbzQcQy0ihH2BCpoQ+kJKXzVk0C9sTxy9L+sMhihdLbXDS4SbTqZJspIGW44L&#10;Dfa0a6g6H3+Mgrw6fLsyK1+Wjx99dhvS19X+M1NqNh3LJxCBxvAfvreftYI0g78v8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7X8cUAAADbAAAADwAAAAAAAAAA&#10;AAAAAAChAgAAZHJzL2Rvd25yZXYueG1sUEsFBgAAAAAEAAQA+QAAAJMDAAAAAA==&#10;" strokecolor="black [3213]"/>
                <v:line id="Connecteur droit 107" o:spid="_x0000_s1165" style="position:absolute;visibility:visible;mso-wrap-style:square" from="50628,5598" to="50628,30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FDg8EAAADbAAAADwAAAGRycy9kb3ducmV2LnhtbERPz2vCMBS+D/wfwhN2m6mFWalGKYKg&#10;7jQ38fponm21eSlJrHV//XIY7Pjx/V6uB9OKnpxvLCuYThIQxKXVDVcKvr+2b3MQPiBrbC2Tgid5&#10;WK9GL0vMtX3wJ/XHUIkYwj5HBXUIXS6lL2sy6Ce2I47cxTqDIUJXSe3wEcNNK9MkmUmDDceGGjva&#10;1FTejnejYF4erq7Iiv30/dRlP336MdueM6Vex0OxABFoCP/iP/dOK0jj2P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UODwQAAANsAAAAPAAAAAAAAAAAAAAAA&#10;AKECAABkcnMvZG93bnJldi54bWxQSwUGAAAAAAQABAD5AAAAjwMAAAAA&#10;" strokecolor="black [3213]"/>
                <v:shape id="Connecteur droit avec flèche 7" o:spid="_x0000_s1166" type="#_x0000_t32" style="position:absolute;left:6949;top:9070;width:1938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wiUcQAAADbAAAADwAAAGRycy9kb3ducmV2LnhtbESPT4vCMBTE74LfIbyFvWlqF/zTNYoI&#10;uurNKqi3R/O2Ldu8lCar9dsbQfA4zMxvmOm8NZW4UuNKywoG/QgEcWZ1ybmC42HVG4NwHlljZZkU&#10;3MnBfNbtTDHR9sZ7uqY+FwHCLkEFhfd1IqXLCjLo+rYmDt6vbQz6IJtc6gZvAW4qGUfRUBosOSwU&#10;WNOyoOwv/TcKRvL0E42zTTyYfB3Pl2Vqt7u1Verzo118g/DU+nf41d5oBfEEnl/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fCJRxAAAANsAAAAPAAAAAAAAAAAA&#10;AAAAAKECAABkcnMvZG93bnJldi54bWxQSwUGAAAAAAQABAD5AAAAkgMAAAAA&#10;" strokecolor="black [3213]">
                  <v:stroke endarrow="block"/>
                </v:shape>
                <v:shape id="Zone de texte 16" o:spid="_x0000_s1167" type="#_x0000_t202" style="position:absolute;left:7534;top:6144;width:19005;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VrsIA&#10;AADbAAAADwAAAGRycy9kb3ducmV2LnhtbERPz2uDMBS+D/Y/hFfYbY22MNQ1LUUoeOgOcxu7Psyr&#10;Ss2LS1K1//1yGOz48f3eHRYziImc7y0rSNcJCOLG6p5bBZ8fp+cMhA/IGgfLpOBOHg77x4cdFtrO&#10;/E5THVoRQ9gXqKALYSyk9E1HBv3ajsSRu1hnMEToWqkdzjHcDHKTJC/SYM+xocORyo6aa30zCt7K&#10;vM6qzd1959vqVGc/qT1nX0o9rZbjK4hAS/gX/7krrWAb18c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9WuwgAAANsAAAAPAAAAAAAAAAAAAAAAAJgCAABkcnMvZG93&#10;bnJldi54bWxQSwUGAAAAAAQABAD1AAAAhwMAAAAA&#10;" fillcolor="white [3201]" stroked="f" strokeweight=".5pt">
                  <v:textbox>
                    <w:txbxContent>
                      <w:p w:rsidR="004066E9" w:rsidRDefault="004066E9" w:rsidP="009801D7">
                        <w:proofErr w:type="spellStart"/>
                        <w:r>
                          <w:t>Récupérer</w:t>
                        </w:r>
                        <w:proofErr w:type="spellEnd"/>
                        <w:r>
                          <w:t xml:space="preserve"> Identity Token</w:t>
                        </w:r>
                      </w:p>
                    </w:txbxContent>
                  </v:textbox>
                </v:shape>
                <v:group id="Groupe 78" o:spid="_x0000_s1168" style="position:absolute;left:26334;top:10607;width:4682;height:3438" coordorigin="26334,10607" coordsize="4681,3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line id="Connecteur droit 44" o:spid="_x0000_s1169" style="position:absolute;visibility:visible;mso-wrap-style:square" from="26519,10607" to="31016,10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DitMUAAADbAAAADwAAAGRycy9kb3ducmV2LnhtbESPQWvCQBSE7wX/w/KE3urGlBpJXSUI&#10;Qq0ntaXXR/Y1Sc2+DbvbGPvru4LgcZiZb5jFajCt6Mn5xrKC6SQBQVxa3XCl4OO4eZqD8AFZY2uZ&#10;FFzIw2o5elhgru2Z99QfQiUihH2OCuoQulxKX9Zk0E9sRxy9b+sMhihdJbXDc4SbVqZJMpMGG44L&#10;NXa0rqk8HX6Ngnn5/uOKrNhOXz677K9Pd7PNV6bU43goXkEEGsI9fGu/aQXPKVy/xB8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DitMUAAADbAAAADwAAAAAAAAAA&#10;AAAAAAChAgAAZHJzL2Rvd25yZXYueG1sUEsFBgAAAAAEAAQA+QAAAJMDAAAAAA==&#10;" strokecolor="black [3213]"/>
                  <v:shape id="Connecteur en angle 65" o:spid="_x0000_s1170" type="#_x0000_t34" style="position:absolute;left:26334;top:10607;width:4682;height:343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lPDMQAAADbAAAADwAAAGRycy9kb3ducmV2LnhtbESPT4vCMBTE7wt+h/CEva2puqxSjSKC&#10;i6wH8Q+ot0fzbIvNS2liW7+9ERY8DjPzG2Y6b00haqpcbllBvxeBIE6szjlVcDysvsYgnEfWWFgm&#10;BQ9yMJ91PqYYa9vwjuq9T0WAsItRQeZ9GUvpkowMup4tiYN3tZVBH2SVSl1hE+CmkIMo+pEGcw4L&#10;GZa0zCi57e9GwWWz3aXff/J8GhlqVnV/Wf/6h1Kf3XYxAeGp9e/wf3utFQyH8PoSfo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GU8MxAAAANsAAAAPAAAAAAAAAAAA&#10;AAAAAKECAABkcnMvZG93bnJldi54bWxQSwUGAAAAAAQABAD5AAAAkgMAAAAA&#10;" adj="0" strokecolor="black [3213]">
                    <v:stroke endarrow="block"/>
                  </v:shape>
                </v:group>
                <v:shape id="Connecteur droit avec flèche 83" o:spid="_x0000_s1171" type="#_x0000_t32" style="position:absolute;left:6876;top:16312;width:19678;height: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mmJcQAAADbAAAADwAAAGRycy9kb3ducmV2LnhtbESP0WoCMRRE3wX/IdxCX0SzrdXKahQp&#10;FPoiqO0H3G6um6XJzbqJ7urXG6Hg4zAzZ5jFqnNWnKkJlWcFL6MMBHHhdcWlgp/vz+EMRIjIGq1n&#10;UnChAKtlv7fAXPuWd3Tex1IkCIccFZgY61zKUBhyGEa+Jk7ewTcOY5JNKXWDbYI7K1+zbCodVpwW&#10;DNb0Yaj425+cgtn7+PiLG5rY64B3F2PX29O1Ver5qVvPQUTq4iP83/7SCsZvcP+Sfo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aYlxAAAANsAAAAPAAAAAAAAAAAA&#10;AAAAAKECAABkcnMvZG93bnJldi54bWxQSwUGAAAAAAQABAD5AAAAkgMAAAAA&#10;" strokecolor="black [3213]">
                  <v:stroke dashstyle="dash" endarrow="block"/>
                </v:shape>
                <v:shape id="Zone de texte 16" o:spid="_x0000_s1172" type="#_x0000_t202" style="position:absolute;left:8089;top:12772;width:10960;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2NsQA&#10;AADbAAAADwAAAGRycy9kb3ducmV2LnhtbESPQWvCQBSE7wX/w/KE3upGxRKjq4gg5NAeTCteH9ln&#10;Esy+jburxn/fFYQeh5n5hlmue9OKGznfWFYwHiUgiEurG64U/P7sPlIQPiBrbC2Tggd5WK8Gb0vM&#10;tL3znm5FqESEsM9QQR1Cl0npy5oM+pHtiKN3ss5giNJVUju8R7hp5SRJPqXBhuNCjR1tayrPxdUo&#10;+N7OizSfPNxxPs13RXoZ26/0oNT7sN8sQATqw3/41c61gukMnl/i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YdjbEAAAA2wAAAA8AAAAAAAAAAAAAAAAAmAIAAGRycy9k&#10;b3ducmV2LnhtbFBLBQYAAAAABAAEAPUAAACJAwAAAAA=&#10;" fillcolor="white [3201]" stroked="f" strokeweight=".5pt">
                  <v:textbox>
                    <w:txbxContent>
                      <w:p w:rsidR="004066E9" w:rsidRPr="00A62F63" w:rsidRDefault="004066E9" w:rsidP="00A62F63">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p>
                    </w:txbxContent>
                  </v:textbox>
                </v:shape>
                <v:rect id="Rectangle 36" o:spid="_x0000_s1173"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izsQA&#10;AADbAAAADwAAAGRycy9kb3ducmV2LnhtbESPQWsCMRSE74L/ITyhF9FsLYhsjSKCdREsaOuht8fm&#10;uVncvIRNquu/b4SCx2FmvmHmy8424kptqB0reB1nIIhLp2uuFHx/bUYzECEia2wck4I7BVgu+r05&#10;5trd+EDXY6xEgnDIUYGJ0edShtKQxTB2njh5Z9dajEm2ldQt3hLcNnKSZVNpsea0YNDT2lB5Of5a&#10;BZutGa7kbn/yRfg820nhP7bDH6VeBt3qHUSkLj7D/+1CK3ibwuN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K4s7EAAAA2wAAAA8AAAAAAAAAAAAAAAAAmAIAAGRycy9k&#10;b3ducmV2LnhtbFBLBQYAAAAABAAEAPUAAACJAwAAAAA=&#10;" filled="f" strokecolor="black [3213]" strokeweight="2pt">
                  <v:textbox>
                    <w:txbxContent>
                      <w:p w:rsidR="004066E9" w:rsidRPr="00743622" w:rsidRDefault="004066E9"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74" style="position:absolute;flip:x;visibility:visible;mso-wrap-style:square" from="38369,5598" to="38372,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j3cQAAADbAAAADwAAAGRycy9kb3ducmV2LnhtbESPW2sCMRSE34X+h3CEvmnWXrysRqlC&#10;ofRFvPyAw+a4WdycbJOo6/76plDwcZiZb5jFqrW1uJIPlWMFo2EGgrhwuuJSwfHwOZiCCBFZY+2Y&#10;FNwpwGr51Ftgrt2Nd3Tdx1IkCIccFZgYm1zKUBiyGIauIU7eyXmLMUlfSu3xluC2li9ZNpYWK04L&#10;BhvaGCrO+4tVUHfx2M3WG9NlP293vd2OnX//Vuq5337MQURq4yP83/7SCl4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YGPdxAAAANsAAAAPAAAAAAAAAAAA&#10;AAAAAKECAABkcnMvZG93bnJldi54bWxQSwUGAAAAAAQABAD5AAAAkgMAAAAA&#10;" strokecolor="black [3213]"/>
                <v:shape id="Zone de texte 16" o:spid="_x0000_s1175" type="#_x0000_t202" style="position:absolute;left:27320;top:7322;width:16548;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ZqMIA&#10;AADbAAAADwAAAGRycy9kb3ducmV2LnhtbERPz2uDMBS+D/Y/hFfYbY22MNQ1LUUoeOgOcxu7Psyr&#10;Ss2LS1K1//1yGOz48f3eHRYziImc7y0rSNcJCOLG6p5bBZ8fp+cMhA/IGgfLpOBOHg77x4cdFtrO&#10;/E5THVoRQ9gXqKALYSyk9E1HBv3ajsSRu1hnMEToWqkdzjHcDHKTJC/SYM+xocORyo6aa30zCt7K&#10;vM6qzd1959vqVGc/qT1nX0o9rZbjK4hAS/gX/7krrWAbx8Y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2dmowgAAANsAAAAPAAAAAAAAAAAAAAAAAJgCAABkcnMvZG93&#10;bnJldi54bWxQSwUGAAAAAAQABAD1AAAAhwMAAAAA&#10;" fillcolor="white [3201]" stroked="f" strokeweight=".5pt">
                  <v:textbox>
                    <w:txbxContent>
                      <w:p w:rsidR="004066E9" w:rsidRPr="002B6E56" w:rsidRDefault="004066E9" w:rsidP="00A62F63">
                        <w:pPr>
                          <w:rPr>
                            <w:lang w:val="fr-BE"/>
                          </w:rPr>
                        </w:pPr>
                        <w:r>
                          <w:rPr>
                            <w:rFonts w:eastAsia="Calibri"/>
                            <w:lang w:val="fr-BE"/>
                          </w:rPr>
                          <w:t>Authentifier utilisateur</w:t>
                        </w:r>
                      </w:p>
                    </w:txbxContent>
                  </v:textbox>
                </v:shape>
                <v:shape id="Connecteur droit avec flèche 112" o:spid="_x0000_s1176" type="#_x0000_t32" style="position:absolute;left:7022;top:19824;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dtasUAAADbAAAADwAAAGRycy9kb3ducmV2LnhtbESPQUsDMRSE70L/Q3iF3my2CkXXpsVW&#10;hNJT3Sri7bF5blY3L9sk3d3++6YgeBxm5htmsRpsIzryoXasYDbNQBCXTtdcKXg/vN4+gAgRWWPj&#10;mBScKcBqObpZYK5dz2/UFbESCcIhRwUmxjaXMpSGLIapa4mT9+28xZikr6T22Ce4beRdls2lxZrT&#10;gsGWNobK3+JkFTTdrj9+nH6O5mXfHYrN55dZ+1apyXh4fgIRaYj/4b/2Viu4f4T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dtasUAAADbAAAADwAAAAAAAAAA&#10;AAAAAAChAgAAZHJzL2Rvd25yZXYueG1sUEsFBgAAAAAEAAQA+QAAAJMDAAAAAA==&#10;" strokecolor="black [3213]">
                  <v:stroke endarrow="block"/>
                </v:shape>
                <v:shape id="Zone de texte 16" o:spid="_x0000_s1177" type="#_x0000_t202" style="position:absolute;left:8942;top:16723;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m08IA&#10;AADbAAAADwAAAGRycy9kb3ducmV2LnhtbERPPWvDMBDdC/kP4grdGjluKY5rOQRDwEM6xG3IelhX&#10;29Q6uZKaOP8+GgIdH++72MxmFGdyfrCsYLVMQBC3Vg/cKfj63D1nIHxA1jhaJgVX8rApFw8F5tpe&#10;+EDnJnQihrDPUUEfwpRL6dueDPqlnYgj922dwRCh66R2eInhZpRpkrxJgwPHhh4nqnpqf5o/o+Cj&#10;WjdZnV7daf1S75rsd2X32VGpp8d5+w4i0Bz+xXd3rRW8xvXxS/wB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abTwgAAANsAAAAPAAAAAAAAAAAAAAAAAJgCAABkcnMvZG93&#10;bnJldi54bWxQSwUGAAAAAAQABAD1AAAAhwMAAAAA&#10;" fillcolor="white [3201]" stroked="f" strokeweight=".5pt">
                  <v:textbox>
                    <w:txbxContent>
                      <w:p w:rsidR="004066E9" w:rsidRPr="00392B0F" w:rsidRDefault="004066E9" w:rsidP="00A62F63">
                        <w:pPr>
                          <w:rPr>
                            <w:lang w:val="fr-BE"/>
                          </w:rPr>
                        </w:pPr>
                        <w:r>
                          <w:rPr>
                            <w:rFonts w:eastAsia="Calibri"/>
                            <w:lang w:val="fr-BE"/>
                          </w:rPr>
                          <w:t xml:space="preserve">Récupérer RPT </w:t>
                        </w:r>
                        <w:proofErr w:type="spellStart"/>
                        <w:r>
                          <w:rPr>
                            <w:rFonts w:eastAsia="Calibri"/>
                            <w:lang w:val="fr-BE"/>
                          </w:rPr>
                          <w:t>token</w:t>
                        </w:r>
                        <w:proofErr w:type="spellEnd"/>
                      </w:p>
                    </w:txbxContent>
                  </v:textbox>
                </v:shape>
                <v:shape id="Connecteur droit avec flèche 114" o:spid="_x0000_s1178" type="#_x0000_t32" style="position:absolute;left:6661;top:23599;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wbJ8QAAADbAAAADwAAAGRycy9kb3ducmV2LnhtbESPX2vCQBDE3wt+h2OFvuml/6RGT2kL&#10;BX2oYCri45Jbk9DcXshtk/jte4LQx2FmfsMs14OrVUdtqDwbeJgmoIhzbysuDBy+PyevoIIgW6w9&#10;k4ELBVivRndLTK3veU9dJoWKEA4pGihFmlTrkJfkMEx9Qxy9s28dSpRtoW2LfYS7Wj8myUw7rDgu&#10;lNjQR0n5T/brDOzeT8+b/niRL54Ln7ZZF4I9G3M/Ht4WoIQG+Q/f2htr4OUJrl/iD9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DBsnxAAAANsAAAAPAAAAAAAAAAAA&#10;AAAAAKECAABkcnMvZG93bnJldi54bWxQSwUGAAAAAAQABAD5AAAAkgMAAAAA&#10;" strokecolor="black [3213]">
                  <v:stroke dashstyle="dash" endarrow="block"/>
                </v:shape>
                <v:shape id="Zone de texte 16" o:spid="_x0000_s1179" type="#_x0000_t202" style="position:absolute;left:8450;top:20600;width:909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ix8QA&#10;AADbAAAADwAAAGRycy9kb3ducmV2LnhtbESPQWvCQBSE7wX/w/IEb3Wjgo3RVUQQcrAH04rXR/aZ&#10;BLNv092txn/vFoQeh5n5hlltetOKGznfWFYwGScgiEurG64UfH/t31MQPiBrbC2Tggd52KwHbyvM&#10;tL3zkW5FqESEsM9QQR1Cl0npy5oM+rHtiKN3sc5giNJVUju8R7hp5TRJ5tJgw3Ghxo52NZXX4tco&#10;+NwtijSfPtx5Mcv3RfozsYf0pNRo2G+XIAL14T/8audawfwD/r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1YsfEAAAA2wAAAA8AAAAAAAAAAAAAAAAAmAIAAGRycy9k&#10;b3ducmV2LnhtbFBLBQYAAAAABAAEAPUAAACJAwAAAAA=&#10;" fillcolor="white [3201]" stroked="f" strokeweight=".5pt">
                  <v:textbox>
                    <w:txbxContent>
                      <w:p w:rsidR="004066E9" w:rsidRPr="00057C5D" w:rsidRDefault="004066E9" w:rsidP="00A62F63">
                        <w:pPr>
                          <w:rPr>
                            <w:lang w:val="fr-BE"/>
                          </w:rPr>
                        </w:pPr>
                        <w:r>
                          <w:rPr>
                            <w:rFonts w:eastAsia="Calibri"/>
                            <w:lang w:val="fr-BE"/>
                          </w:rPr>
                          <w:t xml:space="preserve">RPT </w:t>
                        </w:r>
                        <w:proofErr w:type="spellStart"/>
                        <w:r>
                          <w:rPr>
                            <w:rFonts w:eastAsia="Calibri"/>
                            <w:lang w:val="fr-BE"/>
                          </w:rPr>
                          <w:t>token</w:t>
                        </w:r>
                        <w:proofErr w:type="spellEnd"/>
                      </w:p>
                    </w:txbxContent>
                  </v:textbox>
                </v:shape>
                <v:shape id="Connecteur droit avec flèche 116" o:spid="_x0000_s1180" type="#_x0000_t32" style="position:absolute;left:6920;top:26817;width:43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lG28UAAADbAAAADwAAAGRycy9kb3ducmV2LnhtbESPzWrDMBCE74W8g9hAbo2cHNriRgn5&#10;IVByap2G0NtibS031sqRFNt9+6pQ6HGYmW+YxWqwjejIh9qxgtk0A0FcOl1zpeD9uL9/AhEissbG&#10;MSn4pgCr5ehugbl2Pb9RV8RKJAiHHBWYGNtcylAashimriVO3qfzFmOSvpLaY5/gtpHzLHuQFmtO&#10;CwZb2hoqL8XNKmi6Q3893b6uZvfaHYvt+cNsfKvUZDysn0FEGuJ/+K/9ohU8zuH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9lG28UAAADbAAAADwAAAAAAAAAA&#10;AAAAAAChAgAAZHJzL2Rvd25yZXYueG1sUEsFBgAAAAAEAAQA+QAAAJMDAAAAAA==&#10;" strokecolor="black [3213]">
                  <v:stroke endarrow="block"/>
                </v:shape>
                <v:shape id="Zone de texte 16" o:spid="_x0000_s1181" type="#_x0000_t202" style="position:absolute;left:8738;top:23891;width:13754;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5qbcQA&#10;AADbAAAADwAAAGRycy9kb3ducmV2LnhtbESPQWvCQBSE7wX/w/IEb3WjlhqjqxRByKEemipeH9ln&#10;Esy+jbtbjf/eLRR6HGbmG2a16U0rbuR8Y1nBZJyAIC6tbrhScPjevaYgfEDW2FomBQ/ysFkPXlaY&#10;aXvnL7oVoRIRwj5DBXUIXSalL2sy6Me2I47e2TqDIUpXSe3wHuGmldMkeZcGG44LNXa0ram8FD9G&#10;wX67KNJ8+nCnxSzfFel1Yj/To1KjYf+xBBGoD//hv3auFczf4P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am3EAAAA2wAAAA8AAAAAAAAAAAAAAAAAmAIAAGRycy9k&#10;b3ducmV2LnhtbFBLBQYAAAAABAAEAPUAAACJAwAAAAA=&#10;" fillcolor="white [3201]" stroked="f" strokeweight=".5pt">
                  <v:textbox>
                    <w:txbxContent>
                      <w:p w:rsidR="004066E9" w:rsidRPr="00793257" w:rsidRDefault="004066E9" w:rsidP="00A62F63">
                        <w:pPr>
                          <w:rPr>
                            <w:lang w:val="fr-BE"/>
                          </w:rPr>
                        </w:pPr>
                        <w:r>
                          <w:rPr>
                            <w:rFonts w:eastAsia="Calibri"/>
                            <w:lang w:val="fr-BE"/>
                          </w:rPr>
                          <w:t>Récupérer clients</w:t>
                        </w:r>
                      </w:p>
                    </w:txbxContent>
                  </v:textbox>
                </v:shape>
                <v:shape id="Connecteur droit avec flèche 118" o:spid="_x0000_s1182" type="#_x0000_t32" style="position:absolute;left:6875;top:29480;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x6qMQAAADbAAAADwAAAGRycy9kb3ducmV2LnhtbESPQWvCQBSE7wX/w/KE3nTT0tYaXaUt&#10;FPRQwVTE4yP7TEKzb0P2NYn/visIPQ4z8w2zXA+uVh21ofJs4GGagCLOva24MHD4/py8ggqCbLH2&#10;TAYuFGC9Gt0tMbW+5z11mRQqQjikaKAUaVKtQ16SwzD1DXH0zr51KFG2hbYt9hHuav2YJC/aYcVx&#10;ocSGPkrKf7JfZ2D3fnra9MeLfPFc+LTNuhDs2Zj78fC2ACU0yH/41t5YA7NnuH6JP0C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HHqoxAAAANsAAAAPAAAAAAAAAAAA&#10;AAAAAKECAABkcnMvZG93bnJldi54bWxQSwUGAAAAAAQABAD5AAAAkgMAAAAA&#10;" strokecolor="black [3213]">
                  <v:stroke dashstyle="dash" endarrow="block"/>
                </v:shape>
                <w10:anchorlock/>
              </v:group>
            </w:pict>
          </mc:Fallback>
        </mc:AlternateContent>
      </w:r>
    </w:p>
    <w:p w:rsidR="009801D7" w:rsidRDefault="009801D7" w:rsidP="009801D7">
      <w:pPr>
        <w:pStyle w:val="NoSpacing"/>
      </w:pPr>
    </w:p>
    <w:p w:rsidR="00AF46DD" w:rsidRDefault="00811FF4" w:rsidP="00120BBA">
      <w:pPr>
        <w:pStyle w:val="NoSpacing"/>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t>
      </w:r>
      <w:proofErr w:type="spellStart"/>
      <w:r w:rsidR="0041656C" w:rsidRPr="00AF46DD">
        <w:rPr>
          <w:lang w:val="fr-BE"/>
        </w:rPr>
        <w:t>workflow</w:t>
      </w:r>
      <w:proofErr w:type="spellEnd"/>
      <w:r w:rsidR="0041656C" w:rsidRPr="00AF46DD">
        <w:rPr>
          <w:lang w:val="fr-BE"/>
        </w:rPr>
        <w:t xml:space="preserve">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NoSpacing"/>
        <w:rPr>
          <w:lang w:val="fr-BE"/>
        </w:rPr>
      </w:pPr>
    </w:p>
    <w:p w:rsidR="00120BBA" w:rsidRDefault="004A20B9" w:rsidP="00120BBA">
      <w:pPr>
        <w:pStyle w:val="NoSpacing"/>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NoSpacing"/>
        <w:rPr>
          <w:lang w:val="fr-BE"/>
        </w:rPr>
      </w:pPr>
    </w:p>
    <w:p w:rsidR="005D1887" w:rsidRDefault="00CE7C7A" w:rsidP="00120BBA">
      <w:pPr>
        <w:pStyle w:val="NoSpacing"/>
        <w:rPr>
          <w:lang w:val="fr-BE"/>
        </w:rPr>
      </w:pPr>
      <w:r>
        <w:rPr>
          <w:noProof/>
        </w:rPr>
        <mc:AlternateContent>
          <mc:Choice Requires="wpc">
            <w:drawing>
              <wp:inline distT="0" distB="0" distL="0" distR="0" wp14:anchorId="2A0BB945" wp14:editId="1ECF55B9">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CE7C7A" w:rsidRDefault="0018446A"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645C7" w:rsidRDefault="0018446A" w:rsidP="00F645C7">
                              <w:pPr>
                                <w:pStyle w:val="NormalWeb"/>
                                <w:spacing w:before="0" w:beforeAutospacing="0" w:after="0" w:afterAutospacing="0"/>
                                <w:jc w:val="center"/>
                                <w:rPr>
                                  <w:lang w:val="fr-BE"/>
                                </w:rPr>
                              </w:pPr>
                              <w:r>
                                <w:rPr>
                                  <w:rFonts w:ascii="Arial" w:eastAsia="Times New Roman" w:hAnsi="Arial"/>
                                  <w:color w:val="000000"/>
                                  <w:lang w:val="fr-BE"/>
                                </w:rPr>
                                <w:t xml:space="preserve">Ajouter le rôle marketing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72" o:spid="_x0000_s1183"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">
                <v:shape id="_x0000_s1184" type="#_x0000_t75" style="position:absolute;width:55454;height:25647;visibility:visible;mso-wrap-style:square">
                  <v:fill o:detectmouseclick="t"/>
                  <v:path o:connecttype="none"/>
                </v:shape>
                <v:roundrect id="Rounded Rectangle 173" o:spid="_x0000_s1185" style="position:absolute;left:356;top:4036;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Q74A&#10;AADcAAAADwAAAGRycy9kb3ducmV2LnhtbERPyQrCMBC9C/5DGMGbpiouVKOIongQweXgcWjGtthM&#10;ShO1/r0RBG/zeOvMFrUpxJMql1tW0OtGIIgTq3NOFVzOm84EhPPIGgvLpOBNDhbzZmOGsbYvPtLz&#10;5FMRQtjFqCDzvoyldElGBl3XlsSBu9nKoA+wSqWu8BXCTSH7UTSSBnMODRmWtMoouZ8eRsEguW28&#10;4e1wLPcHd43qYi1XPaXarXo5BeGp9n/xz73TYf54A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Y2kO+AAAA3AAAAA8AAAAAAAAAAAAAAAAAmAIAAGRycy9kb3ducmV2&#10;LnhtbFBLBQYAAAAABAAEAPUAAACDAwAAAAA=&#10;" fillcolor="white [3212]" strokecolor="#a5a5a5 [2092]" strokeweight="2pt">
                  <v:textbox>
                    <w:txbxContent>
                      <w:p w:rsidR="004066E9" w:rsidRPr="00CE7C7A" w:rsidRDefault="004066E9"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86" style="position:absolute;left:18551;top:4036;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3nrL4A&#10;AADcAAAADwAAAGRycy9kb3ducmV2LnhtbERPyQrCMBC9C/5DGMGbpiouVKOIongQweXgcWjGtthM&#10;ShO1/r0RBG/zeOvMFrUpxJMql1tW0OtGIIgTq3NOFVzOm84EhPPIGgvLpOBNDhbzZmOGsbYvPtLz&#10;5FMRQtjFqCDzvoyldElGBl3XlsSBu9nKoA+wSqWu8BXCTSH7UTSSBnMODRmWtMoouZ8eRsEguW28&#10;4e1wLPcHd43qYi1XPaXarXo5BeGp9n/xz73TYf54C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p956y+AAAA3AAAAA8AAAAAAAAAAAAAAAAAmAIAAGRycy9kb3ducmV2&#10;LnhtbFBLBQYAAAAABAAEAPUAAACDAwAAAAA=&#10;" fillcolor="white [3212]" strokecolor="#a5a5a5 [2092]" strokeweight="2pt">
                  <v:textbox>
                    <w:txbxContent>
                      <w:p w:rsidR="004066E9" w:rsidRDefault="004066E9"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87" type="#_x0000_t55" style="position:absolute;left:13267;top:5343;width:4846;height: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5csEA&#10;AADcAAAADwAAAGRycy9kb3ducmV2LnhtbERPTWvCQBC9F/wPyxR6q5uG0kp0FQkIUk9JFDwO2TEJ&#10;ZmfD7tbEf+8Khd7m8T5ntZlML27kfGdZwcc8AUFcW91xo+BY7d4XIHxA1thbJgV38rBZz15WmGk7&#10;ckG3MjQihrDPUEEbwpBJ6euWDPq5HYgjd7HOYIjQNVI7HGO46WWaJF/SYMexocWB8pbqa/lrFOQn&#10;J/ehKaY6vdg0x3Pyc6iOSr29TtsliEBT+Bf/ufc6zv/+hO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KuXLBAAAA3AAAAA8AAAAAAAAAAAAAAAAAmAIAAGRycy9kb3du&#10;cmV2LnhtbFBLBQYAAAAABAAEAPUAAACGAwAAAAA=&#10;" adj="10800" fillcolor="white [3212]" strokecolor="#a5a5a5 [2092]" strokeweight="2pt"/>
                <v:roundrect id="Rounded Rectangle 177" o:spid="_x0000_s1188" style="position:absolute;left:36380;top:4050;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cQMAA&#10;AADcAAAADwAAAGRycy9kb3ducmV2LnhtbERPTYvCMBC9C/6HMII3TV3RSjWKdKl4EGFdDx6HZmyL&#10;zaQ0Ubv/fiMI3ubxPme16UwtHtS6yrKCyTgCQZxbXXGh4PybjRYgnEfWWFsmBX/kYLPu91aYaPvk&#10;H3qcfCFCCLsEFZTeN4mULi/JoBvbhjhwV9sa9AG2hdQtPkO4qeVXFM2lwYpDQ4kNpSXlt9PdKJjm&#10;18wb3s1ieTi6S9TV3zKdKDUcdNslCE+d/4jf7r0O8+MYXs+EC+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PcQMAAAADcAAAADwAAAAAAAAAAAAAAAACYAgAAZHJzL2Rvd25y&#10;ZXYueG1sUEsFBgAAAAAEAAQA9QAAAIUDAAAAAA==&#10;" fillcolor="white [3212]" strokecolor="#a5a5a5 [2092]" strokeweight="2pt">
                  <v:textbox>
                    <w:txbxContent>
                      <w:p w:rsidR="004066E9" w:rsidRDefault="004066E9"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189" type="#_x0000_t55" style="position:absolute;left:31156;top:5351;width:4845;height:4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tjsYA&#10;AADcAAAADwAAAGRycy9kb3ducmV2LnhtbESPT2vCQBDF70K/wzKFXqRuFKwldRXRFgq51D+k1yE7&#10;TUKzsyG7mvjtnYPgbYb35r3fLNeDa9SFulB7NjCdJKCIC29rLg2cjl+v76BCRLbYeCYDVwqwXj2N&#10;lpha3/OeLodYKgnhkKKBKsY21ToUFTkME98Si/bnO4dR1q7UtsNewl2jZ0nyph3WLA0VtrStqPg/&#10;nJ2BjPPZIs/dLrO/dfZ5nff5ePpjzMvzsPkAFWmID/P9+tsK/kJo5RmZQK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tjsYAAADcAAAADwAAAAAAAAAAAAAAAACYAgAAZHJz&#10;L2Rvd25yZXYueG1sUEsFBgAAAAAEAAQA9QAAAIsDAAAAAA==&#10;" adj="10814" fillcolor="white [3212]" strokecolor="#a5a5a5 [2092]" strokeweight="2pt">
                  <v:textbox>
                    <w:txbxContent>
                      <w:p w:rsidR="004066E9" w:rsidRDefault="004066E9" w:rsidP="00D66FBB"/>
                    </w:txbxContent>
                  </v:textbox>
                </v:shape>
                <v:roundrect id="Rounded Rectangle 179" o:spid="_x0000_s1190" style="position:absolute;left:816;top:16548;width:12452;height:7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DtqcEA&#10;AADcAAAADwAAAGRycy9kb3ducmV2LnhtbERPS4vCMBC+C/6HMII3Tausj2oqoih7WAQfB49DM7bF&#10;ZlKaqPXfbxYWvM3H95zlqjWVeFLjSssK4mEEgjizuuRcweW8G8xAOI+ssbJMCt7kYJV2O0tMtH3x&#10;kZ4nn4sQwi5BBYX3dSKlywoy6Ia2Jg7czTYGfYBNLnWDrxBuKjmKook0WHJoKLCmTUHZ/fQwCsbZ&#10;becN77+m8ufgrlFbbeUmVqrfa9cLEJ5a/xH/u791mD+dw98z4QK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w7anBAAAA3AAAAA8AAAAAAAAAAAAAAAAAmAIAAGRycy9kb3du&#10;cmV2LnhtbFBLBQYAAAAABAAEAPUAAACGAwAAAAA=&#10;" fillcolor="white [3212]" strokecolor="#a5a5a5 [2092]" strokeweight="2pt">
                  <v:textbox>
                    <w:txbxContent>
                      <w:p w:rsidR="004066E9" w:rsidRDefault="004066E9"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191" type="#_x0000_t55" style="position:absolute;left:40275;top:11990;width:4839;height:48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FjsQA&#10;AADcAAAADwAAAGRycy9kb3ducmV2LnhtbESPQW/CMAyF70j8h8iTdoN0HBDrCBUCoe2wCx0g7WY1&#10;pq3aOFGTQffv8WHSbrbe83uf18XoenWjIbaeDbzMM1DElbct1wZOX4fZClRMyBZ7z2TglyIUm+lk&#10;jbn1dz7SrUy1khCOORpoUgq51rFqyGGc+0As2tUPDpOsQ63tgHcJd71eZNlSO2xZGhoMtGuo6sof&#10;Z+C85NLuM9u978MuHr7p9fMSrDHPT+P2DVSiMf2b/64/rOCvBF+ekQn0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BxY7EAAAA3AAAAA8AAAAAAAAAAAAAAAAAmAIAAGRycy9k&#10;b3ducmV2LnhtbFBLBQYAAAAABAAEAPUAAACJAwAAAAA=&#10;" adj="10814" fillcolor="white [3212]" strokecolor="#a5a5a5 [2092]" strokeweight="2pt">
                  <v:textbox>
                    <w:txbxContent>
                      <w:p w:rsidR="004066E9" w:rsidRDefault="004066E9" w:rsidP="002437CD">
                        <w:pPr>
                          <w:pStyle w:val="NormalWeb"/>
                          <w:spacing w:before="0" w:beforeAutospacing="0" w:after="0" w:afterAutospacing="0"/>
                        </w:pPr>
                        <w:r>
                          <w:rPr>
                            <w:rFonts w:ascii="Arial" w:eastAsia="Times New Roman" w:hAnsi="Arial"/>
                          </w:rPr>
                          <w:t> </w:t>
                        </w:r>
                      </w:p>
                    </w:txbxContent>
                  </v:textbox>
                </v:shape>
                <v:roundrect id="Rounded Rectangle 204" o:spid="_x0000_s1192" style="position:absolute;left:36378;top:16865;width:12446;height:79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QNsMA&#10;AADcAAAADwAAAGRycy9kb3ducmV2LnhtbESPS4sCMRCE74L/IbTgTRPfMhpFXJQ9LIKPg8dm0s4M&#10;TjrDJKvjvzcLCx6LqvqKWq4bW4oH1b5wrGHQVyCIU2cKzjRczrveHIQPyAZLx6ThRR7Wq3ZriYlx&#10;Tz7S4xQyESHsE9SQh1AlUvo0J4u+7yri6N1cbTFEWWfS1PiMcFvKoVJTabHguJBjRduc0vvp12oY&#10;pbddsLyfzOTPwV9VU37J7UDrbqfZLEAEasIn/N/+NhqGagx/Z+IRk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JQNsMAAADcAAAADwAAAAAAAAAAAAAAAACYAgAAZHJzL2Rv&#10;d25yZXYueG1sUEsFBgAAAAAEAAQA9QAAAIgDAAAAAA==&#10;" fillcolor="white [3212]" strokecolor="#a5a5a5 [2092]" strokeweight="2pt">
                  <v:textbox>
                    <w:txbxContent>
                      <w:p w:rsidR="004066E9" w:rsidRDefault="004066E9"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193" type="#_x0000_t55" style="position:absolute;left:31162;top:18662;width:4839;height:483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zrmcQA&#10;AADcAAAADwAAAGRycy9kb3ducmV2LnhtbESPwW7CMBBE75X4B2uReoMNSLQlYBCFVmqPBQ4cl3hJ&#10;IuJ1arsQ/r6uhNTjaGbeaObLzjbqwj7UTjSMhhkolsKZWkoN+9374AVUiCSGGies4cYBlovew5xy&#10;467yxZdtLFWCSMhJQxVjmyOGomJLYehaluSdnLcUk/QlGk/XBLcNjrPsCS3VkhYqanldcXHe/lgN&#10;5Wtwn8f197559ocbbjC+rXCq9WO/W81ARe7if/je/jAaxtkE/s6kI4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c65nEAAAA3AAAAA8AAAAAAAAAAAAAAAAAmAIAAGRycy9k&#10;b3ducmV2LnhtbFBLBQYAAAAABAAEAPUAAACJAwAAAAA=&#10;" adj="10814" fillcolor="white [3212]" strokecolor="#a5a5a5 [2092]" strokeweight="2pt">
                  <v:textbox>
                    <w:txbxContent>
                      <w:p w:rsidR="004066E9" w:rsidRDefault="004066E9" w:rsidP="00E3335B">
                        <w:pPr>
                          <w:pStyle w:val="NormalWeb"/>
                          <w:spacing w:before="0" w:beforeAutospacing="0" w:after="0" w:afterAutospacing="0"/>
                        </w:pPr>
                        <w:r>
                          <w:rPr>
                            <w:rFonts w:ascii="Arial" w:eastAsia="Times New Roman" w:hAnsi="Arial"/>
                          </w:rPr>
                          <w:t> </w:t>
                        </w:r>
                      </w:p>
                    </w:txbxContent>
                  </v:textbox>
                </v:shape>
                <v:roundrect id="Rounded Rectangle 210" o:spid="_x0000_s1194" style="position:absolute;left:18547;top:12587;width:12440;height:122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A6L4A&#10;AADcAAAADwAAAGRycy9kb3ducmV2LnhtbERPyQrCMBC9C/5DGMGbplVcqEYRRfEggsvB49CMbbGZ&#10;lCZq/XtzEDw+3j5fNqYUL6pdYVlB3I9AEKdWF5wpuF62vSkI55E1lpZJwYccLBft1hwTbd98otfZ&#10;ZyKEsEtQQe59lUjp0pwMur6tiAN3t7VBH2CdSV3jO4SbUg6iaCwNFhwacqxonVP6OD+NgmF633rD&#10;u9FEHo7uFjXlRq5jpbqdZjUD4anxf/HPvdcKBnGYH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zwwOi+AAAA3AAAAA8AAAAAAAAAAAAAAAAAmAIAAGRycy9kb3ducmV2&#10;LnhtbFBLBQYAAAAABAAEAPUAAACDAwAAAAA=&#10;" fillcolor="white [3212]" strokecolor="#a5a5a5 [2092]" strokeweight="2pt">
                  <v:textbox>
                    <w:txbxContent>
                      <w:p w:rsidR="004066E9" w:rsidRPr="00F645C7" w:rsidRDefault="004066E9" w:rsidP="00F645C7">
                        <w:pPr>
                          <w:pStyle w:val="NormalWeb"/>
                          <w:spacing w:before="0" w:beforeAutospacing="0" w:after="0" w:afterAutospacing="0"/>
                          <w:jc w:val="center"/>
                          <w:rPr>
                            <w:lang w:val="fr-BE"/>
                          </w:rPr>
                        </w:pPr>
                        <w:r>
                          <w:rPr>
                            <w:rFonts w:ascii="Arial" w:eastAsia="Times New Roman" w:hAnsi="Arial"/>
                            <w:color w:val="000000"/>
                            <w:lang w:val="fr-BE"/>
                          </w:rPr>
                          <w:t xml:space="preserve">Ajouter le rôle marketing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v:textbox>
                </v:roundrect>
                <v:shape id="Chevron 211" o:spid="_x0000_s1195" type="#_x0000_t55" style="position:absolute;left:13280;top:17950;width:4833;height:482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57R8MA&#10;AADcAAAADwAAAGRycy9kb3ducmV2LnhtbESPwW7CMBBE75X4B2uReiubcICSYhBQKtFjKQeO23ib&#10;RI3XwXYh/H2NhNTjaGbeaObL3rbqzD40TjTkowwUS+lMI5WGw+fb0zOoEEkMtU5Yw5UDLBeDhzkV&#10;xl3kg8/7WKkEkVCQhjrGrkAMZc2Wwsh1LMn7dt5STNJXaDxdEty2OM6yCVpqJC3U1PGm5vJn/2s1&#10;VOvg3r82p0M79ccrvmLcrnCm9eOwX72AitzH//C9vTMaxnkOtzPpCOD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57R8MAAADcAAAADwAAAAAAAAAAAAAAAACYAgAAZHJzL2Rv&#10;d25yZXYueG1sUEsFBgAAAAAEAAQA9QAAAIgDAAAAAA==&#10;" adj="10814" fillcolor="white [3212]" strokecolor="#a5a5a5 [2092]" strokeweight="2pt">
                  <v:textbox>
                    <w:txbxContent>
                      <w:p w:rsidR="004066E9" w:rsidRDefault="004066E9"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NoSpacing"/>
        <w:rPr>
          <w:lang w:val="fr-BE"/>
        </w:rPr>
      </w:pPr>
    </w:p>
    <w:p w:rsidR="00CE7C7A" w:rsidRDefault="00A2396F" w:rsidP="00A2396F">
      <w:pPr>
        <w:pStyle w:val="Heading3"/>
        <w:rPr>
          <w:lang w:val="fr-BE"/>
        </w:rPr>
      </w:pPr>
      <w:bookmarkStart w:id="49" w:name="_Toc460231401"/>
      <w:r>
        <w:rPr>
          <w:lang w:val="fr-BE"/>
        </w:rPr>
        <w:t>Identifier et catégoriser les entités</w:t>
      </w:r>
      <w:bookmarkEnd w:id="49"/>
    </w:p>
    <w:p w:rsidR="00CE7C7A" w:rsidRDefault="00CE7C7A" w:rsidP="00120BBA">
      <w:pPr>
        <w:pStyle w:val="NoSpacing"/>
        <w:rPr>
          <w:lang w:val="fr-BE"/>
        </w:rPr>
      </w:pPr>
    </w:p>
    <w:p w:rsidR="00D51ADB" w:rsidRDefault="00C277A7" w:rsidP="002D6740">
      <w:pPr>
        <w:pStyle w:val="NoSpacing"/>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NoSpacing"/>
        <w:rPr>
          <w:lang w:val="fr-BE"/>
        </w:rPr>
      </w:pPr>
    </w:p>
    <w:tbl>
      <w:tblPr>
        <w:tblStyle w:val="TableGrid"/>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NoSpacing"/>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NoSpacing"/>
              <w:jc w:val="center"/>
              <w:rPr>
                <w:lang w:val="fr-BE"/>
              </w:rPr>
            </w:pPr>
            <w:r>
              <w:rPr>
                <w:lang w:val="fr-BE"/>
              </w:rPr>
              <w:t>Type</w:t>
            </w:r>
          </w:p>
        </w:tc>
      </w:tr>
      <w:tr w:rsidR="00CF145A" w:rsidTr="00CF145A">
        <w:tc>
          <w:tcPr>
            <w:tcW w:w="4390" w:type="dxa"/>
          </w:tcPr>
          <w:p w:rsidR="00CF145A" w:rsidRDefault="00962690" w:rsidP="00962690">
            <w:pPr>
              <w:pStyle w:val="NoSpacing"/>
              <w:rPr>
                <w:lang w:val="fr-BE"/>
              </w:rPr>
            </w:pPr>
            <w:r>
              <w:rPr>
                <w:lang w:val="fr-BE"/>
              </w:rPr>
              <w:t>Quelle est l’application consommateur du service que vous souhaitez protéger ?</w:t>
            </w:r>
          </w:p>
        </w:tc>
        <w:tc>
          <w:tcPr>
            <w:tcW w:w="4390" w:type="dxa"/>
          </w:tcPr>
          <w:p w:rsidR="00CF145A" w:rsidRDefault="00962690" w:rsidP="002D6740">
            <w:pPr>
              <w:pStyle w:val="NoSpacing"/>
              <w:rPr>
                <w:lang w:val="fr-BE"/>
              </w:rPr>
            </w:pPr>
            <w:r>
              <w:rPr>
                <w:lang w:val="fr-BE"/>
              </w:rPr>
              <w:t>Client</w:t>
            </w:r>
          </w:p>
        </w:tc>
      </w:tr>
      <w:tr w:rsidR="00962690" w:rsidRPr="00D56A98" w:rsidTr="00CF145A">
        <w:tc>
          <w:tcPr>
            <w:tcW w:w="4390" w:type="dxa"/>
          </w:tcPr>
          <w:p w:rsidR="00962690" w:rsidRDefault="00F2165C" w:rsidP="00F2165C">
            <w:pPr>
              <w:pStyle w:val="NoSpacing"/>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NoSpacing"/>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NoSpacing"/>
              <w:rPr>
                <w:lang w:val="fr-BE"/>
              </w:rPr>
            </w:pPr>
            <w:r>
              <w:rPr>
                <w:lang w:val="fr-BE"/>
              </w:rPr>
              <w:t>Quelles sont les applications autorisées à accéder à la ressource ?</w:t>
            </w:r>
          </w:p>
        </w:tc>
        <w:tc>
          <w:tcPr>
            <w:tcW w:w="4390" w:type="dxa"/>
          </w:tcPr>
          <w:p w:rsidR="00AC7AA7" w:rsidRDefault="00FA699F" w:rsidP="002D6740">
            <w:pPr>
              <w:pStyle w:val="NoSpacing"/>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NoSpacing"/>
              <w:rPr>
                <w:lang w:val="fr-BE"/>
              </w:rPr>
            </w:pPr>
            <w:r>
              <w:rPr>
                <w:lang w:val="fr-BE"/>
              </w:rPr>
              <w:t xml:space="preserve">Quelles sont les informations des </w:t>
            </w:r>
            <w:proofErr w:type="spellStart"/>
            <w:r>
              <w:rPr>
                <w:lang w:val="fr-BE"/>
              </w:rPr>
              <w:t>resource</w:t>
            </w:r>
            <w:proofErr w:type="spellEnd"/>
            <w:r>
              <w:rPr>
                <w:lang w:val="fr-BE"/>
              </w:rPr>
              <w:t xml:space="preserve"> </w:t>
            </w:r>
            <w:proofErr w:type="spellStart"/>
            <w:r>
              <w:rPr>
                <w:lang w:val="fr-BE"/>
              </w:rPr>
              <w:t>owners</w:t>
            </w:r>
            <w:proofErr w:type="spellEnd"/>
            <w:r>
              <w:rPr>
                <w:lang w:val="fr-BE"/>
              </w:rPr>
              <w:t xml:space="preserve"> acceptées pour accéder à la ressource ? </w:t>
            </w:r>
          </w:p>
        </w:tc>
        <w:tc>
          <w:tcPr>
            <w:tcW w:w="4390" w:type="dxa"/>
          </w:tcPr>
          <w:p w:rsidR="00FA699F" w:rsidRDefault="00FA699F" w:rsidP="002D6740">
            <w:pPr>
              <w:pStyle w:val="NoSpacing"/>
              <w:rPr>
                <w:lang w:val="fr-BE"/>
              </w:rPr>
            </w:pPr>
            <w:r>
              <w:rPr>
                <w:lang w:val="fr-BE"/>
              </w:rPr>
              <w:t>Liste de</w:t>
            </w:r>
            <w:r w:rsidR="004206B4">
              <w:rPr>
                <w:lang w:val="fr-BE"/>
              </w:rPr>
              <w:t>s</w:t>
            </w:r>
            <w:r>
              <w:rPr>
                <w:lang w:val="fr-BE"/>
              </w:rPr>
              <w:t xml:space="preserve"> claims</w:t>
            </w:r>
          </w:p>
        </w:tc>
      </w:tr>
    </w:tbl>
    <w:p w:rsidR="0074371F" w:rsidRDefault="0074371F" w:rsidP="002D6740">
      <w:pPr>
        <w:pStyle w:val="NoSpacing"/>
        <w:rPr>
          <w:lang w:val="fr-BE"/>
        </w:rPr>
      </w:pPr>
    </w:p>
    <w:p w:rsidR="0074371F" w:rsidRDefault="00F43E15" w:rsidP="002D6740">
      <w:pPr>
        <w:pStyle w:val="NoSpacing"/>
        <w:rPr>
          <w:lang w:val="fr-BE"/>
        </w:rPr>
      </w:pPr>
      <w:r>
        <w:rPr>
          <w:lang w:val="fr-BE"/>
        </w:rPr>
        <w:t>Voici ce que l’on obtient après analyse :</w:t>
      </w:r>
    </w:p>
    <w:p w:rsidR="00F43E15" w:rsidRDefault="00BB73AA" w:rsidP="00F43E15">
      <w:pPr>
        <w:pStyle w:val="NoSpacing"/>
        <w:numPr>
          <w:ilvl w:val="0"/>
          <w:numId w:val="3"/>
        </w:numPr>
        <w:rPr>
          <w:lang w:val="fr-BE"/>
        </w:rPr>
      </w:pPr>
      <w:r>
        <w:rPr>
          <w:lang w:val="fr-BE"/>
        </w:rPr>
        <w:t xml:space="preserve">Client : </w:t>
      </w:r>
      <w:r w:rsidR="008208DC">
        <w:rPr>
          <w:lang w:val="fr-BE"/>
        </w:rPr>
        <w:t>application WPF</w:t>
      </w:r>
    </w:p>
    <w:p w:rsidR="00706ABE" w:rsidRDefault="00904CBD" w:rsidP="00F43E15">
      <w:pPr>
        <w:pStyle w:val="NoSpacing"/>
        <w:numPr>
          <w:ilvl w:val="0"/>
          <w:numId w:val="3"/>
        </w:numPr>
        <w:rPr>
          <w:lang w:val="fr-BE"/>
        </w:rPr>
      </w:pPr>
      <w:r>
        <w:rPr>
          <w:lang w:val="fr-BE"/>
        </w:rPr>
        <w:t xml:space="preserve">Ressource : </w:t>
      </w:r>
      <w:proofErr w:type="spellStart"/>
      <w:r w:rsidR="004B742C">
        <w:rPr>
          <w:lang w:val="fr-BE"/>
        </w:rPr>
        <w:t>Client</w:t>
      </w:r>
      <w:r w:rsidR="008E5F2A">
        <w:rPr>
          <w:lang w:val="fr-BE"/>
        </w:rPr>
        <w:t>Api</w:t>
      </w:r>
      <w:proofErr w:type="spellEnd"/>
      <w:r w:rsidR="004B742C">
        <w:rPr>
          <w:lang w:val="fr-BE"/>
        </w:rPr>
        <w:t xml:space="preserve"> / v1 /</w:t>
      </w:r>
      <w:r w:rsidR="00706ABE">
        <w:rPr>
          <w:lang w:val="fr-BE"/>
        </w:rPr>
        <w:t xml:space="preserve"> Clients / </w:t>
      </w:r>
      <w:proofErr w:type="spellStart"/>
      <w:r w:rsidR="00706ABE">
        <w:rPr>
          <w:lang w:val="fr-BE"/>
        </w:rPr>
        <w:t>Get</w:t>
      </w:r>
      <w:proofErr w:type="spellEnd"/>
    </w:p>
    <w:p w:rsidR="00203633" w:rsidRDefault="004206B4" w:rsidP="00F43E15">
      <w:pPr>
        <w:pStyle w:val="NoSpacing"/>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NoSpacing"/>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NoSpacing"/>
        <w:rPr>
          <w:lang w:val="fr-BE"/>
        </w:rPr>
      </w:pPr>
    </w:p>
    <w:p w:rsidR="00444A18" w:rsidRDefault="004954FB" w:rsidP="002D6740">
      <w:pPr>
        <w:pStyle w:val="NoSpacing"/>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NoSpacing"/>
        <w:rPr>
          <w:lang w:val="fr-BE"/>
        </w:rPr>
      </w:pPr>
    </w:p>
    <w:p w:rsidR="0085269C" w:rsidRDefault="00B34913" w:rsidP="00B34913">
      <w:pPr>
        <w:pStyle w:val="Heading3"/>
        <w:rPr>
          <w:lang w:val="fr-BE"/>
        </w:rPr>
      </w:pPr>
      <w:bookmarkStart w:id="50" w:name="_Toc460231402"/>
      <w:r>
        <w:rPr>
          <w:lang w:val="fr-BE"/>
        </w:rPr>
        <w:t>Ajouter un client</w:t>
      </w:r>
      <w:bookmarkEnd w:id="50"/>
    </w:p>
    <w:p w:rsidR="00444A18" w:rsidRDefault="00444A18" w:rsidP="002D6740">
      <w:pPr>
        <w:pStyle w:val="NoSpacing"/>
        <w:rPr>
          <w:lang w:val="fr-BE"/>
        </w:rPr>
      </w:pPr>
    </w:p>
    <w:p w:rsidR="00E7137D" w:rsidRDefault="005A2FDE" w:rsidP="002C27EA">
      <w:pPr>
        <w:pStyle w:val="NoSpacing"/>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NoSpacing"/>
        <w:rPr>
          <w:lang w:val="fr-BE"/>
        </w:rPr>
      </w:pPr>
      <w:r>
        <w:rPr>
          <w:lang w:val="fr-BE"/>
        </w:rPr>
        <w:t xml:space="preserve">Essayez d’abord de deviner les </w:t>
      </w:r>
      <w:proofErr w:type="spellStart"/>
      <w:r>
        <w:rPr>
          <w:lang w:val="fr-BE"/>
        </w:rPr>
        <w:t>grant_types</w:t>
      </w:r>
      <w:proofErr w:type="spellEnd"/>
      <w:r>
        <w:rPr>
          <w:lang w:val="fr-BE"/>
        </w:rPr>
        <w:t xml:space="preserve"> dont a besoin le client afin d’interagir avec les différents composants, les autres valeurs pourront ensuite être déduites.</w:t>
      </w:r>
    </w:p>
    <w:p w:rsidR="00321DCF" w:rsidRDefault="00321DCF" w:rsidP="00321DCF">
      <w:pPr>
        <w:pStyle w:val="NoSpacing"/>
        <w:rPr>
          <w:lang w:val="fr-BE"/>
        </w:rPr>
      </w:pPr>
    </w:p>
    <w:p w:rsidR="00D5170C" w:rsidRDefault="004315C3" w:rsidP="00F0141E">
      <w:pPr>
        <w:pStyle w:val="NoSpacing"/>
        <w:rPr>
          <w:lang w:val="fr-BE"/>
        </w:rPr>
      </w:pPr>
      <w:r>
        <w:rPr>
          <w:lang w:val="fr-BE"/>
        </w:rPr>
        <w:t xml:space="preserve">Le </w:t>
      </w:r>
      <w:proofErr w:type="spellStart"/>
      <w:r>
        <w:rPr>
          <w:lang w:val="fr-BE"/>
        </w:rPr>
        <w:t>workflow</w:t>
      </w:r>
      <w:proofErr w:type="spellEnd"/>
      <w:r>
        <w:rPr>
          <w:lang w:val="fr-BE"/>
        </w:rPr>
        <w:t xml:space="preserve"> présenté ci-dessous requière une seule interaction avec le serveur </w:t>
      </w:r>
      <w:proofErr w:type="spellStart"/>
      <w:r>
        <w:rPr>
          <w:lang w:val="fr-BE"/>
        </w:rPr>
        <w:t>OpenId</w:t>
      </w:r>
      <w:proofErr w:type="spellEnd"/>
      <w:r>
        <w:rPr>
          <w:lang w:val="fr-BE"/>
        </w:rPr>
        <w:t xml:space="preserve">. Elle débouche sur l’obtention d’un </w:t>
      </w:r>
      <w:proofErr w:type="spellStart"/>
      <w:r>
        <w:rPr>
          <w:lang w:val="fr-BE"/>
        </w:rPr>
        <w:t>identity</w:t>
      </w:r>
      <w:proofErr w:type="spellEnd"/>
      <w:r>
        <w:rPr>
          <w:lang w:val="fr-BE"/>
        </w:rPr>
        <w:t xml:space="preserve"> </w:t>
      </w:r>
      <w:proofErr w:type="spellStart"/>
      <w:r>
        <w:rPr>
          <w:lang w:val="fr-BE"/>
        </w:rPr>
        <w:t>token</w:t>
      </w:r>
      <w:proofErr w:type="spellEnd"/>
      <w:r>
        <w:rPr>
          <w:lang w:val="fr-BE"/>
        </w:rPr>
        <w:t xml:space="preserve"> et d’un </w:t>
      </w:r>
      <w:proofErr w:type="spellStart"/>
      <w:r>
        <w:rPr>
          <w:lang w:val="fr-BE"/>
        </w:rPr>
        <w:t>access</w:t>
      </w:r>
      <w:proofErr w:type="spellEnd"/>
      <w:r>
        <w:rPr>
          <w:lang w:val="fr-BE"/>
        </w:rPr>
        <w:t xml:space="preserve"> </w:t>
      </w:r>
      <w:proofErr w:type="spellStart"/>
      <w:r>
        <w:rPr>
          <w:lang w:val="fr-BE"/>
        </w:rPr>
        <w:t>token</w:t>
      </w:r>
      <w:proofErr w:type="spellEnd"/>
      <w:r>
        <w:rPr>
          <w:lang w:val="fr-BE"/>
        </w:rPr>
        <w:t xml:space="preserve"> valide pour les scopes « </w:t>
      </w:r>
      <w:proofErr w:type="spellStart"/>
      <w:r>
        <w:rPr>
          <w:lang w:val="fr-BE"/>
        </w:rPr>
        <w:t>uma_protection</w:t>
      </w:r>
      <w:proofErr w:type="spellEnd"/>
      <w:r>
        <w:rPr>
          <w:lang w:val="fr-BE"/>
        </w:rPr>
        <w:t> » et « </w:t>
      </w:r>
      <w:proofErr w:type="spellStart"/>
      <w:r>
        <w:rPr>
          <w:lang w:val="fr-BE"/>
        </w:rPr>
        <w:t>uma_authorization</w:t>
      </w:r>
      <w:proofErr w:type="spellEnd"/>
      <w:r>
        <w:rPr>
          <w:lang w:val="fr-BE"/>
        </w:rPr>
        <w:t> »</w:t>
      </w:r>
      <w:r w:rsidR="00F0141E">
        <w:rPr>
          <w:lang w:val="fr-BE"/>
        </w:rPr>
        <w:t xml:space="preserve"> (cet </w:t>
      </w:r>
      <w:proofErr w:type="spellStart"/>
      <w:r w:rsidR="00F0141E">
        <w:rPr>
          <w:lang w:val="fr-BE"/>
        </w:rPr>
        <w:t>access</w:t>
      </w:r>
      <w:proofErr w:type="spellEnd"/>
      <w:r w:rsidR="00F0141E">
        <w:rPr>
          <w:lang w:val="fr-BE"/>
        </w:rPr>
        <w:t xml:space="preserve"> </w:t>
      </w:r>
      <w:proofErr w:type="spellStart"/>
      <w:r w:rsidR="00F0141E">
        <w:rPr>
          <w:lang w:val="fr-BE"/>
        </w:rPr>
        <w:t>token</w:t>
      </w:r>
      <w:proofErr w:type="spellEnd"/>
      <w:r w:rsidR="00F0141E">
        <w:rPr>
          <w:lang w:val="fr-BE"/>
        </w:rPr>
        <w:t xml:space="preserve"> sera réutilisé plus tard </w:t>
      </w:r>
      <w:r w:rsidR="002956BB">
        <w:rPr>
          <w:lang w:val="fr-BE"/>
        </w:rPr>
        <w:t xml:space="preserve">lors de l’échange du RPT </w:t>
      </w:r>
      <w:proofErr w:type="spellStart"/>
      <w:r w:rsidR="002956BB">
        <w:rPr>
          <w:lang w:val="fr-BE"/>
        </w:rPr>
        <w:t>token</w:t>
      </w:r>
      <w:proofErr w:type="spellEnd"/>
      <w:r w:rsidR="002956BB">
        <w:rPr>
          <w:lang w:val="fr-BE"/>
        </w:rPr>
        <w:t xml:space="preserve"> et cette règle est toujours vraie</w:t>
      </w:r>
      <w:r w:rsidR="00F0141E">
        <w:rPr>
          <w:lang w:val="fr-BE"/>
        </w:rPr>
        <w:t>).</w:t>
      </w:r>
    </w:p>
    <w:p w:rsidR="00C82A75" w:rsidRDefault="00C82A75" w:rsidP="00D5170C">
      <w:pPr>
        <w:pStyle w:val="NoSpacing"/>
        <w:rPr>
          <w:lang w:val="fr-BE"/>
        </w:rPr>
      </w:pPr>
    </w:p>
    <w:p w:rsidR="00444A18" w:rsidRDefault="00321DCF" w:rsidP="002D6740">
      <w:pPr>
        <w:pStyle w:val="NoSpacing"/>
        <w:rPr>
          <w:lang w:val="fr-BE"/>
        </w:rPr>
      </w:pPr>
      <w:r>
        <w:rPr>
          <w:noProof/>
        </w:rPr>
        <w:lastRenderedPageBreak/>
        <mc:AlternateContent>
          <mc:Choice Requires="wpc">
            <w:drawing>
              <wp:inline distT="0" distB="0" distL="0" distR="0" wp14:anchorId="131862E4" wp14:editId="29967FA6">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18446A" w:rsidRDefault="0018446A" w:rsidP="00321DCF">
                              <w:proofErr w:type="spellStart"/>
                              <w:r>
                                <w:t>Récupérer</w:t>
                              </w:r>
                              <w:proofErr w:type="spellEnd"/>
                              <w:r>
                                <w:t xml:space="preserve">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18446A" w:rsidRPr="00A62F63" w:rsidRDefault="0018446A" w:rsidP="00321DCF">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43622" w:rsidRDefault="0018446A"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18446A" w:rsidRPr="002B6E56" w:rsidRDefault="0018446A"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18446A" w:rsidRPr="00392B0F" w:rsidRDefault="0018446A" w:rsidP="00321DCF">
                              <w:pPr>
                                <w:rPr>
                                  <w:lang w:val="fr-BE"/>
                                </w:rPr>
                              </w:pPr>
                              <w:r>
                                <w:rPr>
                                  <w:rFonts w:eastAsia="Calibri"/>
                                  <w:lang w:val="fr-BE"/>
                                </w:rPr>
                                <w:t xml:space="preserve">Récupérer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18446A" w:rsidRPr="00057C5D" w:rsidRDefault="0018446A" w:rsidP="00321DCF">
                              <w:pPr>
                                <w:rPr>
                                  <w:lang w:val="fr-BE"/>
                                </w:rPr>
                              </w:pPr>
                              <w:r>
                                <w:rPr>
                                  <w:rFonts w:eastAsia="Calibri"/>
                                  <w:lang w:val="fr-BE"/>
                                </w:rPr>
                                <w:t xml:space="preserve">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18446A" w:rsidRPr="00793257" w:rsidRDefault="0018446A"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AE1405" w:rsidRDefault="0018446A"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_x0000_s1196"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">
                <v:shape id="_x0000_s1197" type="#_x0000_t75" style="position:absolute;width:54864;height:31242;visibility:visible;mso-wrap-style:square">
                  <v:fill o:detectmouseclick="t"/>
                  <v:path o:connecttype="none"/>
                </v:shape>
                <v:rect id="Rectangle 169" o:spid="_x0000_s1198" style="position:absolute;left:2476;top:6230;width:50483;height:10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JEacMA&#10;AADcAAAADwAAAGRycy9kb3ducmV2LnhtbERPS2vCQBC+C/0Pywi96UYPPqKrFIvQUiia2ENvQ3bM&#10;hmZnQ3bV5N+7BcHbfHzPWW87W4srtb5yrGAyTkAQF05XXCo45fvRAoQPyBprx6SgJw/bzctgjal2&#10;Nz7SNQuliCHsU1RgQmhSKX1hyKIfu4Y4cmfXWgwRtqXULd5iuK3lNElm0mLFscFgQztDxV92sQry&#10;5mee9GHXffnp77fJ+kP2+V4q9Trs3lYgAnXhKX64P3ScP1vC/zPxAr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JEacMAAADcAAAADwAAAAAAAAAAAAAAAACYAgAAZHJzL2Rv&#10;d25yZXYueG1sUEsFBgAAAAAEAAQA9QAAAIgDAAAAAA==&#10;" fillcolor="#fde9d9 [665]" strokecolor="#f79646 [3209]" strokeweight=".5pt">
                  <v:textbox>
                    <w:txbxContent>
                      <w:p w:rsidR="004066E9" w:rsidRDefault="004066E9" w:rsidP="00AE1405">
                        <w:pPr>
                          <w:pStyle w:val="NormalWeb"/>
                          <w:spacing w:before="0" w:beforeAutospacing="0" w:after="160" w:afterAutospacing="0" w:line="252" w:lineRule="auto"/>
                          <w:jc w:val="center"/>
                        </w:pPr>
                      </w:p>
                    </w:txbxContent>
                  </v:textbox>
                </v:rect>
                <v:rect id="Rectangle 89" o:spid="_x0000_s1199"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W8QA&#10;AADbAAAADwAAAGRycy9kb3ducmV2LnhtbESPQWsCMRSE74L/ITyhF9FsPRTdGkUE6yJY0NZDb4/N&#10;c7O4eQmbVNd/3wgFj8PMfMPMl51txJXaUDtW8DrOQBCXTtdcKfj+2oymIEJE1tg4JgV3CrBc9Htz&#10;zLW78YGux1iJBOGQowITo8+lDKUhi2HsPHHyzq61GJNsK6lbvCW4beQky96kxZrTgkFPa0Pl5fhr&#10;FWy2ZriSu/3JF+HzbCeF/9gOf5R6GXSrdxCRuvgM/7cLrWA6g8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qv1vEAAAA2wAAAA8AAAAAAAAAAAAAAAAAmAIAAGRycy9k&#10;b3ducmV2LnhtbFBLBQYAAAAABAAEAPUAAACJAwAAAAA=&#10;" filled="f" strokecolor="black [3213]" strokeweight="2pt">
                  <v:textbox>
                    <w:txbxContent>
                      <w:p w:rsidR="004066E9" w:rsidRPr="00F776A4" w:rsidRDefault="004066E9" w:rsidP="00321DCF">
                        <w:pPr>
                          <w:jc w:val="center"/>
                          <w:rPr>
                            <w:color w:val="000000" w:themeColor="text1"/>
                          </w:rPr>
                        </w:pPr>
                        <w:r>
                          <w:rPr>
                            <w:color w:val="000000" w:themeColor="text1"/>
                          </w:rPr>
                          <w:t>Application WPF</w:t>
                        </w:r>
                      </w:p>
                    </w:txbxContent>
                  </v:textbox>
                </v:rect>
                <v:rect id="Rectangle 90" o:spid="_x0000_s1200"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mAG8IA&#10;AADbAAAADwAAAGRycy9kb3ducmV2LnhtbERPz2vCMBS+C/sfwhvsIprOw9BqKjJwloGCbh68PZrX&#10;pqx5CU2m3X+/HASPH9/v1XqwnbhSH1rHCl6nGQjiyumWGwXfX9vJHESIyBo7x6TgjwKsi6fRCnPt&#10;bnyk6yk2IoVwyFGBidHnUobKkMUwdZ44cbXrLcYE+0bqHm8p3HZylmVv0mLLqcGgp3dD1c/p1yrY&#10;7sx4Iz/3Z1+GQ21npf/YjS9KvTwPmyWISEN8iO/uUitYpPXpS/oBsv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yYAbwgAAANsAAAAPAAAAAAAAAAAAAAAAAJgCAABkcnMvZG93&#10;bnJldi54bWxQSwUGAAAAAAQABAD1AAAAhwMAAAAA&#10;" filled="f" strokecolor="black [3213]" strokeweight="2pt">
                  <v:textbox>
                    <w:txbxContent>
                      <w:p w:rsidR="004066E9" w:rsidRPr="00F776A4" w:rsidRDefault="004066E9"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01"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ebMUA&#10;AADbAAAADwAAAGRycy9kb3ducmV2LnhtbESPT2sCMRTE74LfIbxCL6LZWii6GkUE6yK0UP8cvD02&#10;z83SzUvYpLr99qZQ8DjMzG+Y+bKzjbhSG2rHCl5GGQji0umaKwXHw2Y4AREissbGMSn4pQDLRb83&#10;x1y7G3/RdR8rkSAcclRgYvS5lKE0ZDGMnCdO3sW1FmOSbSV1i7cEt40cZ9mbtFhzWjDoaW2o/N7/&#10;WAWbrRms5O7j5IvwebHjwr9vB2elnp+61QxEpC4+wv/tQiuYvs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Gx5sxQAAANsAAAAPAAAAAAAAAAAAAAAAAJgCAABkcnMv&#10;ZG93bnJldi54bWxQSwUGAAAAAAQABAD1AAAAigMAAAAA&#10;" filled="f" strokecolor="black [3213]" strokeweight="2pt">
                  <v:textbox>
                    <w:txbxContent>
                      <w:p w:rsidR="004066E9" w:rsidRPr="00F776A4" w:rsidRDefault="004066E9"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02" style="position:absolute;visibility:visible;mso-wrap-style:square" from="6876,5486" to="6876,30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OAYcUAAADbAAAADwAAAGRycy9kb3ducmV2LnhtbESPQWvCQBSE7wX/w/KE3upGscZGVwmC&#10;oO1Jben1kX0m0ezbsLuNaX99t1DwOMzMN8xy3ZtGdOR8bVnBeJSAIC6srrlU8H7aPs1B+ICssbFM&#10;Cr7Jw3o1eFhipu2ND9QdQykihH2GCqoQ2kxKX1Rk0I9sSxy9s3UGQ5SulNrhLcJNIydJMpMGa44L&#10;Fba0qai4Hr+MgnnxenF5mu/Hzx9t+tNN3mbbz1Spx2GfL0AE6sM9/N/eaQUvU/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OAYcUAAADbAAAADwAAAAAAAAAA&#10;AAAAAAChAgAAZHJzL2Rvd25yZXYueG1sUEsFBgAAAAAEAAQA+QAAAJMDAAAAAA==&#10;" strokecolor="black [3213]"/>
                <v:line id="Connecteur droit 106" o:spid="_x0000_s1203" style="position:absolute;visibility:visible;mso-wrap-style:square" from="26519,5671" to="26519,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l+sUAAADbAAAADwAAAGRycy9kb3ducmV2LnhtbESPQWvCQBSE7wX/w/KE3upGQWOjqwRB&#10;sPZU2+L1kX0m0ezbsLvG2F/fLRQ8DjPzDbNc96YRHTlfW1YwHiUgiAuray4VfH1uX+YgfEDW2Fgm&#10;BXfysF4NnpaYaXvjD+oOoRQRwj5DBVUIbSalLyoy6Ee2JY7eyTqDIUpXSu3wFuGmkZMkmUmDNceF&#10;ClvaVFRcDlejYF7szy5P87fx9LtNf7rJ+2x7TJV6Hvb5AkSgPjzC/+2dVvA6hb8v8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l+sUAAADbAAAADwAAAAAAAAAA&#10;AAAAAAChAgAAZHJzL2Rvd25yZXYueG1sUEsFBgAAAAAEAAQA+QAAAJMDAAAAAA==&#10;" strokecolor="black [3213]"/>
                <v:line id="Connecteur droit 107" o:spid="_x0000_s1204" style="position:absolute;visibility:visible;mso-wrap-style:square" from="50628,5598" to="50628,30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27jcUAAADbAAAADwAAAGRycy9kb3ducmV2LnhtbESPQWvCQBSE74L/YXlCb7pRMLGpqwRB&#10;sPVU29LrI/uapM2+DbtrTP31rlDocZiZb5j1djCt6Mn5xrKC+SwBQVxa3XCl4P1tP12B8AFZY2uZ&#10;FPySh+1mPFpjru2FX6k/hUpECPscFdQhdLmUvqzJoJ/Zjjh6X9YZDFG6SmqHlwg3rVwkSSoNNhwX&#10;auxoV1P5czobBavy5dsVWfE8X3502bVfHNP9Z6bUw2QonkAEGsJ/+K990AoeU7h/iT9Ab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27jcUAAADbAAAADwAAAAAAAAAA&#10;AAAAAAChAgAAZHJzL2Rvd25yZXYueG1sUEsFBgAAAAAEAAQA+QAAAJMDAAAAAA==&#10;" strokecolor="black [3213]"/>
                <v:shape id="Connecteur droit avec flèche 7" o:spid="_x0000_s1205" type="#_x0000_t32" style="position:absolute;left:6949;top:9070;width:1938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DaX8MAAADbAAAADwAAAGRycy9kb3ducmV2LnhtbESPQYvCMBSE7wv+h/AEb2uqwqrVKCLo&#10;qjeroN4ezbMtNi+lidr99xtB8DjMzDfMdN6YUjyodoVlBb1uBII4tbrgTMHxsPoegXAeWWNpmRT8&#10;kYP5rPU1xVjbJ+/pkfhMBAi7GBXk3lexlC7NyaDr2oo4eFdbG/RB1pnUNT4D3JSyH0U/0mDBYSHH&#10;ipY5pbfkbhQM5ek3GqWbfm88OJ4vy8Rud2urVKfdLCYgPDX+E363N1rBeAivL+EHyN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Q2l/DAAAA2wAAAA8AAAAAAAAAAAAA&#10;AAAAoQIAAGRycy9kb3ducmV2LnhtbFBLBQYAAAAABAAEAPkAAACRAwAAAAA=&#10;" strokecolor="black [3213]">
                  <v:stroke endarrow="block"/>
                </v:shape>
                <v:shape id="Zone de texte 16" o:spid="_x0000_s1206" type="#_x0000_t202" style="position:absolute;left:7534;top:6144;width:19005;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vb8IA&#10;AADbAAAADwAAAGRycy9kb3ducmV2LnhtbERPy2oCMRTdC/5DuEI3opl2IXU0igotUvrAB+LyMrlO&#10;Bic3QxJ1/PtmIbg8nPd03tpaXMmHyrGC12EGgrhwuuJSwX73MXgHESKyxtoxKbhTgPms25lirt2N&#10;N3TdxlKkEA45KjAxNrmUoTBkMQxdQ5y4k/MWY4K+lNrjLYXbWr5l2UharDg1GGxoZag4by9Wwdl8&#10;9f+yz5/lYbS++9/dxR3991Gpl167mICI1Man+OFeawXjNDZ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9vwgAAANsAAAAPAAAAAAAAAAAAAAAAAJgCAABkcnMvZG93&#10;bnJldi54bWxQSwUGAAAAAAQABAD1AAAAhwMAAAAA&#10;" filled="f" stroked="f" strokeweight=".5pt">
                  <v:textbox>
                    <w:txbxContent>
                      <w:p w:rsidR="004066E9" w:rsidRDefault="004066E9" w:rsidP="00321DCF">
                        <w:proofErr w:type="spellStart"/>
                        <w:r>
                          <w:t>Récupérer</w:t>
                        </w:r>
                        <w:proofErr w:type="spellEnd"/>
                        <w:r>
                          <w:t xml:space="preserve"> Identity Token</w:t>
                        </w:r>
                      </w:p>
                    </w:txbxContent>
                  </v:textbox>
                </v:shape>
                <v:group id="Groupe 78" o:spid="_x0000_s1207" style="position:absolute;left:26334;top:10607;width:4682;height:3438" coordorigin="26334,10607" coordsize="4681,3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line id="Connecteur droit 44" o:spid="_x0000_s1208" style="position:absolute;visibility:visible;mso-wrap-style:square" from="26519,10607" to="31016,10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AMeMYAAADcAAAADwAAAGRycy9kb3ducmV2LnhtbESPQUvDQBCF7wX/wzKCt3bTgk2I3ZYg&#10;FNSebCteh+yYRLOzYXdNY3+9cxC8zfDevPfNZje5Xo0UYufZwHKRgSKuve24MXA+7ecFqJiQLfae&#10;ycAPRdhtb2YbLK2/8CuNx9QoCeFYooE2paHUOtYtOYwLPxCL9uGDwyRraLQNeJFw1+tVlq21w46l&#10;ocWBHluqv47fzkBRv3yGKq+el/dvQ34dV4f1/j035u52qh5AJZrSv/nv+skKfib48oxMo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gDHjGAAAA3AAAAA8AAAAAAAAA&#10;AAAAAAAAoQIAAGRycy9kb3ducmV2LnhtbFBLBQYAAAAABAAEAPkAAACUAwAAAAA=&#10;" strokecolor="black [3213]"/>
                  <v:shape id="Connecteur en angle 65" o:spid="_x0000_s1209" type="#_x0000_t34" style="position:absolute;left:26334;top:10607;width:4682;height:343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ToEcIAAADcAAAADwAAAGRycy9kb3ducmV2LnhtbERPS4vCMBC+C/6HMII3TSuyK12jiKCI&#10;HsQHuHsbmtm22ExKE9v67zfCgrf5+J4zX3amFA3VrrCsIB5HIIhTqwvOFFwvm9EMhPPIGkvLpOBJ&#10;DpaLfm+OibYtn6g5+0yEEHYJKsi9rxIpXZqTQTe2FXHgfm1t0AdYZ1LX2IZwU8pJFH1IgwWHhhwr&#10;WueU3s8Po+DncDxl0738vn0aajdNvG62/qnUcNCtvkB46vxb/O/e6TA/iuH1TLh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2ToEcIAAADcAAAADwAAAAAAAAAAAAAA&#10;AAChAgAAZHJzL2Rvd25yZXYueG1sUEsFBgAAAAAEAAQA+QAAAJADAAAAAA==&#10;" adj="0" strokecolor="black [3213]">
                    <v:stroke endarrow="block"/>
                  </v:shape>
                </v:group>
                <v:shape id="Connecteur droit avec flèche 83" o:spid="_x0000_s1210" type="#_x0000_t32" style="position:absolute;left:6876;top:16312;width:19678;height: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OTjsIAAADcAAAADwAAAGRycy9kb3ducmV2LnhtbERP22oCMRB9F/oPYQRfRLNVamVrFCkI&#10;fSl46QeMm+lmMZlsN9Fd/XojFHybw7nOYtU5Ky7UhMqzgtdxBoK48LriUsHPYTOagwgRWaP1TAqu&#10;FGC1fOktMNe+5R1d9rEUKYRDjgpMjHUuZSgMOQxjXxMn7tc3DmOCTSl1g20Kd1ZOsmwmHVacGgzW&#10;9GmoOO3PTsH8ffp3xG96s7ch767GrrfnW6vUoN+tP0BE6uJT/O/+0ml+NoHHM+kC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ROTjsIAAADcAAAADwAAAAAAAAAAAAAA&#10;AAChAgAAZHJzL2Rvd25yZXYueG1sUEsFBgAAAAAEAAQA+QAAAJADAAAAAA==&#10;" strokecolor="black [3213]">
                  <v:stroke dashstyle="dash" endarrow="block"/>
                </v:shape>
                <v:shape id="Zone de texte 16" o:spid="_x0000_s1211" type="#_x0000_t202" style="position:absolute;left:5603;top:12772;width:2171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dM4MQA&#10;AADcAAAADwAAAGRycy9kb3ducmV2LnhtbERPTWsCMRC9C/0PYQq9SE1aQc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HTODEAAAA3AAAAA8AAAAAAAAAAAAAAAAAmAIAAGRycy9k&#10;b3ducmV2LnhtbFBLBQYAAAAABAAEAPUAAACJAwAAAAA=&#10;" filled="f" stroked="f" strokeweight=".5pt">
                  <v:textbox>
                    <w:txbxContent>
                      <w:p w:rsidR="004066E9" w:rsidRPr="00A62F63" w:rsidRDefault="004066E9" w:rsidP="00321DCF">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w:t>
                        </w:r>
                        <w:proofErr w:type="spellEnd"/>
                      </w:p>
                    </w:txbxContent>
                  </v:textbox>
                </v:shape>
                <v:rect id="Rectangle 104" o:spid="_x0000_s1212"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LmcMA&#10;AADcAAAADwAAAGRycy9kb3ducmV2LnhtbERPTWsCMRC9F/ofwhS8SM1WpMjWKFJQF8GCWg/ehs24&#10;WbqZhE3U9d8bQehtHu9zJrPONuJCbagdK/gYZCCIS6drrhT87hfvYxAhImtsHJOCGwWYTV9fJphr&#10;d+UtXXaxEimEQ44KTIw+lzKUhiyGgfPEiTu51mJMsK2kbvGawm0jh1n2KS3WnBoMevo2VP7tzlbB&#10;YmX6c7neHHwRfk52WPjlqn9UqvfWzb9AROriv/jpLnSan43g8Uy6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fLmcMAAADcAAAADwAAAAAAAAAAAAAAAACYAgAAZHJzL2Rv&#10;d25yZXYueG1sUEsFBgAAAAAEAAQA9QAAAIgDAAAAAA==&#10;" filled="f" strokecolor="black [3213]" strokeweight="2pt">
                  <v:textbox>
                    <w:txbxContent>
                      <w:p w:rsidR="004066E9" w:rsidRPr="00743622" w:rsidRDefault="004066E9"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13" style="position:absolute;flip:x;visibility:visible;mso-wrap-style:square" from="38369,5598" to="38372,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lkcEAAADcAAAADwAAAGRycy9kb3ducmV2LnhtbERPzWoCMRC+C75DGKE3TVpaqVujWEGQ&#10;XqTWBxg2083SzWRNoq779EYQepuP73fmy8414kwh1p41PE8UCOLSm5orDYefzfgdREzIBhvPpOFK&#10;EZaL4WCOhfEX/qbzPlUih3AsUINNqS2kjKUlh3HiW+LM/frgMGUYKmkCXnK4a+SLUlPpsObcYLGl&#10;taXyb39yGpo+HfrZ59r26vh6Nbvd1Ie3L62fRt3qA0SiLv2LH+6tyfPVDO7P5Avk4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6uWRwQAAANwAAAAPAAAAAAAAAAAAAAAA&#10;AKECAABkcnMvZG93bnJldi54bWxQSwUGAAAAAAQABAD5AAAAjwMAAAAA&#10;" strokecolor="black [3213]"/>
                <v:shape id="Zone de texte 16" o:spid="_x0000_s1214" type="#_x0000_t202" style="position:absolute;left:27320;top:7322;width:16548;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onasQA&#10;AADcAAAADwAAAGRycy9kb3ducmV2LnhtbERPTWsCMRC9C/6HMIKXUrN6ELsapS0oUlqlWsTjsJlu&#10;FjeTJYm6/vtGKHibx/uc2aK1tbiQD5VjBcNBBoK4cLriUsHPfvk8AREissbaMSm4UYDFvNuZYa7d&#10;lb/psoulSCEcclRgYmxyKUNhyGIYuIY4cb/OW4wJ+lJqj9cUbms5yrKxtFhxajDY0Luh4rQ7WwUn&#10;8/G0zVZfb4fx+uY3+7M7+s+jUv1e+zoFEamND/G/e63T/NEL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aJ2rEAAAA3AAAAA8AAAAAAAAAAAAAAAAAmAIAAGRycy9k&#10;b3ducmV2LnhtbFBLBQYAAAAABAAEAPUAAACJAwAAAAA=&#10;" filled="f" stroked="f" strokeweight=".5pt">
                  <v:textbox>
                    <w:txbxContent>
                      <w:p w:rsidR="004066E9" w:rsidRPr="002B6E56" w:rsidRDefault="004066E9" w:rsidP="00321DCF">
                        <w:pPr>
                          <w:rPr>
                            <w:lang w:val="fr-BE"/>
                          </w:rPr>
                        </w:pPr>
                        <w:r>
                          <w:rPr>
                            <w:rFonts w:eastAsia="Calibri"/>
                            <w:lang w:val="fr-BE"/>
                          </w:rPr>
                          <w:t>Authentifier utilisateur</w:t>
                        </w:r>
                      </w:p>
                    </w:txbxContent>
                  </v:textbox>
                </v:shape>
                <v:shape id="Connecteur droit avec flèche 112" o:spid="_x0000_s1215" type="#_x0000_t32" style="position:absolute;left:7022;top:19824;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LtucQAAADcAAAADwAAAGRycy9kb3ducmV2LnhtbERPS2sCMRC+F/wPYQRvNauFUrZG8YFQ&#10;PLVrRXobNtPN1s1kTeLu9t83hUJv8/E9Z7EabCM68qF2rGA2zUAQl07XXCl4P+7vn0CEiKyxcUwK&#10;vinAajm6W2CuXc9v1BWxEimEQ44KTIxtLmUoDVkMU9cSJ+7TeYsxQV9J7bFP4baR8yx7lBZrTg0G&#10;W9oaKi/FzSpoukN/Pd2+rmb32h2L7fnDbHyr1GQ8rJ9BRBriv/jP/aLT/Ic5/D6TLp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0u25xAAAANwAAAAPAAAAAAAAAAAA&#10;AAAAAKECAABkcnMvZG93bnJldi54bWxQSwUGAAAAAAQABAD5AAAAkgMAAAAA&#10;" strokecolor="black [3213]">
                  <v:stroke endarrow="block"/>
                </v:shape>
                <v:shape id="Zone de texte 16" o:spid="_x0000_s1216" type="#_x0000_t202" style="position:absolute;left:8942;top:16723;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uGXcMA&#10;AADcAAAADwAAAGRycy9kb3ducmV2LnhtbERPTWsCMRC9C/6HMIIXqdkqSFmN0hYqIq1SLeJx2Ew3&#10;i5vJkkRd/31TELzN433ObNHaWlzIh8qxgudhBoK4cLriUsHP/uPpBUSIyBprx6TgRgEW825nhrl2&#10;V/6myy6WIoVwyFGBibHJpQyFIYth6BrixP06bzEm6EupPV5TuK3lKMsm0mLFqcFgQ++GitPubBWc&#10;zHqwzZZfb4fJ6uY3+7M7+s+jUv1e+zoFEamND/HdvdJp/ngM/8+k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uGXcMAAADcAAAADwAAAAAAAAAAAAAAAACYAgAAZHJzL2Rv&#10;d25yZXYueG1sUEsFBgAAAAAEAAQA9QAAAIgDAAAAAA==&#10;" filled="f" stroked="f" strokeweight=".5pt">
                  <v:textbox>
                    <w:txbxContent>
                      <w:p w:rsidR="004066E9" w:rsidRPr="00392B0F" w:rsidRDefault="004066E9" w:rsidP="00321DCF">
                        <w:pPr>
                          <w:rPr>
                            <w:lang w:val="fr-BE"/>
                          </w:rPr>
                        </w:pPr>
                        <w:r>
                          <w:rPr>
                            <w:rFonts w:eastAsia="Calibri"/>
                            <w:lang w:val="fr-BE"/>
                          </w:rPr>
                          <w:t xml:space="preserve">Récupérer RPT </w:t>
                        </w:r>
                        <w:proofErr w:type="spellStart"/>
                        <w:r>
                          <w:rPr>
                            <w:rFonts w:eastAsia="Calibri"/>
                            <w:lang w:val="fr-BE"/>
                          </w:rPr>
                          <w:t>token</w:t>
                        </w:r>
                        <w:proofErr w:type="spellEnd"/>
                      </w:p>
                    </w:txbxContent>
                  </v:textbox>
                </v:shape>
                <v:shape id="Connecteur droit avec flèche 114" o:spid="_x0000_s1217" type="#_x0000_t32" style="position:absolute;left:6661;top:23599;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G0usIAAADcAAAADwAAAGRycy9kb3ducmV2LnhtbERPS2vCQBC+F/oflil4qxsfFBtdRYWC&#10;PbRgLOJxyI5JMDsbstMk/vtuodDbfHzPWW0GV6uO2lB5NjAZJ6CIc28rLgx8nd6eF6CCIFusPZOB&#10;OwXYrB8fVpha3/ORukwKFUM4pGigFGlSrUNeksMw9g1x5K6+dSgRtoW2LfYx3NV6miQv2mHFsaHE&#10;hvYl5bfs2xn43F3mh/58lw9+Fb68Z10I9mrM6GnYLkEJDfIv/nMfbJw/m8PvM/ECv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G0usIAAADcAAAADwAAAAAAAAAAAAAA&#10;AAChAgAAZHJzL2Rvd25yZXYueG1sUEsFBgAAAAAEAAQA+QAAAJADAAAAAA==&#10;" strokecolor="black [3213]">
                  <v:stroke dashstyle="dash" endarrow="block"/>
                </v:shape>
                <v:shape id="Zone de texte 16" o:spid="_x0000_s1218" type="#_x0000_t202" style="position:absolute;left:8450;top:20600;width:909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Bz8MA&#10;AADcAAAADwAAAGRycy9kb3ducmV2LnhtbERPTWvCQBC9C/6HZQq9mY1KJUZXEUHIoT0YLb0O2TEJ&#10;zc6mu1uN/75bELzN433OejuYTlzJ+daygmmSgiCurG65VnA+HSYZCB+QNXaWScGdPGw349Eac21v&#10;fKRrGWoRQ9jnqKAJoc+l9FVDBn1ie+LIXawzGCJ0tdQObzHcdHKWpgtpsOXY0GBP+4aq7/LXKPjY&#10;L8usmN3d13JeHMrsZ2rfs0+lXl+G3QpEoCE8xQ93oeP8+Rv8Px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lBz8MAAADcAAAADwAAAAAAAAAAAAAAAACYAgAAZHJzL2Rv&#10;d25yZXYueG1sUEsFBgAAAAAEAAQA9QAAAIgDAAAAAA==&#10;" fillcolor="white [3201]" stroked="f" strokeweight=".5pt">
                  <v:textbox>
                    <w:txbxContent>
                      <w:p w:rsidR="004066E9" w:rsidRPr="00057C5D" w:rsidRDefault="004066E9" w:rsidP="00321DCF">
                        <w:pPr>
                          <w:rPr>
                            <w:lang w:val="fr-BE"/>
                          </w:rPr>
                        </w:pPr>
                        <w:r>
                          <w:rPr>
                            <w:rFonts w:eastAsia="Calibri"/>
                            <w:lang w:val="fr-BE"/>
                          </w:rPr>
                          <w:t xml:space="preserve">RPT </w:t>
                        </w:r>
                        <w:proofErr w:type="spellStart"/>
                        <w:r>
                          <w:rPr>
                            <w:rFonts w:eastAsia="Calibri"/>
                            <w:lang w:val="fr-BE"/>
                          </w:rPr>
                          <w:t>token</w:t>
                        </w:r>
                        <w:proofErr w:type="spellEnd"/>
                      </w:p>
                    </w:txbxContent>
                  </v:textbox>
                </v:shape>
                <v:shape id="Connecteur droit avec flèche 116" o:spid="_x0000_s1219" type="#_x0000_t32" style="position:absolute;left:6920;top:26817;width:43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rusQAAADcAAAADwAAAGRycy9kb3ducmV2LnhtbERPS2sCMRC+F/wPYYTealYLUrZG8YEg&#10;PdW1pfQ2bKabrZvJmsTd7b9vhEJv8/E9Z7EabCM68qF2rGA6yUAQl07XXCl4O+0fnkCEiKyxcUwK&#10;fijAajm6W2CuXc9H6opYiRTCIUcFJsY2lzKUhiyGiWuJE/flvMWYoK+k9tincNvIWZbNpcWaU4PB&#10;lraGynNxtQqa7qW/vF+/L2b32p2K7cen2fhWqfvxsH4GEWmI/+I/90Gn+Y9zuD2TLp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6eu6xAAAANwAAAAPAAAAAAAAAAAA&#10;AAAAAKECAABkcnMvZG93bnJldi54bWxQSwUGAAAAAAQABAD5AAAAkgMAAAAA&#10;" strokecolor="black [3213]">
                  <v:stroke endarrow="block"/>
                </v:shape>
                <v:shape id="Zone de texte 16" o:spid="_x0000_s1220" type="#_x0000_t202" style="position:absolute;left:8738;top:23891;width:13754;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6I8MA&#10;AADcAAAADwAAAGRycy9kb3ducmV2LnhtbERPTWvCQBC9C/6HZQq9mY0KNUZXEUHIoT0YLb0O2TEJ&#10;zc6mu1uN/75bELzN433OejuYTlzJ+daygmmSgiCurG65VnA+HSYZCB+QNXaWScGdPGw349Eac21v&#10;fKRrGWoRQ9jnqKAJoc+l9FVDBn1ie+LIXawzGCJ0tdQObzHcdHKWpm/SYMuxocGe9g1V3+WvUfCx&#10;X5ZZMbu7r+W8OJTZz9S+Z59Kvb4MuxWIQEN4ih/uQsf58wX8Px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d6I8MAAADcAAAADwAAAAAAAAAAAAAAAACYAgAAZHJzL2Rv&#10;d25yZXYueG1sUEsFBgAAAAAEAAQA9QAAAIgDAAAAAA==&#10;" fillcolor="white [3201]" stroked="f" strokeweight=".5pt">
                  <v:textbox>
                    <w:txbxContent>
                      <w:p w:rsidR="004066E9" w:rsidRPr="00793257" w:rsidRDefault="004066E9" w:rsidP="00321DCF">
                        <w:pPr>
                          <w:rPr>
                            <w:lang w:val="fr-BE"/>
                          </w:rPr>
                        </w:pPr>
                        <w:r>
                          <w:rPr>
                            <w:rFonts w:eastAsia="Calibri"/>
                            <w:lang w:val="fr-BE"/>
                          </w:rPr>
                          <w:t>Récupérer clients</w:t>
                        </w:r>
                      </w:p>
                    </w:txbxContent>
                  </v:textbox>
                </v:shape>
                <v:shape id="Connecteur droit avec flèche 118" o:spid="_x0000_s1221" type="#_x0000_t32" style="position:absolute;left:6875;top:29480;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y+v8UAAADcAAAADwAAAGRycy9kb3ducmV2LnhtbESPT0vDQBDF70K/wzIFb3bjH0TTbksr&#10;CPWg0CilxyE7TYLZ2ZAdk/TbOwfB2wzvzXu/WW2m0JqB+tREdnC7yMAQl9E3XDn4+ny9eQKTBNlj&#10;G5kcXCjBZj27WmHu48gHGgqpjIZwytFBLdLl1qaypoBpETti1c6xDyi69pX1PY4aHlp7l2WPNmDD&#10;2lBjRy81ld/FT3DwsTs97MfjRd75Wfj0Vgwp+bNz1/NpuwQjNMm/+e967xX/Xmn1GZ3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2y+v8UAAADcAAAADwAAAAAAAAAA&#10;AAAAAAChAgAAZHJzL2Rvd25yZXYueG1sUEsFBgAAAAAEAAQA+QAAAJMDAAAAAA==&#10;" strokecolor="black [3213]">
                  <v:stroke dashstyle="dash" endarrow="block"/>
                </v:shape>
                <v:oval id="Oval 140" o:spid="_x0000_s1222" style="position:absolute;left:3342;top:6638;width:3607;height:3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0R8UA&#10;AADcAAAADwAAAGRycy9kb3ducmV2LnhtbESPQU/DMAyF70j7D5EncWPpEEKoWzZtY0yIC9DtB1iN&#10;11RrnNKEteXX4wMSNz/5fc/Py/XgG3WlLtaBDcxnGSjiMtiaKwOn48vdE6iYkC02gcnASBHWq8nN&#10;EnMbev6ka5EqJSEcczTgUmpzrWPpyGOchZZYdufQeUwiu0rbDnsJ942+z7JH7bFmueCwpZ2j8lJ8&#10;e6lR+I/Dobn8jO9v+3HcP7v+q9gaczsdNgtQiYb0b/6jX61wD1J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ovRHxQAAANwAAAAPAAAAAAAAAAAAAAAAAJgCAABkcnMv&#10;ZG93bnJldi54bWxQSwUGAAAAAAQABAD1AAAAigMAAAAA&#10;" fillcolor="white [3212]" strokecolor="#f79646 [3209]" strokeweight="2pt">
                  <v:textbox>
                    <w:txbxContent>
                      <w:p w:rsidR="004066E9" w:rsidRPr="00AE1405" w:rsidRDefault="004066E9"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 xml:space="preserve">Selon la façon dont est implémentée votre application WPF, le </w:t>
      </w:r>
      <w:proofErr w:type="spellStart"/>
      <w:r>
        <w:rPr>
          <w:lang w:val="fr-BE"/>
        </w:rPr>
        <w:t>grant</w:t>
      </w:r>
      <w:proofErr w:type="spellEnd"/>
      <w:r>
        <w:rPr>
          <w:lang w:val="fr-BE"/>
        </w:rPr>
        <w:t xml:space="preserve">-type sera différent. Voici les relations entre le type d’implémentation et le </w:t>
      </w:r>
      <w:proofErr w:type="spellStart"/>
      <w:r>
        <w:rPr>
          <w:lang w:val="fr-BE"/>
        </w:rPr>
        <w:t>grant</w:t>
      </w:r>
      <w:proofErr w:type="spellEnd"/>
      <w:r>
        <w:rPr>
          <w:lang w:val="fr-BE"/>
        </w:rPr>
        <w:t xml:space="preserve"> type.</w:t>
      </w:r>
    </w:p>
    <w:p w:rsidR="008A76BA" w:rsidRDefault="008A76BA" w:rsidP="00AE1405">
      <w:pPr>
        <w:rPr>
          <w:lang w:val="fr-BE"/>
        </w:rPr>
      </w:pPr>
    </w:p>
    <w:tbl>
      <w:tblPr>
        <w:tblStyle w:val="TableGrid"/>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D56A98"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proofErr w:type="spellStart"/>
            <w:r>
              <w:rPr>
                <w:lang w:val="fr-BE"/>
              </w:rPr>
              <w:t>i</w:t>
            </w:r>
            <w:r w:rsidR="00581385">
              <w:rPr>
                <w:lang w:val="fr-BE"/>
              </w:rPr>
              <w:t>mplicit</w:t>
            </w:r>
            <w:proofErr w:type="spellEnd"/>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 xml:space="preserve">Pas le contrôle sur look &amp; </w:t>
            </w:r>
            <w:proofErr w:type="spellStart"/>
            <w:r>
              <w:rPr>
                <w:lang w:val="fr-BE"/>
              </w:rPr>
              <w:t>feel</w:t>
            </w:r>
            <w:proofErr w:type="spellEnd"/>
            <w:r>
              <w:rPr>
                <w:lang w:val="fr-BE"/>
              </w:rPr>
              <w:t xml:space="preserve"> de la page d’authentification</w:t>
            </w:r>
          </w:p>
        </w:tc>
      </w:tr>
      <w:tr w:rsidR="00581385" w:rsidRPr="00D56A98"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proofErr w:type="spellStart"/>
            <w:r>
              <w:rPr>
                <w:lang w:val="fr-BE"/>
              </w:rPr>
              <w:t>c</w:t>
            </w:r>
            <w:r w:rsidR="00581385">
              <w:rPr>
                <w:lang w:val="fr-BE"/>
              </w:rPr>
              <w:t>lient_credentials</w:t>
            </w:r>
            <w:proofErr w:type="spellEnd"/>
          </w:p>
        </w:tc>
        <w:tc>
          <w:tcPr>
            <w:tcW w:w="2433" w:type="dxa"/>
            <w:shd w:val="clear" w:color="auto" w:fill="92D050"/>
          </w:tcPr>
          <w:p w:rsidR="00581385" w:rsidRDefault="00581385" w:rsidP="00953FED">
            <w:pPr>
              <w:rPr>
                <w:lang w:val="fr-BE"/>
              </w:rPr>
            </w:pPr>
            <w:r>
              <w:rPr>
                <w:lang w:val="fr-BE"/>
              </w:rPr>
              <w:t xml:space="preserve">Contrôle sur le look &amp; </w:t>
            </w:r>
            <w:proofErr w:type="spellStart"/>
            <w:r>
              <w:rPr>
                <w:lang w:val="fr-BE"/>
              </w:rPr>
              <w:t>feel</w:t>
            </w:r>
            <w:proofErr w:type="spellEnd"/>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proofErr w:type="spellStart"/>
            <w:r w:rsidRPr="00581385">
              <w:rPr>
                <w:lang w:val="fr-BE"/>
              </w:rPr>
              <w:t>obfusqué</w:t>
            </w:r>
            <w:proofErr w:type="spellEnd"/>
            <w:r w:rsidRPr="00581385">
              <w:rPr>
                <w:lang w:val="fr-BE"/>
              </w:rPr>
              <w:t xml:space="preserve"> </w:t>
            </w:r>
            <w:r>
              <w:rPr>
                <w:lang w:val="fr-BE"/>
              </w:rPr>
              <w:t xml:space="preserve">pour ne pas exposer le </w:t>
            </w:r>
            <w:proofErr w:type="spellStart"/>
            <w:r>
              <w:rPr>
                <w:lang w:val="fr-BE"/>
              </w:rPr>
              <w:t>ClientId</w:t>
            </w:r>
            <w:proofErr w:type="spellEnd"/>
            <w:r>
              <w:rPr>
                <w:lang w:val="fr-BE"/>
              </w:rPr>
              <w:t xml:space="preserve"> et </w:t>
            </w:r>
            <w:proofErr w:type="spellStart"/>
            <w:r>
              <w:rPr>
                <w:lang w:val="fr-BE"/>
              </w:rPr>
              <w:t>Clientsecret</w:t>
            </w:r>
            <w:proofErr w:type="spellEnd"/>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w:t>
      </w:r>
      <w:proofErr w:type="spellStart"/>
      <w:r>
        <w:rPr>
          <w:lang w:val="fr-BE"/>
        </w:rPr>
        <w:t>grant</w:t>
      </w:r>
      <w:proofErr w:type="spellEnd"/>
      <w:r>
        <w:rPr>
          <w:lang w:val="fr-BE"/>
        </w:rPr>
        <w:t xml:space="preserve">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TableGrid"/>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proofErr w:type="spellStart"/>
            <w:r>
              <w:rPr>
                <w:lang w:val="fr-BE"/>
              </w:rPr>
              <w:t>Response</w:t>
            </w:r>
            <w:proofErr w:type="spellEnd"/>
            <w:r>
              <w:rPr>
                <w:lang w:val="fr-BE"/>
              </w:rPr>
              <w:t xml:space="preserve"> type</w:t>
            </w:r>
            <w:r w:rsidR="00F67DFF">
              <w:rPr>
                <w:lang w:val="fr-BE"/>
              </w:rPr>
              <w:t>s</w:t>
            </w:r>
          </w:p>
        </w:tc>
      </w:tr>
      <w:tr w:rsidR="001762FC" w:rsidTr="001762FC">
        <w:tc>
          <w:tcPr>
            <w:tcW w:w="4428" w:type="dxa"/>
          </w:tcPr>
          <w:p w:rsidR="001762FC" w:rsidRDefault="00224011" w:rsidP="00AE1405">
            <w:pPr>
              <w:rPr>
                <w:lang w:val="fr-BE"/>
              </w:rPr>
            </w:pPr>
            <w:proofErr w:type="spellStart"/>
            <w:r>
              <w:rPr>
                <w:lang w:val="fr-BE"/>
              </w:rPr>
              <w:t>Authorization</w:t>
            </w:r>
            <w:proofErr w:type="spellEnd"/>
            <w:r>
              <w:rPr>
                <w:lang w:val="fr-BE"/>
              </w:rPr>
              <w:t xml:space="preserve"> code</w:t>
            </w:r>
          </w:p>
        </w:tc>
        <w:tc>
          <w:tcPr>
            <w:tcW w:w="4428" w:type="dxa"/>
          </w:tcPr>
          <w:p w:rsidR="001762FC" w:rsidRDefault="00224011" w:rsidP="00AE1405">
            <w:pPr>
              <w:rPr>
                <w:lang w:val="fr-BE"/>
              </w:rPr>
            </w:pPr>
            <w:proofErr w:type="spellStart"/>
            <w:r>
              <w:rPr>
                <w:lang w:val="fr-BE"/>
              </w:rPr>
              <w:t>Authorization</w:t>
            </w:r>
            <w:proofErr w:type="spellEnd"/>
            <w:r>
              <w:rPr>
                <w:lang w:val="fr-BE"/>
              </w:rPr>
              <w:t xml:space="preserve"> code</w:t>
            </w:r>
          </w:p>
        </w:tc>
      </w:tr>
      <w:tr w:rsidR="00BB4C18" w:rsidTr="00BB4C18">
        <w:trPr>
          <w:trHeight w:val="113"/>
        </w:trPr>
        <w:tc>
          <w:tcPr>
            <w:tcW w:w="4428" w:type="dxa"/>
            <w:vMerge w:val="restart"/>
          </w:tcPr>
          <w:p w:rsidR="00BB4C18" w:rsidRDefault="00BB4C18" w:rsidP="00AE1405">
            <w:pPr>
              <w:rPr>
                <w:lang w:val="fr-BE"/>
              </w:rPr>
            </w:pPr>
            <w:proofErr w:type="spellStart"/>
            <w:r>
              <w:rPr>
                <w:lang w:val="fr-BE"/>
              </w:rPr>
              <w:t>Implicit</w:t>
            </w:r>
            <w:proofErr w:type="spellEnd"/>
            <w:r>
              <w:rPr>
                <w:lang w:val="fr-BE"/>
              </w:rPr>
              <w:t xml:space="preserve"> flow</w:t>
            </w:r>
          </w:p>
        </w:tc>
        <w:tc>
          <w:tcPr>
            <w:tcW w:w="4428" w:type="dxa"/>
          </w:tcPr>
          <w:p w:rsidR="00BB4C18" w:rsidRDefault="00BB4C18" w:rsidP="00AE1405">
            <w:pPr>
              <w:rPr>
                <w:lang w:val="fr-BE"/>
              </w:rPr>
            </w:pPr>
            <w:proofErr w:type="spellStart"/>
            <w:r>
              <w:rPr>
                <w:lang w:val="fr-BE"/>
              </w:rPr>
              <w:t>Token</w:t>
            </w:r>
            <w:proofErr w:type="spellEnd"/>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proofErr w:type="spellStart"/>
            <w:r>
              <w:rPr>
                <w:lang w:val="fr-BE"/>
              </w:rPr>
              <w:t>Authorization</w:t>
            </w:r>
            <w:proofErr w:type="spellEnd"/>
            <w:r>
              <w:rPr>
                <w:lang w:val="fr-BE"/>
              </w:rPr>
              <w:t xml:space="preserve">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proofErr w:type="spellStart"/>
            <w:r>
              <w:rPr>
                <w:lang w:val="fr-BE"/>
              </w:rPr>
              <w:t>Identity</w:t>
            </w:r>
            <w:proofErr w:type="spellEnd"/>
            <w:r>
              <w:rPr>
                <w:lang w:val="fr-BE"/>
              </w:rPr>
              <w:t xml:space="preserve"> </w:t>
            </w:r>
            <w:proofErr w:type="spellStart"/>
            <w:r>
              <w:rPr>
                <w:lang w:val="fr-BE"/>
              </w:rPr>
              <w:t>token</w:t>
            </w:r>
            <w:proofErr w:type="spellEnd"/>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w:t>
            </w:r>
            <w:proofErr w:type="spellStart"/>
            <w:r>
              <w:rPr>
                <w:lang w:val="fr-BE"/>
              </w:rPr>
              <w:t>credentials</w:t>
            </w:r>
            <w:proofErr w:type="spellEnd"/>
            <w:r>
              <w:rPr>
                <w:lang w:val="fr-BE"/>
              </w:rPr>
              <w:t xml:space="preserve">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proofErr w:type="spellStart"/>
            <w:r>
              <w:rPr>
                <w:lang w:val="fr-BE"/>
              </w:rPr>
              <w:t>Password</w:t>
            </w:r>
            <w:proofErr w:type="spellEnd"/>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proofErr w:type="spellStart"/>
            <w:r>
              <w:rPr>
                <w:lang w:val="fr-BE"/>
              </w:rPr>
              <w:t>Refresh</w:t>
            </w:r>
            <w:proofErr w:type="spellEnd"/>
            <w:r>
              <w:rPr>
                <w:lang w:val="fr-BE"/>
              </w:rPr>
              <w:t xml:space="preserve"> </w:t>
            </w:r>
            <w:proofErr w:type="spellStart"/>
            <w:r>
              <w:rPr>
                <w:lang w:val="fr-BE"/>
              </w:rPr>
              <w:t>token</w:t>
            </w:r>
            <w:proofErr w:type="spellEnd"/>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 xml:space="preserve">Relations entre les </w:t>
      </w:r>
      <w:proofErr w:type="spellStart"/>
      <w:r w:rsidRPr="00D90569">
        <w:rPr>
          <w:u w:val="single"/>
          <w:lang w:val="fr-BE"/>
        </w:rPr>
        <w:t>grant</w:t>
      </w:r>
      <w:proofErr w:type="spellEnd"/>
      <w:r w:rsidRPr="00D90569">
        <w:rPr>
          <w:u w:val="single"/>
          <w:lang w:val="fr-BE"/>
        </w:rPr>
        <w:t xml:space="preserve"> types et </w:t>
      </w:r>
      <w:proofErr w:type="spellStart"/>
      <w:r w:rsidRPr="00D90569">
        <w:rPr>
          <w:u w:val="single"/>
          <w:lang w:val="fr-BE"/>
        </w:rPr>
        <w:t>response</w:t>
      </w:r>
      <w:proofErr w:type="spellEnd"/>
      <w:r w:rsidRPr="00D90569">
        <w:rPr>
          <w:u w:val="single"/>
          <w:lang w:val="fr-BE"/>
        </w:rPr>
        <w:t xml:space="preserve"> types</w:t>
      </w:r>
    </w:p>
    <w:p w:rsidR="009B71EF" w:rsidRDefault="009B71EF" w:rsidP="005E6CCD">
      <w:pPr>
        <w:rPr>
          <w:lang w:val="fr-BE"/>
        </w:rPr>
      </w:pPr>
    </w:p>
    <w:tbl>
      <w:tblPr>
        <w:tblStyle w:val="TableGrid"/>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 xml:space="preserve">Type </w:t>
            </w:r>
            <w:proofErr w:type="spellStart"/>
            <w:r>
              <w:rPr>
                <w:lang w:val="fr-BE"/>
              </w:rPr>
              <w:t>token</w:t>
            </w:r>
            <w:proofErr w:type="spellEnd"/>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 xml:space="preserve">Récupérer un RPT </w:t>
            </w:r>
            <w:proofErr w:type="spellStart"/>
            <w:r>
              <w:rPr>
                <w:lang w:val="fr-BE"/>
              </w:rPr>
              <w:t>token</w:t>
            </w:r>
            <w:proofErr w:type="spellEnd"/>
          </w:p>
        </w:tc>
        <w:tc>
          <w:tcPr>
            <w:tcW w:w="4428" w:type="dxa"/>
          </w:tcPr>
          <w:p w:rsidR="000A42AE" w:rsidRDefault="000A42AE" w:rsidP="009A1CEC">
            <w:pPr>
              <w:rPr>
                <w:lang w:val="fr-BE"/>
              </w:rPr>
            </w:pPr>
            <w:proofErr w:type="spellStart"/>
            <w:r>
              <w:rPr>
                <w:lang w:val="fr-BE"/>
              </w:rPr>
              <w:t>uma_authorization</w:t>
            </w:r>
            <w:proofErr w:type="spellEnd"/>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proofErr w:type="spellStart"/>
            <w:r>
              <w:rPr>
                <w:lang w:val="fr-BE"/>
              </w:rPr>
              <w:t>uma_protection</w:t>
            </w:r>
            <w:proofErr w:type="spellEnd"/>
          </w:p>
        </w:tc>
      </w:tr>
      <w:tr w:rsidR="008468DD" w:rsidTr="009A1CEC">
        <w:trPr>
          <w:trHeight w:val="113"/>
        </w:trPr>
        <w:tc>
          <w:tcPr>
            <w:tcW w:w="4428" w:type="dxa"/>
            <w:vMerge w:val="restart"/>
          </w:tcPr>
          <w:p w:rsidR="008468DD" w:rsidRDefault="008468DD" w:rsidP="009A1CEC">
            <w:pPr>
              <w:rPr>
                <w:lang w:val="fr-BE"/>
              </w:rPr>
            </w:pPr>
            <w:r>
              <w:rPr>
                <w:lang w:val="fr-BE"/>
              </w:rPr>
              <w:t xml:space="preserve">Récupérer un </w:t>
            </w:r>
            <w:proofErr w:type="spellStart"/>
            <w:r>
              <w:rPr>
                <w:lang w:val="fr-BE"/>
              </w:rPr>
              <w:t>identity</w:t>
            </w:r>
            <w:proofErr w:type="spellEnd"/>
            <w:r>
              <w:rPr>
                <w:lang w:val="fr-BE"/>
              </w:rPr>
              <w:t xml:space="preserve"> </w:t>
            </w:r>
            <w:proofErr w:type="spellStart"/>
            <w:r>
              <w:rPr>
                <w:lang w:val="fr-BE"/>
              </w:rPr>
              <w:t>token</w:t>
            </w:r>
            <w:proofErr w:type="spellEnd"/>
          </w:p>
        </w:tc>
        <w:tc>
          <w:tcPr>
            <w:tcW w:w="4428" w:type="dxa"/>
          </w:tcPr>
          <w:p w:rsidR="008468DD" w:rsidRDefault="008468DD" w:rsidP="009A1CEC">
            <w:pPr>
              <w:rPr>
                <w:lang w:val="fr-BE"/>
              </w:rPr>
            </w:pPr>
            <w:proofErr w:type="spellStart"/>
            <w:r>
              <w:rPr>
                <w:lang w:val="fr-BE"/>
              </w:rPr>
              <w:t>Openid</w:t>
            </w:r>
            <w:proofErr w:type="spellEnd"/>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proofErr w:type="spellStart"/>
            <w:r>
              <w:rPr>
                <w:lang w:val="fr-BE"/>
              </w:rPr>
              <w:t>Role</w:t>
            </w:r>
            <w:proofErr w:type="spellEnd"/>
          </w:p>
        </w:tc>
      </w:tr>
      <w:tr w:rsidR="008468DD" w:rsidRPr="00D56A98" w:rsidTr="009A1CEC">
        <w:trPr>
          <w:trHeight w:val="112"/>
        </w:trPr>
        <w:tc>
          <w:tcPr>
            <w:tcW w:w="4428" w:type="dxa"/>
            <w:vMerge/>
          </w:tcPr>
          <w:p w:rsidR="008468DD" w:rsidRDefault="008468DD" w:rsidP="009A1CEC">
            <w:pPr>
              <w:rPr>
                <w:lang w:val="fr-BE"/>
              </w:rPr>
            </w:pPr>
          </w:p>
        </w:tc>
        <w:tc>
          <w:tcPr>
            <w:tcW w:w="4428" w:type="dxa"/>
            <w:tcBorders>
              <w:bottom w:val="single" w:sz="4" w:space="0" w:color="auto"/>
            </w:tcBorders>
          </w:tcPr>
          <w:p w:rsidR="008468DD" w:rsidRPr="008468DD" w:rsidRDefault="008468DD" w:rsidP="008468DD">
            <w:pPr>
              <w:rPr>
                <w:i/>
                <w:lang w:val="fr-BE"/>
              </w:rPr>
            </w:pPr>
            <w:r>
              <w:rPr>
                <w:i/>
                <w:lang w:val="fr-BE"/>
              </w:rPr>
              <w:t xml:space="preserve">La liste complète des scopes se trouve dans la documentation </w:t>
            </w:r>
            <w:r>
              <w:rPr>
                <w:rStyle w:val="FootnoteReference"/>
                <w:i/>
                <w:lang w:val="fr-BE"/>
              </w:rPr>
              <w:footnoteReference w:id="16"/>
            </w:r>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 xml:space="preserve">entre le type de </w:t>
      </w:r>
      <w:proofErr w:type="spellStart"/>
      <w:r w:rsidR="000A42AE" w:rsidRPr="00D90569">
        <w:rPr>
          <w:u w:val="single"/>
          <w:lang w:val="fr-BE"/>
        </w:rPr>
        <w:t>token</w:t>
      </w:r>
      <w:proofErr w:type="spellEnd"/>
      <w:r w:rsidR="000A42AE" w:rsidRPr="00D90569">
        <w:rPr>
          <w:u w:val="single"/>
          <w:lang w:val="fr-BE"/>
        </w:rPr>
        <w:t xml:space="preserve">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ListParagraph"/>
        <w:numPr>
          <w:ilvl w:val="0"/>
          <w:numId w:val="3"/>
        </w:numPr>
        <w:rPr>
          <w:lang w:val="fr-BE"/>
        </w:rPr>
      </w:pPr>
      <w:r>
        <w:rPr>
          <w:lang w:val="fr-BE"/>
        </w:rPr>
        <w:t xml:space="preserve">Callback </w:t>
      </w:r>
      <w:proofErr w:type="spellStart"/>
      <w:r>
        <w:rPr>
          <w:lang w:val="fr-BE"/>
        </w:rPr>
        <w:t>uris</w:t>
      </w:r>
      <w:proofErr w:type="spellEnd"/>
      <w:r>
        <w:rPr>
          <w:lang w:val="fr-BE"/>
        </w:rPr>
        <w:t xml:space="preserve"> : </w:t>
      </w:r>
      <w:hyperlink r:id="rId58" w:history="1">
        <w:r w:rsidRPr="00DA320D">
          <w:rPr>
            <w:rStyle w:val="Hyperlink"/>
            <w:lang w:val="fr-BE"/>
          </w:rPr>
          <w:t>https://client.com</w:t>
        </w:r>
      </w:hyperlink>
    </w:p>
    <w:p w:rsidR="009F1EAB" w:rsidRDefault="009F1EAB" w:rsidP="009F1EAB">
      <w:pPr>
        <w:pStyle w:val="ListParagraph"/>
        <w:numPr>
          <w:ilvl w:val="0"/>
          <w:numId w:val="3"/>
        </w:numPr>
        <w:rPr>
          <w:lang w:val="fr-BE"/>
        </w:rPr>
      </w:pPr>
      <w:r>
        <w:rPr>
          <w:lang w:val="fr-BE"/>
        </w:rPr>
        <w:t xml:space="preserve">Grant types : </w:t>
      </w:r>
      <w:proofErr w:type="spellStart"/>
      <w:r w:rsidR="00D90569">
        <w:rPr>
          <w:lang w:val="fr-BE"/>
        </w:rPr>
        <w:t>implicit</w:t>
      </w:r>
      <w:proofErr w:type="spellEnd"/>
    </w:p>
    <w:p w:rsidR="009F1EAB" w:rsidRDefault="009F1EAB" w:rsidP="009F1EAB">
      <w:pPr>
        <w:pStyle w:val="ListParagraph"/>
        <w:numPr>
          <w:ilvl w:val="0"/>
          <w:numId w:val="3"/>
        </w:numPr>
        <w:rPr>
          <w:lang w:val="fr-BE"/>
        </w:rPr>
      </w:pPr>
      <w:proofErr w:type="spellStart"/>
      <w:r>
        <w:rPr>
          <w:lang w:val="fr-BE"/>
        </w:rPr>
        <w:t>Response</w:t>
      </w:r>
      <w:proofErr w:type="spellEnd"/>
      <w:r>
        <w:rPr>
          <w:lang w:val="fr-BE"/>
        </w:rPr>
        <w:t xml:space="preserve"> types : </w:t>
      </w:r>
      <w:proofErr w:type="spellStart"/>
      <w:r>
        <w:rPr>
          <w:lang w:val="fr-BE"/>
        </w:rPr>
        <w:t>token</w:t>
      </w:r>
      <w:proofErr w:type="spellEnd"/>
      <w:r>
        <w:rPr>
          <w:lang w:val="fr-BE"/>
        </w:rPr>
        <w:t xml:space="preserve">, </w:t>
      </w:r>
      <w:proofErr w:type="spellStart"/>
      <w:r>
        <w:rPr>
          <w:lang w:val="fr-BE"/>
        </w:rPr>
        <w:t>id_token</w:t>
      </w:r>
      <w:proofErr w:type="spellEnd"/>
    </w:p>
    <w:p w:rsidR="009F1EAB" w:rsidRPr="009F1EAB" w:rsidRDefault="009F1EAB" w:rsidP="009F1EAB">
      <w:pPr>
        <w:pStyle w:val="ListParagraph"/>
        <w:numPr>
          <w:ilvl w:val="0"/>
          <w:numId w:val="3"/>
        </w:numPr>
      </w:pPr>
      <w:r w:rsidRPr="009F1EAB">
        <w:t xml:space="preserve">Scopes : </w:t>
      </w:r>
      <w:proofErr w:type="spellStart"/>
      <w:r w:rsidRPr="009F1EAB">
        <w:t>openid</w:t>
      </w:r>
      <w:proofErr w:type="spellEnd"/>
      <w:r w:rsidRPr="009F1EAB">
        <w:t xml:space="preserve">, profile, role, </w:t>
      </w:r>
      <w:proofErr w:type="spellStart"/>
      <w:r w:rsidRPr="009F1EAB">
        <w:t>uma_authorization</w:t>
      </w:r>
      <w:proofErr w:type="spellEnd"/>
      <w:r w:rsidRPr="009F1EAB">
        <w:t xml:space="preserve">, </w:t>
      </w:r>
      <w:proofErr w:type="spellStart"/>
      <w:r w:rsidRPr="009F1EAB">
        <w:t>uma_protection</w:t>
      </w:r>
      <w:proofErr w:type="spellEnd"/>
    </w:p>
    <w:p w:rsidR="009F1EAB" w:rsidRDefault="009F1EAB" w:rsidP="009F1EAB"/>
    <w:p w:rsidR="009F1EAB" w:rsidRPr="009F1EAB" w:rsidRDefault="00E41C5E" w:rsidP="009F1EAB">
      <w:pPr>
        <w:jc w:val="center"/>
      </w:pPr>
      <w:r>
        <w:rPr>
          <w:noProof/>
        </w:rPr>
        <w:drawing>
          <wp:inline distT="0" distB="0" distL="0" distR="0">
            <wp:extent cx="3044624" cy="3479470"/>
            <wp:effectExtent l="0" t="0" r="381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4624" cy="3479470"/>
                    </a:xfrm>
                    <a:prstGeom prst="rect">
                      <a:avLst/>
                    </a:prstGeom>
                    <a:noFill/>
                    <a:ln>
                      <a:noFill/>
                    </a:ln>
                  </pic:spPr>
                </pic:pic>
              </a:graphicData>
            </a:graphic>
          </wp:inline>
        </w:drawing>
      </w:r>
    </w:p>
    <w:p w:rsidR="004404F9" w:rsidRPr="00735351" w:rsidRDefault="006A0899" w:rsidP="006A0899">
      <w:pPr>
        <w:pStyle w:val="Heading3"/>
        <w:rPr>
          <w:lang w:val="fr-BE"/>
        </w:rPr>
      </w:pPr>
      <w:bookmarkStart w:id="51" w:name="_Toc460231403"/>
      <w:r w:rsidRPr="00735351">
        <w:rPr>
          <w:lang w:val="fr-BE"/>
        </w:rPr>
        <w:lastRenderedPageBreak/>
        <w:t xml:space="preserve">Ajouter </w:t>
      </w:r>
      <w:r w:rsidR="001E23DC" w:rsidRPr="00735351">
        <w:rPr>
          <w:lang w:val="fr-BE"/>
        </w:rPr>
        <w:t>une</w:t>
      </w:r>
      <w:r w:rsidRPr="00735351">
        <w:rPr>
          <w:lang w:val="fr-BE"/>
        </w:rPr>
        <w:t xml:space="preserve"> ressource</w:t>
      </w:r>
      <w:bookmarkEnd w:id="51"/>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w:t>
      </w:r>
      <w:proofErr w:type="spellStart"/>
      <w:r w:rsidRPr="005A6ECF">
        <w:rPr>
          <w:i/>
          <w:lang w:val="fr-BE"/>
        </w:rPr>
        <w:t>ClientApi</w:t>
      </w:r>
      <w:proofErr w:type="spellEnd"/>
      <w:r w:rsidRPr="005A6ECF">
        <w:rPr>
          <w:i/>
          <w:lang w:val="fr-BE"/>
        </w:rPr>
        <w:t>\v1\</w:t>
      </w:r>
      <w:proofErr w:type="spellStart"/>
      <w:r w:rsidRPr="005A6ECF">
        <w:rPr>
          <w:i/>
          <w:lang w:val="fr-BE"/>
        </w:rPr>
        <w:t>ClientsController</w:t>
      </w:r>
      <w:proofErr w:type="spellEnd"/>
      <w:r w:rsidRPr="005A6ECF">
        <w:rPr>
          <w:i/>
          <w:lang w:val="fr-BE"/>
        </w:rPr>
        <w:t>\</w:t>
      </w:r>
      <w:proofErr w:type="spellStart"/>
      <w:r w:rsidRPr="005A6ECF">
        <w:rPr>
          <w:i/>
          <w:lang w:val="fr-BE"/>
        </w:rPr>
        <w:t>Get</w:t>
      </w:r>
      <w:proofErr w:type="spellEnd"/>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 xml:space="preserve">les </w:t>
      </w:r>
      <w:proofErr w:type="spellStart"/>
      <w:r w:rsidR="00AC367D">
        <w:rPr>
          <w:lang w:val="fr-BE"/>
        </w:rPr>
        <w:t>URLs</w:t>
      </w:r>
      <w:proofErr w:type="spellEnd"/>
      <w:r w:rsidR="00AC367D">
        <w:rPr>
          <w:lang w:val="fr-BE"/>
        </w:rPr>
        <w:t xml:space="preserve">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Heading3"/>
        <w:rPr>
          <w:lang w:val="fr-BE"/>
        </w:rPr>
      </w:pPr>
      <w:bookmarkStart w:id="52" w:name="_Toc460231404"/>
      <w:r>
        <w:rPr>
          <w:lang w:val="fr-BE"/>
        </w:rPr>
        <w:t>Ajouter la politique d’autorisation</w:t>
      </w:r>
      <w:bookmarkEnd w:id="52"/>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rPr>
        <w:drawing>
          <wp:inline distT="0" distB="0" distL="0" distR="0">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Heading3"/>
        <w:rPr>
          <w:lang w:val="fr-BE"/>
        </w:rPr>
      </w:pPr>
      <w:bookmarkStart w:id="53" w:name="_Toc460231405"/>
      <w:r>
        <w:rPr>
          <w:lang w:val="fr-BE"/>
        </w:rPr>
        <w:lastRenderedPageBreak/>
        <w:t xml:space="preserve">Ajouter le rôle marketing au </w:t>
      </w:r>
      <w:proofErr w:type="spellStart"/>
      <w:r>
        <w:rPr>
          <w:lang w:val="fr-BE"/>
        </w:rPr>
        <w:t>resource</w:t>
      </w:r>
      <w:proofErr w:type="spellEnd"/>
      <w:r>
        <w:rPr>
          <w:lang w:val="fr-BE"/>
        </w:rPr>
        <w:t xml:space="preserve"> </w:t>
      </w:r>
      <w:proofErr w:type="spellStart"/>
      <w:r>
        <w:rPr>
          <w:lang w:val="fr-BE"/>
        </w:rPr>
        <w:t>owner</w:t>
      </w:r>
      <w:bookmarkEnd w:id="53"/>
      <w:proofErr w:type="spellEnd"/>
    </w:p>
    <w:p w:rsidR="00486B70" w:rsidRDefault="00486B70" w:rsidP="00CD6F99">
      <w:pPr>
        <w:rPr>
          <w:lang w:val="fr-BE"/>
        </w:rPr>
      </w:pPr>
    </w:p>
    <w:p w:rsidR="00E21C43" w:rsidRDefault="00BC57A8" w:rsidP="00CD6F99">
      <w:pPr>
        <w:rPr>
          <w:lang w:val="fr-BE"/>
        </w:rPr>
      </w:pPr>
      <w:r>
        <w:rPr>
          <w:lang w:val="fr-BE"/>
        </w:rPr>
        <w:t xml:space="preserve">Le rôle « marketing » doit être ajouté au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autrement la politique d’autorisation ne passera jamais. </w:t>
      </w:r>
      <w:r w:rsidR="00CA22DB">
        <w:rPr>
          <w:lang w:val="fr-BE"/>
        </w:rPr>
        <w:t>Editez les propriétés d</w:t>
      </w:r>
      <w:r w:rsidR="001C4005">
        <w:rPr>
          <w:lang w:val="fr-BE"/>
        </w:rPr>
        <w:t xml:space="preserve">u </w:t>
      </w:r>
      <w:proofErr w:type="spellStart"/>
      <w:r w:rsidR="001C4005">
        <w:rPr>
          <w:lang w:val="fr-BE"/>
        </w:rPr>
        <w:t>resource</w:t>
      </w:r>
      <w:proofErr w:type="spellEnd"/>
      <w:r w:rsidR="001C4005">
        <w:rPr>
          <w:lang w:val="fr-BE"/>
        </w:rPr>
        <w:t xml:space="preserve"> </w:t>
      </w:r>
      <w:proofErr w:type="spellStart"/>
      <w:r w:rsidR="001C4005">
        <w:rPr>
          <w:lang w:val="fr-BE"/>
        </w:rPr>
        <w:t>owner</w:t>
      </w:r>
      <w:proofErr w:type="spellEnd"/>
      <w:r w:rsidR="001C4005">
        <w:rPr>
          <w:lang w:val="fr-BE"/>
        </w:rPr>
        <w:t xml:space="preserve">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rPr>
        <w:drawing>
          <wp:inline distT="0" distB="0" distL="0" distR="0">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Heading3"/>
        <w:rPr>
          <w:lang w:val="fr-BE"/>
        </w:rPr>
      </w:pPr>
      <w:bookmarkStart w:id="54" w:name="_Toc460231406"/>
      <w:r>
        <w:rPr>
          <w:lang w:val="fr-BE"/>
        </w:rPr>
        <w:t>Développer</w:t>
      </w:r>
      <w:bookmarkEnd w:id="54"/>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Heading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ListParagraph"/>
        <w:numPr>
          <w:ilvl w:val="0"/>
          <w:numId w:val="3"/>
        </w:numPr>
        <w:rPr>
          <w:lang w:val="fr-BE"/>
        </w:rPr>
      </w:pPr>
      <w:r>
        <w:rPr>
          <w:lang w:val="fr-BE"/>
        </w:rPr>
        <w:t>Convention: l’url de la ressource doit correspondre exactement à la structure du projet.</w:t>
      </w:r>
    </w:p>
    <w:p w:rsidR="005242A8" w:rsidRDefault="00CD6E05" w:rsidP="005242A8">
      <w:pPr>
        <w:pStyle w:val="ListParagraph"/>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proofErr w:type="spellStart"/>
      <w:r w:rsidR="00ED6989">
        <w:rPr>
          <w:lang w:val="fr-BE"/>
        </w:rPr>
        <w:t>URLs</w:t>
      </w:r>
      <w:proofErr w:type="spellEnd"/>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w:t>
      </w:r>
      <w:proofErr w:type="spellStart"/>
      <w:r w:rsidR="00141184">
        <w:rPr>
          <w:lang w:val="fr-BE"/>
        </w:rPr>
        <w:t>nuget</w:t>
      </w:r>
      <w:proofErr w:type="spellEnd"/>
      <w:r w:rsidR="00141184">
        <w:rPr>
          <w:lang w:val="fr-BE"/>
        </w:rPr>
        <w:t xml:space="preserve"> packages </w:t>
      </w:r>
      <w:r w:rsidR="00E1432C">
        <w:rPr>
          <w:lang w:val="fr-BE"/>
        </w:rPr>
        <w:t>« </w:t>
      </w:r>
      <w:proofErr w:type="spellStart"/>
      <w:r w:rsidR="00E1432C" w:rsidRPr="00A47061">
        <w:rPr>
          <w:i/>
          <w:lang w:val="fr-BE"/>
        </w:rPr>
        <w:t>SimpleIdentityServer.UmaIntrospection.Authentication</w:t>
      </w:r>
      <w:proofErr w:type="spellEnd"/>
      <w:r w:rsidR="00E1432C">
        <w:rPr>
          <w:lang w:val="fr-BE"/>
        </w:rPr>
        <w:t> » et « </w:t>
      </w:r>
      <w:proofErr w:type="spellStart"/>
      <w:r w:rsidR="00E1432C" w:rsidRPr="00A47061">
        <w:rPr>
          <w:i/>
          <w:lang w:val="fr-BE"/>
        </w:rPr>
        <w:t>SimpleIdentityServer.Uma.Authorization</w:t>
      </w:r>
      <w:proofErr w:type="spellEnd"/>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w:t>
      </w:r>
      <w:proofErr w:type="spellStart"/>
      <w:r>
        <w:rPr>
          <w:lang w:val="fr-BE"/>
        </w:rPr>
        <w:t>ConfigureServices</w:t>
      </w:r>
      <w:proofErr w:type="spellEnd"/>
      <w:r>
        <w:rPr>
          <w:lang w:val="fr-BE"/>
        </w:rPr>
        <w:t> » de votre classe Startup.</w:t>
      </w:r>
    </w:p>
    <w:p w:rsidR="004067F0" w:rsidRDefault="004067F0" w:rsidP="005242A8">
      <w:pPr>
        <w:rPr>
          <w:lang w:val="fr-BE"/>
        </w:rPr>
      </w:pPr>
      <w:r w:rsidRPr="004067F0">
        <w:rPr>
          <w:noProof/>
        </w:rPr>
        <mc:AlternateContent>
          <mc:Choice Requires="wps">
            <w:drawing>
              <wp:anchor distT="0" distB="0" distL="114300" distR="114300" simplePos="0" relativeHeight="251665408" behindDoc="0" locked="0" layoutInCell="1" allowOverlap="1" wp14:anchorId="04B95D4E" wp14:editId="563D2C5D">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services.AddAuthorization</w:t>
                            </w:r>
                            <w:proofErr w:type="spellEnd"/>
                            <w:r>
                              <w:rPr>
                                <w:rFonts w:ascii="Consolas" w:hAnsi="Consolas" w:cs="Consolas"/>
                                <w:color w:val="000000"/>
                                <w:sz w:val="19"/>
                                <w:szCs w:val="19"/>
                              </w:rPr>
                              <w:t>(options =&gt;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conventional </w:t>
                            </w:r>
                            <w:proofErr w:type="spellStart"/>
                            <w:r>
                              <w:rPr>
                                <w:rFonts w:ascii="Consolas" w:hAnsi="Consolas" w:cs="Consolas"/>
                                <w:color w:val="008000"/>
                                <w:sz w:val="19"/>
                                <w:szCs w:val="19"/>
                              </w:rPr>
                              <w:t>uma</w:t>
                            </w:r>
                            <w:proofErr w:type="spellEnd"/>
                            <w:r>
                              <w:rPr>
                                <w:rFonts w:ascii="Consolas" w:hAnsi="Consolas" w:cs="Consolas"/>
                                <w:color w:val="008000"/>
                                <w:sz w:val="19"/>
                                <w:szCs w:val="19"/>
                              </w:rPr>
                              <w:t xml:space="preserve"> authorization</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options.AddPolicy</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w:t>
                            </w:r>
                            <w:proofErr w:type="spellEnd"/>
                            <w:r>
                              <w:rPr>
                                <w:rFonts w:ascii="Consolas" w:hAnsi="Consolas" w:cs="Consolas"/>
                                <w:color w:val="A31515"/>
                                <w:sz w:val="19"/>
                                <w:szCs w:val="19"/>
                              </w:rPr>
                              <w:t>"</w:t>
                            </w:r>
                            <w:r>
                              <w:rPr>
                                <w:rFonts w:ascii="Consolas" w:hAnsi="Consolas" w:cs="Consolas"/>
                                <w:color w:val="000000"/>
                                <w:sz w:val="19"/>
                                <w:szCs w:val="19"/>
                              </w:rPr>
                              <w:t>, policy =&gt;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policy.Requirements.Add</w:t>
                            </w:r>
                            <w:proofErr w:type="spellEnd"/>
                            <w:r>
                              <w:rPr>
                                <w:rFonts w:ascii="Consolas" w:hAnsi="Consolas" w:cs="Consolas"/>
                                <w:color w:val="008000"/>
                                <w:sz w:val="19"/>
                                <w:szCs w:val="19"/>
                              </w:rPr>
                              <w:t xml:space="preserve">(new </w:t>
                            </w:r>
                            <w:proofErr w:type="spellStart"/>
                            <w:r>
                              <w:rPr>
                                <w:rFonts w:ascii="Consolas" w:hAnsi="Consolas" w:cs="Consolas"/>
                                <w:color w:val="008000"/>
                                <w:sz w:val="19"/>
                                <w:szCs w:val="19"/>
                              </w:rPr>
                              <w:t>ConventionalUmaAuthorizationRequirementTst</w:t>
                            </w:r>
                            <w:proofErr w:type="spellEnd"/>
                            <w:r>
                              <w:rPr>
                                <w:rFonts w:ascii="Consolas" w:hAnsi="Consolas" w:cs="Consolas"/>
                                <w:color w:val="008000"/>
                                <w:sz w:val="19"/>
                                <w:szCs w:val="19"/>
                              </w:rPr>
                              <w:t>(null));</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policy.AddConventionalUma</w:t>
                            </w:r>
                            <w:proofErr w:type="spellEnd"/>
                            <w:r>
                              <w:rPr>
                                <w:rFonts w:ascii="Consolas" w:hAnsi="Consolas" w:cs="Consolas"/>
                                <w:color w:val="000000"/>
                                <w:sz w:val="19"/>
                                <w:szCs w:val="19"/>
                              </w:rPr>
                              <w: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options.AddPolicy</w:t>
                            </w:r>
                            <w:proofErr w:type="spellEnd"/>
                            <w:r>
                              <w:rPr>
                                <w:rFonts w:ascii="Consolas" w:hAnsi="Consolas" w:cs="Consolas"/>
                                <w:color w:val="008000"/>
                                <w:sz w:val="19"/>
                                <w:szCs w:val="19"/>
                              </w:rPr>
                              <w:t>("</w:t>
                            </w:r>
                            <w:proofErr w:type="spellStart"/>
                            <w:r>
                              <w:rPr>
                                <w:rFonts w:ascii="Consolas" w:hAnsi="Consolas" w:cs="Consolas"/>
                                <w:color w:val="008000"/>
                                <w:sz w:val="19"/>
                                <w:szCs w:val="19"/>
                              </w:rPr>
                              <w:t>resourceSet</w:t>
                            </w:r>
                            <w:proofErr w:type="spellEnd"/>
                            <w:r>
                              <w:rPr>
                                <w:rFonts w:ascii="Consolas" w:hAnsi="Consolas" w:cs="Consolas"/>
                                <w:color w:val="008000"/>
                                <w:sz w:val="19"/>
                                <w:szCs w:val="19"/>
                              </w:rPr>
                              <w:t xml:space="preserve">", policy =&gt; </w:t>
                            </w:r>
                            <w:proofErr w:type="spellStart"/>
                            <w:r>
                              <w:rPr>
                                <w:rFonts w:ascii="Consolas" w:hAnsi="Consolas" w:cs="Consolas"/>
                                <w:color w:val="008000"/>
                                <w:sz w:val="19"/>
                                <w:szCs w:val="19"/>
                              </w:rPr>
                              <w:t>policy.AddResourceUma</w:t>
                            </w:r>
                            <w:proofErr w:type="spellEnd"/>
                            <w:r>
                              <w:rPr>
                                <w:rFonts w:ascii="Consolas" w:hAnsi="Consolas" w:cs="Consolas"/>
                                <w:color w:val="008000"/>
                                <w:sz w:val="19"/>
                                <w:szCs w:val="19"/>
                              </w:rPr>
                              <w:t>("&lt;</w:t>
                            </w:r>
                            <w:proofErr w:type="spellStart"/>
                            <w:r>
                              <w:rPr>
                                <w:rFonts w:ascii="Consolas" w:hAnsi="Consolas" w:cs="Consolas"/>
                                <w:color w:val="008000"/>
                                <w:sz w:val="19"/>
                                <w:szCs w:val="19"/>
                              </w:rPr>
                              <w:t>url</w:t>
                            </w:r>
                            <w:proofErr w:type="spellEnd"/>
                            <w:r>
                              <w:rPr>
                                <w:rFonts w:ascii="Consolas" w:hAnsi="Consolas" w:cs="Consolas"/>
                                <w:color w:val="008000"/>
                                <w:sz w:val="19"/>
                                <w:szCs w:val="19"/>
                              </w:rPr>
                              <w:t>&gt;", "&lt;read&gt;","&lt;update&gt;"));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3"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fGKgIAAFAEAAAOAAAAZHJzL2Uyb0RvYy54bWysVNtu2zAMfR+wfxD0vvjSOEu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">
                <v:textbox style="mso-fit-shape-to-text:t">
                  <w:txbxContent>
                    <w:p w:rsidR="004066E9" w:rsidRDefault="004066E9"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4066E9" w:rsidRDefault="004066E9"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services.AddAuthorization</w:t>
                      </w:r>
                      <w:proofErr w:type="spellEnd"/>
                      <w:r>
                        <w:rPr>
                          <w:rFonts w:ascii="Consolas" w:hAnsi="Consolas" w:cs="Consolas"/>
                          <w:color w:val="000000"/>
                          <w:sz w:val="19"/>
                          <w:szCs w:val="19"/>
                        </w:rPr>
                        <w:t>(options =&gt;</w:t>
                      </w:r>
                    </w:p>
                    <w:p w:rsidR="004066E9" w:rsidRDefault="004066E9"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conventional </w:t>
                      </w:r>
                      <w:proofErr w:type="spellStart"/>
                      <w:r>
                        <w:rPr>
                          <w:rFonts w:ascii="Consolas" w:hAnsi="Consolas" w:cs="Consolas"/>
                          <w:color w:val="008000"/>
                          <w:sz w:val="19"/>
                          <w:szCs w:val="19"/>
                        </w:rPr>
                        <w:t>uma</w:t>
                      </w:r>
                      <w:proofErr w:type="spellEnd"/>
                      <w:r>
                        <w:rPr>
                          <w:rFonts w:ascii="Consolas" w:hAnsi="Consolas" w:cs="Consolas"/>
                          <w:color w:val="008000"/>
                          <w:sz w:val="19"/>
                          <w:szCs w:val="19"/>
                        </w:rPr>
                        <w:t xml:space="preserve"> authorization</w:t>
                      </w:r>
                    </w:p>
                    <w:p w:rsidR="004066E9" w:rsidRDefault="004066E9"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options.AddPolicy</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w:t>
                      </w:r>
                      <w:proofErr w:type="spellEnd"/>
                      <w:r>
                        <w:rPr>
                          <w:rFonts w:ascii="Consolas" w:hAnsi="Consolas" w:cs="Consolas"/>
                          <w:color w:val="A31515"/>
                          <w:sz w:val="19"/>
                          <w:szCs w:val="19"/>
                        </w:rPr>
                        <w:t>"</w:t>
                      </w:r>
                      <w:r>
                        <w:rPr>
                          <w:rFonts w:ascii="Consolas" w:hAnsi="Consolas" w:cs="Consolas"/>
                          <w:color w:val="000000"/>
                          <w:sz w:val="19"/>
                          <w:szCs w:val="19"/>
                        </w:rPr>
                        <w:t>, policy =&gt;</w:t>
                      </w:r>
                    </w:p>
                    <w:p w:rsidR="004066E9" w:rsidRDefault="004066E9"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policy.Requirements.Add</w:t>
                      </w:r>
                      <w:proofErr w:type="spellEnd"/>
                      <w:r>
                        <w:rPr>
                          <w:rFonts w:ascii="Consolas" w:hAnsi="Consolas" w:cs="Consolas"/>
                          <w:color w:val="008000"/>
                          <w:sz w:val="19"/>
                          <w:szCs w:val="19"/>
                        </w:rPr>
                        <w:t xml:space="preserve">(new </w:t>
                      </w:r>
                      <w:proofErr w:type="spellStart"/>
                      <w:r>
                        <w:rPr>
                          <w:rFonts w:ascii="Consolas" w:hAnsi="Consolas" w:cs="Consolas"/>
                          <w:color w:val="008000"/>
                          <w:sz w:val="19"/>
                          <w:szCs w:val="19"/>
                        </w:rPr>
                        <w:t>ConventionalUmaAuthorizationRequirementTst</w:t>
                      </w:r>
                      <w:proofErr w:type="spellEnd"/>
                      <w:r>
                        <w:rPr>
                          <w:rFonts w:ascii="Consolas" w:hAnsi="Consolas" w:cs="Consolas"/>
                          <w:color w:val="008000"/>
                          <w:sz w:val="19"/>
                          <w:szCs w:val="19"/>
                        </w:rPr>
                        <w:t>(null));</w:t>
                      </w:r>
                    </w:p>
                    <w:p w:rsidR="004066E9" w:rsidRDefault="004066E9"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policy.AddConventionalUma</w:t>
                      </w:r>
                      <w:proofErr w:type="spellEnd"/>
                      <w:r>
                        <w:rPr>
                          <w:rFonts w:ascii="Consolas" w:hAnsi="Consolas" w:cs="Consolas"/>
                          <w:color w:val="000000"/>
                          <w:sz w:val="19"/>
                          <w:szCs w:val="19"/>
                        </w:rPr>
                        <w:t>();</w:t>
                      </w:r>
                    </w:p>
                    <w:p w:rsidR="004066E9" w:rsidRDefault="004066E9"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options.AddPolicy</w:t>
                      </w:r>
                      <w:proofErr w:type="spellEnd"/>
                      <w:r>
                        <w:rPr>
                          <w:rFonts w:ascii="Consolas" w:hAnsi="Consolas" w:cs="Consolas"/>
                          <w:color w:val="008000"/>
                          <w:sz w:val="19"/>
                          <w:szCs w:val="19"/>
                        </w:rPr>
                        <w:t>("</w:t>
                      </w:r>
                      <w:proofErr w:type="spellStart"/>
                      <w:r>
                        <w:rPr>
                          <w:rFonts w:ascii="Consolas" w:hAnsi="Consolas" w:cs="Consolas"/>
                          <w:color w:val="008000"/>
                          <w:sz w:val="19"/>
                          <w:szCs w:val="19"/>
                        </w:rPr>
                        <w:t>resourceSet</w:t>
                      </w:r>
                      <w:proofErr w:type="spellEnd"/>
                      <w:r>
                        <w:rPr>
                          <w:rFonts w:ascii="Consolas" w:hAnsi="Consolas" w:cs="Consolas"/>
                          <w:color w:val="008000"/>
                          <w:sz w:val="19"/>
                          <w:szCs w:val="19"/>
                        </w:rPr>
                        <w:t xml:space="preserve">", policy =&gt; </w:t>
                      </w:r>
                      <w:proofErr w:type="spellStart"/>
                      <w:r>
                        <w:rPr>
                          <w:rFonts w:ascii="Consolas" w:hAnsi="Consolas" w:cs="Consolas"/>
                          <w:color w:val="008000"/>
                          <w:sz w:val="19"/>
                          <w:szCs w:val="19"/>
                        </w:rPr>
                        <w:t>policy.AddResourceUma</w:t>
                      </w:r>
                      <w:proofErr w:type="spellEnd"/>
                      <w:r>
                        <w:rPr>
                          <w:rFonts w:ascii="Consolas" w:hAnsi="Consolas" w:cs="Consolas"/>
                          <w:color w:val="008000"/>
                          <w:sz w:val="19"/>
                          <w:szCs w:val="19"/>
                        </w:rPr>
                        <w:t>("&lt;</w:t>
                      </w:r>
                      <w:proofErr w:type="spellStart"/>
                      <w:r>
                        <w:rPr>
                          <w:rFonts w:ascii="Consolas" w:hAnsi="Consolas" w:cs="Consolas"/>
                          <w:color w:val="008000"/>
                          <w:sz w:val="19"/>
                          <w:szCs w:val="19"/>
                        </w:rPr>
                        <w:t>url</w:t>
                      </w:r>
                      <w:proofErr w:type="spellEnd"/>
                      <w:r>
                        <w:rPr>
                          <w:rFonts w:ascii="Consolas" w:hAnsi="Consolas" w:cs="Consolas"/>
                          <w:color w:val="008000"/>
                          <w:sz w:val="19"/>
                          <w:szCs w:val="19"/>
                        </w:rPr>
                        <w:t>&gt;", "&lt;read&gt;","&lt;update&gt;"));</w:t>
                      </w:r>
                    </w:p>
                    <w:p w:rsidR="004066E9" w:rsidRDefault="004066E9"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L’opération « </w:t>
      </w:r>
      <w:proofErr w:type="spellStart"/>
      <w:r>
        <w:rPr>
          <w:lang w:val="fr-BE"/>
        </w:rPr>
        <w:t>ClientController</w:t>
      </w:r>
      <w:proofErr w:type="spellEnd"/>
      <w:r>
        <w:rPr>
          <w:lang w:val="fr-BE"/>
        </w:rPr>
        <w:t>/</w:t>
      </w:r>
      <w:proofErr w:type="spellStart"/>
      <w:r>
        <w:rPr>
          <w:lang w:val="fr-BE"/>
        </w:rPr>
        <w:t>Get</w:t>
      </w:r>
      <w:proofErr w:type="spellEnd"/>
      <w:r>
        <w:rPr>
          <w:lang w:val="fr-BE"/>
        </w:rPr>
        <w:t xml:space="preserve"> » doit ensuite être décorée par l’attribut : </w:t>
      </w:r>
      <w:r>
        <w:rPr>
          <w:noProof/>
        </w:rPr>
        <w:drawing>
          <wp:inline distT="0" distB="0" distL="0" distR="0">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Heading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 xml:space="preserve">Avant de commencer n’oubliez pas d’installer le </w:t>
      </w:r>
      <w:proofErr w:type="spellStart"/>
      <w:r>
        <w:rPr>
          <w:lang w:val="fr-BE"/>
        </w:rPr>
        <w:t>nuget</w:t>
      </w:r>
      <w:proofErr w:type="spellEnd"/>
      <w:r>
        <w:rPr>
          <w:lang w:val="fr-BE"/>
        </w:rPr>
        <w:t xml:space="preserve"> package « </w:t>
      </w:r>
      <w:proofErr w:type="spellStart"/>
      <w:r w:rsidR="00F50EF0">
        <w:rPr>
          <w:lang w:val="fr-BE"/>
        </w:rPr>
        <w:t>SimpleIdentityServer.Proxy</w:t>
      </w:r>
      <w:proofErr w:type="spellEnd"/>
      <w:r w:rsidR="00F50EF0">
        <w:rPr>
          <w:lang w:val="fr-BE"/>
        </w:rPr>
        <w:t>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proofErr w:type="spellStart"/>
      <w:r w:rsidR="00AA45FC">
        <w:rPr>
          <w:lang w:val="fr-BE"/>
        </w:rPr>
        <w:t>identity</w:t>
      </w:r>
      <w:proofErr w:type="spellEnd"/>
      <w:r w:rsidR="00AA45FC">
        <w:rPr>
          <w:lang w:val="fr-BE"/>
        </w:rPr>
        <w:t xml:space="preserve"> </w:t>
      </w:r>
      <w:proofErr w:type="spellStart"/>
      <w:r w:rsidR="00AA45FC">
        <w:rPr>
          <w:lang w:val="fr-BE"/>
        </w:rPr>
        <w:t>token</w:t>
      </w:r>
      <w:proofErr w:type="spellEnd"/>
      <w:r w:rsidR="00AA45FC">
        <w:rPr>
          <w:lang w:val="fr-BE"/>
        </w:rPr>
        <w:t xml:space="preserve">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 xml:space="preserve">utilisez le code suivant pour récupérer le RPT </w:t>
      </w:r>
      <w:proofErr w:type="spellStart"/>
      <w:r w:rsidR="004F2740">
        <w:rPr>
          <w:lang w:val="fr-BE"/>
        </w:rPr>
        <w:t>token</w:t>
      </w:r>
      <w:proofErr w:type="spellEnd"/>
      <w:r w:rsidR="004F2740">
        <w:rPr>
          <w:lang w:val="fr-BE"/>
        </w:rPr>
        <w:t>. N’oubliez pas bien évidemment de mettre à jour les propriétés.</w:t>
      </w:r>
    </w:p>
    <w:p w:rsidR="007A42D0" w:rsidRDefault="007A42D0" w:rsidP="00792D20">
      <w:pPr>
        <w:rPr>
          <w:lang w:val="fr-BE"/>
        </w:rPr>
      </w:pPr>
      <w:r w:rsidRPr="00F50EF0">
        <w:rPr>
          <w:noProof/>
        </w:rPr>
        <mc:AlternateContent>
          <mc:Choice Requires="wps">
            <w:drawing>
              <wp:anchor distT="0" distB="0" distL="114300" distR="114300" simplePos="0" relativeHeight="251667456" behindDoc="0" locked="0" layoutInCell="1" allowOverlap="1" wp14:anchorId="62162415" wp14:editId="0673315E">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4"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HPKQIAAFAEAAAOAAAAZHJzL2Uyb0RvYy54bWysVNtu2zAMfR+wfxD0vviyOE2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i5axzykCAABQBAAADgAAAAAAAAAAAAAAAAAuAgAAZHJzL2Uyb0Rv&#10;Yy54bWxQSwECLQAUAAYACAAAACEA7je8aNsAAAAFAQAADwAAAAAAAAAAAAAAAACDBAAAZHJzL2Rv&#10;d25yZXYueG1sUEsFBgAAAAAEAAQA8wAAAIsFAAAAAA==&#10;">
                <v:textbox style="mso-fit-shape-to-text:t">
                  <w:txbxContent>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roofErr w:type="spellEnd"/>
                      <w:r>
                        <w:rPr>
                          <w:rFonts w:ascii="Consolas" w:hAnsi="Consolas" w:cs="Consolas"/>
                          <w:color w:val="000000"/>
                          <w:sz w:val="19"/>
                          <w:szCs w:val="19"/>
                        </w:rPr>
                        <w:t>,</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roofErr w:type="spellEnd"/>
                      <w:r>
                        <w:rPr>
                          <w:rFonts w:ascii="Consolas" w:hAnsi="Consolas" w:cs="Consolas"/>
                          <w:color w:val="000000"/>
                          <w:sz w:val="19"/>
                          <w:szCs w:val="19"/>
                        </w:rPr>
                        <w:t>,</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4066E9" w:rsidRDefault="004066E9"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w:t>
      </w:r>
      <w:proofErr w:type="spellStart"/>
      <w:r>
        <w:rPr>
          <w:lang w:val="fr-BE"/>
        </w:rPr>
        <w:t>GetRptToken</w:t>
      </w:r>
      <w:proofErr w:type="spellEnd"/>
      <w:r>
        <w:rPr>
          <w:lang w:val="fr-BE"/>
        </w:rPr>
        <w:t xml:space="preserve"> en n’oubliant pas de passer en paramètre </w:t>
      </w:r>
      <w:r w:rsidR="007A42D0">
        <w:rPr>
          <w:lang w:val="fr-BE"/>
        </w:rPr>
        <w:t xml:space="preserve">les </w:t>
      </w:r>
      <w:proofErr w:type="spellStart"/>
      <w:r w:rsidR="007A42D0">
        <w:rPr>
          <w:lang w:val="fr-BE"/>
        </w:rPr>
        <w:t>tokens</w:t>
      </w:r>
      <w:proofErr w:type="spellEnd"/>
      <w:r w:rsidR="007A42D0">
        <w:rPr>
          <w:lang w:val="fr-BE"/>
        </w:rPr>
        <w:t xml:space="preserve"> (</w:t>
      </w:r>
      <w:proofErr w:type="spellStart"/>
      <w:r w:rsidR="007A42D0">
        <w:rPr>
          <w:lang w:val="fr-BE"/>
        </w:rPr>
        <w:t>identity</w:t>
      </w:r>
      <w:proofErr w:type="spellEnd"/>
      <w:r w:rsidR="007A42D0">
        <w:rPr>
          <w:lang w:val="fr-BE"/>
        </w:rPr>
        <w:t xml:space="preserve"> &amp; </w:t>
      </w:r>
      <w:proofErr w:type="spellStart"/>
      <w:r w:rsidR="007A42D0">
        <w:rPr>
          <w:lang w:val="fr-BE"/>
        </w:rPr>
        <w:t>access</w:t>
      </w:r>
      <w:proofErr w:type="spellEnd"/>
      <w:r w:rsidR="007A42D0">
        <w:rPr>
          <w:lang w:val="fr-BE"/>
        </w:rPr>
        <w:t xml:space="preserve">)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rPr>
        <w:lastRenderedPageBreak/>
        <mc:AlternateContent>
          <mc:Choice Requires="wps">
            <w:drawing>
              <wp:anchor distT="0" distB="0" distL="114300" distR="114300" simplePos="0" relativeHeight="251668480" behindDoc="0" locked="0" layoutInCell="1" allowOverlap="1" wp14:anchorId="55081A51" wp14:editId="32E675A3">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HttpRequestMessage</w:t>
                            </w:r>
                            <w:proofErr w:type="spellEnd"/>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w:t>
                            </w:r>
                            <w:proofErr w:type="spellStart"/>
                            <w:r>
                              <w:rPr>
                                <w:rFonts w:ascii="Consolas" w:hAnsi="Consolas" w:cs="Consolas"/>
                                <w:color w:val="000000"/>
                                <w:sz w:val="19"/>
                                <w:szCs w:val="19"/>
                              </w:rPr>
                              <w:t>HttpMethod.Get</w:t>
                            </w:r>
                            <w:proofErr w:type="spellEnd"/>
                            <w:r>
                              <w:rPr>
                                <w:rFonts w:ascii="Consolas" w:hAnsi="Consolas" w:cs="Consolas"/>
                                <w:color w:val="000000"/>
                                <w:sz w:val="19"/>
                                <w:szCs w:val="19"/>
                              </w:rPr>
                              <w:t>,</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RequestUri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/clients"</w:t>
                            </w:r>
                            <w:r>
                              <w:rPr>
                                <w:rFonts w:ascii="Consolas" w:hAnsi="Consolas" w:cs="Consolas"/>
                                <w:color w:val="000000"/>
                                <w:sz w:val="19"/>
                                <w:szCs w:val="19"/>
                              </w:rPr>
                              <w:t>)</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92D20">
                            <w:r>
                              <w:rPr>
                                <w:rFonts w:ascii="Consolas" w:hAnsi="Consolas" w:cs="Consolas"/>
                                <w:color w:val="000000"/>
                                <w:sz w:val="19"/>
                                <w:szCs w:val="19"/>
                              </w:rPr>
                              <w:t xml:space="preserve">            </w:t>
                            </w:r>
                            <w:proofErr w:type="spellStart"/>
                            <w:r>
                              <w:rPr>
                                <w:rFonts w:ascii="Consolas" w:hAnsi="Consolas" w:cs="Consolas"/>
                                <w:color w:val="000000"/>
                                <w:sz w:val="19"/>
                                <w:szCs w:val="19"/>
                              </w:rPr>
                              <w:t>request.Headers.Add</w:t>
                            </w:r>
                            <w:proofErr w:type="spellEnd"/>
                            <w:r>
                              <w:rPr>
                                <w:rFonts w:ascii="Consolas" w:hAnsi="Consolas" w:cs="Consolas"/>
                                <w:color w:val="000000"/>
                                <w:sz w:val="19"/>
                                <w:szCs w:val="19"/>
                              </w:rPr>
                              <w:t>(</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w:t>
                            </w:r>
                            <w:proofErr w:type="spellStart"/>
                            <w:r>
                              <w:rPr>
                                <w:rFonts w:ascii="Consolas" w:hAnsi="Consolas" w:cs="Consolas"/>
                                <w:color w:val="000000"/>
                                <w:sz w:val="19"/>
                                <w:szCs w:val="19"/>
                              </w:rPr>
                              <w:t>rptToken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5"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zrKg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7SjzrKgIAAFAEAAAOAAAAAAAAAAAAAAAAAC4CAABkcnMvZTJv&#10;RG9jLnhtbFBLAQItABQABgAIAAAAIQDjJVAZ3AAAAAUBAAAPAAAAAAAAAAAAAAAAAIQEAABkcnMv&#10;ZG93bnJldi54bWxQSwUGAAAAAAQABADzAAAAjQUAAAAA&#10;">
                <v:textbox style="mso-fit-shape-to-text:t">
                  <w:txbxContent>
                    <w:p w:rsidR="004066E9" w:rsidRDefault="004066E9"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HttpRequestMessage</w:t>
                      </w:r>
                      <w:proofErr w:type="spellEnd"/>
                    </w:p>
                    <w:p w:rsidR="004066E9" w:rsidRDefault="004066E9"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w:t>
                      </w:r>
                      <w:proofErr w:type="spellStart"/>
                      <w:r>
                        <w:rPr>
                          <w:rFonts w:ascii="Consolas" w:hAnsi="Consolas" w:cs="Consolas"/>
                          <w:color w:val="000000"/>
                          <w:sz w:val="19"/>
                          <w:szCs w:val="19"/>
                        </w:rPr>
                        <w:t>HttpMethod.Get</w:t>
                      </w:r>
                      <w:proofErr w:type="spellEnd"/>
                      <w:r>
                        <w:rPr>
                          <w:rFonts w:ascii="Consolas" w:hAnsi="Consolas" w:cs="Consolas"/>
                          <w:color w:val="000000"/>
                          <w:sz w:val="19"/>
                          <w:szCs w:val="19"/>
                        </w:rPr>
                        <w:t>,</w:t>
                      </w:r>
                    </w:p>
                    <w:p w:rsidR="004066E9" w:rsidRDefault="004066E9"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RequestUri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/clients"</w:t>
                      </w:r>
                      <w:r>
                        <w:rPr>
                          <w:rFonts w:ascii="Consolas" w:hAnsi="Consolas" w:cs="Consolas"/>
                          <w:color w:val="000000"/>
                          <w:sz w:val="19"/>
                          <w:szCs w:val="19"/>
                        </w:rPr>
                        <w:t>)</w:t>
                      </w:r>
                    </w:p>
                    <w:p w:rsidR="004066E9" w:rsidRDefault="004066E9"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792D20">
                      <w:r>
                        <w:rPr>
                          <w:rFonts w:ascii="Consolas" w:hAnsi="Consolas" w:cs="Consolas"/>
                          <w:color w:val="000000"/>
                          <w:sz w:val="19"/>
                          <w:szCs w:val="19"/>
                        </w:rPr>
                        <w:t xml:space="preserve">            </w:t>
                      </w:r>
                      <w:proofErr w:type="spellStart"/>
                      <w:r>
                        <w:rPr>
                          <w:rFonts w:ascii="Consolas" w:hAnsi="Consolas" w:cs="Consolas"/>
                          <w:color w:val="000000"/>
                          <w:sz w:val="19"/>
                          <w:szCs w:val="19"/>
                        </w:rPr>
                        <w:t>request.Headers.Add</w:t>
                      </w:r>
                      <w:proofErr w:type="spellEnd"/>
                      <w:r>
                        <w:rPr>
                          <w:rFonts w:ascii="Consolas" w:hAnsi="Consolas" w:cs="Consolas"/>
                          <w:color w:val="000000"/>
                          <w:sz w:val="19"/>
                          <w:szCs w:val="19"/>
                        </w:rPr>
                        <w:t>(</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w:t>
                      </w:r>
                      <w:proofErr w:type="spellStart"/>
                      <w:r>
                        <w:rPr>
                          <w:rFonts w:ascii="Consolas" w:hAnsi="Consolas" w:cs="Consolas"/>
                          <w:color w:val="000000"/>
                          <w:sz w:val="19"/>
                          <w:szCs w:val="19"/>
                        </w:rPr>
                        <w:t>rptToken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Si vous voulez exécuter l’exemple complet ouvrez la solution « Scenario1\</w:t>
      </w:r>
      <w:proofErr w:type="spellStart"/>
      <w:r>
        <w:rPr>
          <w:lang w:val="fr-BE"/>
        </w:rPr>
        <w:t>WpfClient</w:t>
      </w:r>
      <w:proofErr w:type="spellEnd"/>
      <w:r>
        <w:rPr>
          <w:lang w:val="fr-BE"/>
        </w:rPr>
        <w:t xml:space="preserve"> » du </w:t>
      </w:r>
      <w:proofErr w:type="spellStart"/>
      <w:r>
        <w:rPr>
          <w:lang w:val="fr-BE"/>
        </w:rPr>
        <w:t>repository</w:t>
      </w:r>
      <w:proofErr w:type="spellEnd"/>
      <w:r>
        <w:rPr>
          <w:lang w:val="fr-BE"/>
        </w:rPr>
        <w:t xml:space="preserve"> </w:t>
      </w:r>
      <w:r w:rsidRPr="00065699">
        <w:rPr>
          <w:lang w:val="fr-BE"/>
        </w:rPr>
        <w:t>« </w:t>
      </w:r>
      <w:proofErr w:type="spellStart"/>
      <w:r w:rsidRPr="00065699">
        <w:rPr>
          <w:lang w:val="fr-BE"/>
        </w:rPr>
        <w:t>SimpleIdentityServer.Samples</w:t>
      </w:r>
      <w:proofErr w:type="spellEnd"/>
      <w:r w:rsidRPr="00065699">
        <w:rPr>
          <w:lang w:val="fr-BE"/>
        </w:rPr>
        <w:t> »</w:t>
      </w:r>
      <w:r>
        <w:rPr>
          <w:lang w:val="fr-BE"/>
        </w:rPr>
        <w:t xml:space="preserve"> et mettez à jour les propriétés dans les fichiers « UI\</w:t>
      </w:r>
      <w:proofErr w:type="spellStart"/>
      <w:r>
        <w:rPr>
          <w:lang w:val="fr-BE"/>
        </w:rPr>
        <w:t>WpfClient</w:t>
      </w:r>
      <w:proofErr w:type="spellEnd"/>
      <w:r>
        <w:rPr>
          <w:lang w:val="fr-BE"/>
        </w:rPr>
        <w:t>\</w:t>
      </w:r>
      <w:proofErr w:type="spellStart"/>
      <w:r>
        <w:rPr>
          <w:lang w:val="fr-BE"/>
        </w:rPr>
        <w:t>SecurityProxyClientApi</w:t>
      </w:r>
      <w:proofErr w:type="spellEnd"/>
      <w:r>
        <w:rPr>
          <w:lang w:val="fr-BE"/>
        </w:rPr>
        <w:t> » &amp; « UI\</w:t>
      </w:r>
      <w:proofErr w:type="spellStart"/>
      <w:r>
        <w:rPr>
          <w:lang w:val="fr-BE"/>
        </w:rPr>
        <w:t>WpfClient</w:t>
      </w:r>
      <w:proofErr w:type="spellEnd"/>
      <w:r>
        <w:rPr>
          <w:lang w:val="fr-BE"/>
        </w:rPr>
        <w:t>\Constants » &amp; « Api\</w:t>
      </w:r>
      <w:proofErr w:type="spellStart"/>
      <w:r>
        <w:rPr>
          <w:lang w:val="fr-BE"/>
        </w:rPr>
        <w:t>ClientApi</w:t>
      </w:r>
      <w:proofErr w:type="spellEnd"/>
      <w:r>
        <w:rPr>
          <w:lang w:val="fr-BE"/>
        </w:rPr>
        <w:t>\Startup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rPr>
        <w:drawing>
          <wp:inline distT="0" distB="0" distL="0" distR="0" wp14:anchorId="4E3BAA62" wp14:editId="620445F8">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rPr>
        <w:drawing>
          <wp:inline distT="0" distB="0" distL="0" distR="0" wp14:anchorId="58FD292A" wp14:editId="03210395">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Heading2"/>
        <w:rPr>
          <w:lang w:val="fr-BE"/>
        </w:rPr>
      </w:pPr>
      <w:bookmarkStart w:id="55" w:name="_Toc460231407"/>
      <w:r>
        <w:rPr>
          <w:lang w:val="fr-BE"/>
        </w:rPr>
        <w:lastRenderedPageBreak/>
        <w:t>Second scénario : une API souhaite accéder à une ressource protégée</w:t>
      </w:r>
      <w:bookmarkEnd w:id="55"/>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t>
      </w:r>
      <w:proofErr w:type="spellStart"/>
      <w:r>
        <w:rPr>
          <w:lang w:val="fr-BE"/>
        </w:rPr>
        <w:t>workflow</w:t>
      </w:r>
      <w:proofErr w:type="spellEnd"/>
      <w:r>
        <w:rPr>
          <w:lang w:val="fr-BE"/>
        </w:rPr>
        <w:t xml:space="preserve">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 xml:space="preserve">est pas nécessaire de passer un </w:t>
      </w:r>
      <w:proofErr w:type="spellStart"/>
      <w:r w:rsidR="00ED2A95">
        <w:rPr>
          <w:lang w:val="fr-BE"/>
        </w:rPr>
        <w:t>identity-token</w:t>
      </w:r>
      <w:proofErr w:type="spellEnd"/>
      <w:r w:rsidR="00ED2A95">
        <w:rPr>
          <w:lang w:val="fr-BE"/>
        </w:rPr>
        <w:t xml:space="preserve">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rPr>
        <mc:AlternateContent>
          <mc:Choice Requires="wpc">
            <w:drawing>
              <wp:inline distT="0" distB="0" distL="0" distR="0" wp14:anchorId="46F1B802" wp14:editId="422CF8A5">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18446A" w:rsidRPr="00392B0F" w:rsidRDefault="0018446A" w:rsidP="00ED2A95">
                              <w:pPr>
                                <w:rPr>
                                  <w:lang w:val="fr-BE"/>
                                </w:rPr>
                              </w:pPr>
                              <w:r>
                                <w:rPr>
                                  <w:rFonts w:eastAsia="Calibri"/>
                                  <w:lang w:val="fr-BE"/>
                                </w:rPr>
                                <w:t xml:space="preserve">Récupérer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ED2A95" w:rsidRDefault="0018446A"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43622" w:rsidRDefault="0018446A"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18446A" w:rsidRPr="00793257" w:rsidRDefault="0018446A"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226"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">
                <v:shape id="_x0000_s1227" type="#_x0000_t75" style="position:absolute;width:54864;height:23272;visibility:visible;mso-wrap-style:square">
                  <v:fill o:detectmouseclick="t"/>
                  <v:path o:connecttype="none"/>
                </v:shape>
                <v:shape id="Zone de texte 16" o:spid="_x0000_s1228" type="#_x0000_t202" style="position:absolute;left:8450;top:5486;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7R4sUA&#10;AADcAAAADwAAAGRycy9kb3ducmV2LnhtbESPQWvCQBSE7wX/w/IEb3VjhDamriKCkIMeGpVeH9nX&#10;JDT7Nu6uGv+9Wyj0OMzMN8xyPZhO3Mj51rKC2TQBQVxZ3XKt4HTcvWYgfEDW2FkmBQ/ysF6NXpaY&#10;a3vnT7qVoRYRwj5HBU0IfS6lrxoy6Ke2J47et3UGQ5SultrhPcJNJ9MkeZMGW44LDfa0baj6Ka9G&#10;wWG7KLMifbivxbzYldllZvfZWanJeNh8gAg0hP/wX7vQCtLkHX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tHixQAAANwAAAAPAAAAAAAAAAAAAAAAAJgCAABkcnMv&#10;ZG93bnJldi54bWxQSwUGAAAAAAQABAD1AAAAigMAAAAA&#10;" fillcolor="white [3201]" stroked="f" strokeweight=".5pt">
                  <v:textbox>
                    <w:txbxContent>
                      <w:p w:rsidR="004066E9" w:rsidRPr="00392B0F" w:rsidRDefault="004066E9" w:rsidP="00ED2A95">
                        <w:pPr>
                          <w:rPr>
                            <w:lang w:val="fr-BE"/>
                          </w:rPr>
                        </w:pPr>
                        <w:r>
                          <w:rPr>
                            <w:rFonts w:eastAsia="Calibri"/>
                            <w:lang w:val="fr-BE"/>
                          </w:rPr>
                          <w:t xml:space="preserve">Récupérer RPT </w:t>
                        </w:r>
                        <w:proofErr w:type="spellStart"/>
                        <w:r>
                          <w:rPr>
                            <w:rFonts w:eastAsia="Calibri"/>
                            <w:lang w:val="fr-BE"/>
                          </w:rPr>
                          <w:t>token</w:t>
                        </w:r>
                        <w:proofErr w:type="spellEnd"/>
                      </w:p>
                    </w:txbxContent>
                  </v:textbox>
                </v:shape>
                <v:rect id="Rectangle 183" o:spid="_x0000_s1229"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1Qt8MA&#10;AADcAAAADwAAAGRycy9kb3ducmV2LnhtbERPTWsCMRC9F/wPYYReRLNVK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1Qt8MAAADcAAAADwAAAAAAAAAAAAAAAACYAgAAZHJzL2Rv&#10;d25yZXYueG1sUEsFBgAAAAAEAAQA9QAAAIgDAAAAAA==&#10;" filled="f" strokecolor="black [3213]" strokeweight="2pt">
                  <v:textbox>
                    <w:txbxContent>
                      <w:p w:rsidR="004066E9" w:rsidRPr="00ED2A95" w:rsidRDefault="004066E9" w:rsidP="00ED2A95">
                        <w:pPr>
                          <w:jc w:val="center"/>
                          <w:rPr>
                            <w:color w:val="000000" w:themeColor="text1"/>
                            <w:lang w:val="fr-BE"/>
                          </w:rPr>
                        </w:pPr>
                        <w:r>
                          <w:rPr>
                            <w:color w:val="000000" w:themeColor="text1"/>
                            <w:lang w:val="fr-BE"/>
                          </w:rPr>
                          <w:t>API</w:t>
                        </w:r>
                      </w:p>
                    </w:txbxContent>
                  </v:textbox>
                </v:rect>
                <v:rect id="Rectangle 184" o:spid="_x0000_s1230"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Iw8MA&#10;AADcAAAADwAAAGRycy9kb3ducmV2LnhtbERPTWsCMRC9F/wPYYReRLMVKb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TIw8MAAADcAAAADwAAAAAAAAAAAAAAAACYAgAAZHJzL2Rv&#10;d25yZXYueG1sUEsFBgAAAAAEAAQA9QAAAIgDAAAAAA==&#10;" filled="f" strokecolor="black [3213]" strokeweight="2pt">
                  <v:textbox>
                    <w:txbxContent>
                      <w:p w:rsidR="004066E9" w:rsidRPr="00F776A4" w:rsidRDefault="004066E9"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31"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WMMA&#10;AADcAAAADwAAAGRycy9kb3ducmV2LnhtbERPTWsCMRC9F/wPYYReRLMVL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tWMMAAADcAAAADwAAAAAAAAAAAAAAAACYAgAAZHJzL2Rv&#10;d25yZXYueG1sUEsFBgAAAAAEAAQA9QAAAIgDAAAAAA==&#10;" filled="f" strokecolor="black [3213]" strokeweight="2pt">
                  <v:textbox>
                    <w:txbxContent>
                      <w:p w:rsidR="004066E9" w:rsidRPr="00F776A4" w:rsidRDefault="004066E9"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32" style="position:absolute;visibility:visible;mso-wrap-style:square" from="6876,5486" to="6876,22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YyzcMAAADcAAAADwAAAGRycy9kb3ducmV2LnhtbERPTWvCQBC9F/oflil4qxsFk5C6SigI&#10;VU/Vll6H7JjEZmfD7jZGf71bKPQ2j/c5y/VoOjGQ861lBbNpAoK4srrlWsHHcfOcg/ABWWNnmRRc&#10;ycN69fiwxELbC7/TcAi1iCHsC1TQhNAXUvqqIYN+anviyJ2sMxgidLXUDi8x3HRyniSpNNhybGiw&#10;p9eGqu/Dj1GQV7uzK7NyO1t89tltmO/TzVem1ORpLF9ABBrDv/jP/abj/DyF32fiB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WMs3DAAAA3AAAAA8AAAAAAAAAAAAA&#10;AAAAoQIAAGRycy9kb3ducmV2LnhtbFBLBQYAAAAABAAEAPkAAACRAwAAAAA=&#10;" strokecolor="black [3213]"/>
                <v:line id="Connecteur droit 106" o:spid="_x0000_s1233" style="position:absolute;visibility:visible;mso-wrap-style:square" from="26519,5671" to="26519,2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SiE8MAAADcAAAADwAAAGRycy9kb3ducmV2LnhtbERPTWvCQBC9F/wPywi91Y0BjU1dJQiC&#10;tadqS69Ddpqkzc6G3TVGf71bKHibx/uc5XowrejJ+caygukkAUFcWt1wpeDjuH1agPABWWNrmRRc&#10;yMN6NXpYYq7tmd+pP4RKxBD2OSqoQ+hyKX1Zk0E/sR1x5L6tMxgidJXUDs8x3LQyTZK5NNhwbKix&#10;o01N5e/hZBQsyv2PK7LidTr77LJrn77Nt1+ZUo/joXgBEWgId/G/e6fj/OcU/p6JF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0ohPDAAAA3AAAAA8AAAAAAAAAAAAA&#10;AAAAoQIAAGRycy9kb3ducmV2LnhtbFBLBQYAAAAABAAEAPkAAACRAwAAAAA=&#10;" strokecolor="black [3213]"/>
                <v:line id="Connecteur droit 107" o:spid="_x0000_s1234" style="position:absolute;visibility:visible;mso-wrap-style:square" from="50628,5598" to="50628,22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HiMQAAADcAAAADwAAAGRycy9kb3ducmV2LnhtbERPTWvCQBC9C/0PyxS86UZFY1NXCYLQ&#10;2pO2pdchO02i2dmwu8bor+8WCr3N433OatObRnTkfG1ZwWScgCAurK65VPDxvhstQfiArLGxTApu&#10;5GGzfhisMNP2ygfqjqEUMYR9hgqqENpMSl9UZNCPbUscuW/rDIYIXSm1w2sMN42cJslCGqw5NlTY&#10;0rai4ny8GAXLYn9yeZq/TuafbXrvpm+L3Veq1PCxz59BBOrDv/jP/aLj/KcZ/D4TL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AeIxAAAANwAAAAPAAAAAAAAAAAA&#10;AAAAAKECAABkcnMvZG93bnJldi54bWxQSwUGAAAAAAQABAD5AAAAkgMAAAAA&#10;" strokecolor="black [3213]"/>
                <v:rect id="Rectangle 201" o:spid="_x0000_s1235"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JfcUA&#10;AADcAAAADwAAAGRycy9kb3ducmV2LnhtbESPQWsCMRSE7wX/Q3hCL6JZ91DKahQR1EWwoLaH3h6b&#10;52bp5iVsUl3/vSkUPA4z8w0zX/a2FVfqQuNYwXSSgSCunG64VvB53ozfQYSIrLF1TAruFGC5GLzM&#10;sdDuxke6nmItEoRDgQpMjL6QMlSGLIaJ88TJu7jOYkyyq6Xu8JbgtpV5lr1Jiw2nBYOe1oaqn9Ov&#10;VbDZmdFK7g9fvgwfF5uXfrsbfSv1OuxXMxCR+vgM/7dLrSDPpvB3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Ql9xQAAANwAAAAPAAAAAAAAAAAAAAAAAJgCAABkcnMv&#10;ZG93bnJldi54bWxQSwUGAAAAAAQABAD1AAAAigMAAAAA&#10;" filled="f" strokecolor="black [3213]" strokeweight="2pt">
                  <v:textbox>
                    <w:txbxContent>
                      <w:p w:rsidR="004066E9" w:rsidRPr="00743622" w:rsidRDefault="004066E9"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6" style="position:absolute;visibility:visible;mso-wrap-style:square" from="38372,5598" to="38477,22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tW6MUAAADcAAAADwAAAGRycy9kb3ducmV2LnhtbESPQWvCQBSE74L/YXlCb3VjoEaiqwRB&#10;aOup2uL1kX0m0ezbsLuNaX+9Wyh4HGbmG2a1GUwrenK+saxgNk1AEJdWN1wp+DzunhcgfEDW2Fom&#10;BT/kYbMej1aYa3vjD+oPoRIRwj5HBXUIXS6lL2sy6Ke2I47e2TqDIUpXSe3wFuGmlWmSzKXBhuNC&#10;jR1tayqvh2+jYFG+X1yRFW+zl68u++3T/Xx3ypR6mgzFEkSgITzC/+1XrSBNUvg7E4+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5tW6MUAAADcAAAADwAAAAAAAAAA&#10;AAAAAAChAgAAZHJzL2Rvd25yZXYueG1sUEsFBgAAAAAEAAQA+QAAAJMDAAAAAA==&#10;" strokecolor="black [3213]"/>
                <v:shape id="Connecteur droit avec flèche 112" o:spid="_x0000_s1237" type="#_x0000_t32" style="position:absolute;left:7022;top:7711;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BAe8UAAADcAAAADwAAAGRycy9kb3ducmV2LnhtbESPQWsCMRSE7wX/Q3iCt5rVg5TVKFUp&#10;FE92bZHeHpvXzdbNy5rE3fXfN4VCj8PMfMOsNoNtREc+1I4VzKYZCOLS6ZorBe+nl8cnECEia2wc&#10;k4I7BdisRw8rzLXr+Y26IlYiQTjkqMDE2OZShtKQxTB1LXHyvpy3GJP0ldQe+wS3jZxn2UJarDkt&#10;GGxpZ6i8FDeroOkO/fXj9n01+2N3KnbnT7P1rVKT8fC8BBFpiP/hv/arVjDPFvB7Jh0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BAe8UAAADcAAAADwAAAAAAAAAA&#10;AAAAAAChAgAAZHJzL2Rvd25yZXYueG1sUEsFBgAAAAAEAAQA+QAAAJMDAAAAAA==&#10;" strokecolor="black [3213]">
                  <v:stroke endarrow="block"/>
                </v:shape>
                <v:shape id="Connecteur droit avec flèche 114" o:spid="_x0000_s1238" type="#_x0000_t32" style="position:absolute;left:6920;top:12080;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UVfsEAAADcAAAADwAAAGRycy9kb3ducmV2LnhtbERPS2vCQBC+F/wPywi91Y1Sik2zigqC&#10;PbRgLMXjkJ08MDsbstMk/vvuodDjx/fOtpNr1UB9aDwbWC4SUMSFtw1XBr4ux6c1qCDIFlvPZOBO&#10;Abab2UOGqfUjn2nIpVIxhEOKBmqRLtU6FDU5DAvfEUeu9L1DibCvtO1xjOGu1askedEOG44NNXZ0&#10;qKm45T/OwOf++nwav+/ywa/C1/d8CMGWxjzOp90bKKFJ/sV/7pM1sEri2ngmHgG9+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JRV+wQAAANwAAAAPAAAAAAAAAAAAAAAA&#10;AKECAABkcnMvZG93bnJldi54bWxQSwUGAAAAAAQABAD5AAAAjwMAAAAA&#10;" strokecolor="black [3213]">
                  <v:stroke dashstyle="dash" endarrow="block"/>
                </v:shape>
                <v:shape id="Connecteur droit avec flèche 116" o:spid="_x0000_s1239" type="#_x0000_t32" style="position:absolute;left:6875;top:17278;width:43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LQpcYAAADcAAAADwAAAGRycy9kb3ducmV2LnhtbESPzWrDMBCE74W8g9hAbo0cH0Jxo4T8&#10;ECg9tU5L6W2xtpYTa+VIiu2+fVUo9DjMzDfMajPaVvTkQ+NYwWKegSCunG64VvB2Ot4/gAgRWWPr&#10;mBR8U4DNenK3wkK7gV+pL2MtEoRDgQpMjF0hZagMWQxz1xEn78t5izFJX0vtcUhw28o8y5bSYsNp&#10;wWBHe0PVpbxZBW3/PFzfb+erObz0p3L/8Wl2vlNqNh23jyAijfE//Nd+0gryRQ6/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C0KXGAAAA3AAAAA8AAAAAAAAA&#10;AAAAAAAAoQIAAGRycy9kb3ducmV2LnhtbFBLBQYAAAAABAAEAPkAAACUAwAAAAA=&#10;" strokecolor="black [3213]">
                  <v:stroke endarrow="block"/>
                </v:shape>
                <v:shape id="Zone de texte 16" o:spid="_x0000_s1240" type="#_x0000_t202" style="position:absolute;left:8016;top:14428;width:13754;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BPMUA&#10;AADcAAAADwAAAGRycy9kb3ducmV2LnhtbESPQWvCQBSE7wX/w/IEb3WTCCVGVxFByMEemlp6fWSf&#10;STD7Nu6uGv99t1DocZiZb5j1djS9uJPznWUF6TwBQVxb3XGj4PR5eM1B+ICssbdMCp7kYbuZvKyx&#10;0PbBH3SvQiMihH2BCtoQhkJKX7dk0M/tQBy9s3UGQ5SukdrhI8JNL7MkeZMGO44LLQ60b6m+VDej&#10;4H2/rPIye7rv5aI8VPk1tcf8S6nZdNytQAQaw3/4r11qBVm6gN8z8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E8xQAAANwAAAAPAAAAAAAAAAAAAAAAAJgCAABkcnMv&#10;ZG93bnJldi54bWxQSwUGAAAAAAQABAD1AAAAigMAAAAA&#10;" fillcolor="white [3201]" stroked="f" strokeweight=".5pt">
                  <v:textbox>
                    <w:txbxContent>
                      <w:p w:rsidR="004066E9" w:rsidRPr="00793257" w:rsidRDefault="004066E9" w:rsidP="00ED2A95">
                        <w:pPr>
                          <w:rPr>
                            <w:lang w:val="fr-BE"/>
                          </w:rPr>
                        </w:pPr>
                        <w:r>
                          <w:rPr>
                            <w:rFonts w:eastAsia="Calibri"/>
                            <w:lang w:val="fr-BE"/>
                          </w:rPr>
                          <w:t>Récupérer clients</w:t>
                        </w:r>
                      </w:p>
                    </w:txbxContent>
                  </v:textbox>
                </v:shape>
                <v:shape id="Connecteur droit avec flèche 118" o:spid="_x0000_s1241" type="#_x0000_t32" style="position:absolute;left:6831;top:20098;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GJpsQAAADcAAAADwAAAGRycy9kb3ducmV2LnhtbESPQWvCQBSE7wX/w/IK3upGkVJTV6mF&#10;gh4qNIp4fGSfSWj2bcg+k/jvXaHQ4zAz3zDL9eBq1VEbKs8GppMEFHHubcWFgePh6+UNVBBki7Vn&#10;MnCjAOvV6GmJqfU9/1CXSaEihEOKBkqRJtU65CU5DBPfEEfv4luHEmVbaNtiH+Gu1rMkedUOK44L&#10;JTb0WVL+m12dgf3mPN/2p5t880L4vMu6EOzFmPHz8PEOSmiQ//Bfe2sNzKZzeJyJR0C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sYmmxAAAANwAAAAPAAAAAAAAAAAA&#10;AAAAAKECAABkcnMvZG93bnJldi54bWxQSwUGAAAAAAQABAD5AAAAkgM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 xml:space="preserve">Toutefois la tâche où la notion de </w:t>
      </w:r>
      <w:proofErr w:type="spellStart"/>
      <w:r w:rsidR="0084604E">
        <w:rPr>
          <w:lang w:val="fr-BE"/>
        </w:rPr>
        <w:t>resource</w:t>
      </w:r>
      <w:proofErr w:type="spellEnd"/>
      <w:r w:rsidR="0084604E">
        <w:rPr>
          <w:lang w:val="fr-BE"/>
        </w:rPr>
        <w:t xml:space="preserve"> </w:t>
      </w:r>
      <w:proofErr w:type="spellStart"/>
      <w:r w:rsidR="0084604E">
        <w:rPr>
          <w:lang w:val="fr-BE"/>
        </w:rPr>
        <w:t>owner</w:t>
      </w:r>
      <w:proofErr w:type="spellEnd"/>
      <w:r w:rsidR="0084604E">
        <w:rPr>
          <w:lang w:val="fr-BE"/>
        </w:rPr>
        <w:t xml:space="preserve"> intervient a été supprimée.</w:t>
      </w:r>
    </w:p>
    <w:p w:rsidR="00A858D5" w:rsidRDefault="006F304E" w:rsidP="00A63EE8">
      <w:pPr>
        <w:rPr>
          <w:lang w:val="fr-BE"/>
        </w:rPr>
      </w:pPr>
      <w:r>
        <w:rPr>
          <w:noProof/>
        </w:rPr>
        <mc:AlternateContent>
          <mc:Choice Requires="wpc">
            <w:drawing>
              <wp:inline distT="0" distB="0" distL="0" distR="0" wp14:anchorId="54CCF051" wp14:editId="552C397A">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CE7C7A" w:rsidRDefault="0018446A"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51" o:spid="_x0000_s1242"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">
                <v:shape id="_x0000_s1243" type="#_x0000_t75" style="position:absolute;width:54864;height:25368;visibility:visible;mso-wrap-style:square">
                  <v:fill o:detectmouseclick="t"/>
                  <v:path o:connecttype="none"/>
                </v:shape>
                <v:roundrect id="Rounded Rectangle 240" o:spid="_x0000_s1244" style="position:absolute;left:356;top:4036;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Pv9b0A&#10;AADcAAAADwAAAGRycy9kb3ducmV2LnhtbERPyQrCMBC9C/5DGMGbpu5SjSKK4kEEl4PHoRnbYjMp&#10;TdT69+YgeHy8fb6sTSFeVLncsoJeNwJBnFidc6rgetl2piCcR9ZYWCYFH3KwXDQbc4y1ffOJXmef&#10;ihDCLkYFmfdlLKVLMjLourYkDtzdVgZ9gFUqdYXvEG4K2Y+isTSYc2jIsKR1Rsnj/DQKBsl96w3v&#10;RhN5OLpbVBcbue4p1W7VqxkIT7X/i3/uvVbQH4b54Uw4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0Pv9b0AAADcAAAADwAAAAAAAAAAAAAAAACYAgAAZHJzL2Rvd25yZXYu&#10;eG1sUEsFBgAAAAAEAAQA9QAAAIIDAAAAAA==&#10;" fillcolor="white [3212]" strokecolor="#a5a5a5 [2092]" strokeweight="2pt">
                  <v:textbox>
                    <w:txbxContent>
                      <w:p w:rsidR="004066E9" w:rsidRPr="00CE7C7A" w:rsidRDefault="004066E9"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45" style="position:absolute;left:18551;top:4036;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9KbsQA&#10;AADcAAAADwAAAGRycy9kb3ducmV2LnhtbESPS4vCQBCE7wv+h6EFb+sk6qrEjCKKsodF8HHw2GQ6&#10;D8z0hMyo8d87Cwt7LKrqKypddaYWD2pdZVlBPIxAEGdWV1wouJx3n3MQziNrrC2Tghc5WC17Hykm&#10;2j75SI+TL0SAsEtQQel9k0jpspIMuqFtiIOX29agD7ItpG7xGeCmlqMomkqDFYeFEhvalJTdTnej&#10;YJzlO294/zWTPwd3jbp6KzexUoN+t16A8NT5//Bf+1srGE1i+D0TjoB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PSm7EAAAA3AAAAA8AAAAAAAAAAAAAAAAAmAIAAGRycy9k&#10;b3ducmV2LnhtbFBLBQYAAAAABAAEAPUAAACJAwAAAAA=&#10;" fillcolor="white [3212]" strokecolor="#a5a5a5 [2092]" strokeweight="2pt">
                  <v:textbox>
                    <w:txbxContent>
                      <w:p w:rsidR="004066E9" w:rsidRDefault="004066E9"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46" type="#_x0000_t55" style="position:absolute;left:13267;top:5343;width:4846;height: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vXMIA&#10;AADcAAAADwAAAGRycy9kb3ducmV2LnhtbESPT4vCMBTE74LfITxhbzY1LLJ0jSIFQfTkP9jjo3m2&#10;xealJFHrt98sCHscZuY3zGI12E48yIfWsYZZloMgrpxpudZwPm2mXyBCRDbYOSYNLwqwWo5HCyyM&#10;e/KBHsdYiwThUKCGJsa+kDJUDVkMmeuJk3d13mJM0tfSeHwmuO2kyvO5tNhyWmiwp7Kh6na8Ww3l&#10;xcttrA9Dpa5OlfiT7/ans9Yfk2H9DSLSEP/D7/bWaFCfCv7OpCM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5i9cwgAAANwAAAAPAAAAAAAAAAAAAAAAAJgCAABkcnMvZG93&#10;bnJldi54bWxQSwUGAAAAAAQABAD1AAAAhwMAAAAA&#10;" adj="10800" fillcolor="white [3212]" strokecolor="#a5a5a5 [2092]" strokeweight="2pt"/>
                <v:roundrect id="Rounded Rectangle 243" o:spid="_x0000_s1247" style="position:absolute;left:36380;top:4050;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FxgsQA&#10;AADcAAAADwAAAGRycy9kb3ducmV2LnhtbESPQYvCMBSE7wv+h/AEb2uq7qrUpiKKiwcRrB48Pppn&#10;W2xeShO1++83grDHYWa+YZJlZ2rxoNZVlhWMhhEI4tzqigsF59P2cw7CeWSNtWVS8EsOlmnvI8FY&#10;2ycf6ZH5QgQIuxgVlN43sZQuL8mgG9qGOHhX2xr0QbaF1C0+A9zUchxFU2mw4rBQYkPrkvJbdjcK&#10;Jvl16w3/fM/k/uAuUVdv5Hqk1KDfrRYgPHX+P/xu77SC8dcEXmfCEZ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cYLEAAAA3AAAAA8AAAAAAAAAAAAAAAAAmAIAAGRycy9k&#10;b3ducmV2LnhtbFBLBQYAAAAABAAEAPUAAACJAwAAAAA=&#10;" fillcolor="white [3212]" strokecolor="#a5a5a5 [2092]" strokeweight="2pt">
                  <v:textbox>
                    <w:txbxContent>
                      <w:p w:rsidR="004066E9" w:rsidRDefault="004066E9"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48" type="#_x0000_t55" style="position:absolute;left:31156;top:5351;width:4845;height:4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SMSsUA&#10;AADcAAAADwAAAGRycy9kb3ducmV2LnhtbESPT2vCQBTE74V+h+UVvBTdGLRK6irFPyDkYlXi9ZF9&#10;TUKzb0N2NfHbu0Khx2FmfsMsVr2pxY1aV1lWMB5FIIhzqysuFJxPu+EchPPIGmvLpOBODlbL15cF&#10;Jtp2/E23oy9EgLBLUEHpfZNI6fKSDLqRbYiD92Nbgz7ItpC6xS7ATS3jKPqQBisOCyU2tC4p/z1e&#10;jYKUs3iWZWaT6kuVbu/TLnsfH5QavPVfnyA89f4//NfeawXxZALP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9IxKxQAAANwAAAAPAAAAAAAAAAAAAAAAAJgCAABkcnMv&#10;ZG93bnJldi54bWxQSwUGAAAAAAQABAD1AAAAigMAAAAA&#10;" adj="10814" fillcolor="white [3212]" strokecolor="#a5a5a5 [2092]" strokeweight="2pt">
                  <v:textbox>
                    <w:txbxContent>
                      <w:p w:rsidR="004066E9" w:rsidRDefault="004066E9" w:rsidP="006F304E"/>
                    </w:txbxContent>
                  </v:textbox>
                </v:shape>
                <v:roundrect id="Rounded Rectangle 245" o:spid="_x0000_s1249" style="position:absolute;left:18889;top:16626;width:12452;height:79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RMbcQA&#10;AADcAAAADwAAAGRycy9kb3ducmV2LnhtbESPT4vCMBTE78J+h/AWvGnqv12pTWVRFA8i2N2Dx0fz&#10;bIvNS2myWr+9EQSPw8z8hkmWnanFlVpXWVYwGkYgiHOrKy4U/P1uBnMQziNrrC2Tgjs5WKYfvQRj&#10;bW98pGvmCxEg7GJUUHrfxFK6vCSDbmgb4uCdbWvQB9kWUrd4C3BTy3EUfUmDFYeFEhtalZRfsn+j&#10;YJKfN97wdvYt9wd3irp6LVcjpfqf3c8ChKfOv8Ov9k4rGE9n8DwTjoBM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0TG3EAAAA3AAAAA8AAAAAAAAAAAAAAAAAmAIAAGRycy9k&#10;b3ducmV2LnhtbFBLBQYAAAAABAAEAPUAAACJAwAAAAA=&#10;" fillcolor="white [3212]" strokecolor="#a5a5a5 [2092]" strokeweight="2pt">
                  <v:textbox>
                    <w:txbxContent>
                      <w:p w:rsidR="004066E9" w:rsidRDefault="004066E9"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50" type="#_x0000_t55" style="position:absolute;left:40275;top:11990;width:4839;height:48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gjh8MA&#10;AADcAAAADwAAAGRycy9kb3ducmV2LnhtbESPQYvCMBSE78L+h/AWvGm6IsWtRhFF9ODFugreHs2z&#10;LTYvoclq999vBMHjMDPfMLNFZxpxp9bXlhV8DRMQxIXVNZcKfo6bwQSED8gaG8uk4I88LOYfvRlm&#10;2j74QPc8lCJC2GeooArBZVL6oiKDfmgdcfSutjUYomxLqVt8RLhp5ChJUmmw5rhQoaNVRcUt/zUK&#10;Tinnep3o23btVn5zoe/92Wml+p/dcgoiUBfe4Vd7pxWMxik8z8Qj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gjh8MAAADcAAAADwAAAAAAAAAAAAAAAACYAgAAZHJzL2Rv&#10;d25yZXYueG1sUEsFBgAAAAAEAAQA9QAAAIgDAAAAAA==&#10;" adj="10814" fillcolor="white [3212]" strokecolor="#a5a5a5 [2092]" strokeweight="2pt">
                  <v:textbox>
                    <w:txbxContent>
                      <w:p w:rsidR="004066E9" w:rsidRDefault="004066E9" w:rsidP="006F304E">
                        <w:pPr>
                          <w:pStyle w:val="NormalWeb"/>
                          <w:spacing w:before="0" w:beforeAutospacing="0" w:after="0" w:afterAutospacing="0"/>
                        </w:pPr>
                        <w:r>
                          <w:rPr>
                            <w:rFonts w:ascii="Arial" w:eastAsia="Times New Roman" w:hAnsi="Arial"/>
                          </w:rPr>
                          <w:t> </w:t>
                        </w:r>
                      </w:p>
                    </w:txbxContent>
                  </v:textbox>
                </v:shape>
                <v:roundrect id="Rounded Rectangle 247" o:spid="_x0000_s1251" style="position:absolute;left:36378;top:16865;width:12446;height:79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3gcIA&#10;AADcAAAADwAAAGRycy9kb3ducmV2LnhtbESPzarCMBSE94LvEI7gTlP/pRpFvHhxIYLVhctDc2yL&#10;zUlpcrX37Y0guBxm5htmuW5MKR5Uu8KygkE/AkGcWl1wpuBy3vXmIJxH1lhaJgX/5GC9areWGGv7&#10;5BM9Ep+JAGEXo4Lc+yqW0qU5GXR9WxEH72Zrgz7IOpO6xmeAm1IOo2gqDRYcFnKsaJtTek/+jIJR&#10;ett5w7+TmTwc3TVqyh+5HSjV7TSbBQhPjf+GP+29VjAcz+B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qneBwgAAANwAAAAPAAAAAAAAAAAAAAAAAJgCAABkcnMvZG93&#10;bnJldi54bWxQSwUGAAAAAAQABAD1AAAAhwMAAAAA&#10;" fillcolor="white [3212]" strokecolor="#a5a5a5 [2092]" strokeweight="2pt">
                  <v:textbox>
                    <w:txbxContent>
                      <w:p w:rsidR="004066E9" w:rsidRDefault="004066E9"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52" type="#_x0000_t55" style="position:absolute;left:31162;top:18662;width:4839;height:483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9x8EA&#10;AADcAAAADwAAAGRycy9kb3ducmV2LnhtbERPO2/CMBDeK/EfrENiKxcQaiFgENBWakceA+MRH0lE&#10;fE5tF8K/r4dKHT9978Wqs426sQ+1Ew2jYQaKpXCmllLD8fDxPAUVIomhxglreHCA1bL3tKDcuLvs&#10;+LaPpUohEnLSUMXY5oihqNhSGLqWJXEX5y3FBH2JxtM9hdsGx1n2gpZqSQ0VtbytuLjuf6yGchPc&#10;13n7fWxe/emBbxjf1zjTetDv1nNQkbv4L/5zfxoN40lam86kI4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3/cfBAAAA3AAAAA8AAAAAAAAAAAAAAAAAmAIAAGRycy9kb3du&#10;cmV2LnhtbFBLBQYAAAAABAAEAPUAAACGAwAAAAA=&#10;" adj="10814" fillcolor="white [3212]" strokecolor="#a5a5a5 [2092]" strokeweight="2pt">
                  <v:textbox>
                    <w:txbxContent>
                      <w:p w:rsidR="004066E9" w:rsidRDefault="004066E9"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Heading3"/>
        <w:rPr>
          <w:lang w:val="fr-BE"/>
        </w:rPr>
      </w:pPr>
      <w:bookmarkStart w:id="56" w:name="_Toc460231408"/>
      <w:r>
        <w:rPr>
          <w:lang w:val="fr-BE"/>
        </w:rPr>
        <w:lastRenderedPageBreak/>
        <w:t>Identifier</w:t>
      </w:r>
      <w:r w:rsidR="00B52A0B">
        <w:rPr>
          <w:lang w:val="fr-BE"/>
        </w:rPr>
        <w:t xml:space="preserve"> et </w:t>
      </w:r>
      <w:r w:rsidR="007650C9">
        <w:rPr>
          <w:lang w:val="fr-BE"/>
        </w:rPr>
        <w:t xml:space="preserve"> catégoriser les entités</w:t>
      </w:r>
      <w:bookmarkEnd w:id="56"/>
    </w:p>
    <w:p w:rsidR="007650C9" w:rsidRDefault="007650C9" w:rsidP="007650C9">
      <w:pPr>
        <w:rPr>
          <w:lang w:val="fr-BE"/>
        </w:rPr>
      </w:pPr>
    </w:p>
    <w:p w:rsidR="002337CF" w:rsidRDefault="00481A3C" w:rsidP="002337CF">
      <w:pPr>
        <w:pStyle w:val="NoSpacing"/>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NoSpacing"/>
        <w:numPr>
          <w:ilvl w:val="0"/>
          <w:numId w:val="3"/>
        </w:numPr>
        <w:rPr>
          <w:lang w:val="fr-BE"/>
        </w:rPr>
      </w:pPr>
      <w:r w:rsidRPr="002337CF">
        <w:rPr>
          <w:lang w:val="fr-BE"/>
        </w:rPr>
        <w:t xml:space="preserve">Client : </w:t>
      </w:r>
      <w:r>
        <w:rPr>
          <w:lang w:val="fr-BE"/>
        </w:rPr>
        <w:t>API</w:t>
      </w:r>
    </w:p>
    <w:p w:rsidR="002337CF" w:rsidRPr="002337CF" w:rsidRDefault="002337CF" w:rsidP="002337CF">
      <w:pPr>
        <w:pStyle w:val="NoSpacing"/>
        <w:numPr>
          <w:ilvl w:val="0"/>
          <w:numId w:val="3"/>
        </w:numPr>
        <w:rPr>
          <w:lang w:val="fr-BE"/>
        </w:rPr>
      </w:pPr>
      <w:r w:rsidRPr="002337CF">
        <w:rPr>
          <w:lang w:val="fr-BE"/>
        </w:rPr>
        <w:t xml:space="preserve">Ressource : </w:t>
      </w:r>
      <w:proofErr w:type="spellStart"/>
      <w:r w:rsidRPr="002337CF">
        <w:rPr>
          <w:lang w:val="fr-BE"/>
        </w:rPr>
        <w:t>ClientApi</w:t>
      </w:r>
      <w:proofErr w:type="spellEnd"/>
      <w:r w:rsidRPr="002337CF">
        <w:rPr>
          <w:lang w:val="fr-BE"/>
        </w:rPr>
        <w:t xml:space="preserve"> / v1 / Clients / </w:t>
      </w:r>
      <w:proofErr w:type="spellStart"/>
      <w:r w:rsidRPr="002337CF">
        <w:rPr>
          <w:lang w:val="fr-BE"/>
        </w:rPr>
        <w:t>Get</w:t>
      </w:r>
      <w:proofErr w:type="spellEnd"/>
    </w:p>
    <w:p w:rsidR="002337CF" w:rsidRDefault="002337CF" w:rsidP="002337CF">
      <w:pPr>
        <w:pStyle w:val="NoSpacing"/>
        <w:numPr>
          <w:ilvl w:val="0"/>
          <w:numId w:val="3"/>
        </w:numPr>
        <w:rPr>
          <w:lang w:val="fr-BE"/>
        </w:rPr>
      </w:pPr>
      <w:r>
        <w:rPr>
          <w:lang w:val="fr-BE"/>
        </w:rPr>
        <w:t>Liste des clients autorisés : API</w:t>
      </w:r>
    </w:p>
    <w:p w:rsidR="002337CF" w:rsidRDefault="002337CF" w:rsidP="002337CF">
      <w:pPr>
        <w:pStyle w:val="NoSpacing"/>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Heading3"/>
        <w:rPr>
          <w:lang w:val="fr-BE"/>
        </w:rPr>
      </w:pPr>
      <w:bookmarkStart w:id="57" w:name="_Toc460231409"/>
      <w:r>
        <w:rPr>
          <w:lang w:val="fr-BE"/>
        </w:rPr>
        <w:t>Ajouter un client</w:t>
      </w:r>
      <w:bookmarkEnd w:id="57"/>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w:t>
      </w:r>
      <w:proofErr w:type="spellStart"/>
      <w:r>
        <w:rPr>
          <w:rFonts w:eastAsiaTheme="majorEastAsia"/>
          <w:lang w:val="fr-BE"/>
        </w:rPr>
        <w:t>grant</w:t>
      </w:r>
      <w:proofErr w:type="spellEnd"/>
      <w:r>
        <w:rPr>
          <w:rFonts w:eastAsiaTheme="majorEastAsia"/>
          <w:lang w:val="fr-BE"/>
        </w:rPr>
        <w:t xml:space="preserve"> type. Quel </w:t>
      </w:r>
      <w:proofErr w:type="spellStart"/>
      <w:r>
        <w:rPr>
          <w:rFonts w:eastAsiaTheme="majorEastAsia"/>
          <w:lang w:val="fr-BE"/>
        </w:rPr>
        <w:t>grant</w:t>
      </w:r>
      <w:proofErr w:type="spellEnd"/>
      <w:r>
        <w:rPr>
          <w:rFonts w:eastAsiaTheme="majorEastAsia"/>
          <w:lang w:val="fr-BE"/>
        </w:rPr>
        <w:t xml:space="preserve">-type </w:t>
      </w:r>
      <w:r w:rsidRPr="00F45DC0">
        <w:rPr>
          <w:rFonts w:eastAsiaTheme="majorEastAsia"/>
          <w:lang w:val="fr-BE"/>
        </w:rPr>
        <w:t xml:space="preserve">choisirez </w:t>
      </w:r>
      <w:r w:rsidR="0001724C">
        <w:rPr>
          <w:rFonts w:eastAsiaTheme="majorEastAsia"/>
          <w:lang w:val="fr-BE"/>
        </w:rPr>
        <w:t xml:space="preserve">vous sachant qu’aucune interaction du </w:t>
      </w:r>
      <w:proofErr w:type="spellStart"/>
      <w:r w:rsidR="0001724C">
        <w:rPr>
          <w:rFonts w:eastAsiaTheme="majorEastAsia"/>
          <w:lang w:val="fr-BE"/>
        </w:rPr>
        <w:t>resource</w:t>
      </w:r>
      <w:proofErr w:type="spellEnd"/>
      <w:r w:rsidR="0001724C">
        <w:rPr>
          <w:rFonts w:eastAsiaTheme="majorEastAsia"/>
          <w:lang w:val="fr-BE"/>
        </w:rPr>
        <w:t xml:space="preserve"> </w:t>
      </w:r>
      <w:proofErr w:type="spellStart"/>
      <w:r w:rsidR="0001724C">
        <w:rPr>
          <w:rFonts w:eastAsiaTheme="majorEastAsia"/>
          <w:lang w:val="fr-BE"/>
        </w:rPr>
        <w:t>owner</w:t>
      </w:r>
      <w:proofErr w:type="spellEnd"/>
      <w:r w:rsidR="0001724C">
        <w:rPr>
          <w:rFonts w:eastAsiaTheme="majorEastAsia"/>
          <w:lang w:val="fr-BE"/>
        </w:rPr>
        <w:t xml:space="preserve">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w:t>
      </w:r>
      <w:proofErr w:type="spellStart"/>
      <w:r>
        <w:rPr>
          <w:rFonts w:eastAsiaTheme="majorEastAsia"/>
          <w:lang w:val="fr-BE"/>
        </w:rPr>
        <w:t>client_credentials</w:t>
      </w:r>
      <w:proofErr w:type="spellEnd"/>
      <w:r>
        <w:rPr>
          <w:rFonts w:eastAsiaTheme="majorEastAsia"/>
          <w:lang w:val="fr-BE"/>
        </w:rPr>
        <w:t>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ListParagraph"/>
        <w:numPr>
          <w:ilvl w:val="0"/>
          <w:numId w:val="3"/>
        </w:numPr>
        <w:rPr>
          <w:rFonts w:eastAsiaTheme="majorEastAsia"/>
          <w:lang w:val="fr-BE"/>
        </w:rPr>
      </w:pPr>
      <w:r>
        <w:rPr>
          <w:rFonts w:eastAsiaTheme="majorEastAsia"/>
          <w:lang w:val="fr-BE"/>
        </w:rPr>
        <w:t xml:space="preserve">Grant-types : client </w:t>
      </w:r>
      <w:proofErr w:type="spellStart"/>
      <w:r>
        <w:rPr>
          <w:rFonts w:eastAsiaTheme="majorEastAsia"/>
          <w:lang w:val="fr-BE"/>
        </w:rPr>
        <w:t>credentials</w:t>
      </w:r>
      <w:proofErr w:type="spellEnd"/>
    </w:p>
    <w:p w:rsidR="00E603C9" w:rsidRPr="00E603C9" w:rsidRDefault="00E603C9" w:rsidP="00E603C9">
      <w:pPr>
        <w:pStyle w:val="ListParagraph"/>
        <w:numPr>
          <w:ilvl w:val="0"/>
          <w:numId w:val="3"/>
        </w:numPr>
        <w:rPr>
          <w:rFonts w:eastAsiaTheme="majorEastAsia"/>
          <w:lang w:val="fr-BE"/>
        </w:rPr>
      </w:pPr>
      <w:r>
        <w:rPr>
          <w:rFonts w:eastAsiaTheme="majorEastAsia"/>
          <w:lang w:val="fr-BE"/>
        </w:rPr>
        <w:t xml:space="preserve">Scopes : </w:t>
      </w:r>
      <w:proofErr w:type="spellStart"/>
      <w:r>
        <w:rPr>
          <w:rFonts w:eastAsiaTheme="majorEastAsia"/>
          <w:lang w:val="fr-BE"/>
        </w:rPr>
        <w:t>uma_authorization</w:t>
      </w:r>
      <w:proofErr w:type="spellEnd"/>
      <w:r>
        <w:rPr>
          <w:rFonts w:eastAsiaTheme="majorEastAsia"/>
          <w:lang w:val="fr-BE"/>
        </w:rPr>
        <w:t xml:space="preserve"> et </w:t>
      </w:r>
      <w:proofErr w:type="spellStart"/>
      <w:r>
        <w:rPr>
          <w:rFonts w:eastAsiaTheme="majorEastAsia"/>
          <w:lang w:val="fr-BE"/>
        </w:rPr>
        <w:t>uma_protection</w:t>
      </w:r>
      <w:proofErr w:type="spellEnd"/>
    </w:p>
    <w:p w:rsidR="00921928" w:rsidRDefault="00921928" w:rsidP="007650C9">
      <w:pPr>
        <w:rPr>
          <w:rFonts w:eastAsiaTheme="majorEastAsia"/>
          <w:lang w:val="fr-BE"/>
        </w:rPr>
      </w:pPr>
    </w:p>
    <w:p w:rsidR="00E603C9" w:rsidRDefault="006F429E" w:rsidP="006F429E">
      <w:pPr>
        <w:jc w:val="center"/>
        <w:rPr>
          <w:rFonts w:eastAsiaTheme="majorEastAsia"/>
          <w:lang w:val="fr-BE"/>
        </w:rPr>
      </w:pPr>
      <w:r>
        <w:rPr>
          <w:rFonts w:eastAsiaTheme="majorEastAsia"/>
          <w:noProof/>
        </w:rPr>
        <w:drawing>
          <wp:inline distT="0" distB="0" distL="0" distR="0">
            <wp:extent cx="2603719" cy="2660073"/>
            <wp:effectExtent l="0" t="0" r="635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3719" cy="2660073"/>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Heading3"/>
        <w:rPr>
          <w:lang w:val="fr-BE"/>
        </w:rPr>
      </w:pPr>
      <w:bookmarkStart w:id="58" w:name="_Toc460231410"/>
      <w:r>
        <w:rPr>
          <w:lang w:val="fr-BE"/>
        </w:rPr>
        <w:t>Ajouter une ressource</w:t>
      </w:r>
      <w:bookmarkEnd w:id="58"/>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Heading3"/>
        <w:rPr>
          <w:lang w:val="fr-BE"/>
        </w:rPr>
      </w:pPr>
      <w:r>
        <w:rPr>
          <w:lang w:val="fr-BE"/>
        </w:rPr>
        <w:br w:type="page"/>
      </w:r>
    </w:p>
    <w:p w:rsidR="00E4681A" w:rsidRDefault="00A50050" w:rsidP="00A50050">
      <w:pPr>
        <w:pStyle w:val="Heading3"/>
        <w:rPr>
          <w:lang w:val="fr-BE"/>
        </w:rPr>
      </w:pPr>
      <w:bookmarkStart w:id="59" w:name="_Toc460231411"/>
      <w:r>
        <w:rPr>
          <w:lang w:val="fr-BE"/>
        </w:rPr>
        <w:lastRenderedPageBreak/>
        <w:t>Ajouter la politique d’autorisation</w:t>
      </w:r>
      <w:bookmarkEnd w:id="59"/>
    </w:p>
    <w:p w:rsidR="00E4681A" w:rsidRDefault="00E4681A" w:rsidP="00E4681A">
      <w:pPr>
        <w:rPr>
          <w:lang w:val="fr-BE"/>
        </w:rPr>
      </w:pPr>
    </w:p>
    <w:p w:rsidR="0005239A" w:rsidRDefault="00A50050" w:rsidP="0005239A">
      <w:pPr>
        <w:rPr>
          <w:lang w:val="fr-BE"/>
        </w:rPr>
      </w:pPr>
      <w:r>
        <w:rPr>
          <w:lang w:val="fr-BE"/>
        </w:rPr>
        <w:t>Editez la politique d’autorisation de la ressource « </w:t>
      </w:r>
      <w:proofErr w:type="spellStart"/>
      <w:r>
        <w:rPr>
          <w:lang w:val="fr-BE"/>
        </w:rPr>
        <w:t>resources</w:t>
      </w:r>
      <w:proofErr w:type="spellEnd"/>
      <w:r>
        <w:rPr>
          <w:lang w:val="fr-BE"/>
        </w:rPr>
        <w:t>\Apis\</w:t>
      </w:r>
      <w:proofErr w:type="spellStart"/>
      <w:r>
        <w:rPr>
          <w:lang w:val="fr-BE"/>
        </w:rPr>
        <w:t>ClientApi</w:t>
      </w:r>
      <w:proofErr w:type="spellEnd"/>
      <w:r>
        <w:rPr>
          <w:lang w:val="fr-BE"/>
        </w:rPr>
        <w:t>\v1\</w:t>
      </w:r>
      <w:proofErr w:type="spellStart"/>
      <w:r>
        <w:rPr>
          <w:lang w:val="fr-BE"/>
        </w:rPr>
        <w:t>ClientsController</w:t>
      </w:r>
      <w:proofErr w:type="spellEnd"/>
      <w:r>
        <w:rPr>
          <w:lang w:val="fr-BE"/>
        </w:rPr>
        <w:t>\</w:t>
      </w:r>
      <w:proofErr w:type="spellStart"/>
      <w:r>
        <w:rPr>
          <w:lang w:val="fr-BE"/>
        </w:rPr>
        <w:t>Get</w:t>
      </w:r>
      <w:proofErr w:type="spellEnd"/>
      <w:r>
        <w:rPr>
          <w:lang w:val="fr-BE"/>
        </w:rPr>
        <w: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ListParagraph"/>
        <w:numPr>
          <w:ilvl w:val="0"/>
          <w:numId w:val="3"/>
        </w:numPr>
        <w:rPr>
          <w:lang w:val="fr-BE"/>
        </w:rPr>
      </w:pPr>
      <w:proofErr w:type="spellStart"/>
      <w:r>
        <w:rPr>
          <w:lang w:val="fr-BE"/>
        </w:rPr>
        <w:t>Allowed</w:t>
      </w:r>
      <w:proofErr w:type="spellEnd"/>
      <w:r>
        <w:rPr>
          <w:lang w:val="fr-BE"/>
        </w:rPr>
        <w:t xml:space="preserve"> clients : Marketing API</w:t>
      </w:r>
    </w:p>
    <w:p w:rsidR="0005239A" w:rsidRPr="0005239A" w:rsidRDefault="0005239A" w:rsidP="0005239A">
      <w:pPr>
        <w:pStyle w:val="ListParagraph"/>
        <w:numPr>
          <w:ilvl w:val="0"/>
          <w:numId w:val="3"/>
        </w:numPr>
        <w:rPr>
          <w:lang w:val="fr-BE"/>
        </w:rPr>
      </w:pPr>
      <w:r>
        <w:rPr>
          <w:lang w:val="fr-BE"/>
        </w:rPr>
        <w:t xml:space="preserve">Permissions : </w:t>
      </w:r>
      <w:proofErr w:type="spellStart"/>
      <w:r>
        <w:rPr>
          <w:lang w:val="fr-BE"/>
        </w:rPr>
        <w:t>execute</w:t>
      </w:r>
      <w:proofErr w:type="spellEnd"/>
    </w:p>
    <w:p w:rsidR="00A50050" w:rsidRDefault="00A50050" w:rsidP="00E4681A">
      <w:pPr>
        <w:rPr>
          <w:lang w:val="fr-BE"/>
        </w:rPr>
      </w:pPr>
    </w:p>
    <w:p w:rsidR="0098633C" w:rsidRDefault="0098633C" w:rsidP="0098633C">
      <w:pPr>
        <w:jc w:val="center"/>
        <w:rPr>
          <w:lang w:val="fr-BE"/>
        </w:rPr>
      </w:pPr>
      <w:r>
        <w:rPr>
          <w:noProof/>
        </w:rPr>
        <w:drawing>
          <wp:inline distT="0" distB="0" distL="0" distR="0">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Heading3"/>
        <w:rPr>
          <w:lang w:val="fr-BE"/>
        </w:rPr>
      </w:pPr>
      <w:bookmarkStart w:id="60" w:name="_Toc460231412"/>
      <w:r>
        <w:rPr>
          <w:lang w:val="fr-BE"/>
        </w:rPr>
        <w:t>Développer</w:t>
      </w:r>
      <w:bookmarkEnd w:id="60"/>
    </w:p>
    <w:p w:rsidR="00E43FFC" w:rsidRDefault="00E43FFC" w:rsidP="00E4681A">
      <w:pPr>
        <w:rPr>
          <w:lang w:val="fr-BE"/>
        </w:rPr>
      </w:pPr>
    </w:p>
    <w:p w:rsidR="004B51F1" w:rsidRDefault="004B51F1" w:rsidP="004B51F1">
      <w:pPr>
        <w:pStyle w:val="Heading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 xml:space="preserve">Le </w:t>
      </w:r>
      <w:proofErr w:type="spellStart"/>
      <w:r>
        <w:rPr>
          <w:lang w:val="fr-BE"/>
        </w:rPr>
        <w:t>N</w:t>
      </w:r>
      <w:r w:rsidR="00A3422E">
        <w:rPr>
          <w:lang w:val="fr-BE"/>
        </w:rPr>
        <w:t>uget</w:t>
      </w:r>
      <w:proofErr w:type="spellEnd"/>
      <w:r w:rsidR="00A3422E">
        <w:rPr>
          <w:lang w:val="fr-BE"/>
        </w:rPr>
        <w:t xml:space="preserve"> package « </w:t>
      </w:r>
      <w:proofErr w:type="spellStart"/>
      <w:r w:rsidR="00A3422E">
        <w:rPr>
          <w:lang w:val="fr-BE"/>
        </w:rPr>
        <w:t>SimpleIdentityServer.Proxy</w:t>
      </w:r>
      <w:proofErr w:type="spellEnd"/>
      <w:r w:rsidR="00A3422E">
        <w:rPr>
          <w:lang w:val="fr-BE"/>
        </w:rPr>
        <w:t xml:space="preserve"> » doit être installé. Récupérez d’abord </w:t>
      </w:r>
      <w:proofErr w:type="spellStart"/>
      <w:r w:rsidR="00A3422E">
        <w:rPr>
          <w:lang w:val="fr-BE"/>
        </w:rPr>
        <w:t>l’access</w:t>
      </w:r>
      <w:proofErr w:type="spellEnd"/>
      <w:r w:rsidR="00A3422E">
        <w:rPr>
          <w:lang w:val="fr-BE"/>
        </w:rPr>
        <w:t xml:space="preserve"> </w:t>
      </w:r>
      <w:proofErr w:type="spellStart"/>
      <w:r w:rsidR="00A3422E">
        <w:rPr>
          <w:lang w:val="fr-BE"/>
        </w:rPr>
        <w:t>token</w:t>
      </w:r>
      <w:proofErr w:type="spellEnd"/>
      <w:r w:rsidR="00A3422E">
        <w:rPr>
          <w:lang w:val="fr-BE"/>
        </w:rPr>
        <w:t xml:space="preserve"> valide pour les scopes « </w:t>
      </w:r>
      <w:proofErr w:type="spellStart"/>
      <w:r w:rsidR="00A3422E">
        <w:rPr>
          <w:lang w:val="fr-BE"/>
        </w:rPr>
        <w:t>uma_protection</w:t>
      </w:r>
      <w:proofErr w:type="spellEnd"/>
      <w:r w:rsidR="00A3422E">
        <w:rPr>
          <w:lang w:val="fr-BE"/>
        </w:rPr>
        <w:t> » et « </w:t>
      </w:r>
      <w:proofErr w:type="spellStart"/>
      <w:r w:rsidR="00A3422E">
        <w:rPr>
          <w:lang w:val="fr-BE"/>
        </w:rPr>
        <w:t>uma_authorization</w:t>
      </w:r>
      <w:proofErr w:type="spellEnd"/>
      <w:r w:rsidR="00A3422E">
        <w:rPr>
          <w:lang w:val="fr-BE"/>
        </w:rPr>
        <w:t xml:space="preserve"> » en utilisant le </w:t>
      </w:r>
      <w:proofErr w:type="spellStart"/>
      <w:r w:rsidR="00A3422E">
        <w:rPr>
          <w:lang w:val="fr-BE"/>
        </w:rPr>
        <w:t>grant</w:t>
      </w:r>
      <w:proofErr w:type="spellEnd"/>
      <w:r w:rsidR="00A3422E">
        <w:rPr>
          <w:lang w:val="fr-BE"/>
        </w:rPr>
        <w:t xml:space="preserve"> type « client </w:t>
      </w:r>
      <w:proofErr w:type="spellStart"/>
      <w:r w:rsidR="00A3422E">
        <w:rPr>
          <w:lang w:val="fr-BE"/>
        </w:rPr>
        <w:t>credentials</w:t>
      </w:r>
      <w:proofErr w:type="spellEnd"/>
      <w:r w:rsidR="00A3422E">
        <w:rPr>
          <w:lang w:val="fr-BE"/>
        </w:rPr>
        <w:t> ».</w:t>
      </w:r>
    </w:p>
    <w:p w:rsidR="00A3422E" w:rsidRDefault="00A3422E" w:rsidP="00E4681A">
      <w:pPr>
        <w:rPr>
          <w:lang w:val="fr-BE"/>
        </w:rPr>
      </w:pPr>
    </w:p>
    <w:p w:rsidR="00A3422E" w:rsidRDefault="00306221" w:rsidP="00E4681A">
      <w:pPr>
        <w:rPr>
          <w:lang w:val="fr-BE"/>
        </w:rPr>
      </w:pPr>
      <w:r w:rsidRPr="00306221">
        <w:rPr>
          <w:noProof/>
        </w:rPr>
        <mc:AlternateContent>
          <mc:Choice Requires="wps">
            <w:drawing>
              <wp:anchor distT="0" distB="0" distL="114300" distR="114300" simplePos="0" relativeHeight="251670528" behindDoc="0" locked="0" layoutInCell="1" allowOverlap="1" wp14:editId="36B11C9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proofErr w:type="spellStart"/>
                            <w:r>
                              <w:rPr>
                                <w:rFonts w:ascii="Consolas" w:hAnsi="Consolas" w:cs="Consolas"/>
                                <w:color w:val="2B91AF"/>
                                <w:sz w:val="19"/>
                                <w:szCs w:val="19"/>
                              </w:rPr>
                              <w:t>GrantedToken</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GetAccessToken</w:t>
                            </w:r>
                            <w:proofErr w:type="spellEnd"/>
                            <w:r>
                              <w:rPr>
                                <w:rFonts w:ascii="Consolas" w:hAnsi="Consolas" w:cs="Consolas"/>
                                <w:color w:val="000000"/>
                                <w:sz w:val="19"/>
                                <w:szCs w:val="19"/>
                              </w:rPr>
                              <w: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identityServerClientFactory.CreateTokenClient</w:t>
                            </w:r>
                            <w:proofErr w:type="spellEnd"/>
                            <w:r>
                              <w:rPr>
                                <w:rFonts w:ascii="Consolas" w:hAnsi="Consolas" w:cs="Consolas"/>
                                <w:color w:val="000000"/>
                                <w:sz w:val="19"/>
                                <w:szCs w:val="19"/>
                              </w:rPr>
                              <w: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UseClientSecretBasicAuth</w:t>
                            </w:r>
                            <w:proofErr w:type="spellEnd"/>
                            <w:r>
                              <w:rPr>
                                <w:rFonts w:ascii="Consolas" w:hAnsi="Consolas" w:cs="Consolas"/>
                                <w:color w:val="000000"/>
                                <w:sz w:val="19"/>
                                <w:szCs w:val="19"/>
                              </w:rPr>
                              <w:t>(_</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_</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UseClientCredentials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uma_authorization</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uma_protection</w:t>
                            </w:r>
                            <w:proofErr w:type="spellEnd"/>
                            <w:r>
                              <w:rPr>
                                <w:rFonts w:ascii="Consolas" w:hAnsi="Consolas" w:cs="Consolas"/>
                                <w:color w:val="A31515"/>
                                <w:sz w:val="19"/>
                                <w:szCs w:val="19"/>
                              </w:rPr>
                              <w:t>"</w:t>
                            </w:r>
                            <w:r>
                              <w:rPr>
                                <w:rFonts w:ascii="Consolas" w:hAnsi="Consolas" w:cs="Consolas"/>
                                <w:color w:val="000000"/>
                                <w:sz w:val="19"/>
                                <w:szCs w:val="19"/>
                              </w:rPr>
                              <w: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18446A" w:rsidRDefault="0018446A"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3"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">
                <v:textbox style="mso-fit-shape-to-text:t">
                  <w:txbxContent>
                    <w:p w:rsidR="004066E9" w:rsidRDefault="004066E9"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proofErr w:type="spellStart"/>
                      <w:r>
                        <w:rPr>
                          <w:rFonts w:ascii="Consolas" w:hAnsi="Consolas" w:cs="Consolas"/>
                          <w:color w:val="2B91AF"/>
                          <w:sz w:val="19"/>
                          <w:szCs w:val="19"/>
                        </w:rPr>
                        <w:t>GrantedToken</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GetAccessToken</w:t>
                      </w:r>
                      <w:proofErr w:type="spellEnd"/>
                      <w:r>
                        <w:rPr>
                          <w:rFonts w:ascii="Consolas" w:hAnsi="Consolas" w:cs="Consolas"/>
                          <w:color w:val="000000"/>
                          <w:sz w:val="19"/>
                          <w:szCs w:val="19"/>
                        </w:rPr>
                        <w:t>()</w:t>
                      </w:r>
                    </w:p>
                    <w:p w:rsidR="004066E9" w:rsidRDefault="004066E9"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identityServerClientFactory.CreateTokenClient</w:t>
                      </w:r>
                      <w:proofErr w:type="spellEnd"/>
                      <w:r>
                        <w:rPr>
                          <w:rFonts w:ascii="Consolas" w:hAnsi="Consolas" w:cs="Consolas"/>
                          <w:color w:val="000000"/>
                          <w:sz w:val="19"/>
                          <w:szCs w:val="19"/>
                        </w:rPr>
                        <w:t>()</w:t>
                      </w:r>
                    </w:p>
                    <w:p w:rsidR="004066E9" w:rsidRDefault="004066E9"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UseClientSecretBasicAuth</w:t>
                      </w:r>
                      <w:proofErr w:type="spellEnd"/>
                      <w:r>
                        <w:rPr>
                          <w:rFonts w:ascii="Consolas" w:hAnsi="Consolas" w:cs="Consolas"/>
                          <w:color w:val="000000"/>
                          <w:sz w:val="19"/>
                          <w:szCs w:val="19"/>
                        </w:rPr>
                        <w:t>(_</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_</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w:t>
                      </w:r>
                    </w:p>
                    <w:p w:rsidR="004066E9" w:rsidRDefault="004066E9"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UseClientCredentials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uma_authorization</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uma_protection</w:t>
                      </w:r>
                      <w:proofErr w:type="spellEnd"/>
                      <w:r>
                        <w:rPr>
                          <w:rFonts w:ascii="Consolas" w:hAnsi="Consolas" w:cs="Consolas"/>
                          <w:color w:val="A31515"/>
                          <w:sz w:val="19"/>
                          <w:szCs w:val="19"/>
                        </w:rPr>
                        <w:t>"</w:t>
                      </w:r>
                      <w:r>
                        <w:rPr>
                          <w:rFonts w:ascii="Consolas" w:hAnsi="Consolas" w:cs="Consolas"/>
                          <w:color w:val="000000"/>
                          <w:sz w:val="19"/>
                          <w:szCs w:val="19"/>
                        </w:rPr>
                        <w:t>)</w:t>
                      </w:r>
                    </w:p>
                    <w:p w:rsidR="004066E9" w:rsidRDefault="004066E9"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4066E9" w:rsidRDefault="004066E9"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w:t>
      </w:r>
      <w:proofErr w:type="spellStart"/>
      <w:r>
        <w:rPr>
          <w:lang w:val="fr-BE"/>
        </w:rPr>
        <w:t>token</w:t>
      </w:r>
      <w:proofErr w:type="spellEnd"/>
      <w:r w:rsidR="0054530F">
        <w:rPr>
          <w:lang w:val="fr-BE"/>
        </w:rPr>
        <w:t xml:space="preserve">. </w:t>
      </w:r>
      <w:r w:rsidR="00872C64">
        <w:rPr>
          <w:lang w:val="fr-BE"/>
        </w:rPr>
        <w:t xml:space="preserve">Ce dernier pourra ensuite être utilisé </w:t>
      </w:r>
      <w:proofErr w:type="spellStart"/>
      <w:r w:rsidR="0054530F">
        <w:rPr>
          <w:lang w:val="fr-BE"/>
        </w:rPr>
        <w:t>utilisé</w:t>
      </w:r>
      <w:proofErr w:type="spellEnd"/>
      <w:r w:rsidR="0054530F">
        <w:rPr>
          <w:lang w:val="fr-BE"/>
        </w:rPr>
        <w:t xml:space="preserve">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rPr>
        <w:lastRenderedPageBreak/>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4"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">
                <v:textbox style="mso-fit-shape-to-text:t">
                  <w:txbxContent>
                    <w:p w:rsidR="004066E9" w:rsidRDefault="004066E9"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4066E9" w:rsidRDefault="004066E9"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4066E9" w:rsidRDefault="004066E9"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p>
                    <w:p w:rsidR="004066E9" w:rsidRDefault="004066E9"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4066E9" w:rsidRDefault="004066E9"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4066E9" w:rsidRDefault="004066E9"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4066E9" w:rsidRDefault="004066E9"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4066E9" w:rsidRDefault="004066E9"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4066E9" w:rsidRDefault="004066E9"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066E9" w:rsidRDefault="004066E9"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4066E9" w:rsidRDefault="004066E9"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4066E9" w:rsidRDefault="004066E9"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4066E9" w:rsidRDefault="004066E9"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4066E9" w:rsidRDefault="004066E9"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4066E9" w:rsidRDefault="004066E9"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066E9" w:rsidRDefault="004066E9"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Si vous voulez exécuter l’exemple complet ouvrez la solution « Scenario2\</w:t>
      </w:r>
      <w:proofErr w:type="spellStart"/>
      <w:r>
        <w:rPr>
          <w:lang w:val="fr-BE"/>
        </w:rPr>
        <w:t>MarketingClient</w:t>
      </w:r>
      <w:proofErr w:type="spellEnd"/>
      <w:r>
        <w:rPr>
          <w:lang w:val="fr-BE"/>
        </w:rPr>
        <w:t xml:space="preserve">» du </w:t>
      </w:r>
      <w:proofErr w:type="spellStart"/>
      <w:r>
        <w:rPr>
          <w:lang w:val="fr-BE"/>
        </w:rPr>
        <w:t>repository</w:t>
      </w:r>
      <w:proofErr w:type="spellEnd"/>
      <w:r>
        <w:rPr>
          <w:lang w:val="fr-BE"/>
        </w:rPr>
        <w:t xml:space="preserve"> </w:t>
      </w:r>
      <w:r w:rsidRPr="00065699">
        <w:rPr>
          <w:lang w:val="fr-BE"/>
        </w:rPr>
        <w:t>« </w:t>
      </w:r>
      <w:proofErr w:type="spellStart"/>
      <w:r w:rsidRPr="00065699">
        <w:rPr>
          <w:lang w:val="fr-BE"/>
        </w:rPr>
        <w:t>SimpleIdentityServer.Samples</w:t>
      </w:r>
      <w:proofErr w:type="spellEnd"/>
      <w:r w:rsidRPr="00065699">
        <w:rPr>
          <w:lang w:val="fr-BE"/>
        </w:rPr>
        <w:t> »</w:t>
      </w:r>
      <w:r>
        <w:rPr>
          <w:lang w:val="fr-BE"/>
        </w:rPr>
        <w:t xml:space="preserve"> et mettez à jour les propriétés.</w:t>
      </w:r>
    </w:p>
    <w:p w:rsidR="00F770E1" w:rsidRDefault="00F770E1" w:rsidP="00E4681A">
      <w:pPr>
        <w:rPr>
          <w:lang w:val="fr-BE"/>
        </w:rPr>
      </w:pPr>
      <w:r>
        <w:rPr>
          <w:lang w:val="fr-BE"/>
        </w:rPr>
        <w:t>Lancez les deux projets « </w:t>
      </w:r>
      <w:proofErr w:type="spellStart"/>
      <w:r>
        <w:rPr>
          <w:lang w:val="fr-BE"/>
        </w:rPr>
        <w:t>ClientApi</w:t>
      </w:r>
      <w:proofErr w:type="spellEnd"/>
      <w:r>
        <w:rPr>
          <w:lang w:val="fr-BE"/>
        </w:rPr>
        <w:t> » &amp; « </w:t>
      </w:r>
      <w:proofErr w:type="spellStart"/>
      <w:r>
        <w:rPr>
          <w:lang w:val="fr-BE"/>
        </w:rPr>
        <w:t>MarketingClient</w:t>
      </w:r>
      <w:proofErr w:type="spellEnd"/>
      <w:r>
        <w:rPr>
          <w:lang w:val="fr-BE"/>
        </w:rPr>
        <w:t xml:space="preserve"> » puis naviguez vers l’url </w:t>
      </w:r>
      <w:hyperlink r:id="rId67" w:history="1">
        <w:r w:rsidR="00134B0D" w:rsidRPr="00646747">
          <w:rPr>
            <w:rStyle w:val="Hyperlink"/>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rPr>
        <w:drawing>
          <wp:inline distT="0" distB="0" distL="0" distR="0">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Heading2"/>
        <w:rPr>
          <w:lang w:val="fr-BE"/>
        </w:rPr>
      </w:pPr>
      <w:bookmarkStart w:id="61" w:name="_Toc460231413"/>
      <w:r>
        <w:rPr>
          <w:lang w:val="fr-BE"/>
        </w:rPr>
        <w:lastRenderedPageBreak/>
        <w:t xml:space="preserve">Troisième scénario : </w:t>
      </w:r>
      <w:r w:rsidR="009360F8">
        <w:rPr>
          <w:lang w:val="fr-BE"/>
        </w:rPr>
        <w:t>Limiter l’accès à certaines fonctionnalités du site</w:t>
      </w:r>
      <w:bookmarkEnd w:id="61"/>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w:t>
      </w:r>
      <w:proofErr w:type="spellStart"/>
      <w:r w:rsidR="00C67CED">
        <w:rPr>
          <w:lang w:val="fr-BE"/>
        </w:rPr>
        <w:t>administrator</w:t>
      </w:r>
      <w:proofErr w:type="spellEnd"/>
      <w:r w:rsidR="00C67CED">
        <w:rPr>
          <w:lang w:val="fr-BE"/>
        </w:rPr>
        <w:t> » peuvent voir le bouton « </w:t>
      </w:r>
      <w:proofErr w:type="spellStart"/>
      <w:r w:rsidR="000945BB">
        <w:rPr>
          <w:lang w:val="fr-BE"/>
        </w:rPr>
        <w:t>administrate</w:t>
      </w:r>
      <w:proofErr w:type="spellEnd"/>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 xml:space="preserve">Comparé aux autres scénarios, le </w:t>
      </w:r>
      <w:proofErr w:type="spellStart"/>
      <w:r>
        <w:rPr>
          <w:lang w:val="fr-BE"/>
        </w:rPr>
        <w:t>workflow</w:t>
      </w:r>
      <w:proofErr w:type="spellEnd"/>
      <w:r>
        <w:rPr>
          <w:lang w:val="fr-BE"/>
        </w:rPr>
        <w:t xml:space="preserve"> présenté ci-dessous est assez simple :</w:t>
      </w:r>
    </w:p>
    <w:p w:rsidR="00771301" w:rsidRDefault="00487176" w:rsidP="00A93C25">
      <w:pPr>
        <w:pStyle w:val="ListParagraph"/>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w:t>
      </w:r>
      <w:proofErr w:type="spellStart"/>
      <w:r>
        <w:rPr>
          <w:lang w:val="fr-BE"/>
        </w:rPr>
        <w:t>identity</w:t>
      </w:r>
      <w:proofErr w:type="spellEnd"/>
      <w:r>
        <w:rPr>
          <w:lang w:val="fr-BE"/>
        </w:rPr>
        <w:t xml:space="preserve"> &amp; </w:t>
      </w:r>
      <w:proofErr w:type="spellStart"/>
      <w:r>
        <w:rPr>
          <w:lang w:val="fr-BE"/>
        </w:rPr>
        <w:t>access</w:t>
      </w:r>
      <w:proofErr w:type="spellEnd"/>
      <w:r>
        <w:rPr>
          <w:lang w:val="fr-BE"/>
        </w:rPr>
        <w:t xml:space="preserve"> </w:t>
      </w:r>
      <w:proofErr w:type="spellStart"/>
      <w:r>
        <w:rPr>
          <w:lang w:val="fr-BE"/>
        </w:rPr>
        <w:t>tokens</w:t>
      </w:r>
      <w:proofErr w:type="spellEnd"/>
      <w:r>
        <w:rPr>
          <w:lang w:val="fr-BE"/>
        </w:rPr>
        <w:t xml:space="preserve"> sont retournés </w:t>
      </w:r>
      <w:r w:rsidR="00771301">
        <w:rPr>
          <w:lang w:val="fr-BE"/>
        </w:rPr>
        <w:t>au site internet.</w:t>
      </w:r>
    </w:p>
    <w:p w:rsidR="00EE4011" w:rsidRDefault="00AB4370" w:rsidP="00EC6312">
      <w:pPr>
        <w:pStyle w:val="ListParagraph"/>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w:t>
      </w:r>
      <w:proofErr w:type="spellStart"/>
      <w:r w:rsidR="009A3400">
        <w:rPr>
          <w:lang w:val="fr-BE"/>
        </w:rPr>
        <w:t>tokens</w:t>
      </w:r>
      <w:proofErr w:type="spellEnd"/>
      <w:r w:rsidR="009A3400">
        <w:rPr>
          <w:lang w:val="fr-BE"/>
        </w:rPr>
        <w:t xml:space="preserve">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rPr>
        <mc:AlternateContent>
          <mc:Choice Requires="wpc">
            <w:drawing>
              <wp:inline distT="0" distB="0" distL="0" distR="0" wp14:anchorId="72A9189D" wp14:editId="5C222649">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18446A" w:rsidRDefault="0018446A" w:rsidP="00897F5B">
                              <w:pPr>
                                <w:pStyle w:val="NormalWeb"/>
                                <w:spacing w:before="0" w:beforeAutospacing="0" w:after="0" w:afterAutospacing="0"/>
                              </w:pPr>
                              <w:proofErr w:type="spellStart"/>
                              <w:r>
                                <w:rPr>
                                  <w:rFonts w:ascii="Arial" w:eastAsia="Calibri" w:hAnsi="Arial"/>
                                </w:rPr>
                                <w:t>Récupérer</w:t>
                              </w:r>
                              <w:proofErr w:type="spellEnd"/>
                              <w:r>
                                <w:rPr>
                                  <w:rFonts w:ascii="Arial" w:eastAsia="Calibri" w:hAnsi="Arial"/>
                                </w:rPr>
                                <w:t xml:space="preserve">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18446A" w:rsidRPr="00793257" w:rsidRDefault="0018446A" w:rsidP="00897F5B">
                              <w:pPr>
                                <w:rPr>
                                  <w:lang w:val="fr-BE"/>
                                </w:rPr>
                              </w:pPr>
                              <w:proofErr w:type="spellStart"/>
                              <w:r>
                                <w:rPr>
                                  <w:rFonts w:eastAsia="Calibri"/>
                                  <w:lang w:val="fr-BE"/>
                                </w:rPr>
                                <w:t>Identity</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tokens</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18446A" w:rsidRPr="00392B0F" w:rsidRDefault="0018446A"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ED2A95" w:rsidRDefault="0018446A"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43622" w:rsidRDefault="0018446A"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255"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">
                <v:shape id="_x0000_s1256" type="#_x0000_t75" style="position:absolute;width:54864;height:28670;visibility:visible;mso-wrap-style:square">
                  <v:fill o:detectmouseclick="t"/>
                  <v:path o:connecttype="none"/>
                </v:shape>
                <v:shape id="Zone de texte 16" o:spid="_x0000_s1257" type="#_x0000_t202" style="position:absolute;left:27231;top:15135;width:19939;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aZc8UA&#10;AADcAAAADwAAAGRycy9kb3ducmV2LnhtbESPQWvCQBSE74X+h+UJvdWNKW1jdBURhBzqoWnF6yP7&#10;TILZt+nuqvHfu4LQ4zAz3zDz5WA6cSbnW8sKJuMEBHFldcu1gt+fzWsGwgdkjZ1lUnAlD8vF89Mc&#10;c20v/E3nMtQiQtjnqKAJoc+l9FVDBv3Y9sTRO1hnMETpaqkdXiLcdDJNkg9psOW40GBP64aqY3ky&#10;CrbraZkV6dXtp2/Fpsz+JvYr2yn1MhpWMxCBhvAffrQLrSD9fIf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9plzxQAAANwAAAAPAAAAAAAAAAAAAAAAAJgCAABkcnMv&#10;ZG93bnJldi54bWxQSwUGAAAAAAQABAD1AAAAigMAAAAA&#10;" fillcolor="white [3201]" stroked="f" strokeweight=".5pt">
                  <v:textbox>
                    <w:txbxContent>
                      <w:p w:rsidR="004066E9" w:rsidRDefault="004066E9" w:rsidP="00897F5B">
                        <w:pPr>
                          <w:pStyle w:val="NormalWeb"/>
                          <w:spacing w:before="0" w:beforeAutospacing="0" w:after="0" w:afterAutospacing="0"/>
                        </w:pPr>
                        <w:proofErr w:type="spellStart"/>
                        <w:r>
                          <w:rPr>
                            <w:rFonts w:ascii="Arial" w:eastAsia="Calibri" w:hAnsi="Arial"/>
                          </w:rPr>
                          <w:t>Récupérer</w:t>
                        </w:r>
                        <w:proofErr w:type="spellEnd"/>
                        <w:r>
                          <w:rPr>
                            <w:rFonts w:ascii="Arial" w:eastAsia="Calibri" w:hAnsi="Arial"/>
                          </w:rPr>
                          <w:t xml:space="preserve"> les permissions</w:t>
                        </w:r>
                      </w:p>
                    </w:txbxContent>
                  </v:textbox>
                </v:shape>
                <v:shape id="Zone de texte 16" o:spid="_x0000_s1258" type="#_x0000_t202" style="position:absolute;left:27447;top:8713;width:18326;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6+xMQA&#10;AADcAAAADwAAAGRycy9kb3ducmV2LnhtbESPQWvCQBSE74L/YXkFb7oxgsToKkUQctBDY4vXR/Y1&#10;Cc2+jburxn/fLRQ8DjPzDbPZDaYTd3K+taxgPktAEFdWt1wr+DwfphkIH5A1dpZJwZM87Lbj0QZz&#10;bR/8Qfcy1CJC2OeooAmhz6X0VUMG/cz2xNH7ts5giNLVUjt8RLjpZJokS2mw5bjQYE/7hqqf8mYU&#10;nParMivSp7usFsWhzK5ze8y+lJq8De9rEIGG8Ar/twutIF0s4e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vsTEAAAA3AAAAA8AAAAAAAAAAAAAAAAAmAIAAGRycy9k&#10;b3ducmV2LnhtbFBLBQYAAAAABAAEAPUAAACJAwAAAAA=&#10;" fillcolor="white [3201]" stroked="f" strokeweight=".5pt">
                  <v:textbox>
                    <w:txbxContent>
                      <w:p w:rsidR="004066E9" w:rsidRPr="00793257" w:rsidRDefault="004066E9" w:rsidP="00897F5B">
                        <w:pPr>
                          <w:rPr>
                            <w:lang w:val="fr-BE"/>
                          </w:rPr>
                        </w:pPr>
                        <w:proofErr w:type="spellStart"/>
                        <w:r>
                          <w:rPr>
                            <w:rFonts w:eastAsia="Calibri"/>
                            <w:lang w:val="fr-BE"/>
                          </w:rPr>
                          <w:t>Identity</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tokens</w:t>
                        </w:r>
                        <w:proofErr w:type="spellEnd"/>
                      </w:p>
                    </w:txbxContent>
                  </v:textbox>
                </v:shape>
                <v:shape id="Zone de texte 16" o:spid="_x0000_s1259" type="#_x0000_t202" style="position:absolute;left:8450;top:5486;width:10281;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kT9cUA&#10;AADcAAAADwAAAGRycy9kb3ducmV2LnhtbESPQWvCQBSE7wX/w/IEb3VjLCWmriKCkIMeGpVeH9nX&#10;JDT7Nu6uGv+9Wyj0OMzMN8xyPZhO3Mj51rKC2TQBQVxZ3XKt4HTcvWYgfEDW2FkmBQ/ysF6NXpaY&#10;a3vnT7qVoRYRwj5HBU0IfS6lrxoy6Ke2J47et3UGQ5SultrhPcJNJ9MkeZcGW44LDfa0baj6Ka9G&#10;wWG7KLMifbivxbzYldllZvfZWanJeNh8gAg0hP/wX7vQCtL0DX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P1xQAAANwAAAAPAAAAAAAAAAAAAAAAAJgCAABkcnMv&#10;ZG93bnJldi54bWxQSwUGAAAAAAQABAD1AAAAigMAAAAA&#10;" fillcolor="white [3201]" stroked="f" strokeweight=".5pt">
                  <v:textbox>
                    <w:txbxContent>
                      <w:p w:rsidR="004066E9" w:rsidRPr="00392B0F" w:rsidRDefault="004066E9" w:rsidP="00897F5B">
                        <w:pPr>
                          <w:rPr>
                            <w:lang w:val="fr-BE"/>
                          </w:rPr>
                        </w:pPr>
                        <w:r>
                          <w:rPr>
                            <w:rFonts w:eastAsia="Calibri"/>
                            <w:lang w:val="fr-BE"/>
                          </w:rPr>
                          <w:t>S’authentifie</w:t>
                        </w:r>
                      </w:p>
                    </w:txbxContent>
                  </v:textbox>
                </v:shape>
                <v:rect id="Rectangle 225" o:spid="_x0000_s1260" style="position:absolute;left:1439;top:823;width:11800;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tTHsYA&#10;AADcAAAADwAAAGRycy9kb3ducmV2LnhtbESPT2sCMRTE74V+h/AKvYhmXWiRrVFEUJeCBf8dvD02&#10;z83SzUvYRN1+e1Mo9DjMzG+Y6by3rbhRFxrHCsajDARx5XTDtYLjYTWcgAgRWWPrmBT8UID57Plp&#10;ioV2d97RbR9rkSAcClRgYvSFlKEyZDGMnCdO3sV1FmOSXS11h/cEt63Ms+xdWmw4LRj0tDRUfe+v&#10;VsFqYwYL+bk9+TJ8XWxe+vVmcFbq9aVffICI1Mf/8F+71Ary/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tTHsYAAADcAAAADwAAAAAAAAAAAAAAAACYAgAAZHJz&#10;L2Rvd25yZXYueG1sUEsFBgAAAAAEAAQA9QAAAIsDAAAAAA==&#10;" filled="f" strokecolor="black [3213]" strokeweight="2pt">
                  <v:textbox>
                    <w:txbxContent>
                      <w:p w:rsidR="004066E9" w:rsidRPr="00ED2A95" w:rsidRDefault="004066E9" w:rsidP="00897F5B">
                        <w:pPr>
                          <w:jc w:val="center"/>
                          <w:rPr>
                            <w:color w:val="000000" w:themeColor="text1"/>
                            <w:lang w:val="fr-BE"/>
                          </w:rPr>
                        </w:pPr>
                        <w:r>
                          <w:rPr>
                            <w:color w:val="000000" w:themeColor="text1"/>
                            <w:lang w:val="fr-BE"/>
                          </w:rPr>
                          <w:t>Utilisateur</w:t>
                        </w:r>
                      </w:p>
                    </w:txbxContent>
                  </v:textbox>
                </v:rect>
                <v:rect id="Rectangle 226" o:spid="_x0000_s1261"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nNacYA&#10;AADcAAAADwAAAGRycy9kb3ducmV2LnhtbESPT2sCMRTE7wW/Q3gFL1Kz7kHK1ihSUBehhfrn4O2x&#10;eW4WNy9hE3X99qZQ6HGYmd8ws0VvW3GjLjSOFUzGGQjiyumGawWH/ertHUSIyBpbx6TgQQEW88HL&#10;DAvt7vxDt12sRYJwKFCBidEXUobKkMUwdp44eWfXWYxJdrXUHd4T3LYyz7KptNhwWjDo6dNQddld&#10;rYLVxoyWcvt19GX4Ptu89OvN6KTU8LVffoCI1Mf/8F+71AryfAq/Z9IR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nNacYAAADcAAAADwAAAAAAAAAAAAAAAACYAgAAZHJz&#10;L2Rvd25yZXYueG1sUEsFBgAAAAAEAAQA9QAAAIsDAAAAAA==&#10;" filled="f" strokecolor="black [3213]" strokeweight="2pt">
                  <v:textbox>
                    <w:txbxContent>
                      <w:p w:rsidR="004066E9" w:rsidRPr="00F776A4" w:rsidRDefault="004066E9"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62"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Vo8sYA&#10;AADcAAAADwAAAGRycy9kb3ducmV2LnhtbESPT2sCMRTE74V+h/AKvYhm3UMrW6OIoC4FC/47eHts&#10;npulm5ewibr99qZQ6HGYmd8w03lvW3GjLjSOFYxHGQjiyumGawXHw2o4AREissbWMSn4oQDz2fPT&#10;FAvt7ryj2z7WIkE4FKjAxOgLKUNlyGIYOU+cvIvrLMYku1rqDu8JbluZZ9mbtNhwWjDoaWmo+t5f&#10;rYLVxgwW8nN78mX4uti89OvN4KzU60u/+AARqY//4b92qRXk+Tv8nk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Vo8sYAAADcAAAADwAAAAAAAAAAAAAAAACYAgAAZHJz&#10;L2Rvd25yZXYueG1sUEsFBgAAAAAEAAQA9QAAAIsDAAAAAA==&#10;" filled="f" strokecolor="black [3213]" strokeweight="2pt">
                  <v:textbox>
                    <w:txbxContent>
                      <w:p w:rsidR="004066E9" w:rsidRPr="00F776A4" w:rsidRDefault="004066E9"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63" style="position:absolute;flip:x;visibility:visible;mso-wrap-style:square" from="6667,5486" to="6876,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9FsEAAADcAAAADwAAAGRycy9kb3ducmV2LnhtbERP3WrCMBS+H/gO4QjezdTiRKtRnCDI&#10;bmTqAxyaY1NsTmqSae3TLxeDXX58/6tNZxvxIB9qxwom4wwEcel0zZWCy3n/PgcRIrLGxjEpeFGA&#10;zXrwtsJCuyd/0+MUK5FCOBSowMTYFlKG0pDFMHYtceKuzluMCfpKao/PFG4bmWfZTFqsOTUYbGln&#10;qLydfqyCpo+XfvG5M312n7708Thz/uNLqdGw2y5BROriv/jPfdA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n0WwQAAANwAAAAPAAAAAAAAAAAAAAAA&#10;AKECAABkcnMvZG93bnJldi54bWxQSwUGAAAAAAQABAD5AAAAjwMAAAAA&#10;" strokecolor="black [3213]"/>
                <v:line id="Connecteur droit 106" o:spid="_x0000_s1264" style="position:absolute;visibility:visible;mso-wrap-style:square" from="26519,5671" to="26519,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qY+cYAAADcAAAADwAAAGRycy9kb3ducmV2LnhtbESPQWvCQBSE7wX/w/KE3urGgMamrhIE&#10;wdpTtaXXR/Y1SZt9G3bXGP31bqHgcZiZb5jlejCt6Mn5xrKC6SQBQVxa3XCl4OO4fVqA8AFZY2uZ&#10;FFzIw3o1elhiru2Z36k/hEpECPscFdQhdLmUvqzJoJ/Yjjh639YZDFG6SmqH5wg3rUyTZC4NNhwX&#10;auxoU1P5ezgZBYty/+OKrHidzj677Nqnb/PtV6bU43goXkAEGsI9/N/eaQVp+gx/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KmPnGAAAA3AAAAA8AAAAAAAAA&#10;AAAAAAAAoQIAAGRycy9kb3ducmV2LnhtbFBLBQYAAAAABAAEAPkAAACUAwAAAAA=&#10;" strokecolor="black [3213]"/>
                <v:line id="Connecteur droit 107" o:spid="_x0000_s1265" style="position:absolute;visibility:visible;mso-wrap-style:square" from="50628,5598" to="50863,2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mnucMAAADcAAAADwAAAGRycy9kb3ducmV2LnhtbERPz2vCMBS+D/wfwhO8zdSOWemMUgRh&#10;utPUseujeWurzUtJYq3765fDwOPH93u5HkwrenK+saxgNk1AEJdWN1wpOB23zwsQPiBrbC2Tgjt5&#10;WK9GT0vMtb3xJ/WHUIkYwj5HBXUIXS6lL2sy6Ke2I47cj3UGQ4SuktrhLYabVqZJMpcGG44NNXa0&#10;qam8HK5GwaLcn12RFbvZ61eX/fbpx3z7nSk1GQ/FG4hAQ3iI/93vWkH6EufH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pp7nDAAAA3AAAAA8AAAAAAAAAAAAA&#10;AAAAoQIAAGRycy9kb3ducmV2LnhtbFBLBQYAAAAABAAEAPkAAACRAwAAAAA=&#10;" strokecolor="black [3213]"/>
                <v:rect id="Rectangle 231" o:spid="_x0000_s1266"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DwMYA&#10;AADcAAAADwAAAGRycy9kb3ducmV2LnhtbESPQWsCMRSE7wX/Q3hCL6JZt1DKahQR1KXQQm09eHts&#10;npvFzUvYRN3++0YQehxm5htmvuxtK67UhcaxgukkA0FcOd1wreDnezN+AxEissbWMSn4pQDLxeBp&#10;joV2N/6i6z7WIkE4FKjAxOgLKUNlyGKYOE+cvJPrLMYku1rqDm8JbluZZ9mrtNhwWjDoaW2oOu8v&#10;VsFmZ0Yr+f5x8GX4PNm89Nvd6KjU87BfzUBE6uN/+NEutYL8ZQr3M+k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nDwMYAAADcAAAADwAAAAAAAAAAAAAAAACYAgAAZHJz&#10;L2Rvd25yZXYueG1sUEsFBgAAAAAEAAQA9QAAAIsDAAAAAA==&#10;" filled="f" strokecolor="black [3213]" strokeweight="2pt">
                  <v:textbox>
                    <w:txbxContent>
                      <w:p w:rsidR="004066E9" w:rsidRPr="00743622" w:rsidRDefault="004066E9"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67" style="position:absolute;visibility:visible;mso-wrap-style:square" from="38372,5598" to="38576,2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ecVcYAAADcAAAADwAAAGRycy9kb3ducmV2LnhtbESPQWvCQBSE7wX/w/KE3urGlBpJXSUI&#10;Qq0ntaXXR/Y1Sc2+DbvbGPvru4LgcZiZb5jFajCt6Mn5xrKC6SQBQVxa3XCl4OO4eZqD8AFZY2uZ&#10;FFzIw2o5elhgru2Z99QfQiUihH2OCuoQulxKX9Zk0E9sRxy9b+sMhihdJbXDc4SbVqZJMpMGG44L&#10;NXa0rqk8HX6Ngnn5/uOKrNhOXz677K9Pd7PNV6bU43goXkEEGsI9fGu/aQXpcwr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3nFXGAAAA3AAAAA8AAAAAAAAA&#10;AAAAAAAAoQIAAGRycy9kb3ducmV2LnhtbFBLBQYAAAAABAAEAPkAAACUAwAAAAA=&#10;" strokecolor="black [3213]"/>
                <v:shape id="Connecteur droit avec flèche 112" o:spid="_x0000_s1268" type="#_x0000_t32" style="position:absolute;left:6831;top:7638;width:31456;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spXsYAAADcAAAADwAAAGRycy9kb3ducmV2LnhtbESPQWsCMRSE7wX/Q3hCbzWrQimrUaxS&#10;KD21a4t4e2yem7WblzWJu9t/3xQKHoeZ+YZZrgfbiI58qB0rmE4yEMSl0zVXCj73Lw9PIEJE1tg4&#10;JgU/FGC9Gt0tMdeu5w/qiliJBOGQowITY5tLGUpDFsPEtcTJOzlvMSbpK6k99gluGznLskdpsea0&#10;YLClraHyu7haBU331l++rueL2b13+2J7OJpn3yp1Px42CxCRhngL/7dftYLZfA5/Z9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7KV7GAAAA3AAAAA8AAAAAAAAA&#10;AAAAAAAAoQIAAGRycy9kb3ducmV2LnhtbFBLBQYAAAAABAAEAPkAAACUAwAAAAA=&#10;" strokecolor="black [3213]">
                  <v:stroke endarrow="block"/>
                </v:shape>
                <v:shape id="Connecteur droit avec flèche 114" o:spid="_x0000_s1269" type="#_x0000_t32" style="position:absolute;left:26519;top:11318;width:1229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TVxsQAAADcAAAADwAAAGRycy9kb3ducmV2LnhtbESPQWvCQBSE74L/YXmF3nRTK2JTV7EF&#10;wR4qmJbi8ZF9JqHZtyH7TOK/7xYEj8PMfMOsNoOrVUdtqDwbeJomoIhzbysuDHx/7SZLUEGQLdae&#10;ycCVAmzW49EKU+t7PlKXSaEihEOKBkqRJtU65CU5DFPfEEfv7FuHEmVbaNtiH+Gu1rMkWWiHFceF&#10;Eht6Lyn/zS7OwOHtNN/3P1f55Bfh00fWhWDPxjw+DNtXUEKD3MO39t4amD3P4f9MPAJ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BNXGxAAAANwAAAAPAAAAAAAAAAAA&#10;AAAAAKECAABkcnMvZG93bnJldi54bWxQSwUGAAAAAAQABAD5AAAAkgMAAAAA&#10;" strokecolor="black [3213]">
                  <v:stroke dashstyle="dash" endarrow="block"/>
                </v:shape>
                <v:shape id="Connecteur droit avec flèche 116" o:spid="_x0000_s1270" type="#_x0000_t32" style="position:absolute;left:26670;top:16897;width:243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4UscYAAADcAAAADwAAAGRycy9kb3ducmV2LnhtbESPQUsDMRSE70L/Q3iF3mzWiiLbpkUr&#10;QvGk25bS22PzulndvGyTdHf990YoeBxm5htmsRpsIzryoXas4G6agSAuna65UrDbvt0+gQgRWWPj&#10;mBT8UIDVcnSzwFy7nj+pK2IlEoRDjgpMjG0uZSgNWQxT1xIn7+S8xZikr6T22Ce4beQsyx6lxZrT&#10;gsGW1obK7+JiFTTde3/eX77O5vWj2xbrw9G8+FapyXh4noOINMT/8LW90Qpm9w/wdyYd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eFLHGAAAA3AAAAA8AAAAAAAAA&#10;AAAAAAAAoQIAAGRycy9kb3ducmV2LnhtbFBLBQYAAAAABAAEAPkAAACUAwAAAAA=&#10;" strokecolor="black [3213]">
                  <v:stroke endarrow="block"/>
                </v:shape>
                <v:shape id="Connecteur droit avec flèche 118" o:spid="_x0000_s1271" type="#_x0000_t32" style="position:absolute;left:26193;top:20098;width:2438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ZLscUAAADcAAAADwAAAGRycy9kb3ducmV2LnhtbESPQWvCQBSE7wX/w/KE3nSjLa2mrmIL&#10;BT200FTE4yP7TEKzb0P2NYn/visIPQ4z8w2z2gyuVh21ofJsYDZNQBHn3lZcGDh8v08WoIIgW6w9&#10;k4ELBdisR3crTK3v+Yu6TAoVIRxSNFCKNKnWIS/JYZj6hjh6Z986lCjbQtsW+wh3tZ4nyZN2WHFc&#10;KLGht5Lyn+zXGfh8PT3u+uNFPngpfNpnXQj2bMz9eNi+gBIa5D98a++sgfnDM1zPxCO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ZLscUAAADcAAAADwAAAAAAAAAA&#10;AAAAAAChAgAAZHJzL2Rvd25yZXYueG1sUEsFBgAAAAAEAAQA+QAAAJMDAAAAAA==&#10;" strokecolor="black [3213]">
                  <v:stroke dashstyle="dash" endarrow="block"/>
                </v:shape>
                <v:shape id="Connecteur droit avec flèche 276" o:spid="_x0000_s1272" type="#_x0000_t32" style="position:absolute;left:6831;top:23517;width:19688;height:2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HjMQAAADcAAAADwAAAGRycy9kb3ducmV2LnhtbESP3WoCMRSE7wt9h3CE3pSarVKV1ShS&#10;KHgj+PcAp5vjZjE52W6iu/r0Rih4OczMN8xs0TkrLtSEyrOCz34GgrjwuuJSwWH/8zEBESKyRuuZ&#10;FFwpwGL++jLDXPuWt3TZxVIkCIccFZgY61zKUBhyGPq+Jk7e0TcOY5JNKXWDbYI7KwdZNpIOK04L&#10;Bmv6NlScdmenYDIe/v3imr7s7Z23V2OXm/OtVeqt1y2nICJ18Rn+b6+0gsF4BI8z6Qj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C4eMxAAAANwAAAAPAAAAAAAAAAAA&#10;AAAAAKECAABkcnMvZG93bnJldi54bWxQSwUGAAAAAAQABAD5AAAAkgM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rPr>
        <w:lastRenderedPageBreak/>
        <mc:AlternateContent>
          <mc:Choice Requires="wpc">
            <w:drawing>
              <wp:inline distT="0" distB="0" distL="0" distR="0" wp14:anchorId="5B35FC58" wp14:editId="411E9B9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CE7C7A" w:rsidRDefault="0018446A"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645C7" w:rsidRDefault="0018446A" w:rsidP="0053570A">
                              <w:pPr>
                                <w:pStyle w:val="NormalWeb"/>
                                <w:spacing w:before="0" w:beforeAutospacing="0" w:after="0" w:afterAutospacing="0"/>
                                <w:jc w:val="center"/>
                                <w:rPr>
                                  <w:lang w:val="fr-BE"/>
                                </w:rPr>
                              </w:pPr>
                              <w:r>
                                <w:rPr>
                                  <w:rFonts w:ascii="Arial" w:eastAsia="Times New Roman" w:hAnsi="Arial"/>
                                  <w:color w:val="000000"/>
                                  <w:lang w:val="fr-BE"/>
                                </w:rPr>
                                <w:t>Ajouter le rôle « </w:t>
                              </w:r>
                              <w:proofErr w:type="spellStart"/>
                              <w:r>
                                <w:rPr>
                                  <w:rFonts w:ascii="Arial" w:eastAsia="Times New Roman" w:hAnsi="Arial"/>
                                  <w:color w:val="000000"/>
                                  <w:lang w:val="fr-BE"/>
                                </w:rPr>
                                <w:t>administrator</w:t>
                              </w:r>
                              <w:proofErr w:type="spellEnd"/>
                              <w:r>
                                <w:rPr>
                                  <w:rFonts w:ascii="Arial" w:eastAsia="Times New Roman" w:hAnsi="Arial"/>
                                  <w:color w:val="000000"/>
                                  <w:lang w:val="fr-BE"/>
                                </w:rPr>
                                <w:t xml:space="preserve"> »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_x0000_s1273"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">
                <v:shape id="_x0000_s1274" type="#_x0000_t75" style="position:absolute;width:54864;height:25368;visibility:visible;mso-wrap-style:square">
                  <v:fill o:detectmouseclick="t"/>
                  <v:path o:connecttype="none"/>
                </v:shape>
                <v:roundrect id="Rounded Rectangle 173" o:spid="_x0000_s1275" style="position:absolute;left:356;top:2797;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lGaMQA&#10;AADcAAAADwAAAGRycy9kb3ducmV2LnhtbESPT4vCMBTE7wt+h/AEb5rq/tNqlKVLZQ8irOvB46N5&#10;tsXmpTSxrd/eCMIeh5n5DbPa9KYSLTWutKxgOolAEGdWl5wrOP6l4zkI55E1VpZJwY0cbNaDlxXG&#10;2nb8S+3B5yJA2MWooPC+jqV0WUEG3cTWxME728agD7LJpW6wC3BTyVkUfUiDJYeFAmtKCsouh6tR&#10;8JqdU294+/4pd3t3ivrqWyZTpUbD/msJwlPv/8PP9o9WMHtbwONMO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5RmjEAAAA3AAAAA8AAAAAAAAAAAAAAAAAmAIAAGRycy9k&#10;b3ducmV2LnhtbFBLBQYAAAAABAAEAPUAAACJAwAAAAA=&#10;" fillcolor="white [3212]" strokecolor="#a5a5a5 [2092]" strokeweight="2pt">
                  <v:textbox>
                    <w:txbxContent>
                      <w:p w:rsidR="004066E9" w:rsidRPr="00CE7C7A" w:rsidRDefault="004066E9"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76" style="position:absolute;left:18551;top:2797;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p5KL4A&#10;AADcAAAADwAAAGRycy9kb3ducmV2LnhtbERPuwrCMBTdBf8hXMFNUxUfVKOIojiIYHVwvDTXttjc&#10;lCZq/XszCI6H816sGlOKF9WusKxg0I9AEKdWF5wpuF52vRkI55E1lpZJwYccrJbt1gJjbd98plfi&#10;MxFC2MWoIPe+iqV0aU4GXd9WxIG729qgD7DOpK7xHcJNKYdRNJEGCw4NOVa0ySl9JE+jYJTed97w&#10;fjyVx5O7RU25lZuBUt1Os56D8NT4v/jnPmgFw3G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qaeSi+AAAA3AAAAA8AAAAAAAAAAAAAAAAAmAIAAGRycy9kb3ducmV2&#10;LnhtbFBLBQYAAAAABAAEAPUAAACDAwAAAAA=&#10;" fillcolor="white [3212]" strokecolor="#a5a5a5 [2092]" strokeweight="2pt">
                  <v:textbox>
                    <w:txbxContent>
                      <w:p w:rsidR="004066E9" w:rsidRDefault="004066E9"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77" type="#_x0000_t55" style="position:absolute;left:13267;top:4105;width:4846;height:48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1GecMA&#10;AADcAAAADwAAAGRycy9kb3ducmV2LnhtbESPT4vCMBTE74LfITzBm023B5WuaVkKgujJPwt7fDTP&#10;tmzzUpKo9dubhQWPw8z8htmUo+nFnZzvLCv4SFIQxLXVHTcKLuftYg3CB2SNvWVS8CQPZTGdbDDX&#10;9sFHup9CIyKEfY4K2hCGXEpft2TQJ3Ygjt7VOoMhStdI7fAR4aaXWZoupcGO40KLA1Ut1b+nm1FQ&#10;fTu5C81xrLOrzSr8SfeH80Wp+Wz8+gQRaAzv8H97pxVkqxX8nYlHQB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1GecMAAADcAAAADwAAAAAAAAAAAAAAAACYAgAAZHJzL2Rv&#10;d25yZXYueG1sUEsFBgAAAAAEAAQA9QAAAIgDAAAAAA==&#10;" adj="10800" fillcolor="white [3212]" strokecolor="#a5a5a5 [2092]" strokeweight="2pt"/>
                <v:roundrect id="Rounded Rectangle 177" o:spid="_x0000_s1278" style="position:absolute;left:36380;top:2812;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kpTr4A&#10;AADcAAAADwAAAGRycy9kb3ducmV2LnhtbERPuwrCMBTdBf8hXMFNUxWtVKOIojiI4GNwvDTXttjc&#10;lCZq/XszCI6H854vG1OKF9WusKxg0I9AEKdWF5wpuF62vSkI55E1lpZJwYccLBft1hwTbd98otfZ&#10;ZyKEsEtQQe59lUjp0pwMur6tiAN3t7VBH2CdSV3jO4SbUg6jaCINFhwacqxonVP6OD+NglF633rD&#10;u3EsD0d3i5pyI9cDpbqdZjUD4anxf/HPvdcKhnFYG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9ZKU6+AAAA3AAAAA8AAAAAAAAAAAAAAAAAmAIAAGRycy9kb3ducmV2&#10;LnhtbFBLBQYAAAAABAAEAPUAAACDAwAAAAA=&#10;" fillcolor="white [3212]" strokecolor="#a5a5a5 [2092]" strokeweight="2pt">
                  <v:textbox>
                    <w:txbxContent>
                      <w:p w:rsidR="004066E9" w:rsidRDefault="004066E9"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79" type="#_x0000_t55" style="position:absolute;left:31156;top:4113;width:4845;height:4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pacYA&#10;AADcAAAADwAAAGRycy9kb3ducmV2LnhtbESPQWvCQBSE70L/w/IKvUjdGLDW6CaUVqGQi7USr4/s&#10;axKafRuyq4n/vlsQPA4z8w2zyUbTigv1rrGsYD6LQBCXVjdcKTh+755fQTiPrLG1TAqu5CBLHyYb&#10;TLQd+IsuB1+JAGGXoILa+y6R0pU1GXQz2xEH78f2Bn2QfSV1j0OAm1bGUfQiDTYcFmrs6L2m8vdw&#10;NgpyLuJlUZiPXJ+afHtdDMV0vlfq6XF8W4PwNPp7+Nb+1Ari5Qr+z4Qj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pacYAAADcAAAADwAAAAAAAAAAAAAAAACYAgAAZHJz&#10;L2Rvd25yZXYueG1sUEsFBgAAAAAEAAQA9QAAAIsDAAAAAA==&#10;" adj="10814" fillcolor="white [3212]" strokecolor="#a5a5a5 [2092]" strokeweight="2pt">
                  <v:textbox>
                    <w:txbxContent>
                      <w:p w:rsidR="004066E9" w:rsidRDefault="004066E9" w:rsidP="0053570A"/>
                    </w:txbxContent>
                  </v:textbox>
                </v:shape>
                <v:roundrect id="Rounded Rectangle 179" o:spid="_x0000_s1280" style="position:absolute;left:816;top:16548;width:12452;height:7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pVb74A&#10;AADcAAAADwAAAGRycy9kb3ducmV2LnhtbERPuwrCMBTdBf8hXMFNUxUfVKOIojiIYHVwvDTXttjc&#10;lCZq/XszCI6H816sGlOKF9WusKxg0I9AEKdWF5wpuF52vRkI55E1lpZJwYccrJbt1gJjbd98plfi&#10;MxFC2MWoIPe+iqV0aU4GXd9WxIG729qgD7DOpK7xHcJNKYdRNJEGCw4NOVa0ySl9JE+jYJTed97w&#10;fjyVx5O7RU25lZuBUt1Os56D8NT4v/jnPmgFw1m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6VW++AAAA3AAAAA8AAAAAAAAAAAAAAAAAmAIAAGRycy9kb3ducmV2&#10;LnhtbFBLBQYAAAAABAAEAPUAAACDAwAAAAA=&#10;" fillcolor="white [3212]" strokecolor="#a5a5a5 [2092]" strokeweight="2pt">
                  <v:textbox>
                    <w:txbxContent>
                      <w:p w:rsidR="004066E9" w:rsidRDefault="004066E9"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81" type="#_x0000_t55" style="position:absolute;left:43609;top:11322;width:4839;height:48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gBacQA&#10;AADcAAAADwAAAGRycy9kb3ducmV2LnhtbESPQWvCQBSE74X+h+UJ3upGDyFGVxFF9OClsS309sg+&#10;k2D27ZLdJvHfu4VCj8PMfMOst6NpRU+dbywrmM8SEMSl1Q1XCj6ux7cMhA/IGlvLpOBBHrab15c1&#10;5toO/E59ESoRIexzVFCH4HIpfVmTQT+zjjh6N9sZDFF2ldQdDhFuWrlIklQabDgu1OhoX1N5L36M&#10;gs+UC31I9P10cHt//Kbl5ctppaaTcbcCEWgM/+G/9lkrWGRz+D0Tj4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oAWnEAAAA3AAAAA8AAAAAAAAAAAAAAAAAmAIAAGRycy9k&#10;b3ducmV2LnhtbFBLBQYAAAAABAAEAPUAAACJAwAAAAA=&#10;" adj="10814" fillcolor="white [3212]" strokecolor="#a5a5a5 [2092]" strokeweight="2pt">
                  <v:textbox>
                    <w:txbxContent>
                      <w:p w:rsidR="004066E9" w:rsidRDefault="004066E9" w:rsidP="0053570A">
                        <w:pPr>
                          <w:pStyle w:val="NormalWeb"/>
                          <w:spacing w:before="0" w:beforeAutospacing="0" w:after="0" w:afterAutospacing="0"/>
                        </w:pPr>
                        <w:r>
                          <w:rPr>
                            <w:rFonts w:ascii="Arial" w:eastAsia="Times New Roman" w:hAnsi="Arial"/>
                          </w:rPr>
                          <w:t> </w:t>
                        </w:r>
                      </w:p>
                    </w:txbxContent>
                  </v:textbox>
                </v:shape>
                <v:roundrect id="Rounded Rectangle 204" o:spid="_x0000_s1282" style="position:absolute;left:39998;top:16674;width:12446;height:79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Rug8MA&#10;AADcAAAADwAAAGRycy9kb3ducmV2LnhtbESPT4vCMBTE78J+h/AW9qapFV2pjbK4uHgQwa4Hj4/m&#10;9Q82L6WJWr+9EQSPw8z8hklXvWnElTpXW1YwHkUgiHOray4VHP83wzkI55E1NpZJwZ0crJYfgxQT&#10;bW98oGvmSxEg7BJUUHnfJlK6vCKDbmRb4uAVtjPog+xKqTu8BbhpZBxFM2mw5rBQYUvrivJzdjEK&#10;Jnmx8Yb/pt9yt3enqG9+5Xqs1Ndn/7MA4an37/CrvdUK4nk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Rug8MAAADcAAAADwAAAAAAAAAAAAAAAACYAgAAZHJzL2Rv&#10;d25yZXYueG1sUEsFBgAAAAAEAAQA9QAAAIgDAAAAAA==&#10;" fillcolor="white [3212]" strokecolor="#a5a5a5 [2092]" strokeweight="2pt">
                  <v:textbox>
                    <w:txbxContent>
                      <w:p w:rsidR="004066E9" w:rsidRDefault="004066E9"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83" type="#_x0000_t55" style="position:absolute;left:34020;top:17944;width:4838;height:483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rVLMQA&#10;AADcAAAADwAAAGRycy9kb3ducmV2LnhtbESPzW7CMBCE70i8g7WVeoNNqURpikH8FAmOpRx63Mbb&#10;JGq8DrYL4e0xUiWOo5n5RjOdd7ZRJ/ahdqLhaZiBYimcqaXUcPjcDCagQiQx1DhhDRcOMJ/1e1PK&#10;jTvLB5/2sVQJIiEnDVWMbY4YioothaFrWZL347ylmKQv0Xg6J7htcJRlY7RUS1qoqOVVxcXv/s9q&#10;KJfB7b5Xx0Pz4r8uuMb4vsBXrR8fusUbqMhdvIf/21ujYTR5htuZdARw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q1SzEAAAA3AAAAA8AAAAAAAAAAAAAAAAAmAIAAGRycy9k&#10;b3ducmV2LnhtbFBLBQYAAAAABAAEAPUAAACJAwAAAAA=&#10;" adj="10814" fillcolor="white [3212]" strokecolor="#a5a5a5 [2092]" strokeweight="2pt">
                  <v:textbox>
                    <w:txbxContent>
                      <w:p w:rsidR="004066E9" w:rsidRDefault="004066E9" w:rsidP="0053570A">
                        <w:pPr>
                          <w:pStyle w:val="NormalWeb"/>
                          <w:spacing w:before="0" w:beforeAutospacing="0" w:after="0" w:afterAutospacing="0"/>
                        </w:pPr>
                        <w:r>
                          <w:rPr>
                            <w:rFonts w:ascii="Arial" w:eastAsia="Times New Roman" w:hAnsi="Arial"/>
                          </w:rPr>
                          <w:t> </w:t>
                        </w:r>
                      </w:p>
                    </w:txbxContent>
                  </v:textbox>
                </v:shape>
                <v:roundrect id="Rounded Rectangle 210" o:spid="_x0000_s1284" style="position:absolute;left:18547;top:14096;width:14504;height:10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FTbMIA&#10;AADcAAAADwAAAGRycy9kb3ducmV2LnhtbESPzarCMBSE94LvEI7gTlP/pRpFvHhxIYLVhctDc2yL&#10;zUlpcrX37Y0guBxm5htmuW5MKR5Uu8KygkE/AkGcWl1wpuBy3vXmIJxH1lhaJgX/5GC9areWGGv7&#10;5BM9Ep+JAGEXo4Lc+yqW0qU5GXR9WxEH72Zrgz7IOpO6xmeAm1IOo2gqDRYcFnKsaJtTek/+jIJR&#10;ett5w7+TmTwc3TVqyh+5HSjV7TSbBQhPjf+GP+29VjCcj+F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wVNswgAAANwAAAAPAAAAAAAAAAAAAAAAAJgCAABkcnMvZG93&#10;bnJldi54bWxQSwUGAAAAAAQABAD1AAAAhwMAAAAA&#10;" fillcolor="white [3212]" strokecolor="#a5a5a5 [2092]" strokeweight="2pt">
                  <v:textbox>
                    <w:txbxContent>
                      <w:p w:rsidR="004066E9" w:rsidRPr="00F645C7" w:rsidRDefault="004066E9" w:rsidP="0053570A">
                        <w:pPr>
                          <w:pStyle w:val="NormalWeb"/>
                          <w:spacing w:before="0" w:beforeAutospacing="0" w:after="0" w:afterAutospacing="0"/>
                          <w:jc w:val="center"/>
                          <w:rPr>
                            <w:lang w:val="fr-BE"/>
                          </w:rPr>
                        </w:pPr>
                        <w:r>
                          <w:rPr>
                            <w:rFonts w:ascii="Arial" w:eastAsia="Times New Roman" w:hAnsi="Arial"/>
                            <w:color w:val="000000"/>
                            <w:lang w:val="fr-BE"/>
                          </w:rPr>
                          <w:t>Ajouter le rôle « </w:t>
                        </w:r>
                        <w:proofErr w:type="spellStart"/>
                        <w:r>
                          <w:rPr>
                            <w:rFonts w:ascii="Arial" w:eastAsia="Times New Roman" w:hAnsi="Arial"/>
                            <w:color w:val="000000"/>
                            <w:lang w:val="fr-BE"/>
                          </w:rPr>
                          <w:t>administrator</w:t>
                        </w:r>
                        <w:proofErr w:type="spellEnd"/>
                        <w:r>
                          <w:rPr>
                            <w:rFonts w:ascii="Arial" w:eastAsia="Times New Roman" w:hAnsi="Arial"/>
                            <w:color w:val="000000"/>
                            <w:lang w:val="fr-BE"/>
                          </w:rPr>
                          <w:t xml:space="preserve"> »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v:textbox>
                </v:roundrect>
                <v:shape id="Chevron 211" o:spid="_x0000_s1285" type="#_x0000_t55" style="position:absolute;left:13280;top:17950;width:4833;height:482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ow8QA&#10;AADcAAAADwAAAGRycy9kb3ducmV2LnhtbESPzW7CMBCE70i8g7WVeoNNkUppikH8FAmOpRx63Mbb&#10;JGq8DrYL4e0xUiWOo5n5RjOdd7ZRJ/ahdqLhaZiBYimcqaXUcPjcDCagQiQx1DhhDRcOMJ/1e1PK&#10;jTvLB5/2sVQJIiEnDVWMbY4YioothaFrWZL347ylmKQv0Xg6J7htcJRlY7RUS1qoqOVVxcXv/s9q&#10;KJfB7b5Xx0Pz4r8uuMb4vsBXrR8fusUbqMhdvIf/21ujYTR5htuZdARw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P6MPEAAAA3AAAAA8AAAAAAAAAAAAAAAAAmAIAAGRycy9k&#10;b3ducmV2LnhtbFBLBQYAAAAABAAEAPUAAACJAwAAAAA=&#10;" adj="10814" fillcolor="white [3212]" strokecolor="#a5a5a5 [2092]" strokeweight="2pt">
                  <v:textbox>
                    <w:txbxContent>
                      <w:p w:rsidR="004066E9" w:rsidRDefault="004066E9"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Heading3"/>
        <w:rPr>
          <w:lang w:val="fr-BE"/>
        </w:rPr>
      </w:pPr>
      <w:bookmarkStart w:id="62" w:name="_Toc460231414"/>
      <w:r>
        <w:rPr>
          <w:lang w:val="fr-BE"/>
        </w:rPr>
        <w:t>Identifier et catégoriser les entités</w:t>
      </w:r>
      <w:bookmarkEnd w:id="62"/>
    </w:p>
    <w:p w:rsidR="007C66F9" w:rsidRDefault="007C66F9" w:rsidP="00E4681A">
      <w:pPr>
        <w:rPr>
          <w:lang w:val="fr-BE"/>
        </w:rPr>
      </w:pPr>
    </w:p>
    <w:p w:rsidR="008F19CE" w:rsidRDefault="008F19CE" w:rsidP="008F19CE">
      <w:pPr>
        <w:pStyle w:val="NoSpacing"/>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NoSpacing"/>
        <w:numPr>
          <w:ilvl w:val="0"/>
          <w:numId w:val="3"/>
        </w:numPr>
        <w:rPr>
          <w:lang w:val="fr-BE"/>
        </w:rPr>
      </w:pPr>
      <w:r w:rsidRPr="002337CF">
        <w:rPr>
          <w:lang w:val="fr-BE"/>
        </w:rPr>
        <w:t xml:space="preserve">Client : </w:t>
      </w:r>
      <w:proofErr w:type="spellStart"/>
      <w:r w:rsidR="00EB41BE">
        <w:rPr>
          <w:lang w:val="fr-BE"/>
        </w:rPr>
        <w:t>WebSite</w:t>
      </w:r>
      <w:proofErr w:type="spellEnd"/>
    </w:p>
    <w:p w:rsidR="008F19CE" w:rsidRPr="002337CF" w:rsidRDefault="008F19CE" w:rsidP="008F19CE">
      <w:pPr>
        <w:pStyle w:val="NoSpacing"/>
        <w:numPr>
          <w:ilvl w:val="0"/>
          <w:numId w:val="3"/>
        </w:numPr>
        <w:rPr>
          <w:lang w:val="fr-BE"/>
        </w:rPr>
      </w:pPr>
      <w:r w:rsidRPr="002337CF">
        <w:rPr>
          <w:lang w:val="fr-BE"/>
        </w:rPr>
        <w:t>Ressource</w:t>
      </w:r>
      <w:r w:rsidR="00102FB2">
        <w:rPr>
          <w:lang w:val="fr-BE"/>
        </w:rPr>
        <w:t>s</w:t>
      </w:r>
      <w:r w:rsidRPr="002337CF">
        <w:rPr>
          <w:lang w:val="fr-BE"/>
        </w:rPr>
        <w:t xml:space="preserve"> : </w:t>
      </w:r>
      <w:proofErr w:type="spellStart"/>
      <w:r w:rsidR="00102FB2">
        <w:rPr>
          <w:lang w:val="fr-BE"/>
        </w:rPr>
        <w:t>WebSite</w:t>
      </w:r>
      <w:proofErr w:type="spellEnd"/>
      <w:r w:rsidR="00102FB2">
        <w:rPr>
          <w:lang w:val="fr-BE"/>
        </w:rPr>
        <w:t xml:space="preserve"> \ Scenario3 \ Home \ </w:t>
      </w:r>
      <w:proofErr w:type="spellStart"/>
      <w:r w:rsidR="00102FB2">
        <w:rPr>
          <w:lang w:val="fr-BE"/>
        </w:rPr>
        <w:t>Admin</w:t>
      </w:r>
      <w:proofErr w:type="spellEnd"/>
    </w:p>
    <w:p w:rsidR="008F19CE" w:rsidRDefault="008F19CE" w:rsidP="008F19CE">
      <w:pPr>
        <w:pStyle w:val="NoSpacing"/>
        <w:numPr>
          <w:ilvl w:val="0"/>
          <w:numId w:val="3"/>
        </w:numPr>
        <w:rPr>
          <w:lang w:val="fr-BE"/>
        </w:rPr>
      </w:pPr>
      <w:r>
        <w:rPr>
          <w:lang w:val="fr-BE"/>
        </w:rPr>
        <w:t xml:space="preserve">Liste des clients autorisés : </w:t>
      </w:r>
      <w:proofErr w:type="spellStart"/>
      <w:r w:rsidR="002D0398">
        <w:rPr>
          <w:lang w:val="fr-BE"/>
        </w:rPr>
        <w:t>WebSite</w:t>
      </w:r>
      <w:proofErr w:type="spellEnd"/>
    </w:p>
    <w:p w:rsidR="008F19CE" w:rsidRDefault="008F19CE" w:rsidP="008F19CE">
      <w:pPr>
        <w:pStyle w:val="NoSpacing"/>
        <w:numPr>
          <w:ilvl w:val="0"/>
          <w:numId w:val="3"/>
        </w:numPr>
        <w:rPr>
          <w:lang w:val="fr-BE"/>
        </w:rPr>
      </w:pPr>
      <w:r>
        <w:rPr>
          <w:lang w:val="fr-BE"/>
        </w:rPr>
        <w:t xml:space="preserve">Liste des claims : </w:t>
      </w:r>
      <w:r w:rsidR="002D0398">
        <w:rPr>
          <w:lang w:val="fr-BE"/>
        </w:rPr>
        <w:t>rôle « </w:t>
      </w:r>
      <w:proofErr w:type="spellStart"/>
      <w:r w:rsidR="002D0398">
        <w:rPr>
          <w:lang w:val="fr-BE"/>
        </w:rPr>
        <w:t>administrator</w:t>
      </w:r>
      <w:proofErr w:type="spellEnd"/>
      <w:r w:rsidR="002D0398">
        <w:rPr>
          <w:lang w:val="fr-BE"/>
        </w:rPr>
        <w:t> »</w:t>
      </w:r>
    </w:p>
    <w:p w:rsidR="00F676CA" w:rsidRDefault="00F676CA" w:rsidP="00E4681A">
      <w:pPr>
        <w:rPr>
          <w:lang w:val="fr-BE"/>
        </w:rPr>
      </w:pPr>
    </w:p>
    <w:p w:rsidR="0047285F" w:rsidRDefault="00184D9A" w:rsidP="00184D9A">
      <w:pPr>
        <w:pStyle w:val="Heading3"/>
        <w:rPr>
          <w:lang w:val="fr-BE"/>
        </w:rPr>
      </w:pPr>
      <w:bookmarkStart w:id="63" w:name="_Toc460231415"/>
      <w:r>
        <w:rPr>
          <w:lang w:val="fr-BE"/>
        </w:rPr>
        <w:t>Ajouter un client</w:t>
      </w:r>
      <w:bookmarkEnd w:id="63"/>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w:t>
      </w:r>
      <w:proofErr w:type="spellStart"/>
      <w:r w:rsidR="00341F85">
        <w:rPr>
          <w:lang w:val="fr-BE"/>
        </w:rPr>
        <w:t>grant</w:t>
      </w:r>
      <w:proofErr w:type="spellEnd"/>
      <w:r w:rsidR="00341F85">
        <w:rPr>
          <w:lang w:val="fr-BE"/>
        </w:rPr>
        <w:t xml:space="preserve">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w:t>
      </w:r>
      <w:proofErr w:type="spellStart"/>
      <w:r w:rsidR="00A525B2">
        <w:rPr>
          <w:lang w:val="fr-BE"/>
        </w:rPr>
        <w:t>grant</w:t>
      </w:r>
      <w:proofErr w:type="spellEnd"/>
      <w:r w:rsidR="00A525B2">
        <w:rPr>
          <w:lang w:val="fr-BE"/>
        </w:rPr>
        <w:t xml:space="preserve"> type choisi sera « </w:t>
      </w:r>
      <w:proofErr w:type="spellStart"/>
      <w:r w:rsidR="00A525B2">
        <w:rPr>
          <w:lang w:val="fr-BE"/>
        </w:rPr>
        <w:t>password</w:t>
      </w:r>
      <w:proofErr w:type="spellEnd"/>
      <w:r w:rsidR="00A525B2">
        <w:rPr>
          <w:lang w:val="fr-BE"/>
        </w:rPr>
        <w:t xml:space="preserve"> ». </w:t>
      </w:r>
      <w:r w:rsidR="00A13D85">
        <w:rPr>
          <w:lang w:val="fr-BE"/>
        </w:rPr>
        <w:t xml:space="preserve">Faîtes bien attention si vous choisissez </w:t>
      </w:r>
      <w:r w:rsidR="00F23732">
        <w:rPr>
          <w:lang w:val="fr-BE"/>
        </w:rPr>
        <w:t xml:space="preserve">ce </w:t>
      </w:r>
      <w:proofErr w:type="spellStart"/>
      <w:r w:rsidR="00F23732">
        <w:rPr>
          <w:lang w:val="fr-BE"/>
        </w:rPr>
        <w:t>grant</w:t>
      </w:r>
      <w:proofErr w:type="spellEnd"/>
      <w:r w:rsidR="00F23732">
        <w:rPr>
          <w:lang w:val="fr-BE"/>
        </w:rPr>
        <w: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w:t>
      </w:r>
      <w:proofErr w:type="spellStart"/>
      <w:r>
        <w:rPr>
          <w:lang w:val="fr-BE"/>
        </w:rPr>
        <w:t>grant</w:t>
      </w:r>
      <w:proofErr w:type="spellEnd"/>
      <w:r>
        <w:rPr>
          <w:lang w:val="fr-BE"/>
        </w:rPr>
        <w:t>-type « </w:t>
      </w:r>
      <w:proofErr w:type="spellStart"/>
      <w:r>
        <w:rPr>
          <w:lang w:val="fr-BE"/>
        </w:rPr>
        <w:t>implicit</w:t>
      </w:r>
      <w:proofErr w:type="spellEnd"/>
      <w:r>
        <w:rPr>
          <w:lang w:val="fr-BE"/>
        </w:rPr>
        <w:t xml:space="preserve"> ». Lors de l’authentification l’utilisateur sera redirigé vers le serveur OPENID qui retournera ensuite les </w:t>
      </w:r>
      <w:proofErr w:type="spellStart"/>
      <w:r>
        <w:rPr>
          <w:lang w:val="fr-BE"/>
        </w:rPr>
        <w:t>tokens</w:t>
      </w:r>
      <w:proofErr w:type="spellEnd"/>
      <w:r>
        <w:rPr>
          <w:lang w:val="fr-BE"/>
        </w:rPr>
        <w:t>.</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w:t>
      </w:r>
      <w:proofErr w:type="spellStart"/>
      <w:r w:rsidR="00052637">
        <w:rPr>
          <w:lang w:val="fr-BE"/>
        </w:rPr>
        <w:t>grant</w:t>
      </w:r>
      <w:proofErr w:type="spellEnd"/>
      <w:r w:rsidR="00052637">
        <w:rPr>
          <w:lang w:val="fr-BE"/>
        </w:rPr>
        <w:t xml:space="preserve">-type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w:t>
      </w:r>
      <w:proofErr w:type="spellStart"/>
      <w:r>
        <w:rPr>
          <w:lang w:val="fr-BE"/>
        </w:rPr>
        <w:t>uma_authorization</w:t>
      </w:r>
      <w:proofErr w:type="spellEnd"/>
      <w:r>
        <w:rPr>
          <w:lang w:val="fr-BE"/>
        </w:rPr>
        <w:t> » &amp; « </w:t>
      </w:r>
      <w:proofErr w:type="spellStart"/>
      <w:r>
        <w:rPr>
          <w:lang w:val="fr-BE"/>
        </w:rPr>
        <w:t>uma_protection</w:t>
      </w:r>
      <w:proofErr w:type="spellEnd"/>
      <w:r>
        <w:rPr>
          <w:lang w:val="fr-BE"/>
        </w:rPr>
        <w:t>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ListParagraph"/>
        <w:numPr>
          <w:ilvl w:val="0"/>
          <w:numId w:val="3"/>
        </w:numPr>
      </w:pPr>
      <w:r w:rsidRPr="00F21551">
        <w:lastRenderedPageBreak/>
        <w:t xml:space="preserve">Callback </w:t>
      </w:r>
      <w:proofErr w:type="spellStart"/>
      <w:r w:rsidRPr="00F21551">
        <w:t>url</w:t>
      </w:r>
      <w:proofErr w:type="spellEnd"/>
      <w:r w:rsidRPr="00F21551">
        <w:t xml:space="preserve"> : </w:t>
      </w:r>
      <w:hyperlink r:id="rId69" w:history="1">
        <w:r w:rsidR="0008465F" w:rsidRPr="00F21551">
          <w:rPr>
            <w:rStyle w:val="Hyperlink"/>
          </w:rPr>
          <w:t>https://localhost:5105/Authenticate/Callback</w:t>
        </w:r>
      </w:hyperlink>
    </w:p>
    <w:p w:rsidR="0008465F" w:rsidRDefault="0008465F" w:rsidP="00494C7F">
      <w:pPr>
        <w:pStyle w:val="ListParagraph"/>
        <w:numPr>
          <w:ilvl w:val="0"/>
          <w:numId w:val="3"/>
        </w:numPr>
        <w:rPr>
          <w:lang w:val="fr-BE"/>
        </w:rPr>
      </w:pPr>
      <w:r>
        <w:rPr>
          <w:lang w:val="fr-BE"/>
        </w:rPr>
        <w:t xml:space="preserve">Grant types : </w:t>
      </w:r>
      <w:proofErr w:type="spellStart"/>
      <w:r>
        <w:rPr>
          <w:lang w:val="fr-BE"/>
        </w:rPr>
        <w:t>implicit</w:t>
      </w:r>
      <w:proofErr w:type="spellEnd"/>
    </w:p>
    <w:p w:rsidR="0008465F" w:rsidRDefault="0008465F" w:rsidP="00494C7F">
      <w:pPr>
        <w:pStyle w:val="ListParagraph"/>
        <w:numPr>
          <w:ilvl w:val="0"/>
          <w:numId w:val="3"/>
        </w:numPr>
        <w:rPr>
          <w:lang w:val="fr-BE"/>
        </w:rPr>
      </w:pPr>
      <w:proofErr w:type="spellStart"/>
      <w:r>
        <w:rPr>
          <w:lang w:val="fr-BE"/>
        </w:rPr>
        <w:t>Response</w:t>
      </w:r>
      <w:proofErr w:type="spellEnd"/>
      <w:r>
        <w:rPr>
          <w:lang w:val="fr-BE"/>
        </w:rPr>
        <w:t xml:space="preserve"> types : </w:t>
      </w:r>
      <w:proofErr w:type="spellStart"/>
      <w:r>
        <w:rPr>
          <w:lang w:val="fr-BE"/>
        </w:rPr>
        <w:t>token</w:t>
      </w:r>
      <w:proofErr w:type="spellEnd"/>
      <w:r>
        <w:rPr>
          <w:lang w:val="fr-BE"/>
        </w:rPr>
        <w:t xml:space="preserve"> &amp; </w:t>
      </w:r>
      <w:proofErr w:type="spellStart"/>
      <w:r>
        <w:rPr>
          <w:lang w:val="fr-BE"/>
        </w:rPr>
        <w:t>id_token</w:t>
      </w:r>
      <w:proofErr w:type="spellEnd"/>
    </w:p>
    <w:p w:rsidR="0008465F" w:rsidRPr="00F21551" w:rsidRDefault="0008465F" w:rsidP="00494C7F">
      <w:pPr>
        <w:pStyle w:val="ListParagraph"/>
        <w:numPr>
          <w:ilvl w:val="0"/>
          <w:numId w:val="3"/>
        </w:numPr>
      </w:pPr>
      <w:r w:rsidRPr="00F21551">
        <w:t xml:space="preserve">Scopes : </w:t>
      </w:r>
      <w:proofErr w:type="spellStart"/>
      <w:r w:rsidRPr="00F21551">
        <w:t>uma_protection</w:t>
      </w:r>
      <w:proofErr w:type="spellEnd"/>
      <w:r w:rsidRPr="00F21551">
        <w:t xml:space="preserve">, </w:t>
      </w:r>
      <w:proofErr w:type="spellStart"/>
      <w:r w:rsidRPr="00F21551">
        <w:t>uma_authorization</w:t>
      </w:r>
      <w:proofErr w:type="spellEnd"/>
      <w:r w:rsidRPr="00F21551">
        <w:t xml:space="preserve">, role, </w:t>
      </w:r>
      <w:proofErr w:type="spellStart"/>
      <w:r w:rsidRPr="00F21551">
        <w:t>openid</w:t>
      </w:r>
      <w:proofErr w:type="spellEnd"/>
      <w:r w:rsidRPr="00F21551">
        <w:t>, profile</w:t>
      </w:r>
    </w:p>
    <w:p w:rsidR="00374E4A" w:rsidRPr="00F21551" w:rsidRDefault="00374E4A" w:rsidP="00E4681A"/>
    <w:p w:rsidR="008728B7" w:rsidRDefault="008728B7" w:rsidP="008728B7">
      <w:pPr>
        <w:jc w:val="center"/>
        <w:rPr>
          <w:lang w:val="fr-BE"/>
        </w:rPr>
      </w:pPr>
      <w:r>
        <w:rPr>
          <w:noProof/>
        </w:rPr>
        <w:drawing>
          <wp:inline distT="0" distB="0" distL="0" distR="0">
            <wp:extent cx="3350890" cy="2266950"/>
            <wp:effectExtent l="0" t="0" r="254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52969" cy="2268357"/>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Heading3"/>
        <w:rPr>
          <w:lang w:val="fr-BE"/>
        </w:rPr>
      </w:pPr>
      <w:bookmarkStart w:id="64" w:name="_Toc460231416"/>
      <w:r>
        <w:rPr>
          <w:lang w:val="fr-BE"/>
        </w:rPr>
        <w:t>Ajouter une ressource</w:t>
      </w:r>
      <w:bookmarkEnd w:id="64"/>
    </w:p>
    <w:p w:rsidR="001735EA" w:rsidRDefault="001735EA" w:rsidP="001735EA">
      <w:pPr>
        <w:rPr>
          <w:lang w:val="fr-BE"/>
        </w:rPr>
      </w:pPr>
    </w:p>
    <w:p w:rsidR="005C3A44" w:rsidRDefault="007A679D" w:rsidP="001735EA">
      <w:pPr>
        <w:rPr>
          <w:lang w:val="fr-BE"/>
        </w:rPr>
      </w:pPr>
      <w:r>
        <w:rPr>
          <w:lang w:val="fr-BE"/>
        </w:rPr>
        <w:t>Ajouter la ressource « </w:t>
      </w:r>
      <w:proofErr w:type="spellStart"/>
      <w:r>
        <w:rPr>
          <w:lang w:val="fr-BE"/>
        </w:rPr>
        <w:t>WebSite</w:t>
      </w:r>
      <w:proofErr w:type="spellEnd"/>
      <w:r>
        <w:rPr>
          <w:lang w:val="fr-BE"/>
        </w:rPr>
        <w:t xml:space="preserve"> \ Scenario3 \ Home \ </w:t>
      </w:r>
      <w:proofErr w:type="spellStart"/>
      <w:r>
        <w:rPr>
          <w:lang w:val="fr-BE"/>
        </w:rPr>
        <w:t>Admin</w:t>
      </w:r>
      <w:proofErr w:type="spellEnd"/>
      <w:r>
        <w:rPr>
          <w:lang w:val="fr-BE"/>
        </w:rPr>
        <w:t> ».</w:t>
      </w:r>
    </w:p>
    <w:p w:rsidR="005C3A44" w:rsidRDefault="005C3A44" w:rsidP="001735EA">
      <w:pPr>
        <w:rPr>
          <w:lang w:val="fr-BE"/>
        </w:rPr>
      </w:pPr>
    </w:p>
    <w:p w:rsidR="001735EA" w:rsidRPr="001735EA" w:rsidRDefault="001735EA" w:rsidP="001735EA">
      <w:pPr>
        <w:jc w:val="center"/>
        <w:rPr>
          <w:lang w:val="fr-BE"/>
        </w:rPr>
      </w:pPr>
      <w:r>
        <w:rPr>
          <w:noProof/>
        </w:rPr>
        <w:drawing>
          <wp:inline distT="0" distB="0" distL="0" distR="0">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Heading3"/>
        <w:rPr>
          <w:lang w:val="fr-BE"/>
        </w:rPr>
      </w:pPr>
      <w:bookmarkStart w:id="65" w:name="_Toc460231417"/>
      <w:r>
        <w:rPr>
          <w:lang w:val="fr-BE"/>
        </w:rPr>
        <w:t>Ajouter la politique d’autorisation</w:t>
      </w:r>
      <w:bookmarkEnd w:id="65"/>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ListParagraph"/>
        <w:numPr>
          <w:ilvl w:val="0"/>
          <w:numId w:val="3"/>
        </w:numPr>
        <w:rPr>
          <w:lang w:val="fr-BE"/>
        </w:rPr>
      </w:pPr>
      <w:proofErr w:type="spellStart"/>
      <w:r w:rsidRPr="00770A3A">
        <w:rPr>
          <w:lang w:val="fr-BE"/>
        </w:rPr>
        <w:t>Allowed</w:t>
      </w:r>
      <w:proofErr w:type="spellEnd"/>
      <w:r w:rsidRPr="00770A3A">
        <w:rPr>
          <w:lang w:val="fr-BE"/>
        </w:rPr>
        <w:t xml:space="preserve"> clients : </w:t>
      </w:r>
      <w:r w:rsidR="00770A3A">
        <w:rPr>
          <w:lang w:val="fr-BE"/>
        </w:rPr>
        <w:t>WebApplicationScenario3</w:t>
      </w:r>
    </w:p>
    <w:p w:rsidR="007F0C38" w:rsidRDefault="007F0C38" w:rsidP="004066E9">
      <w:pPr>
        <w:pStyle w:val="ListParagraph"/>
        <w:numPr>
          <w:ilvl w:val="0"/>
          <w:numId w:val="3"/>
        </w:numPr>
        <w:rPr>
          <w:lang w:val="fr-BE"/>
        </w:rPr>
      </w:pPr>
      <w:r w:rsidRPr="00770A3A">
        <w:rPr>
          <w:lang w:val="fr-BE"/>
        </w:rPr>
        <w:t xml:space="preserve">Permissions : </w:t>
      </w:r>
      <w:proofErr w:type="spellStart"/>
      <w:r w:rsidR="00770A3A">
        <w:rPr>
          <w:lang w:val="fr-BE"/>
        </w:rPr>
        <w:t>read</w:t>
      </w:r>
      <w:proofErr w:type="spellEnd"/>
    </w:p>
    <w:p w:rsidR="00770A3A" w:rsidRPr="00770A3A" w:rsidRDefault="00770A3A" w:rsidP="004066E9">
      <w:pPr>
        <w:pStyle w:val="ListParagraph"/>
        <w:numPr>
          <w:ilvl w:val="0"/>
          <w:numId w:val="3"/>
        </w:numPr>
        <w:rPr>
          <w:lang w:val="fr-BE"/>
        </w:rPr>
      </w:pPr>
      <w:proofErr w:type="spellStart"/>
      <w:r>
        <w:rPr>
          <w:lang w:val="fr-BE"/>
        </w:rPr>
        <w:t>Allowed</w:t>
      </w:r>
      <w:proofErr w:type="spellEnd"/>
      <w:r>
        <w:rPr>
          <w:lang w:val="fr-BE"/>
        </w:rPr>
        <w:t xml:space="preserve"> claims : rôle « </w:t>
      </w:r>
      <w:proofErr w:type="spellStart"/>
      <w:r>
        <w:rPr>
          <w:lang w:val="fr-BE"/>
        </w:rPr>
        <w:t>administrator</w:t>
      </w:r>
      <w:proofErr w:type="spellEnd"/>
      <w:r>
        <w:rPr>
          <w:lang w:val="fr-BE"/>
        </w:rPr>
        <w:t> »</w:t>
      </w:r>
    </w:p>
    <w:p w:rsidR="000D6346" w:rsidRDefault="000D6346" w:rsidP="00E4681A">
      <w:pPr>
        <w:rPr>
          <w:lang w:val="fr-BE"/>
        </w:rPr>
      </w:pPr>
    </w:p>
    <w:p w:rsidR="00770A3A" w:rsidRDefault="00770A3A" w:rsidP="00770A3A">
      <w:pPr>
        <w:jc w:val="center"/>
        <w:rPr>
          <w:lang w:val="fr-BE"/>
        </w:rPr>
      </w:pPr>
      <w:r>
        <w:rPr>
          <w:noProof/>
        </w:rPr>
        <w:lastRenderedPageBreak/>
        <w:drawing>
          <wp:inline distT="0" distB="0" distL="0" distR="0">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Heading3"/>
        <w:rPr>
          <w:lang w:val="fr-BE"/>
        </w:rPr>
      </w:pPr>
      <w:bookmarkStart w:id="66" w:name="_Toc460231418"/>
      <w:r>
        <w:rPr>
          <w:lang w:val="fr-BE"/>
        </w:rPr>
        <w:t>Ajouter le rôle « </w:t>
      </w:r>
      <w:proofErr w:type="spellStart"/>
      <w:r>
        <w:rPr>
          <w:lang w:val="fr-BE"/>
        </w:rPr>
        <w:t>administrator</w:t>
      </w:r>
      <w:proofErr w:type="spellEnd"/>
      <w:r>
        <w:rPr>
          <w:lang w:val="fr-BE"/>
        </w:rPr>
        <w:t xml:space="preserve"> » au </w:t>
      </w:r>
      <w:proofErr w:type="spellStart"/>
      <w:r>
        <w:rPr>
          <w:lang w:val="fr-BE"/>
        </w:rPr>
        <w:t>resource</w:t>
      </w:r>
      <w:proofErr w:type="spellEnd"/>
      <w:r>
        <w:rPr>
          <w:lang w:val="fr-BE"/>
        </w:rPr>
        <w:t xml:space="preserve"> </w:t>
      </w:r>
      <w:proofErr w:type="spellStart"/>
      <w:r>
        <w:rPr>
          <w:lang w:val="fr-BE"/>
        </w:rPr>
        <w:t>owner</w:t>
      </w:r>
      <w:bookmarkEnd w:id="66"/>
      <w:proofErr w:type="spellEnd"/>
    </w:p>
    <w:p w:rsidR="00C05707" w:rsidRDefault="00C05707" w:rsidP="00E4681A">
      <w:pPr>
        <w:rPr>
          <w:lang w:val="fr-BE"/>
        </w:rPr>
      </w:pPr>
    </w:p>
    <w:p w:rsidR="00136CDD" w:rsidRDefault="00136CDD" w:rsidP="00136CDD">
      <w:pPr>
        <w:rPr>
          <w:lang w:val="fr-BE"/>
        </w:rPr>
      </w:pPr>
      <w:r>
        <w:rPr>
          <w:lang w:val="fr-BE"/>
        </w:rPr>
        <w:t xml:space="preserve">. Editez les propriétés du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de votre choix et ajoutez lui le rôle « </w:t>
      </w:r>
      <w:proofErr w:type="spellStart"/>
      <w:r>
        <w:rPr>
          <w:lang w:val="fr-BE"/>
        </w:rPr>
        <w:t>administrator</w:t>
      </w:r>
      <w:proofErr w:type="spellEnd"/>
      <w:r>
        <w:rPr>
          <w:lang w:val="fr-BE"/>
        </w:rPr>
        <w:t> ».</w:t>
      </w:r>
    </w:p>
    <w:p w:rsidR="00136CDD" w:rsidRDefault="00136CDD" w:rsidP="00136CDD">
      <w:pPr>
        <w:rPr>
          <w:lang w:val="fr-BE"/>
        </w:rPr>
      </w:pPr>
    </w:p>
    <w:p w:rsidR="00136CDD" w:rsidRDefault="00454B84" w:rsidP="00136CDD">
      <w:pPr>
        <w:jc w:val="center"/>
        <w:rPr>
          <w:lang w:val="fr-BE"/>
        </w:rPr>
      </w:pPr>
      <w:r>
        <w:rPr>
          <w:noProof/>
        </w:rPr>
        <w:drawing>
          <wp:inline distT="0" distB="0" distL="0" distR="0">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Heading3"/>
        <w:rPr>
          <w:lang w:val="fr-BE"/>
        </w:rPr>
      </w:pPr>
      <w:bookmarkStart w:id="67" w:name="_Toc460231419"/>
      <w:r>
        <w:rPr>
          <w:lang w:val="fr-BE"/>
        </w:rPr>
        <w:t>Développer</w:t>
      </w:r>
      <w:bookmarkEnd w:id="67"/>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proofErr w:type="spellStart"/>
      <w:r w:rsidR="004B3E02">
        <w:rPr>
          <w:lang w:val="fr-BE"/>
        </w:rPr>
        <w:t>WebApplication</w:t>
      </w:r>
      <w:proofErr w:type="spellEnd"/>
      <w:r>
        <w:rPr>
          <w:lang w:val="fr-BE"/>
        </w:rPr>
        <w:t> »</w:t>
      </w:r>
      <w:r w:rsidR="00192C02">
        <w:rPr>
          <w:lang w:val="fr-BE"/>
        </w:rPr>
        <w:t xml:space="preserve"> du </w:t>
      </w:r>
      <w:proofErr w:type="spellStart"/>
      <w:r w:rsidR="00192C02">
        <w:rPr>
          <w:lang w:val="fr-BE"/>
        </w:rPr>
        <w:t>repository</w:t>
      </w:r>
      <w:proofErr w:type="spellEnd"/>
      <w:r w:rsidR="00723433">
        <w:rPr>
          <w:lang w:val="fr-BE"/>
        </w:rPr>
        <w:t xml:space="preserve"> </w:t>
      </w:r>
      <w:r w:rsidR="00723433" w:rsidRPr="00065699">
        <w:rPr>
          <w:lang w:val="fr-BE"/>
        </w:rPr>
        <w:t>« </w:t>
      </w:r>
      <w:proofErr w:type="spellStart"/>
      <w:r w:rsidR="00723433" w:rsidRPr="00065699">
        <w:rPr>
          <w:lang w:val="fr-BE"/>
        </w:rPr>
        <w:t>SimpleIdentityServer.Samples</w:t>
      </w:r>
      <w:proofErr w:type="spellEnd"/>
      <w:r w:rsidR="00723433" w:rsidRPr="00065699">
        <w:rPr>
          <w:lang w:val="fr-BE"/>
        </w:rPr>
        <w:t> »</w:t>
      </w:r>
      <w:r>
        <w:rPr>
          <w:lang w:val="fr-BE"/>
        </w:rPr>
        <w:t>. Mettez à jour les paramètres du fichier « </w:t>
      </w:r>
      <w:proofErr w:type="spellStart"/>
      <w:r>
        <w:rPr>
          <w:lang w:val="fr-BE"/>
        </w:rPr>
        <w:t>Constants.cs</w:t>
      </w:r>
      <w:proofErr w:type="spellEnd"/>
      <w:r>
        <w:rPr>
          <w:lang w:val="fr-BE"/>
        </w:rPr>
        <w:t> » et lancez l’application.</w:t>
      </w:r>
    </w:p>
    <w:p w:rsidR="00192D89" w:rsidRDefault="00537436" w:rsidP="00190B36">
      <w:pPr>
        <w:rPr>
          <w:lang w:val="fr-BE"/>
        </w:rPr>
      </w:pPr>
      <w:r>
        <w:rPr>
          <w:lang w:val="fr-BE"/>
        </w:rPr>
        <w:t xml:space="preserve">Si vous-vous connectez avec un utilisateur qui possède </w:t>
      </w:r>
      <w:r w:rsidR="00AC3926">
        <w:rPr>
          <w:lang w:val="fr-BE"/>
        </w:rPr>
        <w:t>le rôle « </w:t>
      </w:r>
      <w:proofErr w:type="spellStart"/>
      <w:r w:rsidR="00AC3926">
        <w:rPr>
          <w:lang w:val="fr-BE"/>
        </w:rPr>
        <w:t>administrator</w:t>
      </w:r>
      <w:proofErr w:type="spellEnd"/>
      <w:r w:rsidR="00AC3926">
        <w:rPr>
          <w:lang w:val="fr-BE"/>
        </w:rPr>
        <w:t xml:space="preserve"> » alors </w:t>
      </w:r>
      <w:r w:rsidR="00192D89">
        <w:rPr>
          <w:lang w:val="fr-BE"/>
        </w:rPr>
        <w:t>la permission « </w:t>
      </w:r>
      <w:proofErr w:type="spellStart"/>
      <w:r w:rsidR="00192D89">
        <w:rPr>
          <w:lang w:val="fr-BE"/>
        </w:rPr>
        <w:t>Admin</w:t>
      </w:r>
      <w:proofErr w:type="spellEnd"/>
      <w:r w:rsidR="00192D89">
        <w:rPr>
          <w:lang w:val="fr-BE"/>
        </w:rPr>
        <w:t xml:space="preserve"> » est affichée, autrement </w:t>
      </w:r>
      <w:r w:rsidR="002C2F97">
        <w:rPr>
          <w:lang w:val="fr-BE"/>
        </w:rPr>
        <w:t>il n’y a que trois permissions.</w:t>
      </w:r>
    </w:p>
    <w:p w:rsidR="001D0D8A" w:rsidRDefault="001D0D8A" w:rsidP="001D0D8A">
      <w:pPr>
        <w:jc w:val="center"/>
        <w:rPr>
          <w:lang w:val="fr-BE"/>
        </w:rPr>
      </w:pPr>
      <w:r>
        <w:rPr>
          <w:noProof/>
        </w:rPr>
        <w:lastRenderedPageBreak/>
        <w:drawing>
          <wp:inline distT="0" distB="0" distL="0" distR="0">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w:t>
      </w:r>
      <w:proofErr w:type="spellStart"/>
      <w:r>
        <w:rPr>
          <w:lang w:val="fr-BE"/>
        </w:rPr>
        <w:t>administrator</w:t>
      </w:r>
      <w:proofErr w:type="spellEnd"/>
      <w:r>
        <w:rPr>
          <w:lang w:val="fr-BE"/>
        </w:rPr>
        <w:t> »</w:t>
      </w:r>
    </w:p>
    <w:p w:rsidR="00244DA1" w:rsidRDefault="00244DA1" w:rsidP="00E4681A">
      <w:pPr>
        <w:rPr>
          <w:lang w:val="fr-BE"/>
        </w:rPr>
      </w:pPr>
    </w:p>
    <w:p w:rsidR="0032336E" w:rsidRDefault="0013227B" w:rsidP="0013227B">
      <w:pPr>
        <w:jc w:val="center"/>
        <w:rPr>
          <w:lang w:val="fr-BE"/>
        </w:rPr>
      </w:pPr>
      <w:r>
        <w:rPr>
          <w:noProof/>
        </w:rPr>
        <w:drawing>
          <wp:inline distT="0" distB="0" distL="0" distR="0">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w:t>
      </w:r>
      <w:proofErr w:type="spellStart"/>
      <w:r>
        <w:rPr>
          <w:lang w:val="fr-BE"/>
        </w:rPr>
        <w:t>administrator</w:t>
      </w:r>
      <w:proofErr w:type="spellEnd"/>
      <w:r>
        <w:rPr>
          <w:lang w:val="fr-BE"/>
        </w:rPr>
        <w:t> »</w:t>
      </w:r>
    </w:p>
    <w:p w:rsidR="00C879C1" w:rsidRDefault="00C879C1">
      <w:pPr>
        <w:rPr>
          <w:lang w:val="fr-BE"/>
        </w:rPr>
      </w:pPr>
      <w:r>
        <w:rPr>
          <w:lang w:val="fr-BE"/>
        </w:rPr>
        <w:br w:type="page"/>
      </w:r>
    </w:p>
    <w:p w:rsidR="00B56E68" w:rsidRDefault="00B56E68" w:rsidP="00132053">
      <w:pPr>
        <w:pStyle w:val="Heading1"/>
        <w:rPr>
          <w:lang w:val="fr-BE"/>
        </w:rPr>
      </w:pPr>
      <w:bookmarkStart w:id="68" w:name="_Toc460231420"/>
      <w:r>
        <w:rPr>
          <w:lang w:val="fr-BE"/>
        </w:rPr>
        <w:lastRenderedPageBreak/>
        <w:t>Installation</w:t>
      </w:r>
      <w:bookmarkEnd w:id="68"/>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w:t>
      </w:r>
      <w:proofErr w:type="spellStart"/>
      <w:r w:rsidR="009A092E">
        <w:rPr>
          <w:lang w:val="fr-BE"/>
        </w:rPr>
        <w:t>load</w:t>
      </w:r>
      <w:proofErr w:type="spellEnd"/>
      <w:r w:rsidR="009A092E">
        <w:rPr>
          <w:lang w:val="fr-BE"/>
        </w:rPr>
        <w:t xml:space="preserve"> </w:t>
      </w:r>
      <w:proofErr w:type="spellStart"/>
      <w:r w:rsidR="009A092E">
        <w:rPr>
          <w:lang w:val="fr-BE"/>
        </w:rPr>
        <w:t>balancing</w:t>
      </w:r>
      <w:proofErr w:type="spellEnd"/>
      <w:r w:rsidR="009A092E">
        <w:rPr>
          <w:lang w:val="fr-BE"/>
        </w:rPr>
        <w:t xml:space="preserve">, </w:t>
      </w:r>
      <w:r>
        <w:rPr>
          <w:lang w:val="fr-BE"/>
        </w:rPr>
        <w:t xml:space="preserve">pour plus de précisions référez vous au chapitre « Documentation technique \ </w:t>
      </w:r>
      <w:proofErr w:type="spellStart"/>
      <w:r>
        <w:rPr>
          <w:lang w:val="fr-BE"/>
        </w:rPr>
        <w:t>Load</w:t>
      </w:r>
      <w:proofErr w:type="spellEnd"/>
      <w:r>
        <w:rPr>
          <w:lang w:val="fr-BE"/>
        </w:rPr>
        <w:t xml:space="preserve"> </w:t>
      </w:r>
      <w:proofErr w:type="spellStart"/>
      <w:r>
        <w:rPr>
          <w:lang w:val="fr-BE"/>
        </w:rPr>
        <w:t>balancing</w:t>
      </w:r>
      <w:proofErr w:type="spellEnd"/>
      <w:r>
        <w:rPr>
          <w:lang w:val="fr-BE"/>
        </w:rPr>
        <w:t> ».</w:t>
      </w:r>
    </w:p>
    <w:p w:rsidR="003E1F8A" w:rsidRPr="003E1F8A" w:rsidRDefault="003E1F8A" w:rsidP="005B1B1A">
      <w:pPr>
        <w:rPr>
          <w:lang w:val="fr-BE"/>
        </w:rPr>
      </w:pPr>
    </w:p>
    <w:p w:rsidR="003E1F8A" w:rsidRPr="003E1F8A" w:rsidRDefault="003E1F8A" w:rsidP="003E1F8A">
      <w:pPr>
        <w:pStyle w:val="Heading2"/>
        <w:rPr>
          <w:lang w:val="fr-BE"/>
        </w:rPr>
      </w:pPr>
      <w:bookmarkStart w:id="69" w:name="_Toc455497616"/>
      <w:bookmarkStart w:id="70" w:name="_Toc460231421"/>
      <w:r w:rsidRPr="003E1F8A">
        <w:rPr>
          <w:lang w:val="fr-BE"/>
        </w:rPr>
        <w:t>Etapes obligatoires</w:t>
      </w:r>
      <w:bookmarkEnd w:id="69"/>
      <w:bookmarkEnd w:id="70"/>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Heading3"/>
        <w:rPr>
          <w:lang w:val="fr-BE"/>
        </w:rPr>
      </w:pPr>
      <w:bookmarkStart w:id="71" w:name="_Toc455497617"/>
      <w:bookmarkStart w:id="72" w:name="_Toc460231422"/>
      <w:r w:rsidRPr="003E1F8A">
        <w:rPr>
          <w:lang w:val="fr-BE"/>
        </w:rPr>
        <w:t>Installer GIT</w:t>
      </w:r>
      <w:bookmarkEnd w:id="71"/>
      <w:bookmarkEnd w:id="72"/>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GIT doit être installé afin de récupérer les sources du projet, suivez le guide du site officiel : (</w:t>
      </w:r>
      <w:proofErr w:type="spellStart"/>
      <w:r w:rsidR="0018446A">
        <w:fldChar w:fldCharType="begin"/>
      </w:r>
      <w:r w:rsidR="0018446A" w:rsidRPr="00D56A98">
        <w:rPr>
          <w:lang w:val="fr-BE"/>
        </w:rPr>
        <w:instrText xml:space="preserve"> HYPERLINK "https://git-scm.com/downloads" </w:instrText>
      </w:r>
      <w:r w:rsidR="0018446A">
        <w:fldChar w:fldCharType="separate"/>
      </w:r>
      <w:r w:rsidRPr="003E1F8A">
        <w:rPr>
          <w:rStyle w:val="Hyperlink"/>
          <w:lang w:val="fr-BE"/>
        </w:rPr>
        <w:t>link</w:t>
      </w:r>
      <w:proofErr w:type="spellEnd"/>
      <w:r w:rsidR="0018446A">
        <w:rPr>
          <w:rStyle w:val="Hyperlink"/>
          <w:lang w:val="fr-BE"/>
        </w:rPr>
        <w:fldChar w:fldCharType="end"/>
      </w:r>
      <w:r w:rsidRPr="003E1F8A">
        <w:rPr>
          <w:lang w:val="fr-BE"/>
        </w:rPr>
        <w:t>)</w:t>
      </w:r>
    </w:p>
    <w:p w:rsidR="003E1F8A" w:rsidRPr="003E1F8A" w:rsidRDefault="003E1F8A" w:rsidP="003E1F8A">
      <w:pPr>
        <w:pStyle w:val="NoSpacing"/>
        <w:rPr>
          <w:lang w:val="fr-BE"/>
        </w:rPr>
      </w:pPr>
    </w:p>
    <w:p w:rsidR="003E1F8A" w:rsidRDefault="003E1F8A" w:rsidP="003E1F8A">
      <w:pPr>
        <w:pStyle w:val="NoSpacing"/>
        <w:jc w:val="center"/>
      </w:pPr>
      <w:r w:rsidRPr="006A3D42">
        <w:rPr>
          <w:noProof/>
        </w:rPr>
        <w:drawing>
          <wp:inline distT="0" distB="0" distL="0" distR="0" wp14:anchorId="36F18625" wp14:editId="6AB41873">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NoSpacing"/>
      </w:pPr>
    </w:p>
    <w:p w:rsidR="003E1F8A" w:rsidRPr="003E1F8A" w:rsidRDefault="003E1F8A" w:rsidP="003E1F8A">
      <w:pPr>
        <w:pStyle w:val="Heading3"/>
        <w:rPr>
          <w:lang w:val="fr-BE"/>
        </w:rPr>
      </w:pPr>
      <w:bookmarkStart w:id="73" w:name="_Toc455497618"/>
      <w:bookmarkStart w:id="74" w:name="_Toc460231423"/>
      <w:r w:rsidRPr="003E1F8A">
        <w:rPr>
          <w:lang w:val="fr-BE"/>
        </w:rPr>
        <w:t>Installer le certificat</w:t>
      </w:r>
      <w:bookmarkEnd w:id="73"/>
      <w:bookmarkEnd w:id="74"/>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Le certificat « LokitCA.cer » joint au produit doit être installé sur votre machine dans « </w:t>
      </w:r>
      <w:proofErr w:type="spellStart"/>
      <w:r w:rsidRPr="003E1F8A">
        <w:rPr>
          <w:lang w:val="fr-BE"/>
        </w:rPr>
        <w:t>Certificate</w:t>
      </w:r>
      <w:proofErr w:type="spellEnd"/>
      <w:r w:rsidRPr="003E1F8A">
        <w:rPr>
          <w:lang w:val="fr-BE"/>
        </w:rPr>
        <w:t xml:space="preserve"> Store \ Local User \ </w:t>
      </w:r>
      <w:proofErr w:type="spellStart"/>
      <w:r w:rsidRPr="003E1F8A">
        <w:rPr>
          <w:lang w:val="fr-BE"/>
        </w:rPr>
        <w:t>Trusted</w:t>
      </w:r>
      <w:proofErr w:type="spellEnd"/>
      <w:r w:rsidRPr="003E1F8A">
        <w:rPr>
          <w:lang w:val="fr-BE"/>
        </w:rPr>
        <w:t xml:space="preserve"> CA ». Sans le certificat le site web ne pourra pas interagir avec les APIs.</w:t>
      </w:r>
    </w:p>
    <w:p w:rsidR="003E1F8A" w:rsidRPr="003E1F8A" w:rsidRDefault="003E1F8A" w:rsidP="003E1F8A">
      <w:pPr>
        <w:pStyle w:val="NoSpacing"/>
        <w:rPr>
          <w:lang w:val="fr-BE"/>
        </w:rPr>
      </w:pPr>
    </w:p>
    <w:p w:rsidR="003E1F8A" w:rsidRDefault="003E1F8A" w:rsidP="003E1F8A">
      <w:pPr>
        <w:pStyle w:val="NoSpacing"/>
        <w:jc w:val="center"/>
      </w:pPr>
      <w:r>
        <w:rPr>
          <w:noProof/>
        </w:rPr>
        <w:drawing>
          <wp:inline distT="0" distB="0" distL="0" distR="0" wp14:anchorId="1A1AD9E8" wp14:editId="132662DD">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Heading2"/>
        <w:rPr>
          <w:lang w:val="fr-BE"/>
        </w:rPr>
      </w:pPr>
      <w:bookmarkStart w:id="75" w:name="_Toc455497619"/>
      <w:bookmarkStart w:id="76" w:name="_Toc460231424"/>
      <w:r w:rsidRPr="0010563D">
        <w:rPr>
          <w:lang w:val="fr-BE"/>
        </w:rPr>
        <w:lastRenderedPageBreak/>
        <w:t>Installation manuelle</w:t>
      </w:r>
      <w:bookmarkEnd w:id="75"/>
      <w:bookmarkEnd w:id="76"/>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highlight w:val="yellow"/>
          <w:lang w:val="fr-BE"/>
        </w:rPr>
        <w:t>TODO</w:t>
      </w:r>
    </w:p>
    <w:p w:rsidR="0010563D" w:rsidRPr="0010563D" w:rsidRDefault="0010563D" w:rsidP="0010563D">
      <w:pPr>
        <w:pStyle w:val="NoSpacing"/>
        <w:rPr>
          <w:lang w:val="fr-BE"/>
        </w:rPr>
      </w:pPr>
    </w:p>
    <w:p w:rsidR="0010563D" w:rsidRPr="0010563D" w:rsidRDefault="0010563D" w:rsidP="0010563D">
      <w:pPr>
        <w:pStyle w:val="Heading2"/>
        <w:rPr>
          <w:lang w:val="fr-BE"/>
        </w:rPr>
      </w:pPr>
      <w:bookmarkStart w:id="77" w:name="_Toc455497620"/>
      <w:bookmarkStart w:id="78" w:name="_Toc460231425"/>
      <w:r w:rsidRPr="0010563D">
        <w:rPr>
          <w:lang w:val="fr-BE"/>
        </w:rPr>
        <w:t>Installer avec docker</w:t>
      </w:r>
      <w:bookmarkEnd w:id="77"/>
      <w:bookmarkEnd w:id="78"/>
    </w:p>
    <w:p w:rsidR="0010563D" w:rsidRPr="0010563D" w:rsidRDefault="0010563D" w:rsidP="0010563D">
      <w:pPr>
        <w:pStyle w:val="NoSpacing"/>
        <w:rPr>
          <w:lang w:val="fr-BE"/>
        </w:rPr>
      </w:pPr>
    </w:p>
    <w:p w:rsidR="0010563D" w:rsidRPr="0010563D" w:rsidRDefault="0010563D" w:rsidP="0010563D">
      <w:pPr>
        <w:pStyle w:val="Heading3"/>
        <w:rPr>
          <w:lang w:val="fr-BE"/>
        </w:rPr>
      </w:pPr>
      <w:bookmarkStart w:id="79" w:name="_Toc455497621"/>
      <w:bookmarkStart w:id="80" w:name="_Toc460231426"/>
      <w:r w:rsidRPr="0010563D">
        <w:rPr>
          <w:lang w:val="fr-BE"/>
        </w:rPr>
        <w:t>Prérequis</w:t>
      </w:r>
      <w:bookmarkEnd w:id="79"/>
      <w:bookmarkEnd w:id="80"/>
    </w:p>
    <w:p w:rsidR="0010563D" w:rsidRDefault="0010563D" w:rsidP="0010563D">
      <w:pPr>
        <w:pStyle w:val="NoSpacing"/>
        <w:rPr>
          <w:lang w:val="fr-BE"/>
        </w:rPr>
      </w:pPr>
    </w:p>
    <w:p w:rsidR="0010563D" w:rsidRPr="0010563D" w:rsidRDefault="0033217E" w:rsidP="0033217E">
      <w:pPr>
        <w:pStyle w:val="NoSpacing"/>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NoSpacing"/>
        <w:rPr>
          <w:lang w:val="fr-BE"/>
        </w:rPr>
      </w:pPr>
    </w:p>
    <w:p w:rsidR="0010563D" w:rsidRPr="0010563D" w:rsidRDefault="0010563D" w:rsidP="0010563D">
      <w:pPr>
        <w:pStyle w:val="Heading4"/>
        <w:rPr>
          <w:lang w:val="fr-BE"/>
        </w:rPr>
      </w:pPr>
      <w:r w:rsidRPr="0010563D">
        <w:rPr>
          <w:lang w:val="fr-BE"/>
        </w:rPr>
        <w:t>Installer Docker</w:t>
      </w:r>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lang w:val="fr-BE"/>
        </w:rPr>
        <w:t>Docker doit être installé, vous pouvez suivre le guide sur le site officiel (</w:t>
      </w:r>
      <w:hyperlink r:id="rId78" w:history="1">
        <w:r w:rsidRPr="0010563D">
          <w:rPr>
            <w:rStyle w:val="Hyperlink"/>
            <w:lang w:val="fr-BE"/>
          </w:rPr>
          <w:t>lien</w:t>
        </w:r>
      </w:hyperlink>
      <w:r w:rsidRPr="0010563D">
        <w:rPr>
          <w:lang w:val="fr-BE"/>
        </w:rPr>
        <w:t>) qui est très bien expliqué :</w:t>
      </w:r>
    </w:p>
    <w:p w:rsidR="0010563D" w:rsidRDefault="0010563D" w:rsidP="0010563D">
      <w:pPr>
        <w:pStyle w:val="NoSpacing"/>
        <w:jc w:val="center"/>
      </w:pPr>
      <w:r>
        <w:rPr>
          <w:noProof/>
        </w:rPr>
        <w:drawing>
          <wp:inline distT="0" distB="0" distL="0" distR="0" wp14:anchorId="4145C077" wp14:editId="2BF55D2A">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NoSpacing"/>
      </w:pPr>
    </w:p>
    <w:p w:rsidR="0010563D" w:rsidRPr="008E313C" w:rsidRDefault="0010563D" w:rsidP="0010563D">
      <w:pPr>
        <w:pStyle w:val="Heading4"/>
        <w:rPr>
          <w:lang w:val="fr-BE"/>
        </w:rPr>
      </w:pPr>
      <w:r w:rsidRPr="008E313C">
        <w:rPr>
          <w:lang w:val="fr-BE"/>
        </w:rPr>
        <w:t xml:space="preserve">Configurer </w:t>
      </w:r>
      <w:proofErr w:type="spellStart"/>
      <w:r w:rsidRPr="008E313C">
        <w:rPr>
          <w:lang w:val="fr-BE"/>
        </w:rPr>
        <w:t>VirtualBox</w:t>
      </w:r>
      <w:proofErr w:type="spellEnd"/>
    </w:p>
    <w:p w:rsidR="0010563D" w:rsidRPr="008E313C" w:rsidRDefault="0010563D" w:rsidP="0010563D">
      <w:pPr>
        <w:pStyle w:val="NoSpacing"/>
        <w:rPr>
          <w:lang w:val="fr-BE"/>
        </w:rPr>
      </w:pPr>
    </w:p>
    <w:p w:rsidR="0010563D" w:rsidRPr="0010563D" w:rsidRDefault="0010563D" w:rsidP="0010563D">
      <w:pPr>
        <w:pStyle w:val="NoSpacing"/>
        <w:rPr>
          <w:lang w:val="fr-BE"/>
        </w:rPr>
      </w:pPr>
      <w:r w:rsidRPr="0010563D">
        <w:rPr>
          <w:lang w:val="fr-BE"/>
        </w:rPr>
        <w:t xml:space="preserve">Par défaut Docker utilise </w:t>
      </w:r>
      <w:proofErr w:type="spellStart"/>
      <w:r w:rsidRPr="0010563D">
        <w:rPr>
          <w:lang w:val="fr-BE"/>
        </w:rPr>
        <w:t>VirtualBox</w:t>
      </w:r>
      <w:proofErr w:type="spellEnd"/>
      <w:r w:rsidRPr="0010563D">
        <w:rPr>
          <w:lang w:val="fr-BE"/>
        </w:rPr>
        <w:t xml:space="preserve"> pour lancer sa machine virtuelle. Des règles de redirection de ports doivent être ajoutées sur la machine « default », sans quoi vous ne pourrez pas naviguer sur le site :</w:t>
      </w:r>
    </w:p>
    <w:p w:rsidR="0010563D" w:rsidRPr="0010563D" w:rsidRDefault="0010563D" w:rsidP="0010563D">
      <w:pPr>
        <w:pStyle w:val="NoSpacing"/>
        <w:numPr>
          <w:ilvl w:val="0"/>
          <w:numId w:val="3"/>
        </w:numPr>
        <w:rPr>
          <w:lang w:val="fr-BE"/>
        </w:rPr>
      </w:pPr>
      <w:r w:rsidRPr="0010563D">
        <w:rPr>
          <w:lang w:val="fr-BE"/>
        </w:rPr>
        <w:t xml:space="preserve">Ouvrez </w:t>
      </w:r>
      <w:proofErr w:type="spellStart"/>
      <w:r w:rsidRPr="0010563D">
        <w:rPr>
          <w:lang w:val="fr-BE"/>
        </w:rPr>
        <w:t>VirtualBox</w:t>
      </w:r>
      <w:proofErr w:type="spellEnd"/>
      <w:r w:rsidRPr="0010563D">
        <w:rPr>
          <w:lang w:val="fr-BE"/>
        </w:rPr>
        <w:t xml:space="preserve"> et sélectionnez la machine « default »</w:t>
      </w:r>
    </w:p>
    <w:p w:rsidR="0010563D" w:rsidRPr="0010563D" w:rsidRDefault="0010563D" w:rsidP="0010563D">
      <w:pPr>
        <w:pStyle w:val="NoSpacing"/>
        <w:numPr>
          <w:ilvl w:val="0"/>
          <w:numId w:val="3"/>
        </w:numPr>
        <w:rPr>
          <w:lang w:val="fr-BE"/>
        </w:rPr>
      </w:pPr>
      <w:r w:rsidRPr="0010563D">
        <w:rPr>
          <w:lang w:val="fr-BE"/>
        </w:rPr>
        <w:t>Cliquez sur « Configuration » puis sélectionnez l’onglet « network »</w:t>
      </w:r>
    </w:p>
    <w:p w:rsidR="0010563D" w:rsidRPr="0010563D" w:rsidRDefault="0010563D" w:rsidP="0010563D">
      <w:pPr>
        <w:pStyle w:val="NoSpacing"/>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NoSpacing"/>
        <w:rPr>
          <w:lang w:val="fr-BE"/>
        </w:rPr>
      </w:pPr>
    </w:p>
    <w:p w:rsidR="0010563D" w:rsidRDefault="0010563D" w:rsidP="0010563D">
      <w:pPr>
        <w:pStyle w:val="NoSpacing"/>
        <w:jc w:val="center"/>
      </w:pPr>
      <w:r>
        <w:rPr>
          <w:noProof/>
        </w:rPr>
        <w:drawing>
          <wp:inline distT="0" distB="0" distL="0" distR="0" wp14:anchorId="2A9B3099" wp14:editId="1EA437B9">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NoSpacing"/>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 xml:space="preserve">Nom : </w:t>
      </w:r>
      <w:proofErr w:type="spellStart"/>
      <w:r>
        <w:rPr>
          <w:lang w:val="fr-BE"/>
        </w:rPr>
        <w:t>Kibana</w:t>
      </w:r>
      <w:proofErr w:type="spellEnd"/>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10563D" w:rsidRPr="008E313C" w:rsidRDefault="0010563D" w:rsidP="0010563D">
      <w:pPr>
        <w:pStyle w:val="NoSpacing"/>
        <w:rPr>
          <w:lang w:val="fr-BE"/>
        </w:rPr>
      </w:pPr>
      <w:r w:rsidRPr="008E313C">
        <w:rPr>
          <w:lang w:val="fr-BE"/>
        </w:rPr>
        <w:br w:type="page"/>
      </w:r>
    </w:p>
    <w:p w:rsidR="00134ED6" w:rsidRDefault="0081470D" w:rsidP="00132053">
      <w:pPr>
        <w:pStyle w:val="Heading1"/>
        <w:rPr>
          <w:lang w:val="fr-BE"/>
        </w:rPr>
      </w:pPr>
      <w:bookmarkStart w:id="81" w:name="_Toc460231427"/>
      <w:r>
        <w:rPr>
          <w:lang w:val="fr-BE"/>
        </w:rPr>
        <w:lastRenderedPageBreak/>
        <w:t>Documentation technique</w:t>
      </w:r>
      <w:bookmarkEnd w:id="81"/>
    </w:p>
    <w:p w:rsidR="005907F7" w:rsidRDefault="005907F7" w:rsidP="00132053">
      <w:pPr>
        <w:rPr>
          <w:lang w:val="fr-BE"/>
        </w:rPr>
      </w:pPr>
    </w:p>
    <w:p w:rsidR="004A76E6" w:rsidRDefault="005779B4" w:rsidP="005779B4">
      <w:pPr>
        <w:pStyle w:val="Heading2"/>
        <w:rPr>
          <w:lang w:val="fr-BE"/>
        </w:rPr>
      </w:pPr>
      <w:bookmarkStart w:id="82" w:name="_Toc460231428"/>
      <w:proofErr w:type="spellStart"/>
      <w:r>
        <w:rPr>
          <w:lang w:val="fr-BE"/>
        </w:rPr>
        <w:t>Nuget</w:t>
      </w:r>
      <w:proofErr w:type="spellEnd"/>
      <w:r>
        <w:rPr>
          <w:lang w:val="fr-BE"/>
        </w:rPr>
        <w:t xml:space="preserve"> packages</w:t>
      </w:r>
      <w:bookmarkEnd w:id="82"/>
    </w:p>
    <w:p w:rsidR="005779B4" w:rsidRDefault="005779B4" w:rsidP="00132053">
      <w:pPr>
        <w:rPr>
          <w:lang w:val="fr-BE"/>
        </w:rPr>
      </w:pPr>
    </w:p>
    <w:p w:rsidR="005779B4" w:rsidRDefault="005779B4" w:rsidP="005779B4">
      <w:pPr>
        <w:pStyle w:val="Heading3"/>
        <w:rPr>
          <w:lang w:val="fr-BE"/>
        </w:rPr>
      </w:pPr>
      <w:bookmarkStart w:id="83" w:name="_Toc460231429"/>
      <w:proofErr w:type="spellStart"/>
      <w:r>
        <w:rPr>
          <w:lang w:val="fr-BE"/>
        </w:rPr>
        <w:t>SimpleIdentityServer.Proxy</w:t>
      </w:r>
      <w:bookmarkEnd w:id="83"/>
      <w:proofErr w:type="spellEnd"/>
    </w:p>
    <w:p w:rsidR="004A76E6" w:rsidRDefault="004A76E6" w:rsidP="00132053">
      <w:pPr>
        <w:rPr>
          <w:lang w:val="fr-BE"/>
        </w:rPr>
      </w:pPr>
    </w:p>
    <w:p w:rsidR="00AD3886" w:rsidRDefault="00D53FED" w:rsidP="00132053">
      <w:pPr>
        <w:rPr>
          <w:lang w:val="fr-BE"/>
        </w:rPr>
      </w:pPr>
      <w:r>
        <w:rPr>
          <w:lang w:val="fr-BE"/>
        </w:rPr>
        <w:t xml:space="preserve">Installez ce </w:t>
      </w:r>
      <w:proofErr w:type="spellStart"/>
      <w:r>
        <w:rPr>
          <w:lang w:val="fr-BE"/>
        </w:rPr>
        <w:t>Nuget</w:t>
      </w:r>
      <w:proofErr w:type="spellEnd"/>
      <w:r>
        <w:rPr>
          <w:lang w:val="fr-BE"/>
        </w:rPr>
        <w:t xml:space="preserve"> package sur votre client afin de pouvoir facilement récupérer un RPT </w:t>
      </w:r>
      <w:proofErr w:type="spellStart"/>
      <w:r w:rsidR="00595C08">
        <w:rPr>
          <w:lang w:val="fr-BE"/>
        </w:rPr>
        <w:t>token</w:t>
      </w:r>
      <w:proofErr w:type="spellEnd"/>
      <w:r w:rsidR="00595C08">
        <w:rPr>
          <w:lang w:val="fr-BE"/>
        </w:rPr>
        <w:t xml:space="preserve"> </w:t>
      </w:r>
      <w:r>
        <w:rPr>
          <w:lang w:val="fr-BE"/>
        </w:rPr>
        <w:t>et l’utiliser pour accéder à une ressource protégée.</w:t>
      </w:r>
    </w:p>
    <w:p w:rsidR="00AD3886" w:rsidRDefault="00AD3886" w:rsidP="00132053">
      <w:pPr>
        <w:rPr>
          <w:lang w:val="fr-BE"/>
        </w:rPr>
      </w:pPr>
    </w:p>
    <w:p w:rsidR="005779B4" w:rsidRDefault="00FA4864" w:rsidP="00FA4864">
      <w:pPr>
        <w:pStyle w:val="Heading3"/>
        <w:rPr>
          <w:lang w:val="fr-BE"/>
        </w:rPr>
      </w:pPr>
      <w:bookmarkStart w:id="84" w:name="_Toc460231430"/>
      <w:proofErr w:type="spellStart"/>
      <w:r>
        <w:rPr>
          <w:lang w:val="fr-BE"/>
        </w:rPr>
        <w:t>SimpleIdentityServer.UmaIntrospection.Authentication</w:t>
      </w:r>
      <w:bookmarkEnd w:id="84"/>
      <w:proofErr w:type="spellEnd"/>
    </w:p>
    <w:p w:rsidR="005779B4" w:rsidRDefault="005779B4" w:rsidP="00132053">
      <w:pPr>
        <w:rPr>
          <w:lang w:val="fr-BE"/>
        </w:rPr>
      </w:pPr>
    </w:p>
    <w:p w:rsidR="00403D98" w:rsidRDefault="00532F5F" w:rsidP="00532F5F">
      <w:pPr>
        <w:rPr>
          <w:lang w:val="fr-BE"/>
        </w:rPr>
      </w:pPr>
      <w:r>
        <w:rPr>
          <w:lang w:val="fr-BE"/>
        </w:rPr>
        <w:t xml:space="preserve">Installez le sur un projet ASP.NET CORE qui contient des ressources sensibles. Il authentifie les requêtes qui ont un RPT </w:t>
      </w:r>
      <w:proofErr w:type="spellStart"/>
      <w:r>
        <w:rPr>
          <w:lang w:val="fr-BE"/>
        </w:rPr>
        <w:t>token</w:t>
      </w:r>
      <w:proofErr w:type="spellEnd"/>
      <w:r>
        <w:rPr>
          <w:lang w:val="fr-BE"/>
        </w:rPr>
        <w:t xml:space="preserve"> dans l’</w:t>
      </w:r>
      <w:proofErr w:type="spellStart"/>
      <w:r>
        <w:rPr>
          <w:lang w:val="fr-BE"/>
        </w:rPr>
        <w:t>Authorization</w:t>
      </w:r>
      <w:proofErr w:type="spellEnd"/>
      <w:r>
        <w:rPr>
          <w:lang w:val="fr-BE"/>
        </w:rPr>
        <w:t xml:space="preserve"> header.</w:t>
      </w:r>
    </w:p>
    <w:p w:rsidR="00403D98" w:rsidRDefault="00403D98" w:rsidP="00132053">
      <w:pPr>
        <w:rPr>
          <w:lang w:val="fr-BE"/>
        </w:rPr>
      </w:pPr>
    </w:p>
    <w:p w:rsidR="00FA4864" w:rsidRDefault="00FA4864" w:rsidP="00FA4864">
      <w:pPr>
        <w:pStyle w:val="Heading3"/>
        <w:rPr>
          <w:lang w:val="fr-BE"/>
        </w:rPr>
      </w:pPr>
      <w:bookmarkStart w:id="85" w:name="_Toc460231431"/>
      <w:proofErr w:type="spellStart"/>
      <w:r>
        <w:rPr>
          <w:lang w:val="fr-BE"/>
        </w:rPr>
        <w:t>SimpleIdentityServer.Uma.Authorization</w:t>
      </w:r>
      <w:bookmarkEnd w:id="85"/>
      <w:proofErr w:type="spellEnd"/>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Heading2"/>
        <w:rPr>
          <w:lang w:val="fr-BE"/>
        </w:rPr>
      </w:pPr>
      <w:bookmarkStart w:id="86" w:name="_Toc460231432"/>
      <w:proofErr w:type="spellStart"/>
      <w:r>
        <w:rPr>
          <w:lang w:val="fr-BE"/>
        </w:rPr>
        <w:t>Load</w:t>
      </w:r>
      <w:proofErr w:type="spellEnd"/>
      <w:r>
        <w:rPr>
          <w:lang w:val="fr-BE"/>
        </w:rPr>
        <w:t xml:space="preserve"> </w:t>
      </w:r>
      <w:proofErr w:type="spellStart"/>
      <w:r>
        <w:rPr>
          <w:lang w:val="fr-BE"/>
        </w:rPr>
        <w:t>balancing</w:t>
      </w:r>
      <w:bookmarkEnd w:id="86"/>
      <w:proofErr w:type="spellEnd"/>
    </w:p>
    <w:p w:rsidR="00132053" w:rsidRDefault="00132053" w:rsidP="00132053">
      <w:pPr>
        <w:rPr>
          <w:lang w:val="fr-BE"/>
        </w:rPr>
      </w:pPr>
    </w:p>
    <w:p w:rsidR="000F208D" w:rsidRDefault="00EA0EB6" w:rsidP="006A3716">
      <w:pPr>
        <w:rPr>
          <w:lang w:val="fr-BE"/>
        </w:rPr>
      </w:pPr>
      <w:r>
        <w:rPr>
          <w:lang w:val="fr-BE"/>
        </w:rPr>
        <w:t xml:space="preserve">Pour mettre en place le </w:t>
      </w:r>
      <w:proofErr w:type="spellStart"/>
      <w:r>
        <w:rPr>
          <w:lang w:val="fr-BE"/>
        </w:rPr>
        <w:t>load</w:t>
      </w:r>
      <w:proofErr w:type="spellEnd"/>
      <w:r>
        <w:rPr>
          <w:lang w:val="fr-BE"/>
        </w:rPr>
        <w:t xml:space="preserve"> </w:t>
      </w:r>
      <w:proofErr w:type="spellStart"/>
      <w:r>
        <w:rPr>
          <w:lang w:val="fr-BE"/>
        </w:rPr>
        <w:t>balancing</w:t>
      </w:r>
      <w:proofErr w:type="spellEnd"/>
      <w:r>
        <w:rPr>
          <w:lang w:val="fr-BE"/>
        </w:rPr>
        <w:t xml:space="preserve">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FootnoteReference"/>
          <w:lang w:val="fr-BE"/>
        </w:rPr>
        <w:footnoteReference w:id="17"/>
      </w:r>
      <w:r w:rsidR="00134E39">
        <w:rPr>
          <w:lang w:val="fr-BE"/>
        </w:rPr>
        <w:t xml:space="preserve">. </w:t>
      </w:r>
      <w:r w:rsidR="006A3716">
        <w:rPr>
          <w:lang w:val="fr-BE"/>
        </w:rPr>
        <w:t xml:space="preserve">Choisissez parmi l’une des solutions (ou autre) de </w:t>
      </w:r>
      <w:proofErr w:type="spellStart"/>
      <w:r w:rsidR="006A3716">
        <w:rPr>
          <w:lang w:val="fr-BE"/>
        </w:rPr>
        <w:t>load</w:t>
      </w:r>
      <w:proofErr w:type="spellEnd"/>
      <w:r w:rsidR="006A3716">
        <w:rPr>
          <w:lang w:val="fr-BE"/>
        </w:rPr>
        <w:t xml:space="preserve"> </w:t>
      </w:r>
      <w:proofErr w:type="spellStart"/>
      <w:r w:rsidR="006A3716">
        <w:rPr>
          <w:lang w:val="fr-BE"/>
        </w:rPr>
        <w:t>balancing</w:t>
      </w:r>
      <w:proofErr w:type="spellEnd"/>
      <w:r w:rsidR="006A3716">
        <w:rPr>
          <w:lang w:val="fr-BE"/>
        </w:rPr>
        <w:t>  (</w:t>
      </w:r>
      <w:proofErr w:type="spellStart"/>
      <w:r w:rsidR="006A3716">
        <w:rPr>
          <w:lang w:val="fr-BE"/>
        </w:rPr>
        <w:t>HalProxy</w:t>
      </w:r>
      <w:proofErr w:type="spellEnd"/>
      <w:r w:rsidR="006A3716">
        <w:rPr>
          <w:lang w:val="fr-BE"/>
        </w:rPr>
        <w:t xml:space="preserve"> </w:t>
      </w:r>
      <w:proofErr w:type="spellStart"/>
      <w:r w:rsidR="006A3716">
        <w:rPr>
          <w:lang w:val="fr-BE"/>
        </w:rPr>
        <w:t>etc</w:t>
      </w:r>
      <w:proofErr w:type="spellEnd"/>
      <w:r w:rsidR="006A3716">
        <w:rPr>
          <w:lang w:val="fr-BE"/>
        </w:rPr>
        <w:t xml:space="preserve"> …) et implémentez cette architecture : </w:t>
      </w:r>
    </w:p>
    <w:p w:rsidR="000F208D" w:rsidRDefault="00D2520A" w:rsidP="00132053">
      <w:pPr>
        <w:rPr>
          <w:lang w:val="fr-BE"/>
        </w:rPr>
      </w:pPr>
      <w:r>
        <w:rPr>
          <w:noProof/>
        </w:rPr>
        <mc:AlternateContent>
          <mc:Choice Requires="wpc">
            <w:drawing>
              <wp:inline distT="0" distB="0" distL="0" distR="0" wp14:anchorId="3E686DCF" wp14:editId="47496E26">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6A3716" w:rsidRDefault="0018446A" w:rsidP="006A3716">
                              <w:pPr>
                                <w:jc w:val="center"/>
                                <w:rPr>
                                  <w:color w:val="000000" w:themeColor="text1"/>
                                  <w:lang w:val="fr-BE"/>
                                </w:rPr>
                              </w:pPr>
                              <w:proofErr w:type="spellStart"/>
                              <w:r w:rsidRPr="006A3716">
                                <w:rPr>
                                  <w:color w:val="000000" w:themeColor="text1"/>
                                  <w:lang w:val="fr-BE"/>
                                </w:rPr>
                                <w:t>Load</w:t>
                              </w:r>
                              <w:proofErr w:type="spellEnd"/>
                              <w:r w:rsidRPr="006A3716">
                                <w:rPr>
                                  <w:color w:val="000000" w:themeColor="text1"/>
                                  <w:lang w:val="fr-BE"/>
                                </w:rPr>
                                <w:t xml:space="preserve">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A371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E2F3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A5603">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8117B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38" o:spid="_x0000_s1286"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">
                <v:shape id="_x0000_s1287" type="#_x0000_t75" style="position:absolute;width:88296;height:37312;visibility:visible;mso-wrap-style:square">
                  <v:fill o:detectmouseclick="t"/>
                  <v:path o:connecttype="none"/>
                </v:shape>
                <v:roundrect id="Rounded Rectangle 340" o:spid="_x0000_s1288" style="position:absolute;left:7078;top:9485;width:9144;height:49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ycAA&#10;AADcAAAADwAAAGRycy9kb3ducmV2LnhtbERPy4rCMBTdD/gP4QruxtQHMlSjVKEiuPEx4PbaXNti&#10;c1OaqNWvNwvB5eG8Z4vWVOJOjSstKxj0IxDEmdUl5wr+j+nvHwjnkTVWlknBkxws5p2fGcbaPnhP&#10;94PPRQhhF6OCwvs6ltJlBRl0fVsTB+5iG4M+wCaXusFHCDeVHEbRRBosOTQUWNOqoOx6uBkFSXpa&#10;ndNysEuOiHYpx9votT4r1eu2yRSEp9Z/xR/3RisYjcP8cCYcAT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6/MycAAAADcAAAADwAAAAAAAAAAAAAAAACYAgAAZHJzL2Rvd25y&#10;ZXYueG1sUEsFBgAAAAAEAAQA9QAAAIUDAAAAAA==&#10;" filled="f" strokecolor="#d8d8d8 [2732]" strokeweight="2pt">
                  <v:textbox>
                    <w:txbxContent>
                      <w:p w:rsidR="006A3716" w:rsidRPr="006A3716" w:rsidRDefault="006A3716" w:rsidP="006A3716">
                        <w:pPr>
                          <w:jc w:val="center"/>
                          <w:rPr>
                            <w:color w:val="000000" w:themeColor="text1"/>
                            <w:lang w:val="fr-BE"/>
                          </w:rPr>
                        </w:pPr>
                        <w:proofErr w:type="spellStart"/>
                        <w:r w:rsidRPr="006A3716">
                          <w:rPr>
                            <w:color w:val="000000" w:themeColor="text1"/>
                            <w:lang w:val="fr-BE"/>
                          </w:rPr>
                          <w:t>Load</w:t>
                        </w:r>
                        <w:proofErr w:type="spellEnd"/>
                        <w:r w:rsidRPr="006A3716">
                          <w:rPr>
                            <w:color w:val="000000" w:themeColor="text1"/>
                            <w:lang w:val="fr-BE"/>
                          </w:rPr>
                          <w:t xml:space="preserve"> balancer</w:t>
                        </w:r>
                      </w:p>
                    </w:txbxContent>
                  </v:textbox>
                </v:roundrect>
                <v:roundrect id="Rounded Rectangle 341" o:spid="_x0000_s1289" style="position:absolute;left:12035;top:584;width:9144;height:58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pUsQA&#10;AADcAAAADwAAAGRycy9kb3ducmV2LnhtbESPT4vCMBTE78J+h/AW9qZpd0WkGqUrVBa8+A+8Pptn&#10;W2xeShO166c3guBxmJnfMNN5Z2pxpdZVlhXEgwgEcW51xYWC/S7rj0E4j6yxtkwK/snBfPbRm2Ki&#10;7Y03dN36QgQIuwQVlN43iZQuL8mgG9iGOHgn2xr0QbaF1C3eAtzU8juKRtJgxWGhxIYWJeXn7cUo&#10;SLPD4phV8TrdIdpfOVxF9+VRqa/PLp2A8NT5d/jV/tMKfoY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jaVLEAAAA3AAAAA8AAAAAAAAAAAAAAAAAmAIAAGRycy9k&#10;b3ducmV2LnhtbFBLBQYAAAAABAAEAPUAAACJAwAAAAA=&#10;" filled="f" strokecolor="#d8d8d8 [2732]" strokeweight="2pt">
                  <v:textbox>
                    <w:txbxContent>
                      <w:p w:rsidR="006A3716" w:rsidRDefault="002E2F36" w:rsidP="006A371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#2</w:t>
                        </w:r>
                      </w:p>
                    </w:txbxContent>
                  </v:textbox>
                </v:roundrect>
                <v:roundrect id="Rounded Rectangle 342" o:spid="_x0000_s1290" style="position:absolute;left:1799;top:590;width:9143;height:58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H3JcQA&#10;AADcAAAADwAAAGRycy9kb3ducmV2LnhtbESPT4vCMBTE74LfITzBm6b+QZZqlCp0WfCiVvD6bJ5t&#10;sXkpTVa7fnqzsLDHYWZ+w6w2nanFg1pXWVYwGUcgiHOrKy4UnLN09AHCeWSNtWVS8EMONut+b4Wx&#10;tk8+0uPkCxEg7GJUUHrfxFK6vCSDbmwb4uDdbGvQB9kWUrf4DHBTy2kULaTBisNCiQ3tSsrvp2+j&#10;IEkvu2taTQ5Jhmi3cr6PXp9XpYaDLlmC8NT5//Bf+0srmM2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x9yXEAAAA3AAAAA8AAAAAAAAAAAAAAAAAmAIAAGRycy9k&#10;b3ducmV2LnhtbFBLBQYAAAAABAAEAPUAAACJAwAAAAA=&#10;" filled="f" strokecolor="#d8d8d8 [2732]" strokeweight="2pt">
                  <v:textbox>
                    <w:txbxContent>
                      <w:p w:rsidR="002E2F36" w:rsidRDefault="002E2F36" w:rsidP="002E2F3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#1</w:t>
                        </w:r>
                      </w:p>
                    </w:txbxContent>
                  </v:textbox>
                </v:roundrect>
                <v:roundrect id="Rounded Rectangle 343" o:spid="_x0000_s1291" style="position:absolute;left:33687;top:7815;width:11350;height:49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1SvsQA&#10;AADcAAAADwAAAGRycy9kb3ducmV2LnhtbESPQYvCMBSE74L/IbwFb5q6ikjXKFWoLHhRK3h9Nm/b&#10;ss1LabLa9dcbQfA4zMw3zGLVmVpcqXWVZQXjUQSCOLe64kLBKUuHcxDOI2usLZOCf3KwWvZ7C4y1&#10;vfGBrkdfiABhF6OC0vsmltLlJRl0I9sQB+/HtgZ9kG0hdYu3ADe1/IyimTRYcVgosaFNSfnv8c8o&#10;SNLz5pJW432SIdq1nO6i+/ai1OCjS75AeOr8O/xqf2sFk+kE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9Ur7EAAAA3AAAAA8AAAAAAAAAAAAAAAAAmAIAAGRycy9k&#10;b3ducmV2LnhtbFBLBQYAAAAABAAEAPUAAACJAwAAAAA=&#10;" filled="f" strokecolor="#d8d8d8 [2732]" strokeweight="2pt">
                  <v:textbox>
                    <w:txbxContent>
                      <w:p w:rsidR="003A5603" w:rsidRDefault="003A5603" w:rsidP="003A5603">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44" o:spid="_x0000_s1292" style="position:absolute;left:25744;top:590;width:12782;height:44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TKysMA&#10;AADcAAAADwAAAGRycy9kb3ducmV2LnhtbESPQYvCMBSE7wv+h/AEb2uqlkWqUapQEfbiquD12Tzb&#10;YvNSmqh1f71ZWPA4zMw3zHzZmVrcqXWVZQWjYQSCOLe64kLB8ZB9TkE4j6yxtkwKnuRgueh9zDHR&#10;9sE/dN/7QgQIuwQVlN43iZQuL8mgG9qGOHgX2xr0QbaF1C0+AtzUchxFX9JgxWGhxIbWJeXX/c0o&#10;SLPT+pxVo116QLQrGX9Hv5uzUoN+l85AeOr8O/zf3moFkziGvzPh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TKysMAAADcAAAADwAAAAAAAAAAAAAAAACYAgAAZHJzL2Rv&#10;d25yZXYueG1sUEsFBgAAAAAEAAQA9QAAAIgDAAAAAA==&#10;" filled="f" strokecolor="#d8d8d8 [2732]" strokeweight="2pt">
                  <v:textbox>
                    <w:txbxContent>
                      <w:p w:rsidR="003A5603" w:rsidRDefault="003A5603"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293" style="position:absolute;left:39619;top:590;width:12651;height:44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hvUcUA&#10;AADcAAAADwAAAGRycy9kb3ducmV2LnhtbESPS4vCQBCE7wv+h6EFbzrxsSLRUaIQWdjL+gCvbaZN&#10;gpmekBk16693FoQ9FlX1FbVYtaYSd2pcaVnBcBCBIM6sLjlXcDyk/RkI55E1VpZJwS85WC07HwuM&#10;tX3wju57n4sAYRejgsL7OpbSZQUZdANbEwfvYhuDPsgml7rBR4CbSo6iaCoNlhwWCqxpU1B23d+M&#10;giQ9bc5pOfxJDoh2LSff0XN7VqrXbZM5CE+t/w+/219awXjyCX9nwhG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2G9RxQAAANwAAAAPAAAAAAAAAAAAAAAAAJgCAABkcnMv&#10;ZG93bnJldi54bWxQSwUGAAAAAAQABAD1AAAAigMAAAAA&#10;" filled="f" strokecolor="#d8d8d8 [2732]" strokeweight="2pt">
                  <v:textbox>
                    <w:txbxContent>
                      <w:p w:rsidR="003A5603" w:rsidRDefault="003A5603"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294" type="#_x0000_t32" style="position:absolute;left:6371;top:6414;width:5279;height:30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eNsUAAADcAAAADwAAAGRycy9kb3ducmV2LnhtbESPzWrCQBSF90LfYbgFdzppK6FEJ6G1&#10;FHQjNYri7pK5TUIzd9LMGOPbO0Khy8P5+TiLbDCN6KlztWUFT9MIBHFhdc2lgv3uc/IKwnlkjY1l&#10;UnAlB1n6MFpgou2Ft9TnvhRhhF2CCirv20RKV1Rk0E1tSxy8b9sZ9EF2pdQdXsK4aeRzFMXSYM2B&#10;UGFLy4qKn/xsAuT3+hUv+8NHnx+1fDfn03qDa6XGj8PbHISnwf+H/9orreBlFsP9TDgCMr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EeNsUAAADcAAAADwAAAAAAAAAA&#10;AAAAAAChAgAAZHJzL2Rvd25yZXYueG1sUEsFBgAAAAAEAAQA+QAAAJMDAAAAAA==&#10;" strokecolor="black [3213]">
                  <v:stroke endarrow="open"/>
                </v:shape>
                <v:shape id="Straight Arrow Connector 347" o:spid="_x0000_s1295" type="#_x0000_t32" style="position:absolute;left:11650;top:6414;width:4957;height:30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NxsIAAADcAAAADwAAAGRycy9kb3ducmV2LnhtbESP3WoCMRCF74W+QxihdzVrq23ZGkW0&#10;gnf+tA8w3Yyb2M1kSVJd394IBS8P5+fjTGada8SJQrSeFQwHBQjiymvLtYLvr9XTO4iYkDU2nknB&#10;hSLMpg+9CZban3lHp32qRR7hWKICk1JbShkrQw7jwLfE2Tv44DBlGWqpA57zuGvkc1G8SoeWM8Fg&#10;SwtD1e/+z2Xu3B7Hy6C5+vw52m0wuDk0qNRjv5t/gEjUpXv4v73WCl5Gb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NxsIAAADcAAAADwAAAAAAAAAAAAAA&#10;AAChAgAAZHJzL2Rvd25yZXYueG1sUEsFBgAAAAAEAAQA+QAAAJADAAAAAA==&#10;" strokecolor="black [3213]">
                  <v:stroke endarrow="open"/>
                </v:shape>
                <v:shape id="Straight Arrow Connector 348" o:spid="_x0000_s1296" type="#_x0000_t32" style="position:absolute;left:32135;top:5049;width:7227;height:27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Iv38IAAADcAAAADwAAAGRycy9kb3ducmV2LnhtbERPTWvCQBC9F/wPywi91U1bEYmu0loK&#10;9SI1iuJtyI5JMDubZtcY/33nUOjx8b7ny97VqqM2VJ4NPI8SUMS5txUXBva7z6cpqBCRLdaeycCd&#10;AiwXg4c5ptbfeEtdFgslIRxSNFDG2KRah7wkh2HkG2Lhzr51GAW2hbYt3iTc1folSSbaYcXSUGJD&#10;q5LyS3Z1UvJz/56susNHlx2tfnfX03qDa2Meh/3bDFSkPv6L/9xf1sDrWNbKGTkC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Iv38IAAADcAAAADwAAAAAAAAAAAAAA&#10;AAChAgAAZHJzL2Rvd25yZXYueG1sUEsFBgAAAAAEAAQA+QAAAJADAAAAAA==&#10;" strokecolor="black [3213]">
                  <v:stroke endarrow="open"/>
                </v:shape>
                <v:shape id="Straight Arrow Connector 349" o:spid="_x0000_s1297" type="#_x0000_t32" style="position:absolute;left:39362;top:5049;width:6583;height:27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48L8IAAADcAAAADwAAAGRycy9kb3ducmV2LnhtbESP3WoCMRCF74W+QxihdzVrq6XdGkW0&#10;gnf+tA8w3Yyb2M1kSVJd394IBS8P5+fjTGada8SJQrSeFQwHBQjiymvLtYLvr9XTG4iYkDU2nknB&#10;hSLMpg+9CZban3lHp32qRR7hWKICk1JbShkrQw7jwLfE2Tv44DBlGWqpA57zuGvkc1G8SoeWM8Fg&#10;SwtD1e/+z2Xu3B7Hy6C5+vw52m0wuDk0qNRjv5t/gEjUpXv4v73WCl5G7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G48L8IAAADcAAAADwAAAAAAAAAAAAAA&#10;AAChAgAAZHJzL2Rvd25yZXYueG1sUEsFBgAAAAAEAAQA+QAAAJADAAAAAA==&#10;" strokecolor="black [3213]">
                  <v:stroke endarrow="open"/>
                </v:shape>
                <v:roundrect id="Rounded Rectangle 350" o:spid="_x0000_s1298" style="position:absolute;left:79019;top:17825;width:9278;height:59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ZaFMIA&#10;AADcAAAADwAAAGRycy9kb3ducmV2LnhtbERPTWvCQBC9C/0PyxR6azaptkh0lTSQUujFGsHrmB2T&#10;YHY2ZFdN/fXdg+Dx8b6X69F04kKDay0rSKIYBHFldcu1gl1ZvM5BOI+ssbNMCv7IwXr1NFliqu2V&#10;f+my9bUIIexSVNB436dSuqohgy6yPXHgjnYw6AMcaqkHvIZw08m3OP6QBlsODQ32lDdUnbZnoyAr&#10;9vmhaJNNViLaTzn7iW9fB6VensdsAcLT6B/iu/tbK5i+h/nhTD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dloUwgAAANwAAAAPAAAAAAAAAAAAAAAAAJgCAABkcnMvZG93&#10;bnJldi54bWxQSwUGAAAAAAQABAD1AAAAhwMAAAAA&#10;" filled="f" strokecolor="#d8d8d8 [2732]" strokeweight="2pt">
                  <v:textbox>
                    <w:txbxContent>
                      <w:p w:rsidR="005907F7" w:rsidRDefault="005907F7"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51" o:spid="_x0000_s1299" style="position:absolute;left:64423;top:26613;width:9144;height:5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j8QA&#10;AADcAAAADwAAAGRycy9kb3ducmV2LnhtbESPQWvCQBSE74L/YXmF3nST1kqJrhKFFMFLjUKvz+wz&#10;Cc2+Ddmtpv56VxA8DjPzDTNf9qYRZ+pcbVlBPI5AEBdW11wqOOyz0ScI55E1NpZJwT85WC6Ggzkm&#10;2l54R+fclyJA2CWooPK+TaR0RUUG3di2xME72c6gD7Irpe7wEuCmkW9RNJUGaw4LFba0rqj4zf+M&#10;gjT7WR+zOv5O94h2JSfb6Pp1VOr1pU9nIDz1/hl+tDdawftHDPcz4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6/4/EAAAA3AAAAA8AAAAAAAAAAAAAAAAAmAIAAGRycy9k&#10;b3ducmV2LnhtbFBLBQYAAAAABAAEAPUAAACJAwAAAAA=&#10;" filled="f" strokecolor="#d8d8d8 [2732]" strokeweight="2pt">
                  <v:textbox>
                    <w:txbxContent>
                      <w:p w:rsidR="005907F7" w:rsidRDefault="005907F7"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w:t>
                        </w:r>
                        <w:r w:rsidR="008117B7">
                          <w:rPr>
                            <w:rFonts w:ascii="Arial" w:eastAsia="Times New Roman" w:hAnsi="Arial"/>
                            <w:color w:val="000000"/>
                            <w:lang w:val="fr-BE"/>
                          </w:rPr>
                          <w:t>2</w:t>
                        </w:r>
                      </w:p>
                    </w:txbxContent>
                  </v:textbox>
                </v:roundrect>
                <v:roundrect id="Rounded Rectangle 352" o:spid="_x0000_s1300" style="position:absolute;left:64424;top:11327;width:9144;height:64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h+MUA&#10;AADcAAAADwAAAGRycy9kb3ducmV2LnhtbESPQWvCQBSE74X+h+UVetON1haJrhKFFKGXNhG8PrPP&#10;JJh9G7JrkvbXdwtCj8PMfMOst6NpRE+dqy0rmE0jEMSF1TWXCo55OlmCcB5ZY2OZFHyTg+3m8WGN&#10;sbYDf1Gf+VIECLsYFVTet7GUrqjIoJvaljh4F9sZ9EF2pdQdDgFuGjmPojdpsOawUGFL+4qKa3Yz&#10;CpL0tD+n9ewzyRHtTi4+op/3s1LPT2OyAuFp9P/he/ugFby8zuH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6GH4xQAAANwAAAAPAAAAAAAAAAAAAAAAAJgCAABkcnMv&#10;ZG93bnJldi54bWxQSwUGAAAAAAQABAD1AAAAigMAAAAA&#10;" filled="f" strokecolor="#d8d8d8 [2732]" strokeweight="2pt">
                  <v:textbox>
                    <w:txbxContent>
                      <w:p w:rsidR="005907F7" w:rsidRDefault="005907F7"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#1</w:t>
                        </w:r>
                      </w:p>
                    </w:txbxContent>
                  </v:textbox>
                </v:roundrect>
                <v:shape id="Straight Arrow Connector 353" o:spid="_x0000_s1301" type="#_x0000_t32" style="position:absolute;left:73567;top:20817;width:5452;height:8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dGMEAAADcAAAADwAAAGRycy9kb3ducmV2LnhtbESP3WoCMRCF7wu+Q5iCdzXbiqVsjSJW&#10;wTut9QHGzbiJ3UyWJOr69kYQvDycn48znnauEWcK0XpW8D4oQBBXXluuFez+lm9fIGJC1th4JgVX&#10;ijCd9F7GWGp/4V86b1Mt8gjHEhWYlNpSylgZchgHviXO3sEHhynLUEsd8JLHXSM/iuJTOrScCQZb&#10;mhuq/rcnl7kzexz9BM3VYn+0m2BwfWhQqf5rN/sGkahLz/CjvdIKhqMh3M/kIyAn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X50YwQAAANwAAAAPAAAAAAAAAAAAAAAA&#10;AKECAABkcnMvZG93bnJldi54bWxQSwUGAAAAAAQABAD5AAAAjwMAAAAA&#10;" strokecolor="black [3213]">
                  <v:stroke endarrow="open"/>
                </v:shape>
                <v:shape id="Straight Arrow Connector 354" o:spid="_x0000_s1302" type="#_x0000_t32" style="position:absolute;left:73568;top:14576;width:5451;height:6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azB8UAAADcAAAADwAAAGRycy9kb3ducmV2LnhtbESPzWrCQBSF90LfYbgFdzpptSLRUWxK&#10;oW6KTUVxd8ncJsHMnTQzJvHtnULB5eH8fJzlujeVaKlxpWUFT+MIBHFmdcm5gv33+2gOwnlkjZVl&#10;UnAlB+vVw2CJsbYdf1Gb+lyEEXYxKii8r2MpXVaQQTe2NXHwfmxj0AfZ5FI32IVxU8nnKJpJgyUH&#10;QoE1JQVl5/RiAuT3upsl7eGtTY9avprLafuJW6WGj/1mAcJT7+/h//aHVjB5mcLfmXA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azB8UAAADcAAAADwAAAAAAAAAA&#10;AAAAAAChAgAAZHJzL2Rvd25yZXYueG1sUEsFBgAAAAAEAAQA+QAAAJMDAAAAAA==&#10;" strokecolor="black [3213]">
                  <v:stroke endarrow="open"/>
                </v:shape>
                <v:roundrect id="Rounded Rectangle 355" o:spid="_x0000_s1303" style="position:absolute;left:19677;top:23808;width:9277;height:54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jMUA&#10;AADcAAAADwAAAGRycy9kb3ducmV2LnhtbESPQWvCQBSE74X+h+UVetONtikSXSUKKYVebCJ4fWaf&#10;STD7NmS3Ju2v7wpCj8PMfMOsNqNpxZV611hWMJtGIIhLqxuuFByKbLIA4TyyxtYyKfghB5v148MK&#10;E20H/qJr7isRIOwSVFB73yVSurImg25qO+LgnW1v0AfZV1L3OAS4aeU8it6kwYbDQo0d7WoqL/m3&#10;UZBmx90pa2b7tEC0W/n6Gf2+n5R6fhrTJQhPo/8P39sfWsFLHMPt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fmMxQAAANwAAAAPAAAAAAAAAAAAAAAAAJgCAABkcnMv&#10;ZG93bnJldi54bWxQSwUGAAAAAAQABAD1AAAAigMAAAAA&#10;" filled="f" strokecolor="#d8d8d8 [2732]" strokeweight="2pt">
                  <v:textbox>
                    <w:txbxContent>
                      <w:p w:rsidR="005907F7" w:rsidRDefault="005907F7"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56" o:spid="_x0000_s1304" style="position:absolute;left:9168;top:32561;width:9138;height:45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Nn+8UA&#10;AADcAAAADwAAAGRycy9kb3ducmV2LnhtbESPQWvCQBSE74X+h+UVeqsbbQ0SXSUKKYVebCJ4fWaf&#10;STD7NmS3Ju2v7wpCj8PMfMOsNqNpxZV611hWMJ1EIIhLqxuuFByK7GUBwnlkja1lUvBDDjbrx4cV&#10;JtoO/EXX3FciQNglqKD2vkukdGVNBt3EdsTBO9veoA+yr6TucQhw08pZFMXSYMNhocaOdjWVl/zb&#10;KEiz4+6UNdN9WiDarXz7jH7fT0o9P43pEoSn0f+H7+0PreB1HsPt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02f7xQAAANwAAAAPAAAAAAAAAAAAAAAAAJgCAABkcnMv&#10;ZG93bnJldi54bWxQSwUGAAAAAAQABAD1AAAAigMAAAAA&#10;" filled="f" strokecolor="#d8d8d8 [2732]" strokeweight="2pt">
                  <v:textbox>
                    <w:txbxContent>
                      <w:p w:rsidR="005907F7" w:rsidRDefault="005907F7"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05" style="position:absolute;left:21177;top:32561;width:9132;height:45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CYMUA&#10;AADcAAAADwAAAGRycy9kb3ducmV2LnhtbESPT2vCQBTE7wW/w/IEb3Wj1j9EV4lCROilVcHrM/tM&#10;gtm3Ibtq6qfvCoUeh5n5DbNYtaYSd2pcaVnBoB+BIM6sLjlXcDyk7zMQziNrrCyTgh9ysFp23hYY&#10;a/vgb7rvfS4ChF2MCgrv61hKlxVk0PVtTRy8i20M+iCbXOoGHwFuKjmMook0WHJYKLCmTUHZdX8z&#10;CpL0tDmn5eArOSDatfz4jJ7bs1K9bpvMQXhq/X/4r73TCkbjKbzOh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n8JgxQAAANwAAAAPAAAAAAAAAAAAAAAAAJgCAABkcnMv&#10;ZG93bnJldi54bWxQSwUGAAAAAAQABAD1AAAAigMAAAAA&#10;" filled="f" strokecolor="#d8d8d8 [2732]" strokeweight="2pt">
                  <v:textbox>
                    <w:txbxContent>
                      <w:p w:rsidR="005907F7" w:rsidRDefault="005907F7"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06" type="#_x0000_t32" style="position:absolute;left:24316;top:29217;width:1427;height:3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Xpb8AAADcAAAADwAAAGRycy9kb3ducmV2LnhtbERPy4rCMBTdC/5DuAOz03QsPugYRXzA&#10;4M4qri/Nnba0uSlJrJ2/nywEl4fzXm8H04qenK8tK/iaJiCIC6trLhXcrqfJCoQPyBpby6Tgjzxs&#10;N+PRGjNtn3yhPg+liCHsM1RQhdBlUvqiIoN+ajviyP1aZzBE6EqpHT5juGnlLEkW0mDNsaHCjvYV&#10;FU3+MApqTgPPDumJzsfGLct709v0ptTnx7D7BhFoCG/xy/2jFaTzuDaeiUdAbv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vXpb8AAADcAAAADwAAAAAAAAAAAAAAAACh&#10;AgAAZHJzL2Rvd25yZXYueG1sUEsFBgAAAAAEAAQA+QAAAI0DAAAAAA==&#10;" strokecolor="black [3213]">
                  <v:stroke endarrow="open"/>
                </v:shape>
                <v:shape id="Straight Arrow Connector 359" o:spid="_x0000_s1307" type="#_x0000_t32" style="position:absolute;left:13737;top:29217;width:10579;height:33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eq8sEAAADcAAAADwAAAGRycy9kb3ducmV2LnhtbESP3WoCMRCF7wXfIYzQO83aorSrUcRa&#10;8M7W9gGmm3ET3UyWJOr27Y1Q8PJwfj7OfNm5RlwoROtZwXhUgCCuvLZcK/j5/hi+gogJWWPjmRT8&#10;UYTlot+bY6n9lb/osk+1yCMcS1RgUmpLKWNlyGEc+ZY4ewcfHKYsQy11wGsed418LoqpdGg5Ewy2&#10;tDZUnfZnl7kre5y8B83V5vdoP4PB3aFBpZ4G3WoGIlGXHuH/9lYreJm8wf1MPgJy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t6rywQAAANwAAAAPAAAAAAAAAAAAAAAA&#10;AKECAABkcnMvZG93bnJldi54bWxQSwUGAAAAAAQABAD5AAAAjwMAAAAA&#10;" strokecolor="black [3213]">
                  <v:stroke endarrow="open"/>
                </v:shape>
                <v:roundrect id="Rounded Rectangle 360" o:spid="_x0000_s1308" style="position:absolute;left:41924;top:23807;width:11347;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qQqcAA&#10;AADcAAAADwAAAGRycy9kb3ducmV2LnhtbERPy4rCMBTdC/5DuII7TX0gUo1ShQ4DbnyB22tzbYvN&#10;TWky2vHrzUJweTjv5bo1lXhQ40rLCkbDCARxZnXJuYLzKR3MQTiPrLGyTAr+ycF61e0sMdb2yQd6&#10;HH0uQgi7GBUU3texlC4ryKAb2po4cDfbGPQBNrnUDT5DuKnkOIpm0mDJoaHAmrYFZffjn1GQpJft&#10;NS1H++SEaDdyuoteP1el+r02WYDw1Pqv+OP+1QomszA/nAlHQK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BqQqcAAAADcAAAADwAAAAAAAAAAAAAAAACYAgAAZHJzL2Rvd25y&#10;ZXYueG1sUEsFBgAAAAAEAAQA9QAAAIUDAAAAAA==&#10;" filled="f" strokecolor="#d8d8d8 [2732]" strokeweight="2pt">
                  <v:textbox>
                    <w:txbxContent>
                      <w:p w:rsidR="008117B7" w:rsidRDefault="008117B7" w:rsidP="008117B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61" o:spid="_x0000_s1309" style="position:absolute;left:33436;top:32681;width:12649;height:44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1MsUA&#10;AADcAAAADwAAAGRycy9kb3ducmV2LnhtbESPQWvCQBSE70L/w/IKvekmrYSSukoaiBR6qVro9Zl9&#10;JsHs25Bdk7S/3i0IHoeZ+YZZbSbTioF611hWEC8iEMSl1Q1XCr4PxfwVhPPIGlvLpOCXHGzWD7MV&#10;ptqOvKNh7ysRIOxSVFB736VSurImg25hO+LgnWxv0AfZV1L3OAa4aeVzFCXSYMNhocaO8prK8/5i&#10;FGTFT34smvgrOyDad7n8jP62R6WeHqfsDYSnyd/Dt/aHVvCSxPB/JhwB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VjUyxQAAANwAAAAPAAAAAAAAAAAAAAAAAJgCAABkcnMv&#10;ZG93bnJldi54bWxQSwUGAAAAAAQABAD1AAAAigMAAAAA&#10;" filled="f" strokecolor="#d8d8d8 [2732]" strokeweight="2pt">
                  <v:textbox>
                    <w:txbxContent>
                      <w:p w:rsidR="008117B7" w:rsidRDefault="008117B7"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10" style="position:absolute;left:47792;top:32560;width:12643;height:44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SrRcMA&#10;AADcAAAADwAAAGRycy9kb3ducmV2LnhtbESPT4vCMBTE74LfITzBm6b+QaQapQpdhL24Knh9Ns+2&#10;2LyUJqt1P70RFjwOM/MbZrluTSXu1LjSsoLRMAJBnFldcq7gdEwHcxDOI2usLJOCJzlYr7qdJcba&#10;PviH7gefiwBhF6OCwvs6ltJlBRl0Q1sTB+9qG4M+yCaXusFHgJtKjqNoJg2WHBYKrGlbUHY7/BoF&#10;SXreXtJytE+OiHYjp9/R39dFqX6vTRYgPLX+E/5v77SCyWw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SrRcMAAADcAAAADwAAAAAAAAAAAAAAAACYAgAAZHJzL2Rv&#10;d25yZXYueG1sUEsFBgAAAAAEAAQA9QAAAIgDAAAAAA==&#10;" filled="f" strokecolor="#d8d8d8 [2732]" strokeweight="2pt">
                  <v:textbox>
                    <w:txbxContent>
                      <w:p w:rsidR="008117B7" w:rsidRDefault="008117B7"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11" type="#_x0000_t32" style="position:absolute;left:47598;top:28760;width:6516;height:3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OPacIAAADcAAAADwAAAGRycy9kb3ducmV2LnhtbESPS2vDMBCE74X8B7GB3ho5ESTFjRJC&#10;HlByy4OeF2trG1srIymO+++rQCDHYWa+YZbrwbaiJx9qxxqmkwwEceFMzaWG6+Xw8QkiRGSDrWPS&#10;8EcB1qvR2xJz4+58ov4cS5EgHHLUUMXY5VKGoiKLYeI64uT9Om8xJulLaTzeE9y2cpZlc2mx5rRQ&#10;YUfbiormfLMaalaRZzt1oOO+8Yvyp+mdumr9Ph42XyAiDfEVfra/jQY1V/A4k4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OPacIAAADcAAAADwAAAAAAAAAAAAAA&#10;AAChAgAAZHJzL2Rvd25yZXYueG1sUEsFBgAAAAAEAAQA+QAAAJADAAAAAA==&#10;" strokecolor="black [3213]">
                  <v:stroke endarrow="open"/>
                </v:shape>
                <v:shape id="Straight Arrow Connector 364" o:spid="_x0000_s1312" type="#_x0000_t32" style="position:absolute;left:39761;top:28760;width:7837;height:39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rP0cEAAADcAAAADwAAAGRycy9kb3ducmV2LnhtbESP3WoCMRCF7wt9hzAF72q22opsjSK1&#10;Qu+sPw8wbsZN7GayJKmub28EwcvD+fk4k1nnGnGiEK1nBW/9AgRx5bXlWsFuu3wdg4gJWWPjmRRc&#10;KMJs+vw0wVL7M6/ptEm1yCMcS1RgUmpLKWNlyGHs+5Y4ewcfHKYsQy11wHMed40cFMVIOrScCQZb&#10;+jJU/W3+XebO7fFjETRX3/uj/Q0GV4cGleq9dPNPEIm69Ajf2z9awXD0Drcz+QjI6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2s/RwQAAANwAAAAPAAAAAAAAAAAAAAAA&#10;AKECAABkcnMvZG93bnJldi54bWxQSwUGAAAAAAQABAD5AAAAjwMAAAAA&#10;" strokecolor="black [3213]">
                  <v:stroke endarrow="open"/>
                </v:shape>
                <v:shape id="Straight Arrow Connector 365" o:spid="_x0000_s1313" type="#_x0000_t32" style="position:absolute;left:11650;top:14463;width:2087;height:182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1J5cQAAADcAAAADwAAAGRycy9kb3ducmV2LnhtbESPQYvCMBSE78L+h/AWvBRNV7EsXaMs&#10;BdGLgtXDens0b9ti81KaqPXfG0HwOMzMN8x82ZtGXKlztWUFX+MYBHFhdc2lguNhNfoG4TyyxsYy&#10;KbiTg+XiYzDHVNsb7+ma+1IECLsUFVTet6mUrqjIoBvbljh4/7Yz6IPsSqk7vAW4aeQkjhNpsOaw&#10;UGFLWUXFOb8YBVG01tGf5j47rw7JdrurM3O6KzX87H9/QHjq/Tv8am+0gmkyg+eZc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UnlxAAAANwAAAAPAAAAAAAAAAAA&#10;AAAAAKECAABkcnMvZG93bnJldi54bWxQSwUGAAAAAAQABAD5AAAAkgMAAAAA&#10;" strokecolor="black [3213]">
                  <v:stroke dashstyle="dash" endarrow="open"/>
                </v:shape>
                <v:shape id="Straight Arrow Connector 366" o:spid="_x0000_s1314" type="#_x0000_t32" style="position:absolute;left:47598;top:14576;width:16826;height:92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P3b8IAAADcAAAADwAAAGRycy9kb3ducmV2LnhtbESPT4vCMBTE78J+h/AW9mZTFctSTYsI&#10;hb0I/mPPj+bZVpuX0mRt99sbQfA4zMxvmHU+mlbcqXeNZQWzKAZBXFrdcKXgfCqm3yCcR9bYWiYF&#10;/+Qgzz4ma0y1HfhA96OvRICwS1FB7X2XSunKmgy6yHbEwbvY3qAPsq+k7nEIcNPKeRwn0mDDYaHG&#10;jrY1lbfjn1Gw2y6Ws4P91XtG3F3nxb6wl0Gpr89xswLhafTv8Kv9oxUskgSeZ8IRk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P3b8IAAADcAAAADwAAAAAAAAAAAAAA&#10;AAChAgAAZHJzL2Rvd25yZXYueG1sUEsFBgAAAAAEAAQA+QAAAJADAAAAAA==&#10;" strokecolor="black [3213]">
                  <v:stroke dashstyle="dash" endarrow="open"/>
                </v:shape>
                <v:shape id="Straight Arrow Connector 368" o:spid="_x0000_s1315" type="#_x0000_t32" style="position:absolute;left:45037;top:10293;width:19387;height:42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zme8IAAADcAAAADwAAAGRycy9kb3ducmV2LnhtbERPTYvCMBC9C/sfwizspWi6KxSpxrIU&#10;intR0HrQ29CMbbGZlCZq/febg+Dx8b5X2Wg6cafBtZYVfM9iEMSV1S3XCo5lMV2AcB5ZY2eZFDzJ&#10;Qbb+mKww1fbBe7offC1CCLsUFTTe96mUrmrIoJvZnjhwFzsY9AEOtdQDPkK46eRPHCfSYMuhocGe&#10;8oaq6+FmFETRRkcnzWN+Lcpku921uTk/lfr6HH+XIDyN/i1+uf+0gnkS1oYz4Qj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Azme8IAAADcAAAADwAAAAAAAAAAAAAA&#10;AAChAgAAZHJzL2Rvd25yZXYueG1sUEsFBgAAAAAEAAQA+QAAAJADAAAAAA==&#10;" strokecolor="black [3213]">
                  <v:stroke dashstyle="dash" endarrow="open"/>
                </v:shape>
                <v:shape id="Straight Arrow Connector 369" o:spid="_x0000_s1316" type="#_x0000_t32" style="position:absolute;left:16222;top:11974;width:48202;height:26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BD4MQAAADcAAAADwAAAGRycy9kb3ducmV2LnhtbESPQYvCMBSE7wv+h/CEvRRNXaFoNYoU&#10;ZPeisOpBb4/m2Rabl9JErf/eCILHYWa+YebLztTiRq2rLCsYDWMQxLnVFRcKDvv1YALCeWSNtWVS&#10;8CAHy0Xva46ptnf+p9vOFyJA2KWooPS+SaV0eUkG3dA2xME729agD7ItpG7xHuCmlj9xnEiDFYeF&#10;EhvKSsovu6tREEW/Ojpq7rLLep9sNtsqM6eHUt/9bjUD4anzn/C7/acVjJMpvM6EI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QEPgxAAAANwAAAAPAAAAAAAAAAAA&#10;AAAAAKECAABkcnMvZG93bnJldi54bWxQSwUGAAAAAAQABAD5AAAAkgMAAAAA&#10;" strokecolor="black [3213]">
                  <v:stroke dashstyle="dash" endarrow="open"/>
                </v:shape>
                <v:shape id="Straight Arrow Connector 370" o:spid="_x0000_s1317" type="#_x0000_t32" style="position:absolute;left:16222;top:2820;width:9522;height:9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9cXb0AAADcAAAADwAAAGRycy9kb3ducmV2LnhtbERPyQrCMBC9C/5DGMGbpiouVKOIUPAi&#10;uOF5aMa22kxKE239e3MQPD7evtq0phRvql1hWcFoGIEgTq0uOFNwvSSDBQjnkTWWlknBhxxs1t3O&#10;CmNtGz7R++wzEULYxagg976KpXRpTgbd0FbEgbvb2qAPsM6krrEJ4aaU4yiaSYMFh4YcK9rllD7P&#10;L6PgsJtMRyd700dGPDzGyTGx90apfq/dLkF4av1f/HPvtYLJPMwPZ8IRkO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0/XF29AAAA3AAAAA8AAAAAAAAAAAAAAAAAoQIA&#10;AGRycy9kb3ducmV2LnhtbFBLBQYAAAAABAAEAPkAAACLAw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Heading1"/>
        <w:rPr>
          <w:lang w:val="fr-BE"/>
        </w:rPr>
      </w:pPr>
      <w:bookmarkStart w:id="87" w:name="_Toc460231433"/>
      <w:r>
        <w:rPr>
          <w:lang w:val="fr-BE"/>
        </w:rPr>
        <w:lastRenderedPageBreak/>
        <w:t>Reste à faire</w:t>
      </w:r>
      <w:bookmarkEnd w:id="87"/>
    </w:p>
    <w:p w:rsidR="006C100E" w:rsidRDefault="006C100E" w:rsidP="00466F9A">
      <w:pPr>
        <w:rPr>
          <w:lang w:val="fr-BE"/>
        </w:rPr>
      </w:pPr>
    </w:p>
    <w:tbl>
      <w:tblPr>
        <w:tblStyle w:val="TableGrid"/>
        <w:tblW w:w="0" w:type="auto"/>
        <w:tblLook w:val="04A0" w:firstRow="1" w:lastRow="0" w:firstColumn="1" w:lastColumn="0" w:noHBand="0" w:noVBand="1"/>
      </w:tblPr>
      <w:tblGrid>
        <w:gridCol w:w="3752"/>
        <w:gridCol w:w="2629"/>
        <w:gridCol w:w="2475"/>
      </w:tblGrid>
      <w:tr w:rsidR="00E919A9" w:rsidRPr="00F21551" w:rsidTr="00291EFB">
        <w:tc>
          <w:tcPr>
            <w:tcW w:w="3752" w:type="dxa"/>
          </w:tcPr>
          <w:p w:rsidR="00E919A9" w:rsidRDefault="00E919A9" w:rsidP="00AC6618">
            <w:pPr>
              <w:jc w:val="center"/>
              <w:rPr>
                <w:lang w:val="fr-BE"/>
              </w:rPr>
            </w:pPr>
            <w:r>
              <w:rPr>
                <w:lang w:val="fr-BE"/>
              </w:rPr>
              <w:t>Tâche</w:t>
            </w:r>
          </w:p>
        </w:tc>
        <w:tc>
          <w:tcPr>
            <w:tcW w:w="2629" w:type="dxa"/>
          </w:tcPr>
          <w:p w:rsidR="00E919A9" w:rsidRDefault="00E919A9" w:rsidP="00AC6618">
            <w:pPr>
              <w:jc w:val="center"/>
              <w:rPr>
                <w:lang w:val="fr-BE"/>
              </w:rPr>
            </w:pPr>
            <w:r>
              <w:rPr>
                <w:lang w:val="fr-BE"/>
              </w:rPr>
              <w:t>Priorité</w:t>
            </w:r>
          </w:p>
        </w:tc>
        <w:tc>
          <w:tcPr>
            <w:tcW w:w="2475" w:type="dxa"/>
          </w:tcPr>
          <w:p w:rsidR="00E919A9" w:rsidRDefault="00E919A9" w:rsidP="00AC6618">
            <w:pPr>
              <w:jc w:val="center"/>
              <w:rPr>
                <w:lang w:val="fr-BE"/>
              </w:rPr>
            </w:pPr>
            <w:r>
              <w:rPr>
                <w:lang w:val="fr-BE"/>
              </w:rPr>
              <w:t>Avancement</w:t>
            </w:r>
          </w:p>
        </w:tc>
      </w:tr>
      <w:tr w:rsidR="003B4D4F" w:rsidRPr="00F21551" w:rsidTr="00291EFB">
        <w:tc>
          <w:tcPr>
            <w:tcW w:w="3752" w:type="dxa"/>
          </w:tcPr>
          <w:p w:rsidR="003B4D4F" w:rsidRDefault="00BC5E3E" w:rsidP="00466F9A">
            <w:pPr>
              <w:rPr>
                <w:lang w:val="fr-BE"/>
              </w:rPr>
            </w:pPr>
            <w:r>
              <w:rPr>
                <w:lang w:val="fr-BE"/>
              </w:rPr>
              <w:t>Ajouter un nouveau type de fournisseur d’identité SAML</w:t>
            </w:r>
          </w:p>
        </w:tc>
        <w:tc>
          <w:tcPr>
            <w:tcW w:w="2629" w:type="dxa"/>
          </w:tcPr>
          <w:p w:rsidR="003B4D4F" w:rsidRDefault="00BC5E3E" w:rsidP="00466F9A">
            <w:pPr>
              <w:rPr>
                <w:lang w:val="fr-BE"/>
              </w:rPr>
            </w:pPr>
            <w:r>
              <w:rPr>
                <w:lang w:val="fr-BE"/>
              </w:rPr>
              <w:t>5</w:t>
            </w:r>
          </w:p>
        </w:tc>
        <w:tc>
          <w:tcPr>
            <w:tcW w:w="2475" w:type="dxa"/>
          </w:tcPr>
          <w:p w:rsidR="003B4D4F" w:rsidRDefault="000F785D" w:rsidP="00466F9A">
            <w:pPr>
              <w:rPr>
                <w:lang w:val="fr-BE"/>
              </w:rPr>
            </w:pPr>
            <w:r>
              <w:rPr>
                <w:lang w:val="fr-BE"/>
              </w:rPr>
              <w:t>DONE</w:t>
            </w:r>
          </w:p>
        </w:tc>
      </w:tr>
      <w:tr w:rsidR="000F785D" w:rsidRPr="000F785D" w:rsidTr="00291EFB">
        <w:tc>
          <w:tcPr>
            <w:tcW w:w="3752"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2629" w:type="dxa"/>
          </w:tcPr>
          <w:p w:rsidR="000F785D" w:rsidRDefault="00E35107" w:rsidP="00466F9A">
            <w:pPr>
              <w:rPr>
                <w:lang w:val="fr-BE"/>
              </w:rPr>
            </w:pPr>
            <w:r>
              <w:rPr>
                <w:lang w:val="fr-BE"/>
              </w:rPr>
              <w:t>5</w:t>
            </w:r>
          </w:p>
        </w:tc>
        <w:tc>
          <w:tcPr>
            <w:tcW w:w="2475" w:type="dxa"/>
          </w:tcPr>
          <w:p w:rsidR="000F785D" w:rsidRDefault="00B4731C" w:rsidP="00466F9A">
            <w:pPr>
              <w:rPr>
                <w:lang w:val="fr-BE"/>
              </w:rPr>
            </w:pPr>
            <w:r>
              <w:rPr>
                <w:lang w:val="fr-BE"/>
              </w:rPr>
              <w:t>DONE</w:t>
            </w:r>
          </w:p>
        </w:tc>
      </w:tr>
      <w:tr w:rsidR="00B4731C" w:rsidRPr="000F785D" w:rsidTr="00291EFB">
        <w:tc>
          <w:tcPr>
            <w:tcW w:w="3752" w:type="dxa"/>
          </w:tcPr>
          <w:p w:rsidR="00B4731C" w:rsidRDefault="0061122C" w:rsidP="000F785D">
            <w:pPr>
              <w:rPr>
                <w:lang w:val="fr-BE"/>
              </w:rPr>
            </w:pPr>
            <w:r>
              <w:rPr>
                <w:lang w:val="fr-BE"/>
              </w:rPr>
              <w:t>Afficher le bouton pour créer un fournisseur d’identité externe</w:t>
            </w:r>
          </w:p>
        </w:tc>
        <w:tc>
          <w:tcPr>
            <w:tcW w:w="2629" w:type="dxa"/>
          </w:tcPr>
          <w:p w:rsidR="00B4731C" w:rsidRDefault="0061122C" w:rsidP="00466F9A">
            <w:pPr>
              <w:rPr>
                <w:lang w:val="fr-BE"/>
              </w:rPr>
            </w:pPr>
            <w:r>
              <w:rPr>
                <w:lang w:val="fr-BE"/>
              </w:rPr>
              <w:t>5</w:t>
            </w:r>
          </w:p>
        </w:tc>
        <w:tc>
          <w:tcPr>
            <w:tcW w:w="2475" w:type="dxa"/>
          </w:tcPr>
          <w:p w:rsidR="00B4731C" w:rsidRDefault="00ED1578" w:rsidP="00466F9A">
            <w:pPr>
              <w:rPr>
                <w:lang w:val="fr-BE"/>
              </w:rPr>
            </w:pPr>
            <w:r>
              <w:rPr>
                <w:lang w:val="fr-BE"/>
              </w:rPr>
              <w:t>DONE</w:t>
            </w:r>
          </w:p>
        </w:tc>
      </w:tr>
      <w:tr w:rsidR="00ED1578" w:rsidRPr="000F785D" w:rsidTr="00291EFB">
        <w:tc>
          <w:tcPr>
            <w:tcW w:w="3752" w:type="dxa"/>
          </w:tcPr>
          <w:p w:rsidR="00ED1578" w:rsidRDefault="00ED1578" w:rsidP="000F785D">
            <w:pPr>
              <w:rPr>
                <w:lang w:val="fr-BE"/>
              </w:rPr>
            </w:pPr>
            <w:r>
              <w:rPr>
                <w:lang w:val="fr-BE"/>
              </w:rPr>
              <w:t>Ajouter un fournisseur d’identité externe</w:t>
            </w:r>
          </w:p>
        </w:tc>
        <w:tc>
          <w:tcPr>
            <w:tcW w:w="2629" w:type="dxa"/>
          </w:tcPr>
          <w:p w:rsidR="00ED1578" w:rsidRDefault="00ED1578" w:rsidP="00466F9A">
            <w:pPr>
              <w:rPr>
                <w:lang w:val="fr-BE"/>
              </w:rPr>
            </w:pPr>
            <w:r>
              <w:rPr>
                <w:lang w:val="fr-BE"/>
              </w:rPr>
              <w:t>5</w:t>
            </w:r>
          </w:p>
        </w:tc>
        <w:tc>
          <w:tcPr>
            <w:tcW w:w="2475" w:type="dxa"/>
          </w:tcPr>
          <w:p w:rsidR="00ED1578" w:rsidRDefault="00AC4C4C" w:rsidP="00466F9A">
            <w:pPr>
              <w:rPr>
                <w:lang w:val="fr-BE"/>
              </w:rPr>
            </w:pPr>
            <w:r>
              <w:rPr>
                <w:lang w:val="fr-BE"/>
              </w:rPr>
              <w:t>DONE</w:t>
            </w:r>
          </w:p>
        </w:tc>
      </w:tr>
      <w:tr w:rsidR="00AC4C4C" w:rsidRPr="000F785D" w:rsidTr="00291EFB">
        <w:tc>
          <w:tcPr>
            <w:tcW w:w="3752" w:type="dxa"/>
          </w:tcPr>
          <w:p w:rsidR="00AC4C4C" w:rsidRDefault="00BE6992" w:rsidP="00BE6992">
            <w:pPr>
              <w:rPr>
                <w:lang w:val="fr-BE"/>
              </w:rPr>
            </w:pPr>
            <w:r>
              <w:rPr>
                <w:lang w:val="fr-BE"/>
              </w:rPr>
              <w:t xml:space="preserve">Afficher le nom de l’utilisateur &amp; son image &amp; un bouton de déconnection </w:t>
            </w:r>
          </w:p>
        </w:tc>
        <w:tc>
          <w:tcPr>
            <w:tcW w:w="2629" w:type="dxa"/>
          </w:tcPr>
          <w:p w:rsidR="00AC4C4C" w:rsidRDefault="00BE6992" w:rsidP="00466F9A">
            <w:pPr>
              <w:rPr>
                <w:lang w:val="fr-BE"/>
              </w:rPr>
            </w:pPr>
            <w:r>
              <w:rPr>
                <w:lang w:val="fr-BE"/>
              </w:rPr>
              <w:t>5</w:t>
            </w:r>
          </w:p>
        </w:tc>
        <w:tc>
          <w:tcPr>
            <w:tcW w:w="2475" w:type="dxa"/>
          </w:tcPr>
          <w:p w:rsidR="00AC4C4C" w:rsidRDefault="00A46684" w:rsidP="00466F9A">
            <w:pPr>
              <w:rPr>
                <w:lang w:val="fr-BE"/>
              </w:rPr>
            </w:pPr>
            <w:r>
              <w:rPr>
                <w:lang w:val="fr-BE"/>
              </w:rPr>
              <w:t>DONE</w:t>
            </w:r>
          </w:p>
        </w:tc>
      </w:tr>
      <w:tr w:rsidR="00BE6992" w:rsidRPr="000F785D" w:rsidTr="00291EFB">
        <w:tc>
          <w:tcPr>
            <w:tcW w:w="3752" w:type="dxa"/>
          </w:tcPr>
          <w:p w:rsidR="00BE6992" w:rsidRDefault="001B682F" w:rsidP="000F785D">
            <w:pPr>
              <w:rPr>
                <w:lang w:val="fr-BE"/>
              </w:rPr>
            </w:pPr>
            <w:r>
              <w:rPr>
                <w:lang w:val="fr-BE"/>
              </w:rPr>
              <w:t>Vérifier le rôle de l’utilisateur</w:t>
            </w:r>
          </w:p>
        </w:tc>
        <w:tc>
          <w:tcPr>
            <w:tcW w:w="2629" w:type="dxa"/>
          </w:tcPr>
          <w:p w:rsidR="00BE6992" w:rsidRDefault="001B682F" w:rsidP="00466F9A">
            <w:pPr>
              <w:rPr>
                <w:lang w:val="fr-BE"/>
              </w:rPr>
            </w:pPr>
            <w:r>
              <w:rPr>
                <w:lang w:val="fr-BE"/>
              </w:rPr>
              <w:t>5</w:t>
            </w:r>
          </w:p>
        </w:tc>
        <w:tc>
          <w:tcPr>
            <w:tcW w:w="2475" w:type="dxa"/>
          </w:tcPr>
          <w:p w:rsidR="00BE6992" w:rsidRDefault="00021D26" w:rsidP="00466F9A">
            <w:pPr>
              <w:rPr>
                <w:lang w:val="fr-BE"/>
              </w:rPr>
            </w:pPr>
            <w:r>
              <w:rPr>
                <w:lang w:val="fr-BE"/>
              </w:rPr>
              <w:t>DONE</w:t>
            </w:r>
          </w:p>
        </w:tc>
      </w:tr>
      <w:tr w:rsidR="00AE4621" w:rsidRPr="000F785D" w:rsidTr="00291EFB">
        <w:tc>
          <w:tcPr>
            <w:tcW w:w="3752" w:type="dxa"/>
          </w:tcPr>
          <w:p w:rsidR="00AE4621" w:rsidRDefault="00AE4621" w:rsidP="00AE4621">
            <w:pPr>
              <w:rPr>
                <w:lang w:val="fr-BE"/>
              </w:rPr>
            </w:pPr>
            <w:r>
              <w:rPr>
                <w:lang w:val="fr-BE"/>
              </w:rPr>
              <w:t>Vérifier pourquoi tous les fournisseurs d’identité ne sont pas affichés dans l’application WPF</w:t>
            </w:r>
          </w:p>
        </w:tc>
        <w:tc>
          <w:tcPr>
            <w:tcW w:w="2629" w:type="dxa"/>
          </w:tcPr>
          <w:p w:rsidR="00AE4621" w:rsidRDefault="00AE4621" w:rsidP="00AE4621">
            <w:pPr>
              <w:rPr>
                <w:lang w:val="fr-BE"/>
              </w:rPr>
            </w:pPr>
            <w:r>
              <w:rPr>
                <w:lang w:val="fr-BE"/>
              </w:rPr>
              <w:t>5</w:t>
            </w:r>
          </w:p>
        </w:tc>
        <w:tc>
          <w:tcPr>
            <w:tcW w:w="2475" w:type="dxa"/>
          </w:tcPr>
          <w:p w:rsidR="00AE4621" w:rsidRDefault="00AE4621" w:rsidP="00AE4621">
            <w:pPr>
              <w:rPr>
                <w:lang w:val="fr-BE"/>
              </w:rPr>
            </w:pPr>
            <w:r>
              <w:rPr>
                <w:lang w:val="fr-BE"/>
              </w:rPr>
              <w:t>DONE</w:t>
            </w:r>
          </w:p>
        </w:tc>
      </w:tr>
      <w:tr w:rsidR="001F0089" w:rsidRPr="000F785D" w:rsidTr="00291EFB">
        <w:tc>
          <w:tcPr>
            <w:tcW w:w="3752" w:type="dxa"/>
          </w:tcPr>
          <w:p w:rsidR="001F0089" w:rsidRDefault="001F0089" w:rsidP="001F0089">
            <w:pPr>
              <w:rPr>
                <w:lang w:val="fr-BE"/>
              </w:rPr>
            </w:pPr>
            <w:r>
              <w:rPr>
                <w:lang w:val="fr-BE"/>
              </w:rPr>
              <w:t>Lorsque le client ne peut pas être authentifié alors retourner un message d’erreur lisible</w:t>
            </w:r>
          </w:p>
        </w:tc>
        <w:tc>
          <w:tcPr>
            <w:tcW w:w="2629" w:type="dxa"/>
          </w:tcPr>
          <w:p w:rsidR="001F0089" w:rsidRDefault="001F0089" w:rsidP="001F0089">
            <w:pPr>
              <w:rPr>
                <w:lang w:val="fr-BE"/>
              </w:rPr>
            </w:pPr>
            <w:r>
              <w:rPr>
                <w:lang w:val="fr-BE"/>
              </w:rPr>
              <w:t>5</w:t>
            </w:r>
          </w:p>
        </w:tc>
        <w:tc>
          <w:tcPr>
            <w:tcW w:w="2475" w:type="dxa"/>
          </w:tcPr>
          <w:p w:rsidR="001F0089" w:rsidRDefault="001F0089" w:rsidP="001F0089">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Modifier le titre « </w:t>
            </w:r>
            <w:proofErr w:type="spellStart"/>
            <w:r>
              <w:rPr>
                <w:lang w:val="fr-BE"/>
              </w:rPr>
              <w:t>GenerateResourceCommand</w:t>
            </w:r>
            <w:proofErr w:type="spellEnd"/>
            <w:r>
              <w:rPr>
                <w:lang w:val="fr-BE"/>
              </w:rPr>
              <w:t> »</w:t>
            </w:r>
          </w:p>
        </w:tc>
        <w:tc>
          <w:tcPr>
            <w:tcW w:w="2629" w:type="dxa"/>
          </w:tcPr>
          <w:p w:rsidR="00291EFB" w:rsidRDefault="00291EFB" w:rsidP="009A1CEC">
            <w:pPr>
              <w:rPr>
                <w:lang w:val="fr-BE"/>
              </w:rPr>
            </w:pPr>
            <w:r>
              <w:rPr>
                <w:lang w:val="fr-BE"/>
              </w:rPr>
              <w:t>5</w:t>
            </w:r>
          </w:p>
        </w:tc>
        <w:tc>
          <w:tcPr>
            <w:tcW w:w="2475" w:type="dxa"/>
          </w:tcPr>
          <w:p w:rsidR="00291EFB" w:rsidRDefault="00291EFB" w:rsidP="009A1CEC">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Décrire le premier scénario</w:t>
            </w:r>
          </w:p>
        </w:tc>
        <w:tc>
          <w:tcPr>
            <w:tcW w:w="2629" w:type="dxa"/>
          </w:tcPr>
          <w:p w:rsidR="00291EFB" w:rsidRDefault="00291EFB" w:rsidP="009A1CEC">
            <w:pPr>
              <w:rPr>
                <w:lang w:val="fr-BE"/>
              </w:rPr>
            </w:pPr>
            <w:r>
              <w:rPr>
                <w:lang w:val="fr-BE"/>
              </w:rPr>
              <w:t>5</w:t>
            </w:r>
          </w:p>
        </w:tc>
        <w:tc>
          <w:tcPr>
            <w:tcW w:w="2475" w:type="dxa"/>
          </w:tcPr>
          <w:p w:rsidR="00291EFB" w:rsidRDefault="00460775" w:rsidP="009A1CEC">
            <w:pPr>
              <w:rPr>
                <w:lang w:val="fr-BE"/>
              </w:rPr>
            </w:pPr>
            <w:r>
              <w:rPr>
                <w:lang w:val="fr-BE"/>
              </w:rPr>
              <w:t>DONE</w:t>
            </w:r>
          </w:p>
        </w:tc>
      </w:tr>
      <w:tr w:rsidR="00460775" w:rsidRPr="000F785D" w:rsidTr="00291EFB">
        <w:tc>
          <w:tcPr>
            <w:tcW w:w="3752" w:type="dxa"/>
          </w:tcPr>
          <w:p w:rsidR="00460775" w:rsidRDefault="00460775" w:rsidP="009A1CEC">
            <w:pPr>
              <w:rPr>
                <w:lang w:val="fr-BE"/>
              </w:rPr>
            </w:pPr>
            <w:r>
              <w:rPr>
                <w:lang w:val="fr-BE"/>
              </w:rPr>
              <w:t>Afficher les clients</w:t>
            </w:r>
          </w:p>
        </w:tc>
        <w:tc>
          <w:tcPr>
            <w:tcW w:w="2629" w:type="dxa"/>
          </w:tcPr>
          <w:p w:rsidR="00460775" w:rsidRDefault="00460775" w:rsidP="009A1CEC">
            <w:pPr>
              <w:rPr>
                <w:lang w:val="fr-BE"/>
              </w:rPr>
            </w:pPr>
            <w:r>
              <w:rPr>
                <w:lang w:val="fr-BE"/>
              </w:rPr>
              <w:t>5</w:t>
            </w:r>
          </w:p>
        </w:tc>
        <w:tc>
          <w:tcPr>
            <w:tcW w:w="2475" w:type="dxa"/>
          </w:tcPr>
          <w:p w:rsidR="00460775" w:rsidRDefault="00270289" w:rsidP="009A1CEC">
            <w:pPr>
              <w:rPr>
                <w:lang w:val="fr-BE"/>
              </w:rPr>
            </w:pPr>
            <w:r>
              <w:rPr>
                <w:lang w:val="fr-BE"/>
              </w:rPr>
              <w:t>DONE</w:t>
            </w:r>
          </w:p>
        </w:tc>
      </w:tr>
      <w:tr w:rsidR="00362411" w:rsidRPr="000F785D" w:rsidTr="00291EFB">
        <w:tc>
          <w:tcPr>
            <w:tcW w:w="3752" w:type="dxa"/>
          </w:tcPr>
          <w:p w:rsidR="00362411" w:rsidRDefault="00362411" w:rsidP="004066E9">
            <w:pPr>
              <w:rPr>
                <w:lang w:val="fr-BE"/>
              </w:rPr>
            </w:pPr>
            <w:r>
              <w:rPr>
                <w:lang w:val="fr-BE"/>
              </w:rPr>
              <w:t xml:space="preserve">Utiliser un seul </w:t>
            </w:r>
            <w:proofErr w:type="spellStart"/>
            <w:r>
              <w:rPr>
                <w:lang w:val="fr-BE"/>
              </w:rPr>
              <w:t>token</w:t>
            </w:r>
            <w:proofErr w:type="spellEnd"/>
            <w:r>
              <w:rPr>
                <w:lang w:val="fr-BE"/>
              </w:rPr>
              <w:t xml:space="preserve"> pour plusieurs accès</w:t>
            </w:r>
          </w:p>
        </w:tc>
        <w:tc>
          <w:tcPr>
            <w:tcW w:w="2629" w:type="dxa"/>
          </w:tcPr>
          <w:p w:rsidR="00362411" w:rsidRDefault="00362411" w:rsidP="004066E9">
            <w:pPr>
              <w:rPr>
                <w:lang w:val="fr-BE"/>
              </w:rPr>
            </w:pPr>
            <w:r>
              <w:rPr>
                <w:lang w:val="fr-BE"/>
              </w:rPr>
              <w:t>5</w:t>
            </w:r>
          </w:p>
        </w:tc>
        <w:tc>
          <w:tcPr>
            <w:tcW w:w="2475" w:type="dxa"/>
          </w:tcPr>
          <w:p w:rsidR="00362411" w:rsidRDefault="00362411" w:rsidP="004066E9">
            <w:pPr>
              <w:rPr>
                <w:lang w:val="fr-BE"/>
              </w:rPr>
            </w:pPr>
            <w:r>
              <w:rPr>
                <w:lang w:val="fr-BE"/>
              </w:rPr>
              <w:t>DONE</w:t>
            </w:r>
          </w:p>
        </w:tc>
      </w:tr>
      <w:tr w:rsidR="00362411" w:rsidRPr="000F785D" w:rsidTr="00291EFB">
        <w:tc>
          <w:tcPr>
            <w:tcW w:w="3752" w:type="dxa"/>
          </w:tcPr>
          <w:p w:rsidR="00362411" w:rsidRDefault="00362411" w:rsidP="009A1CEC">
            <w:pPr>
              <w:rPr>
                <w:lang w:val="fr-BE"/>
              </w:rPr>
            </w:pPr>
            <w:r>
              <w:rPr>
                <w:lang w:val="fr-BE"/>
              </w:rPr>
              <w:t>Décrire le second scénario</w:t>
            </w:r>
          </w:p>
        </w:tc>
        <w:tc>
          <w:tcPr>
            <w:tcW w:w="2629" w:type="dxa"/>
          </w:tcPr>
          <w:p w:rsidR="00362411" w:rsidRDefault="00362411" w:rsidP="009A1CEC">
            <w:pPr>
              <w:rPr>
                <w:lang w:val="fr-BE"/>
              </w:rPr>
            </w:pPr>
            <w:r>
              <w:rPr>
                <w:lang w:val="fr-BE"/>
              </w:rPr>
              <w:t>5</w:t>
            </w:r>
          </w:p>
        </w:tc>
        <w:tc>
          <w:tcPr>
            <w:tcW w:w="2475" w:type="dxa"/>
          </w:tcPr>
          <w:p w:rsidR="00362411" w:rsidRDefault="00CF47FF" w:rsidP="009A1CEC">
            <w:pPr>
              <w:rPr>
                <w:lang w:val="fr-BE"/>
              </w:rPr>
            </w:pPr>
            <w:r>
              <w:rPr>
                <w:lang w:val="fr-BE"/>
              </w:rPr>
              <w:t>DONE</w:t>
            </w:r>
          </w:p>
        </w:tc>
      </w:tr>
      <w:tr w:rsidR="00CF47FF" w:rsidRPr="000F785D" w:rsidTr="00291EFB">
        <w:tc>
          <w:tcPr>
            <w:tcW w:w="3752" w:type="dxa"/>
          </w:tcPr>
          <w:p w:rsidR="00CF47FF" w:rsidRDefault="00CF47FF" w:rsidP="00CF47FF">
            <w:pPr>
              <w:rPr>
                <w:lang w:val="fr-BE"/>
              </w:rPr>
            </w:pPr>
            <w:r>
              <w:rPr>
                <w:lang w:val="fr-BE"/>
              </w:rPr>
              <w:t>Décrire le troisième scénario</w:t>
            </w:r>
          </w:p>
        </w:tc>
        <w:tc>
          <w:tcPr>
            <w:tcW w:w="2629" w:type="dxa"/>
          </w:tcPr>
          <w:p w:rsidR="00CF47FF" w:rsidRDefault="00CF47FF" w:rsidP="009A1CEC">
            <w:pPr>
              <w:rPr>
                <w:lang w:val="fr-BE"/>
              </w:rPr>
            </w:pPr>
            <w:r>
              <w:rPr>
                <w:lang w:val="fr-BE"/>
              </w:rPr>
              <w:t>5</w:t>
            </w:r>
          </w:p>
        </w:tc>
        <w:tc>
          <w:tcPr>
            <w:tcW w:w="2475" w:type="dxa"/>
          </w:tcPr>
          <w:p w:rsidR="00CF47FF" w:rsidRDefault="00CB5F56" w:rsidP="009A1CEC">
            <w:pPr>
              <w:rPr>
                <w:lang w:val="fr-BE"/>
              </w:rPr>
            </w:pPr>
            <w:r>
              <w:rPr>
                <w:lang w:val="fr-BE"/>
              </w:rPr>
              <w:t>DONE</w:t>
            </w:r>
          </w:p>
        </w:tc>
      </w:tr>
      <w:tr w:rsidR="00674CE3" w:rsidRPr="00674CE3" w:rsidTr="00291EFB">
        <w:tc>
          <w:tcPr>
            <w:tcW w:w="3752" w:type="dxa"/>
          </w:tcPr>
          <w:p w:rsidR="00674CE3" w:rsidRDefault="00674CE3" w:rsidP="00CF47FF">
            <w:pPr>
              <w:rPr>
                <w:lang w:val="fr-BE"/>
              </w:rPr>
            </w:pPr>
            <w:r>
              <w:rPr>
                <w:lang w:val="fr-BE"/>
              </w:rPr>
              <w:t>Supprimer la propriété « </w:t>
            </w:r>
            <w:proofErr w:type="spellStart"/>
            <w:r>
              <w:rPr>
                <w:lang w:val="fr-BE"/>
              </w:rPr>
              <w:t>include</w:t>
            </w:r>
            <w:proofErr w:type="spellEnd"/>
            <w:r>
              <w:rPr>
                <w:lang w:val="fr-BE"/>
              </w:rPr>
              <w:t xml:space="preserve"> </w:t>
            </w:r>
            <w:proofErr w:type="spellStart"/>
            <w:r>
              <w:rPr>
                <w:lang w:val="fr-BE"/>
              </w:rPr>
              <w:t>sub</w:t>
            </w:r>
            <w:proofErr w:type="spellEnd"/>
            <w:r>
              <w:rPr>
                <w:lang w:val="fr-BE"/>
              </w:rPr>
              <w:t xml:space="preserve"> » de </w:t>
            </w:r>
            <w:proofErr w:type="spellStart"/>
            <w:r>
              <w:rPr>
                <w:lang w:val="fr-BE"/>
              </w:rPr>
              <w:t>UmaIntrospection</w:t>
            </w:r>
            <w:proofErr w:type="spellEnd"/>
            <w:r>
              <w:rPr>
                <w:lang w:val="fr-BE"/>
              </w:rPr>
              <w:t xml:space="preserve"> </w:t>
            </w:r>
          </w:p>
        </w:tc>
        <w:tc>
          <w:tcPr>
            <w:tcW w:w="2629" w:type="dxa"/>
          </w:tcPr>
          <w:p w:rsidR="00674CE3" w:rsidRDefault="00674CE3" w:rsidP="009A1CEC">
            <w:pPr>
              <w:rPr>
                <w:lang w:val="fr-BE"/>
              </w:rPr>
            </w:pPr>
            <w:r>
              <w:rPr>
                <w:lang w:val="fr-BE"/>
              </w:rPr>
              <w:t>5</w:t>
            </w:r>
          </w:p>
        </w:tc>
        <w:tc>
          <w:tcPr>
            <w:tcW w:w="2475" w:type="dxa"/>
          </w:tcPr>
          <w:p w:rsidR="00674CE3" w:rsidRDefault="006675B1" w:rsidP="009A1CEC">
            <w:pPr>
              <w:rPr>
                <w:lang w:val="fr-BE"/>
              </w:rPr>
            </w:pPr>
            <w:r>
              <w:rPr>
                <w:lang w:val="fr-BE"/>
              </w:rPr>
              <w:t>DONE</w:t>
            </w:r>
          </w:p>
        </w:tc>
      </w:tr>
      <w:tr w:rsidR="00DE20D5" w:rsidRPr="00674CE3" w:rsidTr="00291EFB">
        <w:tc>
          <w:tcPr>
            <w:tcW w:w="3752" w:type="dxa"/>
          </w:tcPr>
          <w:p w:rsidR="00DE20D5" w:rsidRDefault="00DE20D5" w:rsidP="00CF47FF">
            <w:pPr>
              <w:rPr>
                <w:lang w:val="fr-BE"/>
              </w:rPr>
            </w:pPr>
            <w:r>
              <w:rPr>
                <w:lang w:val="fr-BE"/>
              </w:rPr>
              <w:t>Créer un site marketing</w:t>
            </w:r>
          </w:p>
        </w:tc>
        <w:tc>
          <w:tcPr>
            <w:tcW w:w="2629" w:type="dxa"/>
          </w:tcPr>
          <w:p w:rsidR="00DE20D5" w:rsidRDefault="00DE20D5" w:rsidP="009A1CEC">
            <w:pPr>
              <w:rPr>
                <w:lang w:val="fr-BE"/>
              </w:rPr>
            </w:pPr>
            <w:r>
              <w:rPr>
                <w:lang w:val="fr-BE"/>
              </w:rPr>
              <w:t>5</w:t>
            </w:r>
          </w:p>
        </w:tc>
        <w:tc>
          <w:tcPr>
            <w:tcW w:w="2475" w:type="dxa"/>
          </w:tcPr>
          <w:p w:rsidR="00DE20D5" w:rsidRDefault="00DE20D5" w:rsidP="009A1CEC">
            <w:pPr>
              <w:rPr>
                <w:lang w:val="fr-BE"/>
              </w:rPr>
            </w:pPr>
            <w:r>
              <w:rPr>
                <w:lang w:val="fr-BE"/>
              </w:rPr>
              <w:t>TODO</w:t>
            </w:r>
          </w:p>
        </w:tc>
      </w:tr>
      <w:tr w:rsidR="00065D5A" w:rsidRPr="00065D5A" w:rsidTr="00291EFB">
        <w:tc>
          <w:tcPr>
            <w:tcW w:w="3752" w:type="dxa"/>
          </w:tcPr>
          <w:p w:rsidR="00065D5A" w:rsidRDefault="00065D5A" w:rsidP="00CF47FF">
            <w:pPr>
              <w:rPr>
                <w:lang w:val="fr-BE"/>
              </w:rPr>
            </w:pPr>
            <w:r>
              <w:rPr>
                <w:lang w:val="fr-BE"/>
              </w:rPr>
              <w:t xml:space="preserve">Ajouter une partie dans le document sur </w:t>
            </w:r>
            <w:proofErr w:type="spellStart"/>
            <w:r>
              <w:rPr>
                <w:lang w:val="fr-BE"/>
              </w:rPr>
              <w:t>Kibana</w:t>
            </w:r>
            <w:proofErr w:type="spellEnd"/>
          </w:p>
        </w:tc>
        <w:tc>
          <w:tcPr>
            <w:tcW w:w="2629" w:type="dxa"/>
          </w:tcPr>
          <w:p w:rsidR="00065D5A" w:rsidRDefault="00065D5A" w:rsidP="009A1CEC">
            <w:pPr>
              <w:rPr>
                <w:lang w:val="fr-BE"/>
              </w:rPr>
            </w:pPr>
            <w:r>
              <w:rPr>
                <w:lang w:val="fr-BE"/>
              </w:rPr>
              <w:t>5</w:t>
            </w:r>
          </w:p>
        </w:tc>
        <w:tc>
          <w:tcPr>
            <w:tcW w:w="2475" w:type="dxa"/>
          </w:tcPr>
          <w:p w:rsidR="00065D5A" w:rsidRDefault="00065D5A" w:rsidP="009A1CEC">
            <w:pPr>
              <w:rPr>
                <w:lang w:val="fr-BE"/>
              </w:rPr>
            </w:pPr>
            <w:r>
              <w:rPr>
                <w:lang w:val="fr-BE"/>
              </w:rPr>
              <w:t>TODO</w:t>
            </w:r>
          </w:p>
        </w:tc>
      </w:tr>
      <w:tr w:rsidR="00362411" w:rsidRPr="000F785D" w:rsidTr="00291EFB">
        <w:tc>
          <w:tcPr>
            <w:tcW w:w="3752" w:type="dxa"/>
          </w:tcPr>
          <w:p w:rsidR="00362411" w:rsidRDefault="00362411" w:rsidP="009A1CEC">
            <w:pPr>
              <w:rPr>
                <w:lang w:val="fr-BE"/>
              </w:rPr>
            </w:pPr>
            <w:r>
              <w:rPr>
                <w:lang w:val="fr-BE"/>
              </w:rPr>
              <w:t>Sécuriser l’API</w:t>
            </w:r>
          </w:p>
        </w:tc>
        <w:tc>
          <w:tcPr>
            <w:tcW w:w="2629" w:type="dxa"/>
          </w:tcPr>
          <w:p w:rsidR="00362411" w:rsidRDefault="00362411" w:rsidP="009A1CEC">
            <w:pPr>
              <w:rPr>
                <w:lang w:val="fr-BE"/>
              </w:rPr>
            </w:pPr>
            <w:r>
              <w:rPr>
                <w:lang w:val="fr-BE"/>
              </w:rPr>
              <w:t>5</w:t>
            </w:r>
          </w:p>
        </w:tc>
        <w:tc>
          <w:tcPr>
            <w:tcW w:w="2475" w:type="dxa"/>
          </w:tcPr>
          <w:p w:rsidR="00362411" w:rsidRDefault="00362411" w:rsidP="009A1CEC">
            <w:pPr>
              <w:rPr>
                <w:lang w:val="fr-BE"/>
              </w:rPr>
            </w:pPr>
            <w:r>
              <w:rPr>
                <w:lang w:val="fr-BE"/>
              </w:rPr>
              <w:t>TODO</w:t>
            </w:r>
          </w:p>
        </w:tc>
      </w:tr>
    </w:tbl>
    <w:p w:rsidR="00D56A98" w:rsidRDefault="00D56A98" w:rsidP="00466F9A">
      <w:pPr>
        <w:rPr>
          <w:lang w:val="fr-BE"/>
        </w:rPr>
      </w:pPr>
      <w:r>
        <w:rPr>
          <w:lang w:val="fr-BE"/>
        </w:rPr>
        <w:br w:type="page"/>
      </w:r>
    </w:p>
    <w:p w:rsidR="006C100E" w:rsidRPr="00753E6B" w:rsidRDefault="00D56A98" w:rsidP="00466F9A">
      <w:pPr>
        <w:rPr>
          <w:lang w:val="fr-BE"/>
        </w:rPr>
      </w:pPr>
      <w:r>
        <w:rPr>
          <w:noProof/>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bookmarkStart w:id="88" w:name="_GoBack"/>
      <w:bookmarkEnd w:id="88"/>
    </w:p>
    <w:sectPr w:rsidR="006C100E" w:rsidRPr="00753E6B"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19E4" w:rsidRDefault="003219E4" w:rsidP="00016880">
      <w:r>
        <w:separator/>
      </w:r>
    </w:p>
  </w:endnote>
  <w:endnote w:type="continuationSeparator" w:id="0">
    <w:p w:rsidR="003219E4" w:rsidRDefault="003219E4"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19E4" w:rsidRDefault="003219E4" w:rsidP="00016880">
      <w:r>
        <w:separator/>
      </w:r>
    </w:p>
  </w:footnote>
  <w:footnote w:type="continuationSeparator" w:id="0">
    <w:p w:rsidR="003219E4" w:rsidRDefault="003219E4" w:rsidP="00016880">
      <w:r>
        <w:continuationSeparator/>
      </w:r>
    </w:p>
  </w:footnote>
  <w:footnote w:id="1">
    <w:p w:rsidR="0018446A" w:rsidRPr="00016880" w:rsidRDefault="0018446A">
      <w:pPr>
        <w:pStyle w:val="FootnoteText"/>
        <w:rPr>
          <w:lang w:val="fr-BE"/>
        </w:rPr>
      </w:pPr>
      <w:r>
        <w:rPr>
          <w:rStyle w:val="FootnoteReference"/>
        </w:rPr>
        <w:footnoteRef/>
      </w:r>
      <w:r w:rsidRPr="00B54C5F">
        <w:rPr>
          <w:lang w:val="fr-BE"/>
        </w:rPr>
        <w:t xml:space="preserve"> UMA terminologies : </w:t>
      </w:r>
      <w:r>
        <w:fldChar w:fldCharType="begin"/>
      </w:r>
      <w:r w:rsidRPr="00D56A98">
        <w:rPr>
          <w:lang w:val="fr-BE"/>
        </w:rPr>
        <w:instrText xml:space="preserve"> HYPERLINK "https://docs.kantarainitiative.org/uma/rec-uma-core.html" \l "terminology" </w:instrText>
      </w:r>
      <w:r>
        <w:fldChar w:fldCharType="separate"/>
      </w:r>
      <w:r w:rsidRPr="00B54C5F">
        <w:rPr>
          <w:rStyle w:val="Hyperlink"/>
          <w:lang w:val="fr-BE"/>
        </w:rPr>
        <w:t>https://docs.kantarainitiative.org/uma/rec-uma-core.html#terminology</w:t>
      </w:r>
      <w:r>
        <w:rPr>
          <w:rStyle w:val="Hyperlink"/>
          <w:lang w:val="fr-BE"/>
        </w:rPr>
        <w:fldChar w:fldCharType="end"/>
      </w:r>
    </w:p>
  </w:footnote>
  <w:footnote w:id="2">
    <w:p w:rsidR="0018446A" w:rsidRPr="006C2785" w:rsidRDefault="0018446A">
      <w:pPr>
        <w:pStyle w:val="FootnoteText"/>
        <w:rPr>
          <w:lang w:val="fr-BE"/>
        </w:rPr>
      </w:pPr>
      <w:r>
        <w:rPr>
          <w:rStyle w:val="FootnoteReference"/>
        </w:rPr>
        <w:footnoteRef/>
      </w:r>
      <w:r w:rsidRPr="006C2785">
        <w:rPr>
          <w:lang w:val="fr-BE"/>
        </w:rPr>
        <w:t xml:space="preserve"> </w:t>
      </w:r>
      <w:r>
        <w:rPr>
          <w:lang w:val="fr-BE"/>
        </w:rPr>
        <w:t xml:space="preserve">Autorisation : </w:t>
      </w:r>
      <w:r>
        <w:fldChar w:fldCharType="begin"/>
      </w:r>
      <w:r w:rsidRPr="00D56A98">
        <w:rPr>
          <w:lang w:val="fr-BE"/>
        </w:rPr>
        <w:instrText xml:space="preserve"> HYPERLINK "https://docs.kantarainitiative.org/uma/rec-uma-core.html" \l "claim-push" </w:instrText>
      </w:r>
      <w:r>
        <w:fldChar w:fldCharType="separate"/>
      </w:r>
      <w:r w:rsidRPr="00984682">
        <w:rPr>
          <w:rStyle w:val="Hyperlink"/>
          <w:lang w:val="fr-BE"/>
        </w:rPr>
        <w:t>https://docs.kantarainitiative.org/uma/rec-uma-core.html#claim-push</w:t>
      </w:r>
      <w:r>
        <w:rPr>
          <w:rStyle w:val="Hyperlink"/>
          <w:lang w:val="fr-BE"/>
        </w:rPr>
        <w:fldChar w:fldCharType="end"/>
      </w:r>
    </w:p>
  </w:footnote>
  <w:footnote w:id="3">
    <w:p w:rsidR="0018446A" w:rsidRPr="00475E10" w:rsidRDefault="0018446A">
      <w:pPr>
        <w:pStyle w:val="FootnoteText"/>
      </w:pPr>
      <w:r>
        <w:rPr>
          <w:rStyle w:val="FootnoteReference"/>
        </w:rPr>
        <w:footnoteRef/>
      </w:r>
      <w:r w:rsidRPr="00475E10">
        <w:t xml:space="preserve"> Resource owner : </w:t>
      </w:r>
      <w:hyperlink r:id="rId1" w:anchor="section-1.1" w:history="1">
        <w:r w:rsidRPr="00984682">
          <w:rPr>
            <w:rStyle w:val="Hyperlink"/>
          </w:rPr>
          <w:t>https://tools.ietf.org/html/rfc6749#section-1.1</w:t>
        </w:r>
      </w:hyperlink>
    </w:p>
  </w:footnote>
  <w:footnote w:id="4">
    <w:p w:rsidR="0018446A" w:rsidRPr="00260C8C" w:rsidRDefault="0018446A">
      <w:pPr>
        <w:pStyle w:val="FootnoteText"/>
      </w:pPr>
      <w:r>
        <w:rPr>
          <w:rStyle w:val="FootnoteReference"/>
        </w:rPr>
        <w:footnoteRef/>
      </w:r>
      <w:r w:rsidRPr="00260C8C">
        <w:t xml:space="preserve"> RFC OPENID : http://openid.net/specs/openid-connect-core-1_0.html</w:t>
      </w:r>
    </w:p>
  </w:footnote>
  <w:footnote w:id="5">
    <w:p w:rsidR="0018446A" w:rsidRPr="00260C8C" w:rsidRDefault="0018446A">
      <w:pPr>
        <w:pStyle w:val="FootnoteText"/>
      </w:pPr>
      <w:r>
        <w:rPr>
          <w:rStyle w:val="FootnoteReference"/>
        </w:rPr>
        <w:footnoteRef/>
      </w:r>
      <w:r w:rsidRPr="00260C8C">
        <w:t xml:space="preserve"> RFC UMA : https://docs.kantarainitiative.org/uma/rec-uma-core.html</w:t>
      </w:r>
    </w:p>
  </w:footnote>
  <w:footnote w:id="6">
    <w:p w:rsidR="0018446A" w:rsidRDefault="0018446A">
      <w:pPr>
        <w:pStyle w:val="FootnoteText"/>
        <w:rPr>
          <w:lang w:val="fr-BE"/>
        </w:rPr>
      </w:pPr>
      <w:r>
        <w:rPr>
          <w:rStyle w:val="FootnoteReference"/>
        </w:rPr>
        <w:footnoteRef/>
      </w:r>
      <w:r w:rsidRPr="00FF1180">
        <w:rPr>
          <w:lang w:val="fr-BE"/>
        </w:rPr>
        <w:t xml:space="preserve"> </w:t>
      </w:r>
      <w:r>
        <w:rPr>
          <w:lang w:val="fr-BE"/>
        </w:rPr>
        <w:t xml:space="preserve">Règles de validation sur </w:t>
      </w:r>
      <w:proofErr w:type="spellStart"/>
      <w:r>
        <w:rPr>
          <w:lang w:val="fr-BE"/>
        </w:rPr>
        <w:t>redirect_uri</w:t>
      </w:r>
      <w:proofErr w:type="spellEnd"/>
      <w:r>
        <w:rPr>
          <w:lang w:val="fr-BE"/>
        </w:rPr>
        <w:t xml:space="preserve"> : </w:t>
      </w:r>
      <w:r>
        <w:fldChar w:fldCharType="begin"/>
      </w:r>
      <w:r w:rsidRPr="00D56A98">
        <w:rPr>
          <w:lang w:val="fr-BE"/>
        </w:rPr>
        <w:instrText xml:space="preserve"> HYPERLINK "https://openid.net/specs/openid-connect-registration-1_0.html" \l "ClientMetadata" </w:instrText>
      </w:r>
      <w:r>
        <w:fldChar w:fldCharType="separate"/>
      </w:r>
      <w:r w:rsidRPr="00984682">
        <w:rPr>
          <w:rStyle w:val="Hyperlink"/>
          <w:lang w:val="fr-BE"/>
        </w:rPr>
        <w:t>https://openid.net/specs/openid-connect-registration-1_0.html#ClientMetadata</w:t>
      </w:r>
      <w:r>
        <w:rPr>
          <w:rStyle w:val="Hyperlink"/>
          <w:lang w:val="fr-BE"/>
        </w:rPr>
        <w:fldChar w:fldCharType="end"/>
      </w:r>
    </w:p>
    <w:p w:rsidR="0018446A" w:rsidRPr="00FF1180" w:rsidRDefault="0018446A">
      <w:pPr>
        <w:pStyle w:val="FootnoteText"/>
        <w:rPr>
          <w:lang w:val="fr-BE"/>
        </w:rPr>
      </w:pPr>
    </w:p>
  </w:footnote>
  <w:footnote w:id="7">
    <w:p w:rsidR="0018446A" w:rsidRPr="001D00DA" w:rsidRDefault="0018446A">
      <w:pPr>
        <w:pStyle w:val="FootnoteText"/>
        <w:rPr>
          <w:lang w:val="fr-BE"/>
        </w:rPr>
      </w:pPr>
      <w:r>
        <w:rPr>
          <w:rStyle w:val="FootnoteReference"/>
        </w:rPr>
        <w:footnoteRef/>
      </w:r>
      <w:r w:rsidRPr="00545FF3">
        <w:rPr>
          <w:lang w:val="fr-BE"/>
        </w:rPr>
        <w:t xml:space="preserve"> </w:t>
      </w:r>
      <w:r>
        <w:rPr>
          <w:lang w:val="fr-BE"/>
        </w:rPr>
        <w:t xml:space="preserve">Paramètres d’un client : </w:t>
      </w:r>
      <w:r>
        <w:fldChar w:fldCharType="begin"/>
      </w:r>
      <w:r w:rsidRPr="00D56A98">
        <w:rPr>
          <w:lang w:val="fr-BE"/>
        </w:rPr>
        <w:instrText xml:space="preserve"> HYPERLINK "https://openid.net/specs/openid-connect-registration-1_0.html" \l "ClientMetadata" </w:instrText>
      </w:r>
      <w:r>
        <w:fldChar w:fldCharType="separate"/>
      </w:r>
      <w:r w:rsidRPr="00984682">
        <w:rPr>
          <w:rStyle w:val="Hyperlink"/>
          <w:lang w:val="fr-BE"/>
        </w:rPr>
        <w:t>https://openid.net/specs/openid-connect-registration-1_0.html#ClientMetadata</w:t>
      </w:r>
      <w:r>
        <w:rPr>
          <w:rStyle w:val="Hyperlink"/>
          <w:lang w:val="fr-BE"/>
        </w:rPr>
        <w:fldChar w:fldCharType="end"/>
      </w:r>
    </w:p>
  </w:footnote>
  <w:footnote w:id="8">
    <w:p w:rsidR="0018446A" w:rsidRPr="00AC314E" w:rsidRDefault="0018446A">
      <w:pPr>
        <w:pStyle w:val="FootnoteText"/>
        <w:rPr>
          <w:lang w:val="fr-BE"/>
        </w:rPr>
      </w:pPr>
      <w:r>
        <w:rPr>
          <w:rStyle w:val="FootnoteReference"/>
        </w:rPr>
        <w:footnoteRef/>
      </w:r>
      <w:r w:rsidRPr="00AC314E">
        <w:rPr>
          <w:lang w:val="fr-BE"/>
        </w:rPr>
        <w:t xml:space="preserve"> </w:t>
      </w:r>
      <w:r>
        <w:rPr>
          <w:lang w:val="fr-BE"/>
        </w:rPr>
        <w:t xml:space="preserve">Paramètre </w:t>
      </w:r>
      <w:proofErr w:type="spellStart"/>
      <w:r>
        <w:rPr>
          <w:lang w:val="fr-BE"/>
        </w:rPr>
        <w:t>request</w:t>
      </w:r>
      <w:proofErr w:type="spellEnd"/>
      <w:r>
        <w:rPr>
          <w:lang w:val="fr-BE"/>
        </w:rPr>
        <w:t xml:space="preserve"> : </w:t>
      </w:r>
      <w:r>
        <w:fldChar w:fldCharType="begin"/>
      </w:r>
      <w:r w:rsidRPr="00D56A98">
        <w:rPr>
          <w:lang w:val="fr-BE"/>
        </w:rPr>
        <w:instrText xml:space="preserve"> HYPERLINK "http://openid.net/specs/openid-connect-core-1_0.html" \l "JWTRequests" </w:instrText>
      </w:r>
      <w:r>
        <w:fldChar w:fldCharType="separate"/>
      </w:r>
      <w:r w:rsidRPr="00984682">
        <w:rPr>
          <w:rStyle w:val="Hyperlink"/>
          <w:lang w:val="fr-BE"/>
        </w:rPr>
        <w:t>http://openid.net/specs/openid-connect-core-1_0.html#JWTRequests</w:t>
      </w:r>
      <w:r>
        <w:rPr>
          <w:rStyle w:val="Hyperlink"/>
          <w:lang w:val="fr-BE"/>
        </w:rPr>
        <w:fldChar w:fldCharType="end"/>
      </w:r>
    </w:p>
  </w:footnote>
  <w:footnote w:id="9">
    <w:p w:rsidR="0018446A" w:rsidRPr="00732C09" w:rsidRDefault="0018446A">
      <w:pPr>
        <w:pStyle w:val="FootnoteText"/>
        <w:rPr>
          <w:lang w:val="fr-BE"/>
        </w:rPr>
      </w:pPr>
      <w:r>
        <w:rPr>
          <w:rStyle w:val="FootnoteReference"/>
        </w:rPr>
        <w:footnoteRef/>
      </w:r>
      <w:r w:rsidRPr="00732C09">
        <w:rPr>
          <w:lang w:val="fr-BE"/>
        </w:rPr>
        <w:t xml:space="preserve"> </w:t>
      </w:r>
      <w:r>
        <w:rPr>
          <w:lang w:val="fr-BE"/>
        </w:rPr>
        <w:t xml:space="preserve">Documentation </w:t>
      </w:r>
      <w:proofErr w:type="spellStart"/>
      <w:r>
        <w:rPr>
          <w:lang w:val="fr-BE"/>
        </w:rPr>
        <w:t>openid</w:t>
      </w:r>
      <w:proofErr w:type="spellEnd"/>
      <w:r>
        <w:rPr>
          <w:lang w:val="fr-BE"/>
        </w:rPr>
        <w:t xml:space="preserve"> : </w:t>
      </w:r>
      <w:r>
        <w:fldChar w:fldCharType="begin"/>
      </w:r>
      <w:r w:rsidRPr="00D56A98">
        <w:rPr>
          <w:lang w:val="fr-BE"/>
        </w:rPr>
        <w:instrText xml:space="preserve"> HYPERLINK "http://openid.net/specs/openid-connect-core-1_0.html" </w:instrText>
      </w:r>
      <w:r>
        <w:fldChar w:fldCharType="separate"/>
      </w:r>
      <w:r w:rsidRPr="00984682">
        <w:rPr>
          <w:rStyle w:val="Hyperlink"/>
          <w:lang w:val="fr-BE"/>
        </w:rPr>
        <w:t>http://openid.net/specs/openid-connect-core-1_0.html</w:t>
      </w:r>
      <w:r>
        <w:rPr>
          <w:rStyle w:val="Hyperlink"/>
          <w:lang w:val="fr-BE"/>
        </w:rPr>
        <w:fldChar w:fldCharType="end"/>
      </w:r>
    </w:p>
  </w:footnote>
  <w:footnote w:id="10">
    <w:p w:rsidR="0018446A" w:rsidRPr="00836CD8" w:rsidRDefault="0018446A">
      <w:pPr>
        <w:pStyle w:val="FootnoteText"/>
        <w:rPr>
          <w:lang w:val="fr-BE"/>
        </w:rPr>
      </w:pPr>
      <w:r>
        <w:rPr>
          <w:rStyle w:val="FootnoteReference"/>
        </w:rPr>
        <w:footnoteRef/>
      </w:r>
      <w:r w:rsidRPr="00536A72">
        <w:rPr>
          <w:lang w:val="fr-BE"/>
        </w:rPr>
        <w:t xml:space="preserve"> </w:t>
      </w:r>
      <w:r>
        <w:rPr>
          <w:lang w:val="fr-BE"/>
        </w:rPr>
        <w:t xml:space="preserve">RFC </w:t>
      </w:r>
      <w:proofErr w:type="spellStart"/>
      <w:r>
        <w:rPr>
          <w:lang w:val="fr-BE"/>
        </w:rPr>
        <w:t>OpenId</w:t>
      </w:r>
      <w:proofErr w:type="spellEnd"/>
      <w:r>
        <w:rPr>
          <w:lang w:val="fr-BE"/>
        </w:rPr>
        <w:t xml:space="preserve"> : </w:t>
      </w:r>
      <w:r w:rsidRPr="00836CD8">
        <w:rPr>
          <w:lang w:val="fr-BE"/>
        </w:rPr>
        <w:t>https://openid.net/specs/openid-authentication-2_0.html</w:t>
      </w:r>
    </w:p>
  </w:footnote>
  <w:footnote w:id="11">
    <w:p w:rsidR="0018446A" w:rsidRPr="00536A72" w:rsidRDefault="0018446A">
      <w:pPr>
        <w:pStyle w:val="FootnoteText"/>
        <w:rPr>
          <w:lang w:val="fr-BE"/>
        </w:rPr>
      </w:pPr>
      <w:r>
        <w:rPr>
          <w:rStyle w:val="FootnoteReference"/>
        </w:rPr>
        <w:footnoteRef/>
      </w:r>
      <w:r w:rsidRPr="00536A72">
        <w:rPr>
          <w:lang w:val="fr-BE"/>
        </w:rPr>
        <w:t xml:space="preserve"> RFC 6749 OAUTH2.0 : https://tools.ietf.org/html/rfc6749</w:t>
      </w:r>
    </w:p>
  </w:footnote>
  <w:footnote w:id="12">
    <w:p w:rsidR="0018446A" w:rsidRPr="00836CD8" w:rsidRDefault="0018446A">
      <w:pPr>
        <w:pStyle w:val="FootnoteText"/>
      </w:pPr>
      <w:r>
        <w:rPr>
          <w:rStyle w:val="FootnoteReference"/>
        </w:rPr>
        <w:footnoteRef/>
      </w:r>
      <w:r>
        <w:t xml:space="preserve"> </w:t>
      </w:r>
      <w:r w:rsidRPr="00836CD8">
        <w:t>RFC WS-Federation : http://docs.oasis-open.org/wsfed/federation/v1.2/ws-federation.html</w:t>
      </w:r>
    </w:p>
  </w:footnote>
  <w:footnote w:id="13">
    <w:p w:rsidR="0018446A" w:rsidRPr="00794C5B" w:rsidRDefault="0018446A">
      <w:pPr>
        <w:pStyle w:val="FootnoteText"/>
        <w:rPr>
          <w:lang w:val="fr-BE"/>
        </w:rPr>
      </w:pPr>
      <w:r>
        <w:rPr>
          <w:rStyle w:val="FootnoteReference"/>
        </w:rPr>
        <w:footnoteRef/>
      </w:r>
      <w:r w:rsidRPr="00536A72">
        <w:rPr>
          <w:lang w:val="fr-BE"/>
        </w:rPr>
        <w:t xml:space="preserve"> </w:t>
      </w:r>
      <w:proofErr w:type="spellStart"/>
      <w:r>
        <w:rPr>
          <w:lang w:val="fr-BE"/>
        </w:rPr>
        <w:t>Implicit</w:t>
      </w:r>
      <w:proofErr w:type="spellEnd"/>
      <w:r>
        <w:rPr>
          <w:lang w:val="fr-BE"/>
        </w:rPr>
        <w:t xml:space="preserve"> </w:t>
      </w:r>
      <w:proofErr w:type="spellStart"/>
      <w:r>
        <w:rPr>
          <w:lang w:val="fr-BE"/>
        </w:rPr>
        <w:t>grant</w:t>
      </w:r>
      <w:proofErr w:type="spellEnd"/>
      <w:r>
        <w:rPr>
          <w:lang w:val="fr-BE"/>
        </w:rPr>
        <w:t xml:space="preserve"> type : </w:t>
      </w:r>
      <w:r w:rsidRPr="00D803D0">
        <w:rPr>
          <w:lang w:val="fr-BE"/>
        </w:rPr>
        <w:t>http://openid.net/specs/openid-connect-implicit-1_0.html</w:t>
      </w:r>
    </w:p>
  </w:footnote>
  <w:footnote w:id="14">
    <w:p w:rsidR="0018446A" w:rsidRPr="000A5175" w:rsidRDefault="0018446A">
      <w:pPr>
        <w:pStyle w:val="FootnoteText"/>
        <w:rPr>
          <w:lang w:val="fr-BE"/>
        </w:rPr>
      </w:pPr>
      <w:r>
        <w:rPr>
          <w:rStyle w:val="FootnoteReference"/>
        </w:rPr>
        <w:footnoteRef/>
      </w:r>
      <w:r w:rsidRPr="00536A72">
        <w:rPr>
          <w:lang w:val="fr-BE"/>
        </w:rPr>
        <w:t xml:space="preserve"> </w:t>
      </w:r>
      <w:r>
        <w:rPr>
          <w:lang w:val="fr-BE"/>
        </w:rPr>
        <w:t xml:space="preserve">Récupérer RPT </w:t>
      </w:r>
      <w:proofErr w:type="spellStart"/>
      <w:r>
        <w:rPr>
          <w:lang w:val="fr-BE"/>
        </w:rPr>
        <w:t>token</w:t>
      </w:r>
      <w:proofErr w:type="spellEnd"/>
      <w:r>
        <w:rPr>
          <w:lang w:val="fr-BE"/>
        </w:rPr>
        <w:t xml:space="preserve"> : </w:t>
      </w:r>
      <w:r w:rsidRPr="000A5175">
        <w:rPr>
          <w:lang w:val="fr-BE"/>
        </w:rPr>
        <w:t>https://docs.kantarainitiative.org/uma/rec-uma-core.html#rfc.section.3.5.1</w:t>
      </w:r>
    </w:p>
  </w:footnote>
  <w:footnote w:id="15">
    <w:p w:rsidR="0018446A" w:rsidRPr="007D7ED8" w:rsidRDefault="0018446A">
      <w:pPr>
        <w:pStyle w:val="FootnoteText"/>
        <w:rPr>
          <w:lang w:val="fr-BE"/>
        </w:rPr>
      </w:pPr>
      <w:r>
        <w:rPr>
          <w:rStyle w:val="FootnoteReference"/>
        </w:rPr>
        <w:footnoteRef/>
      </w:r>
      <w:r w:rsidRPr="00260C8C">
        <w:rPr>
          <w:lang w:val="fr-BE"/>
        </w:rPr>
        <w:t xml:space="preserve"> Introspection </w:t>
      </w:r>
      <w:proofErr w:type="spellStart"/>
      <w:r w:rsidRPr="00260C8C">
        <w:rPr>
          <w:lang w:val="fr-BE"/>
        </w:rPr>
        <w:t>endpoint</w:t>
      </w:r>
      <w:proofErr w:type="spellEnd"/>
      <w:r w:rsidRPr="00260C8C">
        <w:rPr>
          <w:lang w:val="fr-BE"/>
        </w:rPr>
        <w:t xml:space="preserve"> : https://docs.kantarainitiative.org/uma/rec-uma-core.html#rfc.section.3.4.1</w:t>
      </w:r>
    </w:p>
  </w:footnote>
  <w:footnote w:id="16">
    <w:p w:rsidR="0018446A" w:rsidRPr="008468DD" w:rsidRDefault="0018446A">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7">
    <w:p w:rsidR="0018446A" w:rsidRPr="00134E39" w:rsidRDefault="0018446A">
      <w:pPr>
        <w:pStyle w:val="FootnoteText"/>
        <w:rPr>
          <w:lang w:val="fr-BE"/>
        </w:rPr>
      </w:pPr>
      <w:r>
        <w:rPr>
          <w:rStyle w:val="FootnoteReference"/>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CB1D16"/>
    <w:multiLevelType w:val="hybridMultilevel"/>
    <w:tmpl w:val="393AB1FC"/>
    <w:lvl w:ilvl="0" w:tplc="B57CD7AA">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412A"/>
    <w:rsid w:val="00005935"/>
    <w:rsid w:val="00005DCC"/>
    <w:rsid w:val="00006758"/>
    <w:rsid w:val="0001032E"/>
    <w:rsid w:val="00010CD6"/>
    <w:rsid w:val="00013BA3"/>
    <w:rsid w:val="000151E3"/>
    <w:rsid w:val="00016880"/>
    <w:rsid w:val="00016EFC"/>
    <w:rsid w:val="0001708E"/>
    <w:rsid w:val="0001724C"/>
    <w:rsid w:val="00020D9A"/>
    <w:rsid w:val="00021D26"/>
    <w:rsid w:val="000225C0"/>
    <w:rsid w:val="00023ED5"/>
    <w:rsid w:val="00027A9E"/>
    <w:rsid w:val="00034FD0"/>
    <w:rsid w:val="00035D14"/>
    <w:rsid w:val="000378D3"/>
    <w:rsid w:val="000458B0"/>
    <w:rsid w:val="0005239A"/>
    <w:rsid w:val="00052637"/>
    <w:rsid w:val="000532CC"/>
    <w:rsid w:val="00053407"/>
    <w:rsid w:val="00054456"/>
    <w:rsid w:val="00055AD8"/>
    <w:rsid w:val="000569ED"/>
    <w:rsid w:val="00056FB7"/>
    <w:rsid w:val="0005725E"/>
    <w:rsid w:val="00057BF1"/>
    <w:rsid w:val="00060DF2"/>
    <w:rsid w:val="00065294"/>
    <w:rsid w:val="00065699"/>
    <w:rsid w:val="00065D5A"/>
    <w:rsid w:val="00072754"/>
    <w:rsid w:val="00074989"/>
    <w:rsid w:val="00081B9C"/>
    <w:rsid w:val="0008465F"/>
    <w:rsid w:val="00085B48"/>
    <w:rsid w:val="00090AD4"/>
    <w:rsid w:val="00091977"/>
    <w:rsid w:val="000939D9"/>
    <w:rsid w:val="000945BB"/>
    <w:rsid w:val="000956C7"/>
    <w:rsid w:val="00097CA2"/>
    <w:rsid w:val="00097CC3"/>
    <w:rsid w:val="000A1596"/>
    <w:rsid w:val="000A42AE"/>
    <w:rsid w:val="000A5175"/>
    <w:rsid w:val="000A737C"/>
    <w:rsid w:val="000A7D90"/>
    <w:rsid w:val="000B0257"/>
    <w:rsid w:val="000B6479"/>
    <w:rsid w:val="000B70D3"/>
    <w:rsid w:val="000C0279"/>
    <w:rsid w:val="000C1118"/>
    <w:rsid w:val="000C40C0"/>
    <w:rsid w:val="000C499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7F9"/>
    <w:rsid w:val="001026EA"/>
    <w:rsid w:val="00102B03"/>
    <w:rsid w:val="00102FB2"/>
    <w:rsid w:val="0010563D"/>
    <w:rsid w:val="0010616E"/>
    <w:rsid w:val="00111007"/>
    <w:rsid w:val="001118C5"/>
    <w:rsid w:val="001131B1"/>
    <w:rsid w:val="00113CAD"/>
    <w:rsid w:val="001141AB"/>
    <w:rsid w:val="0011559B"/>
    <w:rsid w:val="00115933"/>
    <w:rsid w:val="00116126"/>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531FC"/>
    <w:rsid w:val="00154D4E"/>
    <w:rsid w:val="001555B5"/>
    <w:rsid w:val="001622FB"/>
    <w:rsid w:val="0016439B"/>
    <w:rsid w:val="00171AC1"/>
    <w:rsid w:val="001735EA"/>
    <w:rsid w:val="001762FC"/>
    <w:rsid w:val="001810CF"/>
    <w:rsid w:val="0018389B"/>
    <w:rsid w:val="0018446A"/>
    <w:rsid w:val="00184D9A"/>
    <w:rsid w:val="00185CAD"/>
    <w:rsid w:val="00187884"/>
    <w:rsid w:val="001903EA"/>
    <w:rsid w:val="00190B36"/>
    <w:rsid w:val="00192C02"/>
    <w:rsid w:val="00192D89"/>
    <w:rsid w:val="0019351B"/>
    <w:rsid w:val="0019374F"/>
    <w:rsid w:val="00196912"/>
    <w:rsid w:val="00197C6A"/>
    <w:rsid w:val="001A1277"/>
    <w:rsid w:val="001A1881"/>
    <w:rsid w:val="001A3DFE"/>
    <w:rsid w:val="001A43AE"/>
    <w:rsid w:val="001A5A64"/>
    <w:rsid w:val="001A6800"/>
    <w:rsid w:val="001B3109"/>
    <w:rsid w:val="001B682F"/>
    <w:rsid w:val="001B7002"/>
    <w:rsid w:val="001B73DC"/>
    <w:rsid w:val="001C4005"/>
    <w:rsid w:val="001C4835"/>
    <w:rsid w:val="001C4B8B"/>
    <w:rsid w:val="001D00DA"/>
    <w:rsid w:val="001D0D8A"/>
    <w:rsid w:val="001D1F49"/>
    <w:rsid w:val="001D3999"/>
    <w:rsid w:val="001D4426"/>
    <w:rsid w:val="001D66C3"/>
    <w:rsid w:val="001D6DD8"/>
    <w:rsid w:val="001E23DC"/>
    <w:rsid w:val="001E43F3"/>
    <w:rsid w:val="001E740D"/>
    <w:rsid w:val="001E7DE6"/>
    <w:rsid w:val="001F0089"/>
    <w:rsid w:val="001F07D8"/>
    <w:rsid w:val="001F0C4B"/>
    <w:rsid w:val="001F10C1"/>
    <w:rsid w:val="001F184A"/>
    <w:rsid w:val="001F3732"/>
    <w:rsid w:val="001F46E7"/>
    <w:rsid w:val="001F5058"/>
    <w:rsid w:val="00203633"/>
    <w:rsid w:val="002041E8"/>
    <w:rsid w:val="00205CAC"/>
    <w:rsid w:val="00206F37"/>
    <w:rsid w:val="002104B3"/>
    <w:rsid w:val="002105A7"/>
    <w:rsid w:val="00211650"/>
    <w:rsid w:val="0021684A"/>
    <w:rsid w:val="002219AD"/>
    <w:rsid w:val="002230CA"/>
    <w:rsid w:val="0022395D"/>
    <w:rsid w:val="00224011"/>
    <w:rsid w:val="002250E5"/>
    <w:rsid w:val="00230721"/>
    <w:rsid w:val="00230E01"/>
    <w:rsid w:val="002337CF"/>
    <w:rsid w:val="00234D64"/>
    <w:rsid w:val="002373BB"/>
    <w:rsid w:val="0024001A"/>
    <w:rsid w:val="0024236E"/>
    <w:rsid w:val="002433A0"/>
    <w:rsid w:val="002437CD"/>
    <w:rsid w:val="00244DA1"/>
    <w:rsid w:val="00245CB3"/>
    <w:rsid w:val="002477A9"/>
    <w:rsid w:val="00250204"/>
    <w:rsid w:val="00260C8C"/>
    <w:rsid w:val="00261A83"/>
    <w:rsid w:val="0026231D"/>
    <w:rsid w:val="00263CF1"/>
    <w:rsid w:val="00264599"/>
    <w:rsid w:val="00265D2A"/>
    <w:rsid w:val="00265EBE"/>
    <w:rsid w:val="00267C18"/>
    <w:rsid w:val="002700D3"/>
    <w:rsid w:val="00270289"/>
    <w:rsid w:val="002721E8"/>
    <w:rsid w:val="00272B37"/>
    <w:rsid w:val="0027441A"/>
    <w:rsid w:val="00277731"/>
    <w:rsid w:val="00280E9B"/>
    <w:rsid w:val="002840AB"/>
    <w:rsid w:val="002866DB"/>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482"/>
    <w:rsid w:val="002B6D25"/>
    <w:rsid w:val="002C0D9B"/>
    <w:rsid w:val="002C149B"/>
    <w:rsid w:val="002C1F27"/>
    <w:rsid w:val="002C27EA"/>
    <w:rsid w:val="002C2F97"/>
    <w:rsid w:val="002C40F2"/>
    <w:rsid w:val="002C4461"/>
    <w:rsid w:val="002C5ECE"/>
    <w:rsid w:val="002C7D29"/>
    <w:rsid w:val="002D0398"/>
    <w:rsid w:val="002D1902"/>
    <w:rsid w:val="002D3403"/>
    <w:rsid w:val="002D6740"/>
    <w:rsid w:val="002E0EE3"/>
    <w:rsid w:val="002E0F34"/>
    <w:rsid w:val="002E1B67"/>
    <w:rsid w:val="002E2F36"/>
    <w:rsid w:val="002E38D7"/>
    <w:rsid w:val="002F2709"/>
    <w:rsid w:val="002F3E25"/>
    <w:rsid w:val="002F55E5"/>
    <w:rsid w:val="002F7223"/>
    <w:rsid w:val="00300B3F"/>
    <w:rsid w:val="00304BD6"/>
    <w:rsid w:val="00305756"/>
    <w:rsid w:val="00306221"/>
    <w:rsid w:val="0031050E"/>
    <w:rsid w:val="003108C3"/>
    <w:rsid w:val="00311C55"/>
    <w:rsid w:val="003126BF"/>
    <w:rsid w:val="00313AB9"/>
    <w:rsid w:val="0031486F"/>
    <w:rsid w:val="003149CD"/>
    <w:rsid w:val="00315DBB"/>
    <w:rsid w:val="00316996"/>
    <w:rsid w:val="003219E4"/>
    <w:rsid w:val="00321DCF"/>
    <w:rsid w:val="00322449"/>
    <w:rsid w:val="0032336E"/>
    <w:rsid w:val="00323923"/>
    <w:rsid w:val="00327686"/>
    <w:rsid w:val="00330EE0"/>
    <w:rsid w:val="00330F4C"/>
    <w:rsid w:val="0033217E"/>
    <w:rsid w:val="0033394A"/>
    <w:rsid w:val="00337840"/>
    <w:rsid w:val="00341F85"/>
    <w:rsid w:val="00343BDF"/>
    <w:rsid w:val="00347992"/>
    <w:rsid w:val="00352826"/>
    <w:rsid w:val="00352B9E"/>
    <w:rsid w:val="003617C5"/>
    <w:rsid w:val="00362411"/>
    <w:rsid w:val="003664EA"/>
    <w:rsid w:val="003726B0"/>
    <w:rsid w:val="00373C2F"/>
    <w:rsid w:val="00374544"/>
    <w:rsid w:val="00374E4A"/>
    <w:rsid w:val="00376035"/>
    <w:rsid w:val="00377468"/>
    <w:rsid w:val="00383159"/>
    <w:rsid w:val="0038344C"/>
    <w:rsid w:val="00385008"/>
    <w:rsid w:val="00386A31"/>
    <w:rsid w:val="00386BD7"/>
    <w:rsid w:val="00391A56"/>
    <w:rsid w:val="00392156"/>
    <w:rsid w:val="0039265B"/>
    <w:rsid w:val="00395689"/>
    <w:rsid w:val="00396A8D"/>
    <w:rsid w:val="0039703C"/>
    <w:rsid w:val="0039725D"/>
    <w:rsid w:val="003A0F8B"/>
    <w:rsid w:val="003A5362"/>
    <w:rsid w:val="003A5603"/>
    <w:rsid w:val="003A5E9F"/>
    <w:rsid w:val="003B1979"/>
    <w:rsid w:val="003B199F"/>
    <w:rsid w:val="003B1CE2"/>
    <w:rsid w:val="003B23DB"/>
    <w:rsid w:val="003B27A0"/>
    <w:rsid w:val="003B2AF7"/>
    <w:rsid w:val="003B308F"/>
    <w:rsid w:val="003B4553"/>
    <w:rsid w:val="003B46B7"/>
    <w:rsid w:val="003B4D4F"/>
    <w:rsid w:val="003B56D9"/>
    <w:rsid w:val="003C005A"/>
    <w:rsid w:val="003C1D33"/>
    <w:rsid w:val="003C2F92"/>
    <w:rsid w:val="003C40C5"/>
    <w:rsid w:val="003C7EC9"/>
    <w:rsid w:val="003D03C3"/>
    <w:rsid w:val="003D2A79"/>
    <w:rsid w:val="003D64C2"/>
    <w:rsid w:val="003D6B9A"/>
    <w:rsid w:val="003E0F28"/>
    <w:rsid w:val="003E1F8A"/>
    <w:rsid w:val="003E2809"/>
    <w:rsid w:val="003E45BA"/>
    <w:rsid w:val="003E4692"/>
    <w:rsid w:val="003E5DC2"/>
    <w:rsid w:val="003E6366"/>
    <w:rsid w:val="003E7148"/>
    <w:rsid w:val="003E7BA8"/>
    <w:rsid w:val="003F3D89"/>
    <w:rsid w:val="003F5233"/>
    <w:rsid w:val="003F697C"/>
    <w:rsid w:val="003F7710"/>
    <w:rsid w:val="00402775"/>
    <w:rsid w:val="00402ABD"/>
    <w:rsid w:val="00403D98"/>
    <w:rsid w:val="004050E7"/>
    <w:rsid w:val="004066E9"/>
    <w:rsid w:val="004067F0"/>
    <w:rsid w:val="00411ECC"/>
    <w:rsid w:val="0041293C"/>
    <w:rsid w:val="00414A2C"/>
    <w:rsid w:val="004158C8"/>
    <w:rsid w:val="0041608B"/>
    <w:rsid w:val="0041656C"/>
    <w:rsid w:val="004171BF"/>
    <w:rsid w:val="00417492"/>
    <w:rsid w:val="004174A1"/>
    <w:rsid w:val="00417B62"/>
    <w:rsid w:val="004206B4"/>
    <w:rsid w:val="00421ECC"/>
    <w:rsid w:val="00430162"/>
    <w:rsid w:val="00430497"/>
    <w:rsid w:val="0043107C"/>
    <w:rsid w:val="004315C3"/>
    <w:rsid w:val="00432426"/>
    <w:rsid w:val="00433EB9"/>
    <w:rsid w:val="00435D94"/>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F9A"/>
    <w:rsid w:val="004676F5"/>
    <w:rsid w:val="00467DDA"/>
    <w:rsid w:val="0047285F"/>
    <w:rsid w:val="00472924"/>
    <w:rsid w:val="00473E70"/>
    <w:rsid w:val="00475E10"/>
    <w:rsid w:val="004817A3"/>
    <w:rsid w:val="00481A3C"/>
    <w:rsid w:val="004834B9"/>
    <w:rsid w:val="004836D7"/>
    <w:rsid w:val="0048405E"/>
    <w:rsid w:val="00486B70"/>
    <w:rsid w:val="00487131"/>
    <w:rsid w:val="00487176"/>
    <w:rsid w:val="00490C60"/>
    <w:rsid w:val="00494C7F"/>
    <w:rsid w:val="004954FB"/>
    <w:rsid w:val="00496473"/>
    <w:rsid w:val="00496B59"/>
    <w:rsid w:val="00496DA1"/>
    <w:rsid w:val="00497D40"/>
    <w:rsid w:val="004A07B2"/>
    <w:rsid w:val="004A0C85"/>
    <w:rsid w:val="004A17E2"/>
    <w:rsid w:val="004A20B9"/>
    <w:rsid w:val="004A76E6"/>
    <w:rsid w:val="004B3359"/>
    <w:rsid w:val="004B3E02"/>
    <w:rsid w:val="004B4D3D"/>
    <w:rsid w:val="004B51F1"/>
    <w:rsid w:val="004B742C"/>
    <w:rsid w:val="004C11A8"/>
    <w:rsid w:val="004C23DE"/>
    <w:rsid w:val="004C533E"/>
    <w:rsid w:val="004C5349"/>
    <w:rsid w:val="004C64EA"/>
    <w:rsid w:val="004C7F35"/>
    <w:rsid w:val="004D5DC2"/>
    <w:rsid w:val="004D65E7"/>
    <w:rsid w:val="004E2E9F"/>
    <w:rsid w:val="004E38AA"/>
    <w:rsid w:val="004E46DB"/>
    <w:rsid w:val="004E46E4"/>
    <w:rsid w:val="004E4813"/>
    <w:rsid w:val="004E58FD"/>
    <w:rsid w:val="004E63BA"/>
    <w:rsid w:val="004E6AE5"/>
    <w:rsid w:val="004E705B"/>
    <w:rsid w:val="004F00F1"/>
    <w:rsid w:val="004F0D96"/>
    <w:rsid w:val="004F2740"/>
    <w:rsid w:val="004F5DE9"/>
    <w:rsid w:val="004F7E05"/>
    <w:rsid w:val="00502429"/>
    <w:rsid w:val="0050406E"/>
    <w:rsid w:val="00505EBB"/>
    <w:rsid w:val="00510B81"/>
    <w:rsid w:val="00511D6A"/>
    <w:rsid w:val="005122C6"/>
    <w:rsid w:val="0051375D"/>
    <w:rsid w:val="00513EB2"/>
    <w:rsid w:val="00515121"/>
    <w:rsid w:val="0051695D"/>
    <w:rsid w:val="00522238"/>
    <w:rsid w:val="005242A8"/>
    <w:rsid w:val="005242A9"/>
    <w:rsid w:val="0052585A"/>
    <w:rsid w:val="005304D2"/>
    <w:rsid w:val="00531EC0"/>
    <w:rsid w:val="00532F5F"/>
    <w:rsid w:val="00535172"/>
    <w:rsid w:val="0053570A"/>
    <w:rsid w:val="00536A72"/>
    <w:rsid w:val="00537436"/>
    <w:rsid w:val="00540EAE"/>
    <w:rsid w:val="005419C6"/>
    <w:rsid w:val="00541DF3"/>
    <w:rsid w:val="00541E3E"/>
    <w:rsid w:val="00543894"/>
    <w:rsid w:val="0054530F"/>
    <w:rsid w:val="00545FF3"/>
    <w:rsid w:val="0055216A"/>
    <w:rsid w:val="00553717"/>
    <w:rsid w:val="00554A96"/>
    <w:rsid w:val="00561C9A"/>
    <w:rsid w:val="0056226F"/>
    <w:rsid w:val="00562DC2"/>
    <w:rsid w:val="00563756"/>
    <w:rsid w:val="005656F9"/>
    <w:rsid w:val="005665F4"/>
    <w:rsid w:val="00571279"/>
    <w:rsid w:val="00573BB1"/>
    <w:rsid w:val="00573E28"/>
    <w:rsid w:val="00574A49"/>
    <w:rsid w:val="005779B4"/>
    <w:rsid w:val="00580DE5"/>
    <w:rsid w:val="00581385"/>
    <w:rsid w:val="00583467"/>
    <w:rsid w:val="00584E58"/>
    <w:rsid w:val="005867E8"/>
    <w:rsid w:val="005907F7"/>
    <w:rsid w:val="005913F0"/>
    <w:rsid w:val="00595A1F"/>
    <w:rsid w:val="00595C08"/>
    <w:rsid w:val="005A2825"/>
    <w:rsid w:val="005A2D58"/>
    <w:rsid w:val="005A2FDE"/>
    <w:rsid w:val="005A3854"/>
    <w:rsid w:val="005A3DE2"/>
    <w:rsid w:val="005A6ECF"/>
    <w:rsid w:val="005A7F11"/>
    <w:rsid w:val="005B1006"/>
    <w:rsid w:val="005B1B1A"/>
    <w:rsid w:val="005B688B"/>
    <w:rsid w:val="005C34AE"/>
    <w:rsid w:val="005C36ED"/>
    <w:rsid w:val="005C3A44"/>
    <w:rsid w:val="005C4499"/>
    <w:rsid w:val="005C4B74"/>
    <w:rsid w:val="005C73D8"/>
    <w:rsid w:val="005D1887"/>
    <w:rsid w:val="005D7EC6"/>
    <w:rsid w:val="005E014E"/>
    <w:rsid w:val="005E032A"/>
    <w:rsid w:val="005E38E6"/>
    <w:rsid w:val="005E481B"/>
    <w:rsid w:val="005E4C66"/>
    <w:rsid w:val="005E4FEB"/>
    <w:rsid w:val="005E6CCD"/>
    <w:rsid w:val="005F16DE"/>
    <w:rsid w:val="005F1742"/>
    <w:rsid w:val="005F3BE0"/>
    <w:rsid w:val="005F45C3"/>
    <w:rsid w:val="0060265E"/>
    <w:rsid w:val="0060390E"/>
    <w:rsid w:val="00605D78"/>
    <w:rsid w:val="0060612B"/>
    <w:rsid w:val="006064A4"/>
    <w:rsid w:val="006074DF"/>
    <w:rsid w:val="006102FE"/>
    <w:rsid w:val="0061122C"/>
    <w:rsid w:val="006129F6"/>
    <w:rsid w:val="00613306"/>
    <w:rsid w:val="00615209"/>
    <w:rsid w:val="0061725A"/>
    <w:rsid w:val="00617F27"/>
    <w:rsid w:val="006200D4"/>
    <w:rsid w:val="006265C1"/>
    <w:rsid w:val="006267BE"/>
    <w:rsid w:val="00626944"/>
    <w:rsid w:val="00631D21"/>
    <w:rsid w:val="0063562A"/>
    <w:rsid w:val="00635FB1"/>
    <w:rsid w:val="00640765"/>
    <w:rsid w:val="00642470"/>
    <w:rsid w:val="006453D8"/>
    <w:rsid w:val="00646B08"/>
    <w:rsid w:val="00647167"/>
    <w:rsid w:val="00651984"/>
    <w:rsid w:val="00656A56"/>
    <w:rsid w:val="00663FE3"/>
    <w:rsid w:val="00665EFA"/>
    <w:rsid w:val="00666738"/>
    <w:rsid w:val="00666F5F"/>
    <w:rsid w:val="006675B1"/>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B19A8"/>
    <w:rsid w:val="006B1C15"/>
    <w:rsid w:val="006B474E"/>
    <w:rsid w:val="006B554C"/>
    <w:rsid w:val="006C100E"/>
    <w:rsid w:val="006C2785"/>
    <w:rsid w:val="006C3A35"/>
    <w:rsid w:val="006C3A79"/>
    <w:rsid w:val="006C449F"/>
    <w:rsid w:val="006C4F51"/>
    <w:rsid w:val="006D1D19"/>
    <w:rsid w:val="006D5B4E"/>
    <w:rsid w:val="006D6106"/>
    <w:rsid w:val="006D620A"/>
    <w:rsid w:val="006E05C4"/>
    <w:rsid w:val="006E1F48"/>
    <w:rsid w:val="006E2ED1"/>
    <w:rsid w:val="006E575F"/>
    <w:rsid w:val="006E58FE"/>
    <w:rsid w:val="006E7262"/>
    <w:rsid w:val="006E750F"/>
    <w:rsid w:val="006F058D"/>
    <w:rsid w:val="006F1CBE"/>
    <w:rsid w:val="006F304E"/>
    <w:rsid w:val="006F429E"/>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3433"/>
    <w:rsid w:val="00724AAC"/>
    <w:rsid w:val="00730EA1"/>
    <w:rsid w:val="00730F3A"/>
    <w:rsid w:val="00732C09"/>
    <w:rsid w:val="00733284"/>
    <w:rsid w:val="00735351"/>
    <w:rsid w:val="00742403"/>
    <w:rsid w:val="00743622"/>
    <w:rsid w:val="0074371F"/>
    <w:rsid w:val="007454D4"/>
    <w:rsid w:val="007503CD"/>
    <w:rsid w:val="00753E6B"/>
    <w:rsid w:val="007544D0"/>
    <w:rsid w:val="0075476B"/>
    <w:rsid w:val="007555A6"/>
    <w:rsid w:val="0076290B"/>
    <w:rsid w:val="00764717"/>
    <w:rsid w:val="007650C9"/>
    <w:rsid w:val="007655D7"/>
    <w:rsid w:val="00765E72"/>
    <w:rsid w:val="007707F8"/>
    <w:rsid w:val="00770889"/>
    <w:rsid w:val="00770A3A"/>
    <w:rsid w:val="00771301"/>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609B"/>
    <w:rsid w:val="00797BC8"/>
    <w:rsid w:val="007A2DEA"/>
    <w:rsid w:val="007A375D"/>
    <w:rsid w:val="007A37C9"/>
    <w:rsid w:val="007A42D0"/>
    <w:rsid w:val="007A679D"/>
    <w:rsid w:val="007B0E05"/>
    <w:rsid w:val="007B2DDF"/>
    <w:rsid w:val="007C09C2"/>
    <w:rsid w:val="007C2A6C"/>
    <w:rsid w:val="007C41B1"/>
    <w:rsid w:val="007C5214"/>
    <w:rsid w:val="007C5483"/>
    <w:rsid w:val="007C66F9"/>
    <w:rsid w:val="007C6DD4"/>
    <w:rsid w:val="007D2E5A"/>
    <w:rsid w:val="007D48C2"/>
    <w:rsid w:val="007D7565"/>
    <w:rsid w:val="007D7ED8"/>
    <w:rsid w:val="007E0349"/>
    <w:rsid w:val="007E1270"/>
    <w:rsid w:val="007E4E98"/>
    <w:rsid w:val="007E5A91"/>
    <w:rsid w:val="007E5DD7"/>
    <w:rsid w:val="007E75E7"/>
    <w:rsid w:val="007F05E4"/>
    <w:rsid w:val="007F0C38"/>
    <w:rsid w:val="007F0EEC"/>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7FC2"/>
    <w:rsid w:val="008368A7"/>
    <w:rsid w:val="00836CD8"/>
    <w:rsid w:val="00840842"/>
    <w:rsid w:val="00841B33"/>
    <w:rsid w:val="00842BFB"/>
    <w:rsid w:val="0084604E"/>
    <w:rsid w:val="0084613D"/>
    <w:rsid w:val="008468DD"/>
    <w:rsid w:val="00847242"/>
    <w:rsid w:val="008515D2"/>
    <w:rsid w:val="0085269C"/>
    <w:rsid w:val="008536D1"/>
    <w:rsid w:val="008557A0"/>
    <w:rsid w:val="008626E9"/>
    <w:rsid w:val="0086475B"/>
    <w:rsid w:val="008703B2"/>
    <w:rsid w:val="008728B7"/>
    <w:rsid w:val="00872C64"/>
    <w:rsid w:val="00872CDD"/>
    <w:rsid w:val="00877603"/>
    <w:rsid w:val="00881950"/>
    <w:rsid w:val="008823E9"/>
    <w:rsid w:val="00883BD2"/>
    <w:rsid w:val="00884F5B"/>
    <w:rsid w:val="00885BA3"/>
    <w:rsid w:val="008869FA"/>
    <w:rsid w:val="00887CA4"/>
    <w:rsid w:val="00890F0D"/>
    <w:rsid w:val="00892249"/>
    <w:rsid w:val="008924AD"/>
    <w:rsid w:val="008925E8"/>
    <w:rsid w:val="008935FB"/>
    <w:rsid w:val="00894DAB"/>
    <w:rsid w:val="00895630"/>
    <w:rsid w:val="00897709"/>
    <w:rsid w:val="00897A1F"/>
    <w:rsid w:val="00897D6B"/>
    <w:rsid w:val="00897F5B"/>
    <w:rsid w:val="008A0DFD"/>
    <w:rsid w:val="008A16E5"/>
    <w:rsid w:val="008A259A"/>
    <w:rsid w:val="008A2A1E"/>
    <w:rsid w:val="008A360A"/>
    <w:rsid w:val="008A46EF"/>
    <w:rsid w:val="008A690A"/>
    <w:rsid w:val="008A76BA"/>
    <w:rsid w:val="008B11DC"/>
    <w:rsid w:val="008B53DE"/>
    <w:rsid w:val="008B61E0"/>
    <w:rsid w:val="008C0BA4"/>
    <w:rsid w:val="008C1528"/>
    <w:rsid w:val="008C1F7D"/>
    <w:rsid w:val="008C2FB4"/>
    <w:rsid w:val="008C45EF"/>
    <w:rsid w:val="008C5B26"/>
    <w:rsid w:val="008C678E"/>
    <w:rsid w:val="008D06C0"/>
    <w:rsid w:val="008D4AA2"/>
    <w:rsid w:val="008D5AB0"/>
    <w:rsid w:val="008E2369"/>
    <w:rsid w:val="008E313C"/>
    <w:rsid w:val="008E4CF7"/>
    <w:rsid w:val="008E5F2A"/>
    <w:rsid w:val="008E6355"/>
    <w:rsid w:val="008E68DD"/>
    <w:rsid w:val="008E7579"/>
    <w:rsid w:val="008F19CE"/>
    <w:rsid w:val="008F1B81"/>
    <w:rsid w:val="008F4E2D"/>
    <w:rsid w:val="009037F1"/>
    <w:rsid w:val="009040C8"/>
    <w:rsid w:val="00904AB3"/>
    <w:rsid w:val="00904CBD"/>
    <w:rsid w:val="009064BA"/>
    <w:rsid w:val="009075EB"/>
    <w:rsid w:val="00910D2E"/>
    <w:rsid w:val="00912A92"/>
    <w:rsid w:val="00917584"/>
    <w:rsid w:val="009205EF"/>
    <w:rsid w:val="00921928"/>
    <w:rsid w:val="00922216"/>
    <w:rsid w:val="009222FE"/>
    <w:rsid w:val="009235E3"/>
    <w:rsid w:val="00924D6C"/>
    <w:rsid w:val="00925E35"/>
    <w:rsid w:val="009272ED"/>
    <w:rsid w:val="00927F64"/>
    <w:rsid w:val="00932963"/>
    <w:rsid w:val="00935D20"/>
    <w:rsid w:val="009360F8"/>
    <w:rsid w:val="00952113"/>
    <w:rsid w:val="0095227C"/>
    <w:rsid w:val="009525F0"/>
    <w:rsid w:val="00952926"/>
    <w:rsid w:val="00953FED"/>
    <w:rsid w:val="00954DD7"/>
    <w:rsid w:val="00955676"/>
    <w:rsid w:val="00956DDC"/>
    <w:rsid w:val="009606BE"/>
    <w:rsid w:val="00960CF6"/>
    <w:rsid w:val="00961A31"/>
    <w:rsid w:val="00962690"/>
    <w:rsid w:val="00964273"/>
    <w:rsid w:val="009654F3"/>
    <w:rsid w:val="009665A3"/>
    <w:rsid w:val="00970FE4"/>
    <w:rsid w:val="00971A87"/>
    <w:rsid w:val="009724CC"/>
    <w:rsid w:val="0097379C"/>
    <w:rsid w:val="00975821"/>
    <w:rsid w:val="009801D7"/>
    <w:rsid w:val="009822AA"/>
    <w:rsid w:val="00982AFF"/>
    <w:rsid w:val="0098633C"/>
    <w:rsid w:val="00986BB3"/>
    <w:rsid w:val="00986DB9"/>
    <w:rsid w:val="00992D0D"/>
    <w:rsid w:val="009937EC"/>
    <w:rsid w:val="00995A17"/>
    <w:rsid w:val="00996942"/>
    <w:rsid w:val="00996B7C"/>
    <w:rsid w:val="009A092E"/>
    <w:rsid w:val="009A1A5E"/>
    <w:rsid w:val="009A1CEC"/>
    <w:rsid w:val="009A24E4"/>
    <w:rsid w:val="009A3400"/>
    <w:rsid w:val="009A465C"/>
    <w:rsid w:val="009A480F"/>
    <w:rsid w:val="009A6263"/>
    <w:rsid w:val="009A68D3"/>
    <w:rsid w:val="009A69A7"/>
    <w:rsid w:val="009A6A33"/>
    <w:rsid w:val="009B5A67"/>
    <w:rsid w:val="009B60FA"/>
    <w:rsid w:val="009B71EF"/>
    <w:rsid w:val="009C197C"/>
    <w:rsid w:val="009C33DA"/>
    <w:rsid w:val="009C363C"/>
    <w:rsid w:val="009C482B"/>
    <w:rsid w:val="009C6D47"/>
    <w:rsid w:val="009D0C7D"/>
    <w:rsid w:val="009D15F1"/>
    <w:rsid w:val="009D3AC0"/>
    <w:rsid w:val="009D42FA"/>
    <w:rsid w:val="009D6AD4"/>
    <w:rsid w:val="009E2C6A"/>
    <w:rsid w:val="009F1EAB"/>
    <w:rsid w:val="009F226F"/>
    <w:rsid w:val="009F282D"/>
    <w:rsid w:val="009F469D"/>
    <w:rsid w:val="009F4AC2"/>
    <w:rsid w:val="00A05F8F"/>
    <w:rsid w:val="00A06009"/>
    <w:rsid w:val="00A0766C"/>
    <w:rsid w:val="00A07829"/>
    <w:rsid w:val="00A10ED0"/>
    <w:rsid w:val="00A13D85"/>
    <w:rsid w:val="00A15699"/>
    <w:rsid w:val="00A17E95"/>
    <w:rsid w:val="00A21D0F"/>
    <w:rsid w:val="00A2396F"/>
    <w:rsid w:val="00A26375"/>
    <w:rsid w:val="00A27549"/>
    <w:rsid w:val="00A27DF3"/>
    <w:rsid w:val="00A3422E"/>
    <w:rsid w:val="00A35564"/>
    <w:rsid w:val="00A3642A"/>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5C6A"/>
    <w:rsid w:val="00A76A81"/>
    <w:rsid w:val="00A80F85"/>
    <w:rsid w:val="00A813CE"/>
    <w:rsid w:val="00A8230B"/>
    <w:rsid w:val="00A82F97"/>
    <w:rsid w:val="00A834C6"/>
    <w:rsid w:val="00A84AB6"/>
    <w:rsid w:val="00A854B1"/>
    <w:rsid w:val="00A858D5"/>
    <w:rsid w:val="00A85911"/>
    <w:rsid w:val="00A91F6A"/>
    <w:rsid w:val="00A92814"/>
    <w:rsid w:val="00A93C25"/>
    <w:rsid w:val="00A94BF6"/>
    <w:rsid w:val="00A975F6"/>
    <w:rsid w:val="00A97A02"/>
    <w:rsid w:val="00AA45FC"/>
    <w:rsid w:val="00AA4C46"/>
    <w:rsid w:val="00AA75C7"/>
    <w:rsid w:val="00AB4370"/>
    <w:rsid w:val="00AB5819"/>
    <w:rsid w:val="00AB5DBF"/>
    <w:rsid w:val="00AC0B68"/>
    <w:rsid w:val="00AC314E"/>
    <w:rsid w:val="00AC367D"/>
    <w:rsid w:val="00AC3926"/>
    <w:rsid w:val="00AC4C4C"/>
    <w:rsid w:val="00AC6177"/>
    <w:rsid w:val="00AC6618"/>
    <w:rsid w:val="00AC6691"/>
    <w:rsid w:val="00AC73A3"/>
    <w:rsid w:val="00AC7AA7"/>
    <w:rsid w:val="00AD1C3C"/>
    <w:rsid w:val="00AD22A4"/>
    <w:rsid w:val="00AD3795"/>
    <w:rsid w:val="00AD3886"/>
    <w:rsid w:val="00AD4A3F"/>
    <w:rsid w:val="00AD4A86"/>
    <w:rsid w:val="00AE05DA"/>
    <w:rsid w:val="00AE138C"/>
    <w:rsid w:val="00AE1405"/>
    <w:rsid w:val="00AE256E"/>
    <w:rsid w:val="00AE3E0D"/>
    <w:rsid w:val="00AE438E"/>
    <w:rsid w:val="00AE45A3"/>
    <w:rsid w:val="00AE4621"/>
    <w:rsid w:val="00AF0388"/>
    <w:rsid w:val="00AF0AD6"/>
    <w:rsid w:val="00AF300E"/>
    <w:rsid w:val="00AF46DD"/>
    <w:rsid w:val="00AF498A"/>
    <w:rsid w:val="00AF706D"/>
    <w:rsid w:val="00B00F50"/>
    <w:rsid w:val="00B0150C"/>
    <w:rsid w:val="00B048C6"/>
    <w:rsid w:val="00B05289"/>
    <w:rsid w:val="00B0548A"/>
    <w:rsid w:val="00B0557C"/>
    <w:rsid w:val="00B119CC"/>
    <w:rsid w:val="00B12A0D"/>
    <w:rsid w:val="00B12E93"/>
    <w:rsid w:val="00B13F6A"/>
    <w:rsid w:val="00B1467D"/>
    <w:rsid w:val="00B1552B"/>
    <w:rsid w:val="00B15605"/>
    <w:rsid w:val="00B17C3E"/>
    <w:rsid w:val="00B22A90"/>
    <w:rsid w:val="00B2385B"/>
    <w:rsid w:val="00B23DFF"/>
    <w:rsid w:val="00B24528"/>
    <w:rsid w:val="00B250D4"/>
    <w:rsid w:val="00B267D7"/>
    <w:rsid w:val="00B26EC7"/>
    <w:rsid w:val="00B31A45"/>
    <w:rsid w:val="00B322BE"/>
    <w:rsid w:val="00B32502"/>
    <w:rsid w:val="00B34913"/>
    <w:rsid w:val="00B35493"/>
    <w:rsid w:val="00B35A33"/>
    <w:rsid w:val="00B35F99"/>
    <w:rsid w:val="00B36807"/>
    <w:rsid w:val="00B3719B"/>
    <w:rsid w:val="00B37C32"/>
    <w:rsid w:val="00B404C8"/>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813A8"/>
    <w:rsid w:val="00B825AD"/>
    <w:rsid w:val="00B84701"/>
    <w:rsid w:val="00B929D1"/>
    <w:rsid w:val="00B940EF"/>
    <w:rsid w:val="00B97FAF"/>
    <w:rsid w:val="00BA3689"/>
    <w:rsid w:val="00BB02B0"/>
    <w:rsid w:val="00BB4C18"/>
    <w:rsid w:val="00BB73AA"/>
    <w:rsid w:val="00BC06DE"/>
    <w:rsid w:val="00BC2F98"/>
    <w:rsid w:val="00BC34FC"/>
    <w:rsid w:val="00BC3B9F"/>
    <w:rsid w:val="00BC46AC"/>
    <w:rsid w:val="00BC57A8"/>
    <w:rsid w:val="00BC5B1D"/>
    <w:rsid w:val="00BC5D6B"/>
    <w:rsid w:val="00BC5E3E"/>
    <w:rsid w:val="00BC76E5"/>
    <w:rsid w:val="00BC7EB8"/>
    <w:rsid w:val="00BD043E"/>
    <w:rsid w:val="00BD22D0"/>
    <w:rsid w:val="00BD2E98"/>
    <w:rsid w:val="00BD5308"/>
    <w:rsid w:val="00BD6470"/>
    <w:rsid w:val="00BE1899"/>
    <w:rsid w:val="00BE2C2D"/>
    <w:rsid w:val="00BE55A5"/>
    <w:rsid w:val="00BE65F1"/>
    <w:rsid w:val="00BE6992"/>
    <w:rsid w:val="00BE7E13"/>
    <w:rsid w:val="00BF0B2D"/>
    <w:rsid w:val="00BF2C40"/>
    <w:rsid w:val="00BF2F26"/>
    <w:rsid w:val="00BF3F30"/>
    <w:rsid w:val="00BF6ED8"/>
    <w:rsid w:val="00C019BC"/>
    <w:rsid w:val="00C05707"/>
    <w:rsid w:val="00C06F8F"/>
    <w:rsid w:val="00C10CC1"/>
    <w:rsid w:val="00C10E0C"/>
    <w:rsid w:val="00C12EB8"/>
    <w:rsid w:val="00C145CF"/>
    <w:rsid w:val="00C214D3"/>
    <w:rsid w:val="00C21FB0"/>
    <w:rsid w:val="00C22E3F"/>
    <w:rsid w:val="00C23874"/>
    <w:rsid w:val="00C23DE0"/>
    <w:rsid w:val="00C27496"/>
    <w:rsid w:val="00C277A7"/>
    <w:rsid w:val="00C27E7E"/>
    <w:rsid w:val="00C30F10"/>
    <w:rsid w:val="00C320D4"/>
    <w:rsid w:val="00C33409"/>
    <w:rsid w:val="00C3634F"/>
    <w:rsid w:val="00C36A77"/>
    <w:rsid w:val="00C36EDA"/>
    <w:rsid w:val="00C37442"/>
    <w:rsid w:val="00C37DF6"/>
    <w:rsid w:val="00C441E7"/>
    <w:rsid w:val="00C4547E"/>
    <w:rsid w:val="00C548A9"/>
    <w:rsid w:val="00C54B6C"/>
    <w:rsid w:val="00C570E2"/>
    <w:rsid w:val="00C64672"/>
    <w:rsid w:val="00C64CDD"/>
    <w:rsid w:val="00C6514D"/>
    <w:rsid w:val="00C66F99"/>
    <w:rsid w:val="00C677D9"/>
    <w:rsid w:val="00C67CED"/>
    <w:rsid w:val="00C7194D"/>
    <w:rsid w:val="00C728DD"/>
    <w:rsid w:val="00C7651B"/>
    <w:rsid w:val="00C81A1E"/>
    <w:rsid w:val="00C829C7"/>
    <w:rsid w:val="00C82A75"/>
    <w:rsid w:val="00C85943"/>
    <w:rsid w:val="00C85CDB"/>
    <w:rsid w:val="00C85DE3"/>
    <w:rsid w:val="00C879C1"/>
    <w:rsid w:val="00C91070"/>
    <w:rsid w:val="00C910B2"/>
    <w:rsid w:val="00C92C0A"/>
    <w:rsid w:val="00C97160"/>
    <w:rsid w:val="00C97E68"/>
    <w:rsid w:val="00CA02BA"/>
    <w:rsid w:val="00CA1A7B"/>
    <w:rsid w:val="00CA1FF6"/>
    <w:rsid w:val="00CA22C8"/>
    <w:rsid w:val="00CA22DB"/>
    <w:rsid w:val="00CA2E93"/>
    <w:rsid w:val="00CA4D3A"/>
    <w:rsid w:val="00CA514C"/>
    <w:rsid w:val="00CA6BFB"/>
    <w:rsid w:val="00CB00D3"/>
    <w:rsid w:val="00CB04B2"/>
    <w:rsid w:val="00CB2733"/>
    <w:rsid w:val="00CB4927"/>
    <w:rsid w:val="00CB5B58"/>
    <w:rsid w:val="00CB5F56"/>
    <w:rsid w:val="00CB7160"/>
    <w:rsid w:val="00CB74F1"/>
    <w:rsid w:val="00CB7FE9"/>
    <w:rsid w:val="00CC5599"/>
    <w:rsid w:val="00CC6635"/>
    <w:rsid w:val="00CD058B"/>
    <w:rsid w:val="00CD193C"/>
    <w:rsid w:val="00CD2631"/>
    <w:rsid w:val="00CD2A49"/>
    <w:rsid w:val="00CD3F6F"/>
    <w:rsid w:val="00CD4898"/>
    <w:rsid w:val="00CD6E05"/>
    <w:rsid w:val="00CD6F99"/>
    <w:rsid w:val="00CD7D35"/>
    <w:rsid w:val="00CD7E59"/>
    <w:rsid w:val="00CE0F03"/>
    <w:rsid w:val="00CE2D31"/>
    <w:rsid w:val="00CE4932"/>
    <w:rsid w:val="00CE7A5A"/>
    <w:rsid w:val="00CE7C7A"/>
    <w:rsid w:val="00CF0773"/>
    <w:rsid w:val="00CF145A"/>
    <w:rsid w:val="00CF3592"/>
    <w:rsid w:val="00CF4384"/>
    <w:rsid w:val="00CF47FF"/>
    <w:rsid w:val="00D02B50"/>
    <w:rsid w:val="00D02F37"/>
    <w:rsid w:val="00D030CA"/>
    <w:rsid w:val="00D03EF9"/>
    <w:rsid w:val="00D05702"/>
    <w:rsid w:val="00D05C11"/>
    <w:rsid w:val="00D07555"/>
    <w:rsid w:val="00D10DEE"/>
    <w:rsid w:val="00D11F17"/>
    <w:rsid w:val="00D124ED"/>
    <w:rsid w:val="00D15C48"/>
    <w:rsid w:val="00D160B4"/>
    <w:rsid w:val="00D2317F"/>
    <w:rsid w:val="00D24F0B"/>
    <w:rsid w:val="00D2520A"/>
    <w:rsid w:val="00D26D88"/>
    <w:rsid w:val="00D27E26"/>
    <w:rsid w:val="00D31820"/>
    <w:rsid w:val="00D32CEF"/>
    <w:rsid w:val="00D35F55"/>
    <w:rsid w:val="00D37A18"/>
    <w:rsid w:val="00D4001A"/>
    <w:rsid w:val="00D41B33"/>
    <w:rsid w:val="00D4366D"/>
    <w:rsid w:val="00D4493B"/>
    <w:rsid w:val="00D4496F"/>
    <w:rsid w:val="00D51493"/>
    <w:rsid w:val="00D5170C"/>
    <w:rsid w:val="00D51ADB"/>
    <w:rsid w:val="00D53DA8"/>
    <w:rsid w:val="00D53FED"/>
    <w:rsid w:val="00D551C8"/>
    <w:rsid w:val="00D56715"/>
    <w:rsid w:val="00D56A98"/>
    <w:rsid w:val="00D576E3"/>
    <w:rsid w:val="00D65217"/>
    <w:rsid w:val="00D65C45"/>
    <w:rsid w:val="00D65F56"/>
    <w:rsid w:val="00D66FBB"/>
    <w:rsid w:val="00D6711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90569"/>
    <w:rsid w:val="00D91270"/>
    <w:rsid w:val="00D9148D"/>
    <w:rsid w:val="00D918F7"/>
    <w:rsid w:val="00D92CC5"/>
    <w:rsid w:val="00D93DD0"/>
    <w:rsid w:val="00D94520"/>
    <w:rsid w:val="00D9605B"/>
    <w:rsid w:val="00D96BF7"/>
    <w:rsid w:val="00DA2A57"/>
    <w:rsid w:val="00DA443F"/>
    <w:rsid w:val="00DA5E1F"/>
    <w:rsid w:val="00DB42DF"/>
    <w:rsid w:val="00DB525D"/>
    <w:rsid w:val="00DB6184"/>
    <w:rsid w:val="00DC1A24"/>
    <w:rsid w:val="00DC29F1"/>
    <w:rsid w:val="00DC708E"/>
    <w:rsid w:val="00DD6896"/>
    <w:rsid w:val="00DD723A"/>
    <w:rsid w:val="00DE20D5"/>
    <w:rsid w:val="00DE2645"/>
    <w:rsid w:val="00DE434F"/>
    <w:rsid w:val="00DE6682"/>
    <w:rsid w:val="00DF363A"/>
    <w:rsid w:val="00DF4247"/>
    <w:rsid w:val="00DF4884"/>
    <w:rsid w:val="00DF6CF5"/>
    <w:rsid w:val="00E013CA"/>
    <w:rsid w:val="00E06202"/>
    <w:rsid w:val="00E10F6A"/>
    <w:rsid w:val="00E11270"/>
    <w:rsid w:val="00E11428"/>
    <w:rsid w:val="00E1432C"/>
    <w:rsid w:val="00E16DD9"/>
    <w:rsid w:val="00E20CE1"/>
    <w:rsid w:val="00E21C43"/>
    <w:rsid w:val="00E23DDF"/>
    <w:rsid w:val="00E25DF5"/>
    <w:rsid w:val="00E3335B"/>
    <w:rsid w:val="00E34BD9"/>
    <w:rsid w:val="00E35107"/>
    <w:rsid w:val="00E4101C"/>
    <w:rsid w:val="00E41581"/>
    <w:rsid w:val="00E41C5E"/>
    <w:rsid w:val="00E43FFC"/>
    <w:rsid w:val="00E4681A"/>
    <w:rsid w:val="00E5159F"/>
    <w:rsid w:val="00E53039"/>
    <w:rsid w:val="00E5354D"/>
    <w:rsid w:val="00E53FD6"/>
    <w:rsid w:val="00E54C76"/>
    <w:rsid w:val="00E603C9"/>
    <w:rsid w:val="00E61543"/>
    <w:rsid w:val="00E6241D"/>
    <w:rsid w:val="00E632CE"/>
    <w:rsid w:val="00E651CB"/>
    <w:rsid w:val="00E65E27"/>
    <w:rsid w:val="00E7137D"/>
    <w:rsid w:val="00E71EE2"/>
    <w:rsid w:val="00E7218E"/>
    <w:rsid w:val="00E7318F"/>
    <w:rsid w:val="00E759C6"/>
    <w:rsid w:val="00E76427"/>
    <w:rsid w:val="00E76B64"/>
    <w:rsid w:val="00E83B75"/>
    <w:rsid w:val="00E83F33"/>
    <w:rsid w:val="00E84D8C"/>
    <w:rsid w:val="00E866F9"/>
    <w:rsid w:val="00E86A23"/>
    <w:rsid w:val="00E919A9"/>
    <w:rsid w:val="00E92AAE"/>
    <w:rsid w:val="00E92F71"/>
    <w:rsid w:val="00E9669E"/>
    <w:rsid w:val="00E96844"/>
    <w:rsid w:val="00E9725C"/>
    <w:rsid w:val="00EA0EB6"/>
    <w:rsid w:val="00EA1612"/>
    <w:rsid w:val="00EA165B"/>
    <w:rsid w:val="00EA4470"/>
    <w:rsid w:val="00EA591E"/>
    <w:rsid w:val="00EA5FD2"/>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2A67"/>
    <w:rsid w:val="00EF363A"/>
    <w:rsid w:val="00EF4512"/>
    <w:rsid w:val="00EF6F26"/>
    <w:rsid w:val="00EF77B9"/>
    <w:rsid w:val="00F0141E"/>
    <w:rsid w:val="00F03495"/>
    <w:rsid w:val="00F0522B"/>
    <w:rsid w:val="00F0771E"/>
    <w:rsid w:val="00F15F32"/>
    <w:rsid w:val="00F173B5"/>
    <w:rsid w:val="00F17AF6"/>
    <w:rsid w:val="00F21454"/>
    <w:rsid w:val="00F21551"/>
    <w:rsid w:val="00F2165C"/>
    <w:rsid w:val="00F21948"/>
    <w:rsid w:val="00F23732"/>
    <w:rsid w:val="00F265E7"/>
    <w:rsid w:val="00F300AB"/>
    <w:rsid w:val="00F30442"/>
    <w:rsid w:val="00F336A9"/>
    <w:rsid w:val="00F344A2"/>
    <w:rsid w:val="00F350C4"/>
    <w:rsid w:val="00F36062"/>
    <w:rsid w:val="00F36D19"/>
    <w:rsid w:val="00F43160"/>
    <w:rsid w:val="00F43268"/>
    <w:rsid w:val="00F435BA"/>
    <w:rsid w:val="00F43E15"/>
    <w:rsid w:val="00F45DC0"/>
    <w:rsid w:val="00F5060B"/>
    <w:rsid w:val="00F50EF0"/>
    <w:rsid w:val="00F514CA"/>
    <w:rsid w:val="00F54A07"/>
    <w:rsid w:val="00F566F5"/>
    <w:rsid w:val="00F6314A"/>
    <w:rsid w:val="00F6319F"/>
    <w:rsid w:val="00F636CF"/>
    <w:rsid w:val="00F63FC0"/>
    <w:rsid w:val="00F645C7"/>
    <w:rsid w:val="00F670FA"/>
    <w:rsid w:val="00F676CA"/>
    <w:rsid w:val="00F67DFF"/>
    <w:rsid w:val="00F700F0"/>
    <w:rsid w:val="00F72BF7"/>
    <w:rsid w:val="00F73C38"/>
    <w:rsid w:val="00F770E1"/>
    <w:rsid w:val="00F8035E"/>
    <w:rsid w:val="00F80439"/>
    <w:rsid w:val="00F833CD"/>
    <w:rsid w:val="00F84562"/>
    <w:rsid w:val="00F84883"/>
    <w:rsid w:val="00F92FC0"/>
    <w:rsid w:val="00F961A8"/>
    <w:rsid w:val="00FA1369"/>
    <w:rsid w:val="00FA14A6"/>
    <w:rsid w:val="00FA30CD"/>
    <w:rsid w:val="00FA4864"/>
    <w:rsid w:val="00FA6018"/>
    <w:rsid w:val="00FA699F"/>
    <w:rsid w:val="00FA6B63"/>
    <w:rsid w:val="00FB0263"/>
    <w:rsid w:val="00FB0F8F"/>
    <w:rsid w:val="00FB246A"/>
    <w:rsid w:val="00FB29EF"/>
    <w:rsid w:val="00FB399B"/>
    <w:rsid w:val="00FB5FB2"/>
    <w:rsid w:val="00FB6293"/>
    <w:rsid w:val="00FC2F6A"/>
    <w:rsid w:val="00FC3D7F"/>
    <w:rsid w:val="00FC6274"/>
    <w:rsid w:val="00FC6EE3"/>
    <w:rsid w:val="00FC73E1"/>
    <w:rsid w:val="00FD03CD"/>
    <w:rsid w:val="00FD0BF0"/>
    <w:rsid w:val="00FD2A1C"/>
    <w:rsid w:val="00FD5377"/>
    <w:rsid w:val="00FD54B3"/>
    <w:rsid w:val="00FD5A62"/>
    <w:rsid w:val="00FD6C33"/>
    <w:rsid w:val="00FD7E88"/>
    <w:rsid w:val="00FE117E"/>
    <w:rsid w:val="00FE12CF"/>
    <w:rsid w:val="00FE3B2E"/>
    <w:rsid w:val="00FF05A4"/>
    <w:rsid w:val="00FF1180"/>
    <w:rsid w:val="00FF1A3D"/>
    <w:rsid w:val="00FF1F2B"/>
    <w:rsid w:val="00FF2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diagramColors" Target="diagrams/colors1.xml"/><Relationship Id="rId16" Type="http://schemas.openxmlformats.org/officeDocument/2006/relationships/image" Target="media/image1.png"/><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s://client.com" TargetMode="External"/><Relationship Id="rId74" Type="http://schemas.openxmlformats.org/officeDocument/2006/relationships/image" Target="media/image56.png"/><Relationship Id="rId79" Type="http://schemas.openxmlformats.org/officeDocument/2006/relationships/image" Target="media/image60.png"/><Relationship Id="rId5" Type="http://schemas.openxmlformats.org/officeDocument/2006/relationships/settings" Target="settings.xml"/><Relationship Id="rId19" Type="http://schemas.openxmlformats.org/officeDocument/2006/relationships/image" Target="media/image4.png"/><Relationship Id="rId14" Type="http://schemas.openxmlformats.org/officeDocument/2006/relationships/hyperlink" Target="http://openid.net/specs/openid-connect-core-1_0.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s://localhost:5105/Authenticate/Callback" TargetMode="External"/><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image" Target="media/image61.png"/><Relationship Id="rId85" Type="http://schemas.microsoft.com/office/2007/relationships/diagramDrawing" Target="diagrams/drawing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localhost:5103/api/ratings"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hyperlink" Target="https://docs.docker.com/engine/installation/" TargetMode="External"/><Relationship Id="rId81" Type="http://schemas.openxmlformats.org/officeDocument/2006/relationships/diagramData" Target="diagrams/data1.xml"/><Relationship Id="rId8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diagramLayout" Target="diagrams/layout1.xml"/></Relationships>
</file>

<file path=word/_rels/footnotes.xml.rels><?xml version="1.0" encoding="UTF-8" standalone="yes"?>
<Relationships xmlns="http://schemas.openxmlformats.org/package/2006/relationships"><Relationship Id="rId1" Type="http://schemas.openxmlformats.org/officeDocument/2006/relationships/hyperlink" Target="https://tools.ietf.org/html/rfc6749"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pt>
    <dgm:pt modelId="{8C2839B7-AFEE-4ADB-AE5F-D580F7581505}" type="pres">
      <dgm:prSet presAssocID="{1F4E0F9F-78E9-47E5-AEA0-E8DFBCCF303D}" presName="node" presStyleLbl="node1" presStyleIdx="0" presStyleCnt="5">
        <dgm:presLayoutVars>
          <dgm:bulletEnabled val="1"/>
        </dgm:presLayoutVars>
      </dgm:prSet>
      <dgm:spPr/>
    </dgm:pt>
    <dgm:pt modelId="{CA9336B9-6A33-41FB-B284-944E308E082A}" type="pres">
      <dgm:prSet presAssocID="{7ABF5635-4CC4-4E2D-9830-32C7A783D185}" presName="sibTrans" presStyleLbl="sibTrans2D1" presStyleIdx="0" presStyleCnt="5"/>
      <dgm:spPr/>
    </dgm:pt>
    <dgm:pt modelId="{2E4A68CB-11BF-43BD-ADB9-819858781ED4}" type="pres">
      <dgm:prSet presAssocID="{7ABF5635-4CC4-4E2D-9830-32C7A783D185}" presName="connectorText" presStyleLbl="sibTrans2D1" presStyleIdx="0" presStyleCnt="5"/>
      <dgm:spPr/>
    </dgm:pt>
    <dgm:pt modelId="{CD9778B1-B57A-42DC-B10D-D084270BB378}" type="pres">
      <dgm:prSet presAssocID="{E7754C38-1F59-4335-A1FD-41DC1C852ED4}" presName="node" presStyleLbl="node1" presStyleIdx="1" presStyleCnt="5">
        <dgm:presLayoutVars>
          <dgm:bulletEnabled val="1"/>
        </dgm:presLayoutVars>
      </dgm:prSet>
      <dgm:spPr/>
      <dgm:t>
        <a:bodyPr/>
        <a:lstStyle/>
        <a:p>
          <a:endParaRPr lang="en-US"/>
        </a:p>
      </dgm:t>
    </dgm:pt>
    <dgm:pt modelId="{431AE459-E737-4765-A338-1392D718650C}" type="pres">
      <dgm:prSet presAssocID="{2561A44D-7949-4280-A80E-AE3A688F17A8}" presName="sibTrans" presStyleLbl="sibTrans2D1" presStyleIdx="1" presStyleCnt="5"/>
      <dgm:spPr/>
    </dgm:pt>
    <dgm:pt modelId="{DA62B19A-23A9-4F07-84A4-C44A22D8E6F0}" type="pres">
      <dgm:prSet presAssocID="{2561A44D-7949-4280-A80E-AE3A688F17A8}" presName="connectorText" presStyleLbl="sibTrans2D1" presStyleIdx="1" presStyleCnt="5"/>
      <dgm:spPr/>
    </dgm:pt>
    <dgm:pt modelId="{E99FC361-BEC2-4809-936F-46F4A1D1A075}" type="pres">
      <dgm:prSet presAssocID="{D57C9AB7-D3CD-443D-A6F4-38280C3192E0}" presName="node" presStyleLbl="node1" presStyleIdx="2" presStyleCnt="5">
        <dgm:presLayoutVars>
          <dgm:bulletEnabled val="1"/>
        </dgm:presLayoutVars>
      </dgm:prSet>
      <dgm:spPr/>
    </dgm:pt>
    <dgm:pt modelId="{F03B9FAD-38B5-4D7E-A804-21606C8CCC64}" type="pres">
      <dgm:prSet presAssocID="{66FD78DC-427D-4E15-B9EB-D14D42C940ED}" presName="sibTrans" presStyleLbl="sibTrans2D1" presStyleIdx="2" presStyleCnt="5"/>
      <dgm:spPr/>
    </dgm:pt>
    <dgm:pt modelId="{5B5443F9-5E18-4401-9C99-62E0E0E5AFAC}" type="pres">
      <dgm:prSet presAssocID="{66FD78DC-427D-4E15-B9EB-D14D42C940ED}" presName="connectorText" presStyleLbl="sibTrans2D1" presStyleIdx="2" presStyleCnt="5"/>
      <dgm:spPr/>
    </dgm:pt>
    <dgm:pt modelId="{82CC4F9E-4E04-44F6-BF1A-96F5E0CC6C62}" type="pres">
      <dgm:prSet presAssocID="{B5971491-DE59-41DB-BAE0-40591540DC07}" presName="node" presStyleLbl="node1" presStyleIdx="3" presStyleCnt="5">
        <dgm:presLayoutVars>
          <dgm:bulletEnabled val="1"/>
        </dgm:presLayoutVars>
      </dgm:prSet>
      <dgm:spPr/>
    </dgm:pt>
    <dgm:pt modelId="{FAD2110D-C4FE-44E0-9003-6B1E145C1E75}" type="pres">
      <dgm:prSet presAssocID="{B0064859-ADBD-48B0-AA50-4AA0465AF875}" presName="sibTrans" presStyleLbl="sibTrans2D1" presStyleIdx="3" presStyleCnt="5"/>
      <dgm:spPr/>
    </dgm:pt>
    <dgm:pt modelId="{E575AF6A-1B49-4F8A-8E80-86864EC030C1}" type="pres">
      <dgm:prSet presAssocID="{B0064859-ADBD-48B0-AA50-4AA0465AF875}" presName="connectorText" presStyleLbl="sibTrans2D1" presStyleIdx="3" presStyleCnt="5"/>
      <dgm:spPr/>
    </dgm:pt>
    <dgm:pt modelId="{60833936-A1F4-4745-A3A7-8E60787D044A}" type="pres">
      <dgm:prSet presAssocID="{225D47BD-5468-4B8E-B7CC-6F435EB96D54}" presName="node" presStyleLbl="node1" presStyleIdx="4" presStyleCnt="5">
        <dgm:presLayoutVars>
          <dgm:bulletEnabled val="1"/>
        </dgm:presLayoutVars>
      </dgm:prSet>
      <dgm:spPr/>
    </dgm:pt>
    <dgm:pt modelId="{A40D3747-A723-4A95-8CE6-0957A0CF26C1}" type="pres">
      <dgm:prSet presAssocID="{3EF7103E-8851-4E42-984A-C100501347D8}" presName="sibTrans" presStyleLbl="sibTrans2D1" presStyleIdx="4" presStyleCnt="5"/>
      <dgm:spPr/>
    </dgm:pt>
    <dgm:pt modelId="{04DA779D-7449-4FF2-9F0D-4E67689998EB}" type="pres">
      <dgm:prSet presAssocID="{3EF7103E-8851-4E42-984A-C100501347D8}" presName="connectorText" presStyleLbl="sibTrans2D1" presStyleIdx="4" presStyleCnt="5"/>
      <dgm:spPr/>
    </dgm:pt>
  </dgm:ptLst>
  <dgm:cxnLst>
    <dgm:cxn modelId="{F0E925E5-72E8-466E-AF20-ED2FF47B51AB}" type="presOf" srcId="{88D988A6-AF67-4ADA-A17D-2DDCE3B71EBD}" destId="{BC936293-7C2C-42B2-A825-930815E3958B}" srcOrd="0" destOrd="0" presId="urn:microsoft.com/office/officeart/2005/8/layout/cycle2"/>
    <dgm:cxn modelId="{A957FE5C-22C1-49BB-BA50-183E379D5D08}" type="presOf" srcId="{B0064859-ADBD-48B0-AA50-4AA0465AF875}" destId="{E575AF6A-1B49-4F8A-8E80-86864EC030C1}" srcOrd="1" destOrd="0" presId="urn:microsoft.com/office/officeart/2005/8/layout/cycle2"/>
    <dgm:cxn modelId="{FC58B021-5CC3-4598-9FB7-6E1EA137A5A9}" type="presOf" srcId="{7ABF5635-4CC4-4E2D-9830-32C7A783D185}" destId="{2E4A68CB-11BF-43BD-ADB9-819858781ED4}" srcOrd="1" destOrd="0" presId="urn:microsoft.com/office/officeart/2005/8/layout/cycle2"/>
    <dgm:cxn modelId="{A1CE0EA5-057D-4DBC-9C1D-C56CDBC8995D}" type="presOf" srcId="{1F4E0F9F-78E9-47E5-AEA0-E8DFBCCF303D}" destId="{8C2839B7-AFEE-4ADB-AE5F-D580F7581505}" srcOrd="0" destOrd="0" presId="urn:microsoft.com/office/officeart/2005/8/layout/cycle2"/>
    <dgm:cxn modelId="{8498121B-9274-4A97-9744-C17A71C42410}" srcId="{88D988A6-AF67-4ADA-A17D-2DDCE3B71EBD}" destId="{E7754C38-1F59-4335-A1FD-41DC1C852ED4}" srcOrd="1" destOrd="0" parTransId="{1F59E578-946F-4F81-8023-3C1D96EC8575}" sibTransId="{2561A44D-7949-4280-A80E-AE3A688F17A8}"/>
    <dgm:cxn modelId="{D5AB79A4-C0DD-4123-86E2-58ED7F0F1413}" type="presOf" srcId="{3EF7103E-8851-4E42-984A-C100501347D8}" destId="{A40D3747-A723-4A95-8CE6-0957A0CF26C1}" srcOrd="0" destOrd="0" presId="urn:microsoft.com/office/officeart/2005/8/layout/cycle2"/>
    <dgm:cxn modelId="{360A2DAE-AA8B-48DE-9C46-FDD3006411E2}" type="presOf" srcId="{2561A44D-7949-4280-A80E-AE3A688F17A8}" destId="{DA62B19A-23A9-4F07-84A4-C44A22D8E6F0}" srcOrd="1" destOrd="0" presId="urn:microsoft.com/office/officeart/2005/8/layout/cycle2"/>
    <dgm:cxn modelId="{61CDA010-94D5-4956-8858-2D5A252A084C}" type="presOf" srcId="{E7754C38-1F59-4335-A1FD-41DC1C852ED4}" destId="{CD9778B1-B57A-42DC-B10D-D084270BB378}" srcOrd="0" destOrd="0" presId="urn:microsoft.com/office/officeart/2005/8/layout/cycle2"/>
    <dgm:cxn modelId="{EF8981A8-0A02-4F45-9A41-20DA292826E7}" type="presOf" srcId="{D57C9AB7-D3CD-443D-A6F4-38280C3192E0}" destId="{E99FC361-BEC2-4809-936F-46F4A1D1A075}" srcOrd="0" destOrd="0" presId="urn:microsoft.com/office/officeart/2005/8/layout/cycle2"/>
    <dgm:cxn modelId="{91F6A09E-C6B6-4D55-BCEF-6BD6A65D1342}" type="presOf" srcId="{66FD78DC-427D-4E15-B9EB-D14D42C940ED}" destId="{5B5443F9-5E18-4401-9C99-62E0E0E5AFAC}" srcOrd="1" destOrd="0" presId="urn:microsoft.com/office/officeart/2005/8/layout/cycle2"/>
    <dgm:cxn modelId="{7776543C-057F-43ED-959D-6C01B88AC52F}" srcId="{88D988A6-AF67-4ADA-A17D-2DDCE3B71EBD}" destId="{1F4E0F9F-78E9-47E5-AEA0-E8DFBCCF303D}" srcOrd="0" destOrd="0" parTransId="{31304E11-34A5-4328-BEEE-8196344EE005}" sibTransId="{7ABF5635-4CC4-4E2D-9830-32C7A783D185}"/>
    <dgm:cxn modelId="{B29D405D-8D70-4EB8-A8B2-E10E1198BC2E}" type="presOf" srcId="{7ABF5635-4CC4-4E2D-9830-32C7A783D185}" destId="{CA9336B9-6A33-41FB-B284-944E308E082A}" srcOrd="0" destOrd="0" presId="urn:microsoft.com/office/officeart/2005/8/layout/cycle2"/>
    <dgm:cxn modelId="{4775000E-88DC-4052-A9A6-CC68C14066B9}" srcId="{88D988A6-AF67-4ADA-A17D-2DDCE3B71EBD}" destId="{B5971491-DE59-41DB-BAE0-40591540DC07}" srcOrd="3" destOrd="0" parTransId="{CC5F6F10-2818-4B05-8E46-386A67A2972E}" sibTransId="{B0064859-ADBD-48B0-AA50-4AA0465AF875}"/>
    <dgm:cxn modelId="{D808541F-7D38-48B7-99B2-FBDE3D783591}" type="presOf" srcId="{66FD78DC-427D-4E15-B9EB-D14D42C940ED}" destId="{F03B9FAD-38B5-4D7E-A804-21606C8CCC64}" srcOrd="0" destOrd="0" presId="urn:microsoft.com/office/officeart/2005/8/layout/cycle2"/>
    <dgm:cxn modelId="{F002FDF3-E1C1-453F-A6B1-898E64047374}" type="presOf" srcId="{225D47BD-5468-4B8E-B7CC-6F435EB96D54}" destId="{60833936-A1F4-4745-A3A7-8E60787D044A}"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0CAEE806-3F7B-4918-B8EE-99190874F211}" srcId="{88D988A6-AF67-4ADA-A17D-2DDCE3B71EBD}" destId="{D57C9AB7-D3CD-443D-A6F4-38280C3192E0}" srcOrd="2" destOrd="0" parTransId="{CC6131B4-D268-4511-90D3-C78B2F2D9DE0}" sibTransId="{66FD78DC-427D-4E15-B9EB-D14D42C940ED}"/>
    <dgm:cxn modelId="{6C5517E3-EC73-426E-BD09-EC1B0ADF04CD}" type="presOf" srcId="{B0064859-ADBD-48B0-AA50-4AA0465AF875}" destId="{FAD2110D-C4FE-44E0-9003-6B1E145C1E75}" srcOrd="0" destOrd="0" presId="urn:microsoft.com/office/officeart/2005/8/layout/cycle2"/>
    <dgm:cxn modelId="{980C06DE-56C6-40C7-BAB7-7CFB3B4BF020}" type="presOf" srcId="{2561A44D-7949-4280-A80E-AE3A688F17A8}" destId="{431AE459-E737-4765-A338-1392D718650C}" srcOrd="0" destOrd="0" presId="urn:microsoft.com/office/officeart/2005/8/layout/cycle2"/>
    <dgm:cxn modelId="{E0EBA1DE-F487-4AC2-8427-E55CAB5B9095}" type="presOf" srcId="{B5971491-DE59-41DB-BAE0-40591540DC07}" destId="{82CC4F9E-4E04-44F6-BF1A-96F5E0CC6C62}" srcOrd="0" destOrd="0" presId="urn:microsoft.com/office/officeart/2005/8/layout/cycle2"/>
    <dgm:cxn modelId="{EB75BC4D-A2EA-416A-BEA9-6B8CE8AF9778}" type="presOf" srcId="{3EF7103E-8851-4E42-984A-C100501347D8}" destId="{04DA779D-7449-4FF2-9F0D-4E67689998EB}" srcOrd="1" destOrd="0" presId="urn:microsoft.com/office/officeart/2005/8/layout/cycle2"/>
    <dgm:cxn modelId="{8C520924-D9D3-4382-A16A-C86551006D32}" type="presParOf" srcId="{BC936293-7C2C-42B2-A825-930815E3958B}" destId="{8C2839B7-AFEE-4ADB-AE5F-D580F7581505}" srcOrd="0" destOrd="0" presId="urn:microsoft.com/office/officeart/2005/8/layout/cycle2"/>
    <dgm:cxn modelId="{E285B35B-9FD7-4A96-853C-29EC5A15008D}" type="presParOf" srcId="{BC936293-7C2C-42B2-A825-930815E3958B}" destId="{CA9336B9-6A33-41FB-B284-944E308E082A}" srcOrd="1" destOrd="0" presId="urn:microsoft.com/office/officeart/2005/8/layout/cycle2"/>
    <dgm:cxn modelId="{13090DFF-8C78-485B-BC38-31F2A7E3811E}" type="presParOf" srcId="{CA9336B9-6A33-41FB-B284-944E308E082A}" destId="{2E4A68CB-11BF-43BD-ADB9-819858781ED4}" srcOrd="0" destOrd="0" presId="urn:microsoft.com/office/officeart/2005/8/layout/cycle2"/>
    <dgm:cxn modelId="{5C545A03-AC95-4AD4-B15F-6E00216AE92F}" type="presParOf" srcId="{BC936293-7C2C-42B2-A825-930815E3958B}" destId="{CD9778B1-B57A-42DC-B10D-D084270BB378}" srcOrd="2" destOrd="0" presId="urn:microsoft.com/office/officeart/2005/8/layout/cycle2"/>
    <dgm:cxn modelId="{25F88D20-B7DA-4510-BE49-AEB3F94A3BE2}" type="presParOf" srcId="{BC936293-7C2C-42B2-A825-930815E3958B}" destId="{431AE459-E737-4765-A338-1392D718650C}" srcOrd="3" destOrd="0" presId="urn:microsoft.com/office/officeart/2005/8/layout/cycle2"/>
    <dgm:cxn modelId="{2365DDA7-3B5F-4159-8DCE-5412CA37E55D}" type="presParOf" srcId="{431AE459-E737-4765-A338-1392D718650C}" destId="{DA62B19A-23A9-4F07-84A4-C44A22D8E6F0}" srcOrd="0" destOrd="0" presId="urn:microsoft.com/office/officeart/2005/8/layout/cycle2"/>
    <dgm:cxn modelId="{50D76FA5-14D2-48F1-A825-6AC42604E3A6}" type="presParOf" srcId="{BC936293-7C2C-42B2-A825-930815E3958B}" destId="{E99FC361-BEC2-4809-936F-46F4A1D1A075}" srcOrd="4" destOrd="0" presId="urn:microsoft.com/office/officeart/2005/8/layout/cycle2"/>
    <dgm:cxn modelId="{3D82719F-91C8-45A6-B510-CFF8D3057437}" type="presParOf" srcId="{BC936293-7C2C-42B2-A825-930815E3958B}" destId="{F03B9FAD-38B5-4D7E-A804-21606C8CCC64}" srcOrd="5" destOrd="0" presId="urn:microsoft.com/office/officeart/2005/8/layout/cycle2"/>
    <dgm:cxn modelId="{DC8B9F3B-D0A5-4F67-8DD4-12C5B5071432}" type="presParOf" srcId="{F03B9FAD-38B5-4D7E-A804-21606C8CCC64}" destId="{5B5443F9-5E18-4401-9C99-62E0E0E5AFAC}" srcOrd="0" destOrd="0" presId="urn:microsoft.com/office/officeart/2005/8/layout/cycle2"/>
    <dgm:cxn modelId="{A5CF5606-6BC2-4981-B6DF-01ADFC9DA00E}" type="presParOf" srcId="{BC936293-7C2C-42B2-A825-930815E3958B}" destId="{82CC4F9E-4E04-44F6-BF1A-96F5E0CC6C62}" srcOrd="6" destOrd="0" presId="urn:microsoft.com/office/officeart/2005/8/layout/cycle2"/>
    <dgm:cxn modelId="{1ED7698A-0ADB-414F-B898-00D7E11FA008}" type="presParOf" srcId="{BC936293-7C2C-42B2-A825-930815E3958B}" destId="{FAD2110D-C4FE-44E0-9003-6B1E145C1E75}" srcOrd="7" destOrd="0" presId="urn:microsoft.com/office/officeart/2005/8/layout/cycle2"/>
    <dgm:cxn modelId="{31EBE89C-77CD-4838-9CCE-C4866C532325}" type="presParOf" srcId="{FAD2110D-C4FE-44E0-9003-6B1E145C1E75}" destId="{E575AF6A-1B49-4F8A-8E80-86864EC030C1}" srcOrd="0" destOrd="0" presId="urn:microsoft.com/office/officeart/2005/8/layout/cycle2"/>
    <dgm:cxn modelId="{19E4FFE4-5537-4081-8BBD-80563ADB2EF9}" type="presParOf" srcId="{BC936293-7C2C-42B2-A825-930815E3958B}" destId="{60833936-A1F4-4745-A3A7-8E60787D044A}" srcOrd="8" destOrd="0" presId="urn:microsoft.com/office/officeart/2005/8/layout/cycle2"/>
    <dgm:cxn modelId="{C059C2C4-66D0-464A-BB37-EC95C1A73B9D}" type="presParOf" srcId="{BC936293-7C2C-42B2-A825-930815E3958B}" destId="{A40D3747-A723-4A95-8CE6-0957A0CF26C1}" srcOrd="9" destOrd="0" presId="urn:microsoft.com/office/officeart/2005/8/layout/cycle2"/>
    <dgm:cxn modelId="{0381A9D5-6A57-4B26-A50B-70825D81014A}"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E6CDA7-8E16-4AA9-8D11-7AF7BA73E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13CF922F</Template>
  <TotalTime>0</TotalTime>
  <Pages>56</Pages>
  <Words>7714</Words>
  <Characters>43976</Characters>
  <Application>Microsoft Office Word</Application>
  <DocSecurity>0</DocSecurity>
  <Lines>366</Lines>
  <Paragraphs>103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51587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5</cp:revision>
  <dcterms:created xsi:type="dcterms:W3CDTF">2016-08-16T11:29:00Z</dcterms:created>
  <dcterms:modified xsi:type="dcterms:W3CDTF">2016-08-29T14:59:00Z</dcterms:modified>
</cp:coreProperties>
</file>