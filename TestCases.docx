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D263E6">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D263E6">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D263E6">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D263E6">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D263E6">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D263E6">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263E6">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263E6">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263E6">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D263E6">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r>
              <w:t>Définition</w:t>
            </w:r>
          </w:p>
        </w:tc>
      </w:tr>
      <w:tr w:rsidR="00656A56" w:rsidRPr="00BD70A8" w:rsidTr="00765E72">
        <w:tc>
          <w:tcPr>
            <w:tcW w:w="1644" w:type="dxa"/>
          </w:tcPr>
          <w:p w:rsidR="00656A56" w:rsidRDefault="007E4E98" w:rsidP="000532CC">
            <w:pPr>
              <w:pStyle w:val="NoSpacing"/>
            </w:pPr>
            <w:r>
              <w:t>Ressource</w:t>
            </w:r>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BD70A8"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BD70A8"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BD70A8" w:rsidTr="00765E72">
        <w:tc>
          <w:tcPr>
            <w:tcW w:w="1644" w:type="dxa"/>
          </w:tcPr>
          <w:p w:rsidR="005E4FEB" w:rsidRDefault="005E4FEB" w:rsidP="000532CC">
            <w:pPr>
              <w:pStyle w:val="NoSpacing"/>
              <w:rPr>
                <w:lang w:val="fr-BE"/>
              </w:rPr>
            </w:pPr>
            <w:r>
              <w:rPr>
                <w:lang w:val="fr-BE"/>
              </w:rPr>
              <w:t>Resource owner</w:t>
            </w:r>
          </w:p>
        </w:tc>
        <w:tc>
          <w:tcPr>
            <w:tcW w:w="7212" w:type="dxa"/>
          </w:tcPr>
          <w:p w:rsidR="005E4FEB" w:rsidRDefault="003149CD" w:rsidP="006C2785">
            <w:pPr>
              <w:pStyle w:val="NoSpacing"/>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BD70A8"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BD70A8"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Une application qui exécute des requêtes sur une ressource protégée avec le consentement du resource owner.</w:t>
            </w:r>
          </w:p>
        </w:tc>
      </w:tr>
      <w:tr w:rsidR="00CB7FE9" w:rsidRPr="00BD70A8"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BD70A8" w:rsidTr="00765E72">
        <w:tc>
          <w:tcPr>
            <w:tcW w:w="1644" w:type="dxa"/>
          </w:tcPr>
          <w:p w:rsidR="00CB7FE9" w:rsidRDefault="00CB7FE9" w:rsidP="000532CC">
            <w:pPr>
              <w:pStyle w:val="NoSpacing"/>
              <w:rPr>
                <w:lang w:val="fr-BE"/>
              </w:rPr>
            </w:pPr>
            <w:r>
              <w:rPr>
                <w:lang w:val="fr-BE"/>
              </w:rPr>
              <w:t>Serveur OpenId</w:t>
            </w:r>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BD70A8" w:rsidTr="00765E72">
        <w:tc>
          <w:tcPr>
            <w:tcW w:w="1644" w:type="dxa"/>
          </w:tcPr>
          <w:p w:rsidR="00D35F55" w:rsidRDefault="00D35F55" w:rsidP="000532CC">
            <w:pPr>
              <w:pStyle w:val="NoSpacing"/>
              <w:rPr>
                <w:lang w:val="fr-BE"/>
              </w:rPr>
            </w:pPr>
            <w:r>
              <w:rPr>
                <w:lang w:val="fr-BE"/>
              </w:rPr>
              <w:t>RPT token</w:t>
            </w:r>
          </w:p>
        </w:tc>
        <w:tc>
          <w:tcPr>
            <w:tcW w:w="7212" w:type="dxa"/>
          </w:tcPr>
          <w:p w:rsidR="00D35F55" w:rsidRDefault="00D35F55" w:rsidP="00D35F55">
            <w:pPr>
              <w:pStyle w:val="NoSpacing"/>
              <w:rPr>
                <w:lang w:val="fr-BE"/>
              </w:rPr>
            </w:pPr>
            <w:r>
              <w:rPr>
                <w:lang w:val="fr-BE"/>
              </w:rPr>
              <w:t xml:space="preserve">Token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r w:rsidRPr="00926122">
              <w:rPr>
                <w:b/>
                <w:sz w:val="16"/>
                <w:szCs w:val="16"/>
              </w:rPr>
              <w:t>Lokit</w:t>
            </w:r>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r w:rsidRPr="00926122">
              <w:rPr>
                <w:b/>
                <w:sz w:val="16"/>
                <w:szCs w:val="16"/>
              </w:rPr>
              <w:t>Gluu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C27496" w:rsidP="004066E9">
            <w:pPr>
              <w:pStyle w:val="NoSpacing"/>
              <w:rPr>
                <w:sz w:val="16"/>
                <w:szCs w:val="16"/>
              </w:rPr>
            </w:pPr>
            <w:r>
              <w:rPr>
                <w:sz w:val="16"/>
                <w:szCs w:val="16"/>
              </w:rPr>
              <w:t>Société Gluu</w:t>
            </w:r>
          </w:p>
        </w:tc>
        <w:tc>
          <w:tcPr>
            <w:tcW w:w="1439" w:type="dxa"/>
          </w:tcPr>
          <w:p w:rsidR="00C27496" w:rsidRDefault="004066E9" w:rsidP="004066E9">
            <w:pPr>
              <w:pStyle w:val="NoSpacing"/>
              <w:rPr>
                <w:sz w:val="16"/>
                <w:szCs w:val="16"/>
              </w:rPr>
            </w:pPr>
            <w:r>
              <w:rPr>
                <w:sz w:val="16"/>
                <w:szCs w:val="16"/>
              </w:rPr>
              <w:t>Société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r>
              <w:rPr>
                <w:sz w:val="16"/>
                <w:szCs w:val="16"/>
              </w:rPr>
              <w:t>Octobre 2015</w:t>
            </w:r>
          </w:p>
        </w:tc>
        <w:tc>
          <w:tcPr>
            <w:tcW w:w="1859" w:type="dxa"/>
          </w:tcPr>
          <w:p w:rsidR="00C27496" w:rsidRPr="004D4AAD" w:rsidRDefault="00C27496" w:rsidP="004066E9">
            <w:pPr>
              <w:pStyle w:val="NoSpacing"/>
              <w:rPr>
                <w:sz w:val="16"/>
                <w:szCs w:val="16"/>
              </w:rPr>
            </w:pPr>
            <w:r>
              <w:rPr>
                <w:sz w:val="16"/>
                <w:szCs w:val="16"/>
              </w:rPr>
              <w:t>Janvier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r>
              <w:rPr>
                <w:sz w:val="16"/>
                <w:szCs w:val="16"/>
              </w:rPr>
              <w:t>Enregister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r>
              <w:rPr>
                <w:sz w:val="16"/>
                <w:szCs w:val="16"/>
              </w:rPr>
              <w:t>Encrypter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r>
              <w:rPr>
                <w:sz w:val="16"/>
                <w:szCs w:val="16"/>
              </w:rPr>
              <w:t>Invalider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BD70A8"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8935FB">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8935FB">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6C3A79">
        <w:tc>
          <w:tcPr>
            <w:tcW w:w="1907" w:type="dxa"/>
            <w:shd w:val="clear" w:color="auto" w:fill="auto"/>
          </w:tcPr>
          <w:p w:rsidR="00C27496" w:rsidRDefault="00C27496"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8935FB" w:rsidP="004066E9">
            <w:pPr>
              <w:pStyle w:val="NoSpacing"/>
              <w:rPr>
                <w:sz w:val="16"/>
                <w:szCs w:val="16"/>
              </w:rPr>
            </w:pPr>
            <w:r>
              <w:rPr>
                <w:sz w:val="16"/>
                <w:szCs w:val="16"/>
              </w:rPr>
              <w:t>NOK</w:t>
            </w:r>
          </w:p>
        </w:tc>
      </w:tr>
      <w:tr w:rsidR="00C27496" w:rsidTr="006C3A79">
        <w:tc>
          <w:tcPr>
            <w:tcW w:w="1907" w:type="dxa"/>
            <w:shd w:val="clear" w:color="auto" w:fill="auto"/>
          </w:tcPr>
          <w:p w:rsidR="00C27496" w:rsidRDefault="00C27496"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8935F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UMA implémenté</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UI présente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Pr="00C27496" w:rsidRDefault="00C27496" w:rsidP="004066E9">
            <w:pPr>
              <w:pStyle w:val="NoSpacing"/>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BD70A8" w:rsidTr="00C27496">
        <w:tc>
          <w:tcPr>
            <w:tcW w:w="1907" w:type="dxa"/>
          </w:tcPr>
          <w:p w:rsidR="00C27496" w:rsidRDefault="00C27496" w:rsidP="004066E9">
            <w:pPr>
              <w:pStyle w:val="NoSpacing"/>
              <w:rPr>
                <w:sz w:val="16"/>
                <w:szCs w:val="16"/>
              </w:rPr>
            </w:pPr>
            <w:r>
              <w:rPr>
                <w:sz w:val="16"/>
                <w:szCs w:val="16"/>
              </w:rPr>
              <w:t>Méthodes de déploiement</w:t>
            </w:r>
          </w:p>
        </w:tc>
        <w:tc>
          <w:tcPr>
            <w:tcW w:w="1815" w:type="dxa"/>
          </w:tcPr>
          <w:p w:rsidR="00C27496" w:rsidRDefault="00C27496" w:rsidP="004066E9">
            <w:pPr>
              <w:pStyle w:val="NoSpacing"/>
              <w:rPr>
                <w:sz w:val="16"/>
                <w:szCs w:val="16"/>
              </w:rPr>
            </w:pPr>
            <w:r>
              <w:rPr>
                <w:sz w:val="16"/>
                <w:szCs w:val="16"/>
              </w:rPr>
              <w:t>Docker ou manuellement</w:t>
            </w:r>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lastRenderedPageBreak/>
              <w:t>Nombre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r w:rsidRPr="00926122">
              <w:rPr>
                <w:b/>
                <w:sz w:val="16"/>
                <w:szCs w:val="16"/>
              </w:rPr>
              <w:t>Lokit</w:t>
            </w:r>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r w:rsidRPr="00926122">
              <w:rPr>
                <w:b/>
                <w:sz w:val="16"/>
                <w:szCs w:val="16"/>
              </w:rPr>
              <w:t>Gluu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r>
              <w:rPr>
                <w:sz w:val="16"/>
                <w:szCs w:val="16"/>
              </w:rPr>
              <w:t xml:space="preserve">Langage préféré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Pas de préférence</w:t>
            </w:r>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NoSpacing"/>
              <w:rPr>
                <w:sz w:val="16"/>
                <w:szCs w:val="16"/>
              </w:rPr>
            </w:pPr>
            <w:r>
              <w:rPr>
                <w:sz w:val="16"/>
                <w:szCs w:val="16"/>
              </w:rPr>
              <w:t>Nuget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Pr="00AF692E" w:rsidRDefault="0018446A"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Pr="006B751E" w:rsidRDefault="0018446A"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18446A" w:rsidRDefault="0018446A" w:rsidP="004C533E"/>
                    </w:txbxContent>
                  </v:textbox>
                </v:rect>
                <v:rect id="Rectangle 171" o:spid="_x0000_s1029" style="position:absolute;left:285;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Pr="00AF692E" w:rsidRDefault="0018446A"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Pr="006B751E" w:rsidRDefault="0018446A"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477;top:4562;width:476;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14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35750;top:4562;width:5217;height:33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PX8IAAADcAAAADwAAAGRycy9kb3ducmV2LnhtbERPS2vCQBC+F/wPywje6kYPIqmr+KBQ&#10;L2LT0tLbkB2TYHY2ZtcY/33nIHj8+N6LVe9q1VEbKs8GJuMEFHHubcWFge+v99c5qBCRLdaeycCd&#10;AqyWg5cFptbf+JO6LBZKQjikaKCMsUm1DnlJDsPYN8TCnXzrMApsC21bvEm4q/U0SWbaYcXSUGJD&#10;25Lyc3Z1UnK5H2fb7mfXZb9Wb9z1b3/AvTGjYb9+AxWpj0/xw/1hDUwnslbOyBH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APX8IAAADcAAAADwAAAAAAAAAAAAAA&#10;AAChAgAAZHJzL2Rvd25yZXYueG1sUEsFBgAAAAAEAAQA+QAAAJADAAAAAA==&#10;" strokecolor="black [3213]">
                  <v:stroke endarrow="open"/>
                </v:shape>
                <v:shape id="Straight Arrow Connector 219" o:spid="_x0000_s1042" type="#_x0000_t32" style="position:absolute;left:27422;top:14696;width:13545;height: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477;top:14696;width:34490;height: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422;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422;top:14696;width:13545;height:148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422;top:22383;width:23718;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477;top:22193;width:24850;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6744;top:14696;width:4223;height:27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422;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157;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6754;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285,37341" to="62278,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0,6440" to="61988,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ListParagraph"/>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ListParagraph"/>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ListParagraph"/>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Pr="00925E35" w:rsidRDefault="0018446A"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2721E8"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01708E" w:rsidRDefault="0018446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dP8QA&#10;AADbAAAADwAAAGRycy9kb3ducmV2LnhtbESPQWvCQBSE7wX/w/IEb3VjL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nT/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0MQA&#10;AADbAAAADwAAAGRycy9kb3ducmV2LnhtbESPT4vCMBTE7wt+h/AEb2vqH5ZajSKC0IN7sLvi9dE8&#10;22Lz0k2yWr+9WRD2OMzMb5jVpjetuJHzjWUFk3ECgri0uuFKwffX/j0F4QOyxtYyKXiQh8168LbC&#10;TNs7H+lWhEpECPsMFdQhdJmUvqzJoB/bjjh6F+sMhihdJbXDe4SbVk6T5EMabDgu1NjRrqbyWvwa&#10;BZ+7RZHm04c7L2b5vkh/JvaQnpQaDfvtEkSgPvyHX+1cK5j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oND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4FS8QA&#10;AADbAAAADwAAAGRycy9kb3ducmV2LnhtbESPQWvCQBSE7wX/w/IEb3WjthKjqxRByKEemipeH9ln&#10;Esy+jbtbjf/eLRR6HGbmG2a16U0rbuR8Y1nBZJyAIC6tbrhScPjevaYgfEDW2FomBQ/ysFkPXlaY&#10;aXvnL7oVoRIRwj5DBXUIXSalL2sy6Me2I47e2TqDIUpXSe3wHuGmldMkmUuDDceFGjva1lReih+j&#10;YL9dFGk+fbjTYpbvivQ6sZ/pUanRsP9YggjUh//wXzvXCt7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BUv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18446A" w:rsidRPr="00925E35" w:rsidRDefault="0018446A"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cQA&#10;AADbAAAADwAAAGRycy9kb3ducmV2LnhtbESPQWvCQBSE7wX/w/IEb3WjhFZSV4mBiNBLq0Kvz+xr&#10;Epp9G7JrEv313ULB4zAz3zDr7Wga0VPnassKFvMIBHFhdc2lgvMpf16BcB5ZY2OZFNzIwXYzeVpj&#10;ou3An9QffSkChF2CCirv20RKV1Rk0M1tSxy8b9sZ9EF2pdQdDgFuGrmMohdpsOawUGFLWUXFz/Fq&#10;FKT5V3bJ68VHekK0Oxm/R/f9RanZdEzfQHga/SP83z5oBfEr/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LDvnEAAAA2wAAAA8AAAAAAAAAAAAAAAAAmAIAAGRycy9k&#10;b3ducmV2LnhtbFBLBQYAAAAABAAEAPUAAACJAwAAAAA=&#10;" filled="f" strokecolor="#d8d8d8 [2732]" strokeweight="2pt"/>
                <v:roundrect id="Rounded Rectangle 48" o:spid="_x0000_s1065" style="position:absolute;left:23382;top:33645;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o3sAA&#10;AADbAAAADwAAAGRycy9kb3ducmV2LnhtbERPy4rCMBTdD/gP4QqzG1NlkK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mo3sAAAADbAAAADwAAAAAAAAAAAAAAAACYAgAAZHJzL2Rvd25y&#10;ZXYueG1sUEsFBgAAAAAEAAQA9QAAAIUDAAAAAA==&#10;" filled="f" strokecolor="#7f7f7f [1612]" strokeweight="2pt">
                  <v:textbox>
                    <w:txbxContent>
                      <w:p w:rsidR="0018446A" w:rsidRPr="00925E35" w:rsidRDefault="0018446A"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NRcUA&#10;AADbAAAADwAAAGRycy9kb3ducmV2LnhtbESPQWvCQBSE7wX/w/KE3uomUsRG1yDB0iJ40Fbo8Zl9&#10;3YRm38bs1qT/visIHoeZ+YZZ5oNtxIU6XztWkE4SEMSl0zUbBZ8fr09zED4ga2wck4I/8pCvRg9L&#10;zLTreU+XQzAiQthnqKAKoc2k9GVFFv3EtcTR+3adxRBlZ6TusI9w28hpksykxZrjQoUtFRWVP4df&#10;q+DNmNPZN8fjduiL3dfeFZvU1Eo9jof1AkSgIdzDt/a7VvD8A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1FxQAAANsAAAAPAAAAAAAAAAAAAAAAAJgCAABkcnMv&#10;ZG93bnJldi54bWxQSwUGAAAAAAQABAD1AAAAigM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yBcAA&#10;AADbAAAADwAAAGRycy9kb3ducmV2LnhtbERPy4rCMBTdD/gP4QqzG1OFkaEaRYqiDLjwBS6vzTUt&#10;Nje1ibbz92YhzPJw3tN5ZyvxpMaXjhUMBwkI4tzpko2C42H19QPCB2SNlWNS8Ece5rPexxRT7Vre&#10;0XMfjIgh7FNUUIRQp1L6vCCLfuBq4shdXWMxRNgYqRtsY7it5ChJxtJiybGhwJqygvLb/mEVrI25&#10;3H11Ov12bbY971y2HJpSqc9+t5iACNSFf/HbvdEKvuP6+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YyBcAAAADbAAAADwAAAAAAAAAAAAAAAACYAgAAZHJzL2Rvd25y&#10;ZXYueG1sUEsFBgAAAAAEAAQA9QAAAIUDA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XnsQA&#10;AADbAAAADwAAAGRycy9kb3ducmV2LnhtbESPQWvCQBSE74L/YXlCb7pJw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l57EAAAA2wAAAA8AAAAAAAAAAAAAAAAAmAIAAGRycy9k&#10;b3ducmV2LnhtbFBLBQYAAAAABAAEAPUAAACJAw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P8IAAADbAAAADwAAAGRycy9kb3ducmV2LnhtbESPQWvCQBSE7wX/w/IEb3VjxCLRVUQI&#10;eBGiLT0/ss9s2uzbkF2T+O9dodDjMDPfMNv9aBvRU+drxwoW8wQEcel0zZWCr8/8fQ3CB2SNjWNS&#10;8CAP+93kbYuZdgNfqL+GSkQI+wwVmBDaTEpfGrLo564ljt7NdRZDlF0ldYdDhNtGpknyIS3WHBcM&#10;tnQ0VP5e71bB+bhcLS7uWxeMeP5J8yJ3t0Gp2XQ8bEAEGsN/+K990gpWKby+xB8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UOP8IAAADbAAAADwAAAAAAAAAAAAAA&#10;AAChAgAAZHJzL2Rvd25yZXYueG1sUEsFBgAAAAAEAAQA+QAAAJADAAAAAA==&#10;" strokecolor="black [3213]">
                  <v:stroke dashstyle="dash" endarrow="open"/>
                </v:shape>
                <v:roundrect id="Rounded Rectangle 54" o:spid="_x0000_s1070" style="position:absolute;left:69309;top:22081;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0BsUA&#10;AADbAAAADwAAAGRycy9kb3ducmV2LnhtbESPQWvCQBSE7wX/w/KE3uomUqVE1yDB0iJ40Fbo8Zl9&#10;3YRm38bs1qT/visIHoeZ+YZZ5oNtxIU6XztWkE4SEMSl0zUbBZ8fr08vIHxA1tg4JgV/5CFfjR6W&#10;mGnX854uh2BEhLDPUEEVQptJ6cuKLPqJa4mj9+06iyHKzkjdYR/htpHTJJlLizXHhQpbKioqfw6/&#10;VsGbMaezb47H7dAXu6+9KzapqZV6HA/rBYhAQ7iHb+13rWD2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TQGxQAAANsAAAAPAAAAAAAAAAAAAAAAAJgCAABkcnMv&#10;ZG93bnJldi54bWxQSwUGAAAAAAQABAD1AAAAigM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yWS8IAAADbAAAADwAAAGRycy9kb3ducmV2LnhtbESPT4vCMBTE74LfITzBm01VKlJNiwgF&#10;L4J/lj0/mmfb3ealNNHWb79ZWNjjMDO/Yfb5aFrxot41lhUsoxgEcWl1w5WCj3ux2IJwHllja5kU&#10;vMlBnk0ne0y1HfhKr5uvRICwS1FB7X2XSunKmgy6yHbEwXvY3qAPsq+k7nEIcNPKVRxvpMGGw0KN&#10;HR1rKr9vT6PgfFwny6v91BdGPH+tikthH4NS89l42IHwNPr/8F/7pBUkCfx+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yWS8IAAADbAAAADwAAAAAAAAAAAAAA&#10;AAChAgAAZHJzL2Rvd25yZXYueG1sUEsFBgAAAAAEAAQA+QAAAJADA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tV8AAAADbAAAADwAAAGRycy9kb3ducmV2LnhtbESP3WoCMRCF7wu+QxjBu5ptQSlbsyJV&#10;wTtb9QHGzbjJdjNZklTXtzeFQi8P5+fjLJaD68SVQrSeFbxMCxDEtdeWGwWn4/b5DURMyBo7z6Tg&#10;ThGW1ehpgaX2N/6i6yE1Io9wLFGBSakvpYy1IYdx6nvi7F18cJiyDI3UAW953HXytSjm0qHlTDDY&#10;04eh+vvw4zJ3ZdvZOmiuN+fWfgaD+0uHSk3Gw+odRKIh/Yf/2jutYDaH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u7VfAAAAA2wAAAA8AAAAAAAAAAAAAAAAA&#10;oQIAAGRycy9kb3ducmV2LnhtbFBLBQYAAAAABAAEAPkAAACOAwAAAAA=&#10;" strokecolor="black [3213]">
                  <v:stroke endarrow="open"/>
                </v:shape>
                <v:shape id="Straight Arrow Connector 57" o:spid="_x0000_s1073" type="#_x0000_t32" style="position:absolute;left:44434;top:31606;width:13079;height:2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0JEcQAAADbAAAADwAAAGRycy9kb3ducmV2LnhtbESPzWrCQBSF9wXfYbiCu2bSQlWiY2gt&#10;Bd1ITYvi7pK5TUIzd9LMJMa3dwqCy8P5+TjLdDC16Kl1lWUFT1EMgji3uuJCwffXx+MchPPIGmvL&#10;pOBCDtLV6GGJibZn3lOf+UKEEXYJKii9bxIpXV6SQRfZhjh4P7Y16INsC6lbPIdxU8vnOJ5KgxUH&#10;QokNrUvKf7POBMjf5XO67g/vfXbU8s10p+0Ot0pNxsPrAoSnwd/Dt/ZGK3iZwf+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QkRxAAAANsAAAAPAAAAAAAAAAAA&#10;AAAAAKECAABkcnMvZG93bnJldi54bWxQSwUGAAAAAAQABAD5AAAAkgMAAAAA&#10;" strokecolor="black [3213]">
                  <v:stroke endarrow="open"/>
                </v:shape>
                <v:roundrect id="Rounded Rectangle 58" o:spid="_x0000_s1074" style="position:absolute;left:69309;top:34139;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A8AA&#10;AADbAAAADwAAAGRycy9kb3ducmV2LnhtbERPy4rCMBTdD/gP4QqzG1OFka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A8AAAADbAAAADwAAAAAAAAAAAAAAAACYAgAAZHJzL2Rvd25y&#10;ZXYueG1sUEsFBgAAAAAEAAQA9QAAAIUDAAAAAA==&#10;" filled="f" strokecolor="#7f7f7f [1612]" strokeweight="2pt">
                  <v:textbo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5DMQAAADbAAAADwAAAGRycy9kb3ducmV2LnhtbESPQYvCMBSE74L/IbwFL0VTBUW7piIF&#10;0YsL6h52b4/mbVvavJQmav33ZkHwOMzMN8x605tG3KhzlWUF00kMgji3uuJCwfdlN16CcB5ZY2OZ&#10;FDzIwSYdDtaYaHvnE93OvhABwi5BBaX3bSKly0sy6Ca2JQ7en+0M+iC7QuoO7wFuGjmL44U0WHFY&#10;KLGlrKS8Pl+Ngija6+hHc5/Vu8viePyqMvP7UGr00W8/QXjq/Tv8ah+0gvkK/r+EHy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zfkMxAAAANsAAAAPAAAAAAAAAAAA&#10;AAAAAKECAABkcnMvZG93bnJldi54bWxQSwUGAAAAAAQABAD5AAAAkgMAAAAA&#10;" strokecolor="black [3213]">
                  <v:stroke dashstyle="dash" endarrow="open"/>
                </v:shape>
                <v:roundrect id="Rounded Rectangle 60" o:spid="_x0000_s1076" style="position:absolute;left:50509;top:2895;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4uMEA&#10;AADbAAAADwAAAGRycy9kb3ducmV2LnhtbERPz2vCMBS+D/wfwhO8rakeZNSmZRRlInjQKXh8a97S&#10;suala6Lt/vvlMNjx4/udl5PtxIMG3zpWsExSEMS10y0bBZf33fMLCB+QNXaOScEPeSiL2VOOmXYj&#10;n+hxDkbEEPYZKmhC6DMpfd2QRZ+4njhyn26wGCIcjNQDjjHcdnKVpmtpseXY0GBPVUP11/luFbwZ&#10;8/Htu+v1MI3V8XZy1XZpWqUW8+l1AyLQFP7Ff+69VrCO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6+LjBAAAA2wAAAA8AAAAAAAAAAAAAAAAAmAIAAGRycy9kb3du&#10;cmV2LnhtbFBLBQYAAAAABAAEAPUAAACGAwAAAAA=&#10;" filled="f" strokecolor="#7f7f7f [1612]" strokeweight="2pt">
                  <v:textbo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EgsIAAADbAAAADwAAAGRycy9kb3ducmV2LnhtbESPQWvCQBSE70L/w/KE3nSTFKWkriKB&#10;QC9CoqXnR/aZRLNvQ3Zr0n/vCoLHYWa+YTa7yXTiRoNrLSuIlxEI4srqlmsFP6d88QnCeWSNnWVS&#10;8E8Odtu32QZTbUcu6Xb0tQgQdikqaLzvUyld1ZBBt7Q9cfDOdjDogxxqqQccA9x0MomitTTYclho&#10;sKesoep6/DMKDtnHKi7try4Y8XBJ8iK351Gp9/m0/wLhafKv8LP9rRWsE3h8CT9Ab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nEgsIAAADbAAAADwAAAAAAAAAAAAAA&#10;AAChAgAAZHJzL2Rvd25yZXYueG1sUEsFBgAAAAAEAAQA+QAAAJADA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tccQAAADbAAAADwAAAGRycy9kb3ducmV2LnhtbESPzWrDMBCE74W+g9hCb7GctoTiRDEm&#10;UJpr80ePG2sj27FWjqXGzttHhUKPw8x8wyzy0bbiSr2vHSuYJikI4tLpmo2C3fZj8g7CB2SNrWNS&#10;cCMP+fLxYYGZdgN/0XUTjIgQ9hkqqELoMil9WZFFn7iOOHon11sMUfZG6h6HCLetfEnTmbRYc1yo&#10;sKNVReV582MVDM3h8r1uPs20WB33Ur8Vl/pmlHp+Gos5iEBj+A//tddawewVfr/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yG1xxAAAANsAAAAPAAAAAAAAAAAA&#10;AAAAAKECAABkcnMvZG93bnJldi54bWxQSwUGAAAAAAQABAD5AAAAkgMAAAAA&#10;" strokecolor="black [3213]">
                  <v:stroke dashstyle="dash" endarrow="open"/>
                </v:shape>
                <v:roundrect id="Rounded Rectangle 64" o:spid="_x0000_s1080" style="position:absolute;left:32862;top:275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H+u8QA&#10;AADbAAAADwAAAGRycy9kb3ducmV2LnhtbESPT4vCMBTE74LfITzB25q6i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B/rvEAAAA2wAAAA8AAAAAAAAAAAAAAAAAmAIAAGRycy9k&#10;b3ducmV2LnhtbFBLBQYAAAAABAAEAPUAAACJAwAAAAA=&#10;" filled="f" strokecolor="#7f7f7f [1612]" strokeweight="2pt">
                  <v:textbo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bIMQA&#10;AADbAAAADwAAAGRycy9kb3ducmV2LnhtbESPT4vCMBTE74LfITzB25q6o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WyDEAAAA2wAAAA8AAAAAAAAAAAAAAAAAmAIAAGRycy9k&#10;b3ducmV2LnhtbFBLBQYAAAAABAAEAPUAAACJAwAAAAA=&#10;" filled="f" strokecolor="#7f7f7f [1612]" strokeweight="2pt">
                  <v:textbox>
                    <w:txbxContent>
                      <w:p w:rsidR="0018446A" w:rsidRPr="002721E8"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6cIAAADbAAAADwAAAGRycy9kb3ducmV2LnhtbESPQWvCQBSE7wX/w/KE3urGUkKJrhIE&#10;qVetFY/P7HMTzb6N2dXEf98VBI/DzHzDTOe9rcWNWl85VjAeJSCIC6crNgq2v8uPbxA+IGusHZOC&#10;O3mYzwZvU8y063hNt00wIkLYZ6igDKHJpPRFSRb9yDXE0Tu61mKIsjVSt9hFuK3lZ5Kk0mLFcaHE&#10;hhYlFefN1SroTrvLfnX6MeN8cfiT+iu/VHej1PuwzycgAvXhFX62V1pBmsLj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O6cIAAADbAAAADwAAAAAAAAAAAAAA&#10;AAChAgAAZHJzL2Rvd25yZXYueG1sUEsFBgAAAAAEAAQA+QAAAJADAAAAAA==&#10;" strokecolor="black [3213]">
                  <v:stroke dashstyle="dash" endarrow="open"/>
                </v:shape>
                <v:roundrect id="Rounded Rectangle 73" o:spid="_x0000_s1083"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wEsUA&#10;AADbAAAADwAAAGRycy9kb3ducmV2LnhtbESPQWvCQBSE7wX/w/KE3uomFrRE1yDB0iJ40Fbo8Zl9&#10;3YRm38bs1qT/visIHoeZ+YZZ5oNtxIU6XztWkE4SEMSl0zUbBZ8fr08vIHxA1tg4JgV/5CFfjR6W&#10;mGnX854uh2BEhLDPUEEVQptJ6cuKLPqJa4mj9+06iyHKzkjdYR/htpHTJJlJizXHhQpbKioqfw6/&#10;VsGbMaezb47H7dAXu6+9KzapqZV6HA/rBYhAQ7iHb+13rWD+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fASxQAAANsAAAAPAAAAAAAAAAAAAAAAAJgCAABkcnMv&#10;ZG93bnJldi54bWxQSwUGAAAAAAQABAD1AAAAigMAAAAA&#10;" filled="f" strokecolor="#7f7f7f [1612]" strokeweight="2pt">
                  <v:textbox>
                    <w:txbxContent>
                      <w:p w:rsidR="0018446A" w:rsidRPr="0001708E" w:rsidRDefault="0018446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uxN8AAAADbAAAADwAAAGRycy9kb3ducmV2LnhtbESP3WoCMRCF7wt9hzAF72pWQVtWo0hr&#10;wTut9gHGzbiJbiZLkur69kYQvDycn48znXeuEWcK0XpWMOgXIIgrry3XCv52P++fIGJC1th4JgVX&#10;ijCfvb5MsdT+wr903qZa5BGOJSowKbWllLEy5DD2fUucvYMPDlOWoZY64CWPu0YOi2IsHVrOBIMt&#10;fRmqTtt/l7kLexx9B83Vcn+0m2BwfWhQqd5bt5iASNSlZ/jRXmkFH2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bsTfAAAAA2wAAAA8AAAAAAAAAAAAAAAAA&#10;oQIAAGRycy9kb3ducmV2LnhtbFBLBQYAAAAABAAEAPkAAACOAw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8580C" w:rsidRDefault="0018446A"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8580C" w:rsidRDefault="0018446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314A" w:rsidRDefault="0018446A"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A68D3" w:rsidRDefault="0018446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k8EA&#10;AADbAAAADwAAAGRycy9kb3ducmV2LnhtbERPTWvCQBC9F/oflil4qxsliKRZJQoRoZcaC71OstMk&#10;mJ0N2VVjf31XELzN431Ouh5NJy40uNaygtk0AkFcWd1yreD7mL8vQTiPrLGzTApu5GC9en1JMdH2&#10;yge6FL4WIYRdggoa7/tESlc1ZNBNbU8cuF87GPQBDrXUA15DuOnkPIoW0mDLoaHBnrYNVafibBRk&#10;+c+2zNvZV3ZEtBsZf0Z/u1KpyduYfYDwNPqn+OHe6zA/hvsv4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v5PBAAAA2wAAAA8AAAAAAAAAAAAAAAAAmAIAAGRycy9kb3du&#10;cmV2LnhtbFBLBQYAAAAABAAEAPUAAACGAwAAAAA=&#10;" filled="f" strokecolor="#d8d8d8 [2732]" strokeweight="2pt"/>
                <v:roundrect id="Rounded Rectangle 21" o:spid="_x0000_s1088" style="position:absolute;left:19762;top:1113;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k48MA&#10;AADbAAAADwAAAGRycy9kb3ducmV2LnhtbESPQWvCQBSE7wX/w/IEb3UTD1JSV5GgKEIP2goen9nn&#10;Jph9G7OrSf99VxB6HGbmG2a26G0tHtT6yrGCdJyAIC6crtgo+Plev3+A8AFZY+2YFPySh8V88DbD&#10;TLuO9/Q4BCMihH2GCsoQmkxKX5Rk0Y9dQxy9i2sthihbI3WLXYTbWk6SZCotVhwXSmwoL6m4Hu5W&#10;wcaY883Xx+Ou7/Kv097lq9RUSo2G/fITRKA+/Idf7a1WMEn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zk48MAAADbAAAADwAAAAAAAAAAAAAAAACYAgAAZHJzL2Rv&#10;d25yZXYueG1sUEsFBgAAAAAEAAQA9QAAAIgDAAAAAA==&#10;" filled="f" strokecolor="#7f7f7f [1612]" strokeweight="2pt">
                  <v:textbox>
                    <w:txbxContent>
                      <w:p w:rsidR="0018446A" w:rsidRPr="00925E35" w:rsidRDefault="0018446A"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BQ8QA&#10;AADbAAAADwAAAGRycy9kb3ducmV2LnhtbESPQWvCQBSE74L/YXlCb7pJk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AUPEAAAA2wAAAA8AAAAAAAAAAAAAAAAAmAIAAGRycy9k&#10;b3ducmV2LnhtbFBLBQYAAAAABAAEAPUAAACJAwAAAAA=&#10;" filled="f" strokecolor="#7f7f7f [1612]" strokeweight="2pt">
                  <v:textbo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RJcQA&#10;AADbAAAADwAAAGRycy9kb3ducmV2LnhtbESPQWvCQBSE7wX/w/IEb3WjB2lTV5GgKIIHtYEeX7PP&#10;TTD7NmZXE/99t1DocZiZb5j5sre1eFDrK8cKJuMEBHHhdMVGwed58/oGwgdkjbVjUvAkD8vF4GWO&#10;qXYdH+lxCkZECPsUFZQhNKmUvijJoh+7hjh6F9daDFG2RuoWuwi3tZwmyUxarDgulNhQVlJxPd2t&#10;gq0x3zdf5/m+77LD19Fl64mplBoN+9UHiEB9+A//tXdawewd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USXEAAAA2wAAAA8AAAAAAAAAAAAAAAAAmAIAAGRycy9k&#10;b3ducmV2LnhtbFBLBQYAAAAABAAEAPUAAACJAwAAAAA=&#10;" filled="f" strokecolor="#7f7f7f [1612]" strokeweight="2pt">
                  <v:textbox>
                    <w:txbxContent>
                      <w:p w:rsidR="0018446A" w:rsidRPr="0078580C" w:rsidRDefault="0018446A"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uZcAA&#10;AADbAAAADwAAAGRycy9kb3ducmV2LnhtbERPy4rCMBTdD/gP4QqzG1NdjEM1ihRFGXDhC1xem2ta&#10;bG5qE23n781CmOXhvKfzzlbiSY0vHSsYDhIQxLnTJRsFx8Pq6weED8gaK8ek4I88zGe9jymm2rW8&#10;o+c+GBFD2KeooAihTqX0eUEW/cDVxJG7usZiiLAxUjfYxnBbyVGSfEuLJceGAmvKCspv+4dVsDbm&#10;cvfV6fTbtdn2vHPZcmhKpT773WICIlAX/sVv90YrGMf18U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NuZcAAAADbAAAADwAAAAAAAAAAAAAAAACYAgAAZHJzL2Rvd25y&#10;ZXYueG1sUEsFBgAAAAAEAAQA9QAAAIUDAAAAAA==&#10;" filled="f" strokecolor="#7f7f7f [1612]" strokeweight="2pt">
                  <v:textbox>
                    <w:txbxContent>
                      <w:p w:rsidR="0018446A" w:rsidRPr="0078580C" w:rsidRDefault="0018446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sQA&#10;AADbAAAADwAAAGRycy9kb3ducmV2LnhtbESPQWvCQBSE74L/YXlCb7pJD1ZS11CCRSn0oK3Q4zP7&#10;3IRm38bsmqT/vlsoeBxm5htmnY+2ET11vnasIF0kIIhLp2s2Cj4/XucrED4ga2wck4If8pBvppM1&#10;ZtoNfKD+GIyIEPYZKqhCaDMpfVmRRb9wLXH0Lq6zGKLsjNQdDhFuG/mYJEtpsea4UGFLRUXl9/Fm&#10;FeyMOV99czq9jUPx/nVwxTY1tVIPs/HlGUSgMdzD/+29VvCU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vy/7EAAAA2wAAAA8AAAAAAAAAAAAAAAAAmAIAAGRycy9k&#10;b3ducmV2LnhtbFBLBQYAAAAABAAEAPUAAACJAwAAAAA=&#10;" filled="f" strokecolor="#7f7f7f [1612]" strokeweight="2pt">
                  <v:textbox>
                    <w:txbxContent>
                      <w:p w:rsidR="0018446A" w:rsidRDefault="0018446A"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2EcQA&#10;AADbAAAADwAAAGRycy9kb3ducmV2LnhtbESPT4vCMBTE74LfITzB25q6B12qUaS4rCzswX/g8dk8&#10;02Lz0m2i7X77jSB4HGbmN8x82dlK3KnxpWMF41ECgjh3umSj4LD/fPsA4QOyxsoxKfgjD8tFvzfH&#10;VLuWt3TfBSMihH2KCooQ6lRKnxdk0Y9cTRy9i2sshigbI3WDbYTbSr4nyURaLDkuFFhTVlB+3d2s&#10;gi9jzr++Oh6/uzb7OW1dth6bUqnhoFvNQATqwiv8bG+0gukU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9hHEAAAA2wAAAA8AAAAAAAAAAAAAAAAAmAIAAGRycy9k&#10;b3ducmV2LnhtbFBLBQYAAAAABAAEAPUAAACJAwAAAAA=&#10;" filled="f" strokecolor="#7f7f7f [1612]" strokeweight="2pt">
                  <v:textbox>
                    <w:txbxContent>
                      <w:p w:rsidR="0018446A" w:rsidRDefault="0018446A"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H+MUA&#10;AADbAAAADwAAAGRycy9kb3ducmV2LnhtbESPQWvCQBSE7wX/w/KE3uomHqqNrkGCpUXwoK3Q4zP7&#10;ugnNvo3ZrUn/fVcQPA4z8w2zzAfbiAt1vnasIJ0kIIhLp2s2Cj4/Xp/mIHxA1tg4JgV/5CFfjR6W&#10;mGnX854uh2BEhLDPUEEVQptJ6cuKLPqJa4mj9+06iyHKzkjdYR/htpHTJHmWFmuOCxW2VFRU/hx+&#10;rYI3Y05n3xyP26Evdl97V2xSUyv1OB7WCxCBhnAP39rvWsHsBa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cf4xQAAANsAAAAPAAAAAAAAAAAAAAAAAJgCAABkcnMv&#10;ZG93bnJldi54bWxQSwUGAAAAAAQABAD1AAAAigMAAAAA&#10;" filled="f" strokecolor="#7f7f7f [1612]" strokeweight="2pt">
                  <v:textbox>
                    <w:txbxContent>
                      <w:p w:rsidR="0018446A" w:rsidRPr="00F6314A" w:rsidRDefault="0018446A"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roundrect id="Rounded Rectangle 81" o:spid="_x0000_s1096" style="position:absolute;left:35396;top:846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2cQA&#10;AADbAAAADwAAAGRycy9kb3ducmV2LnhtbESPQWvCQBSE74X+h+UVvNVNehBJ3QQJSkXwoK3Q42v2&#10;uQlm38bsauK/dwuFHoeZ+YZZFKNtxY163zhWkE4TEMSV0w0bBV+f69c5CB+QNbaOScGdPBT589MC&#10;M+0G3tPtEIyIEPYZKqhD6DIpfVWTRT91HXH0Tq63GKLsjdQ9DhFuW/mWJDNpseG4UGNHZU3V+XC1&#10;Cj6M+bn49njcjkO5+967cpWaRqnJy7h8BxFoDP/hv/ZGK5in8Psl/g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6u9nEAAAA2wAAAA8AAAAAAAAAAAAAAAAAmAIAAGRycy9k&#10;b3ducmV2LnhtbFBLBQYAAAAABAAEAPUAAACJAwAAAAA=&#10;" filled="f" strokecolor="#7f7f7f [1612]" strokeweight="2pt">
                  <v:textbox>
                    <w:txbxContent>
                      <w:p w:rsidR="0018446A" w:rsidRPr="009A68D3" w:rsidRDefault="0018446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92sMA&#10;AADbAAAADwAAAGRycy9kb3ducmV2LnhtbESPQWvCQBSE74L/YXlCb7pRaJHUVSQoitCDWqHH1+xz&#10;E8y+jdnVxH/fLQgeh5n5hpktOluJOzW+dKxgPEpAEOdOl2wUfB/XwykIH5A1Vo5JwYM8LOb93gxT&#10;7Vre0/0QjIgQ9ikqKEKoUyl9XpBFP3I1cfTOrrEYomyM1A22EW4rOUmSD2mx5LhQYE1ZQfnlcLMK&#10;Nsb8Xn11Ou26Nvv62btsNTalUm+DbvkJIlAXXuFne6sVTN/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G92sMAAADbAAAADwAAAAAAAAAAAAAAAACYAgAAZHJzL2Rv&#10;d25yZXYueG1sUEsFBgAAAAAEAAQA9QAAAIgDAAAAAA==&#10;" filled="f" strokecolor="#7f7f7f [1612]" strokeweight="2pt">
                  <v:textbox>
                    <w:txbxContent>
                      <w:p w:rsidR="0018446A" w:rsidRDefault="0018446A"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BD70A8"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(openid &amp; uma)</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2721E8"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01708E"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D6AD4" w:rsidRDefault="0018446A"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D6AD4" w:rsidRDefault="0018446A"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4fUcMA&#10;AADbAAAADwAAAGRycy9kb3ducmV2LnhtbESPT4vCMBTE74LfITxhb5p2kUWrUapQWdjL+ge8Pptn&#10;W2xeSpPV6qffCILHYWZ+w8yXnanFlVpXWVYQjyIQxLnVFRcKDvtsOAHhPLLG2jIpuJOD5aLfm2Oi&#10;7Y23dN35QgQIuwQVlN43iZQuL8mgG9mGOHhn2xr0QbaF1C3eAtzU8jOKvqTBisNCiQ2tS8ovuz+j&#10;IM2O61NWxb/pHtGu5PgnemxOSn0MunQGwlPn3+FX+1srmMb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4fUcMAAADbAAAADwAAAAAAAAAAAAAAAACYAgAAZHJzL2Rv&#10;d25yZXYueG1sUEsFBgAAAAAEAAQA9QAAAIgDAAAAAA==&#10;" filled="f" strokecolor="#d8d8d8 [2732]" strokeweight="2pt"/>
                <v:roundrect id="Rounded Rectangle 92" o:spid="_x0000_s1103" style="position:absolute;left:21804;top:4161;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zc8QA&#10;AADbAAAADwAAAGRycy9kb3ducmV2LnhtbESPQWvCQBSE74L/YXlCb7rRg9TUTZBgUQo9qBV6fM0+&#10;N8Hs2zS7mvTfdwsFj8PMfMOs88E24k6drx0rmM8SEMSl0zUbBR+n1+kzCB+QNTaOScEPeciz8WiN&#10;qXY9H+h+DEZECPsUFVQhtKmUvqzIop+5ljh6F9dZDFF2RuoO+wi3jVwkyVJarDkuVNhSUVF5Pd6s&#10;gp0xX9++OZ/fhr54/zy4Yjs3tVJPk2HzAiLQEB7h//ZeK1gt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s3PEAAAA2wAAAA8AAAAAAAAAAAAAAAAAmAIAAGRycy9k&#10;b3ducmV2LnhtbFBLBQYAAAAABAAEAPUAAACJAwAAAAA=&#10;" filled="f" strokecolor="#7f7f7f [1612]" strokeweight="2pt">
                  <v:textbox>
                    <w:txbxContent>
                      <w:p w:rsidR="0018446A" w:rsidRPr="00925E35" w:rsidRDefault="0018446A"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iWb0AAADcAAAADwAAAGRycy9kb3ducmV2LnhtbERPSwrCMBDdC94hjOBOUxVFqlFEKLgR&#10;/OF6aMa22kxKE229vREEd/N431muW1OKF9WusKxgNIxAEKdWF5wpuJyTwRyE88gaS8uk4E0O1qtu&#10;Z4mxtg0f6XXymQgh7GJUkHtfxVK6NCeDbmgr4sDdbG3QB1hnUtfYhHBTynEUzaTBgkNDjhVtc0of&#10;p6dRsN9OpqOjveoDI+7v4+SQ2FujVL/XbhYgPLX+L/65dzrMj6bwfSZ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K4lm9AAAA3AAAAA8AAAAAAAAAAAAAAAAAoQIA&#10;AGRycy9kb3ducmV2LnhtbFBLBQYAAAAABAAEAPkAAACLAwAAAAA=&#10;" strokecolor="black [3213]">
                  <v:stroke dashstyle="dash" endarrow="open"/>
                </v:shape>
                <v:roundrect id="Rounded Rectangle 108" o:spid="_x0000_s1105" style="position:absolute;left:21804;top:17526;width:14009;height:6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gFsUA&#10;AADcAAAADwAAAGRycy9kb3ducmV2LnhtbESPQWvCQBCF7wX/wzJCb3VjD1JSV5GgVIQetBU8jtlx&#10;E8zOxuxq0n/fORR6m+G9ee+b+XLwjXpQF+vABqaTDBRxGWzNzsD31+blDVRMyBabwGTghyIsF6On&#10;OeY29LynxyE5JSEcczRQpdTmWseyIo9xElpi0S6h85hk7Zy2HfYS7hv9mmUz7bFmaaiwpaKi8nq4&#10;ewMfzp1vsTked0NffJ72oVhPXW3M83hYvYNKNKR/89/11gp+J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yAWxQAAANwAAAAPAAAAAAAAAAAAAAAAAJgCAABkcnMv&#10;ZG93bnJldi54bWxQSwUGAAAAAAQABAD1AAAAigMAAAAA&#10;" filled="f" strokecolor="#7f7f7f [1612]" strokeweight="2pt">
                  <v:textbox>
                    <w:txbxContent>
                      <w:p w:rsidR="0018446A" w:rsidRPr="002721E8"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6zcUA&#10;AADcAAAADwAAAGRycy9kb3ducmV2LnhtbESPQWvCQBCF7wX/wzJCb3UTD6WkrlKCohR60FbocZqd&#10;boLZ2ZhdTfz3zqHQ2wzvzXvfLFajb9WV+tgENpDPMlDEVbANOwNfn5unF1AxIVtsA5OBG0VYLScP&#10;CyxsGHhP10NySkI4FmigTqkrtI5VTR7jLHTEov2G3mOStXfa9jhIuG/1PMuetceGpaHGjsqaqtPh&#10;4g1snfs5x/Z4fB+H8uN7H8p17hpjHqfj2yuoRGP6N/9d76zg54Ivz8gE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LrNxQAAANwAAAAPAAAAAAAAAAAAAAAAAJgCAABkcnMv&#10;ZG93bnJldi54bWxQSwUGAAAAAAQABAD1AAAAigMAAAAA&#10;" filled="f" strokecolor="#7f7f7f [1612]" strokeweight="2pt">
                  <v:textbox>
                    <w:txbxContent>
                      <w:p w:rsidR="0018446A" w:rsidRPr="0001708E"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x1cEAAADcAAAADwAAAGRycy9kb3ducmV2LnhtbESP3WoCMRCF74W+Q5hC7zS7QkW2RpH+&#10;QO/8fYDpZtzEbiZLEnV9eyMI3s1wzpzvzGzRu1acKUTrWUE5KkAQ115bbhTsdz/DKYiYkDW2nknB&#10;lSIs5i+DGVbaX3hD521qRA7hWKECk1JXSRlrQw7jyHfEWTv44DDlNTRSB7zkcNfKcVFMpEPLmWCw&#10;o09D9f/25DJ3aY/vX0Fz/f13tOtgcHVoUam31375ASJRn57mx/WvzvXLEu7P5An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b3HVwQAAANwAAAAPAAAAAAAAAAAAAAAA&#10;AKECAABkcnMvZG93bnJldi54bWxQSwUGAAAAAAQABAD5AAAAjwMAAAAA&#10;" strokecolor="black [3213]">
                  <v:stroke endarrow="open"/>
                </v:shape>
                <v:roundrect id="Rounded Rectangle 113" o:spid="_x0000_s1108" style="position:absolute;left:37442;top:3942;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kusIA&#10;AADcAAAADwAAAGRycy9kb3ducmV2LnhtbERPTWvCQBC9F/wPywi91U0UpERXkaAohR60FTyO2XET&#10;zM7G7GrSf+8WCr3N433OfNnbWjyo9ZVjBekoAUFcOF2xUfD9tXl7B+EDssbaMSn4IQ/LxeBljpl2&#10;He/pcQhGxBD2GSooQ2gyKX1RkkU/cg1x5C6utRgibI3ULXYx3NZynCRTabHi2FBiQ3lJxfVwtwq2&#10;xpxvvj4eP/ou/zztXb5OTaXU67BfzUAE6sO/+M+903F+OoH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iS6wgAAANwAAAAPAAAAAAAAAAAAAAAAAJgCAABkcnMvZG93&#10;bnJldi54bWxQSwUGAAAAAAQABAD1AAAAhwMAAAAA&#10;" filled="f" strokecolor="#7f7f7f [1612]" strokeweight="2pt">
                  <v:textbox>
                    <w:txbxContent>
                      <w:p w:rsidR="0018446A" w:rsidRDefault="0018446A"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H8EAAADcAAAADwAAAGRycy9kb3ducmV2LnhtbERPS2uDQBC+F/Iflgn01qwmbQkmmxAE&#10;IRfBPOh5cCdq4s6Ku1H777uFQm/z8T1nu59MKwbqXWNZQbyIQBCXVjdcKbhesrc1COeRNbaWScE3&#10;OdjvZi9bTLQd+UTD2VcihLBLUEHtfZdI6cqaDLqF7YgDd7O9QR9gX0nd4xjCTSuXUfQpDTYcGmrs&#10;KK2pfJyfRkGerj7ik/3SBSPm92VWZPY2KvU6nw4bEJ4m/y/+cx91mB+/w+8z4QK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H9EfwQAAANwAAAAPAAAAAAAAAAAAAAAA&#10;AKECAABkcnMvZG93bnJldi54bWxQSwUGAAAAAAQABAD5AAAAjwMAAAAA&#10;" strokecolor="black [3213]">
                  <v:stroke dashstyle="dash" endarrow="open"/>
                </v:shape>
                <v:roundrect id="Rounded Rectangle 119" o:spid="_x0000_s1110" style="position:absolute;left:65701;top:3943;width:14008;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TUMIA&#10;AADcAAAADwAAAGRycy9kb3ducmV2LnhtbERPTWvCQBC9F/wPywi91U08iI2uIkFRCj1oK3gcs+Mm&#10;mJ2N2dWk/94tFHqbx/uc+bK3tXhQ6yvHCtJRAoK4cLpio+D7a/M2BeEDssbaMSn4IQ/LxeBljpl2&#10;He/pcQhGxBD2GSooQ2gyKX1RkkU/cg1x5C6utRgibI3ULXYx3NZynCQTabHi2FBiQ3lJxfVwtwq2&#10;xpxvvj4eP/ou/zztXb5OTaXU67BfzUAE6sO/+M+903F++g6/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hNQwgAAANwAAAAPAAAAAAAAAAAAAAAAAJgCAABkcnMvZG93&#10;bnJldi54bWxQSwUGAAAAAAQABAD1AAAAhwMAAAAA&#10;" filled="f" strokecolor="#7f7f7f [1612]" strokeweight="2pt">
                  <v:textbo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wcMUA&#10;AADcAAAADwAAAGRycy9kb3ducmV2LnhtbESPQWvCQBCF74L/YZlCb7rRQ5HoKiVULIUetAoep9np&#10;JjQ7G7NbE/+9cxB6m+G9ee+b1WbwjbpSF+vABmbTDBRxGWzNzsDxaztZgIoJ2WITmAzcKMJmPR6t&#10;MLeh5z1dD8kpCeGYo4EqpTbXOpYVeYzT0BKL9hM6j0nWzmnbYS/hvtHzLHvRHmuWhgpbKioqfw9/&#10;3sDOue9LbE6nj6EvPs/7ULzNXG3M89PwugSVaEj/5sf1uxX8ueDL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HBwxQAAANwAAAAPAAAAAAAAAAAAAAAAAJgCAABkcnMv&#10;ZG93bnJldi54bWxQSwUGAAAAAAQABAD1AAAAigMAAAAA&#10;" filled="f" strokecolor="#7f7f7f [1612]" strokeweight="2pt">
                  <v:textbo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B8MA&#10;AADcAAAADwAAAGRycy9kb3ducmV2LnhtbERPTWvCQBC9C/0PyxS86UYL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uB8MAAADcAAAADwAAAAAAAAAAAAAAAACYAgAAZHJzL2Rv&#10;d25yZXYueG1sUEsFBgAAAAAEAAQA9QAAAIgDAAAAAA==&#10;" filled="f" strokecolor="#7f7f7f [1612]" strokeweight="2pt">
                  <v:textbox>
                    <w:txbxContent>
                      <w:p w:rsidR="0018446A" w:rsidRPr="009D6AD4" w:rsidRDefault="0018446A"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2c8MA&#10;AADcAAAADwAAAGRycy9kb3ducmV2LnhtbERPTWvCQBC9C/0PyxS86UYp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2c8MAAADcAAAADwAAAAAAAAAAAAAAAACYAgAAZHJzL2Rv&#10;d25yZXYueG1sUEsFBgAAAAAEAAQA9QAAAIgDAAAAAA==&#10;" filled="f" strokecolor="#7f7f7f [1612]" strokeweight="2pt">
                  <v:textbox>
                    <w:txbxContent>
                      <w:p w:rsidR="0018446A" w:rsidRPr="009D6AD4" w:rsidRDefault="0018446A"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PC8YA&#10;AADcAAAADwAAAGRycy9kb3ducmV2LnhtbESPT2vDMAzF74N+B6PBbqvTwsrI6pYRWloGPfQf9KjF&#10;mhMWy2nsNtm3nw6D3STe03s/zZeDb9SdulgHNjAZZ6CIy2BrdgZOx/XzK6iYkC02gcnAD0VYLkYP&#10;c8xt6HlP90NySkI45migSqnNtY5lRR7jOLTEon2FzmOStXPadthLuG/0NMtm2mPN0lBhS0VF5ffh&#10;5g1snPu8xuZ8/hj6YnfZh2I1cbUxT4/D+xuoREP6N/9db63gvwit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gPC8YAAADcAAAADwAAAAAAAAAAAAAAAACYAgAAZHJz&#10;L2Rvd25yZXYueG1sUEsFBgAAAAAEAAQA9QAAAIsDA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kMMA&#10;AADcAAAADwAAAGRycy9kb3ducmV2LnhtbERPTWvCQBC9F/wPywi91U2Eio2uQYKlRfCgrdDjmJ1u&#10;QrOzMbs16b/vCoK3ebzPWeaDbcSFOl87VpBOEhDEpdM1GwWfH69PcxA+IGtsHJOCP/KQr0YPS8y0&#10;63lPl0MwIoawz1BBFUKbSenLiiz6iWuJI/ftOoshws5I3WEfw20jp0kykxZrjg0VtlRUVP4cfq2C&#10;N2NOZ98cj9uhL3Zfe1dsUlMr9Tge1gsQgYZwF9/c7zrOf36B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SqkMMAAADcAAAADwAAAAAAAAAAAAAAAACYAgAAZHJzL2Rv&#10;d25yZXYueG1sUEsFBgAAAAAEAAQA9QAAAIgDA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JsMUA&#10;AADcAAAADwAAAGRycy9kb3ducmV2LnhtbESPQWvCQBCF7wX/wzKCt7rRg5ToKiUoFcGDVsHjNDvd&#10;hGZn0+xq0n/fORR6m+G9ee+b1WbwjXpQF+vABmbTDBRxGWzNzsDlfff8AiomZItNYDLwQxE269HT&#10;CnMbej7R45yckhCOORqoUmpzrWNZkcc4DS2xaJ+h85hk7Zy2HfYS7hs9z7KF9lizNFTYUlFR+XW+&#10;ewNvzn18x+Z6PQx9cbydQrGdudqYyXh4XYJKNKR/89/13gr+QvD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smwxQAAANwAAAAPAAAAAAAAAAAAAAAAAJgCAABkcnMv&#10;ZG93bnJldi54bWxQSwUGAAAAAAQABAD1AAAAigM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sK8IA&#10;AADcAAAADwAAAGRycy9kb3ducmV2LnhtbERPTYvCMBC9L/gfwgje1rR7kKVrFCnKirAHdQWPYzOm&#10;xWZSm2i7/34jCN7m8T5nOu9tLe7U+sqxgnScgCAunK7YKPjdr94/QfiArLF2TAr+yMN8NnibYqZd&#10;x1u674IRMYR9hgrKEJpMSl+UZNGPXUMcubNrLYYIWyN1i10Mt7X8SJKJtFhxbCixobyk4rK7WQXf&#10;xpyuvj4cNn2X/xy3Ll+mplJqNOwXXyAC9eElfrrXOs6fpPB4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mwrwgAAANwAAAAPAAAAAAAAAAAAAAAAAJgCAABkcnMvZG93&#10;bnJldi54bWxQSwUGAAAAAAQABAD1AAAAhwMAAAAA&#10;" filled="f" strokecolor="#7f7f7f [1612]" strokeweight="2pt">
                  <v:textbox>
                    <w:txbxContent>
                      <w:p w:rsidR="0018446A" w:rsidRDefault="0018446A"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4158C8"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5656F9"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4158C8" w:rsidRDefault="0018446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oUW8MA&#10;AADcAAAADwAAAGRycy9kb3ducmV2LnhtbERPzWrCQBC+F3yHZYReim5MSwipaygFqYdeND7AsDsm&#10;qdnZmN1ofHu3UOhtPr7fWZeT7cSVBt86VrBaJiCItTMt1wqO1XaRg/AB2WDnmBTcyUO5mT2tsTDu&#10;xnu6HkItYgj7AhU0IfSFlF43ZNEvXU8cuZMbLIYIh1qaAW8x3HYyTZJMWmw5NjTY02dD+nwYrYLq&#10;9O293R/1vcrSUV/c689L/qXU83z6eAcRaAr/4j/3zsT5byn8PhMv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oUW8MAAADcAAAADwAAAAAAAAAAAAAAAACYAgAAZHJzL2Rv&#10;d25yZXYueG1sUEsFBgAAAAAEAAQA9QAAAIgDAAAAAA==&#10;" fillcolor="black [3213]" strokecolor="black [3213]" strokeweight="2pt"/>
                <v:oval id="Oval 143" o:spid="_x0000_s1121" style="position:absolute;left:44223;top:24978;width:2347;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xwMIA&#10;AADcAAAADwAAAGRycy9kb3ducmV2LnhtbERPzYrCMBC+C/sOYRb2Ijb1B5HaKIuw7B68aH2AIRnb&#10;ajPpNlHr2xtB8DYf3+/k69424kqdrx0rGCcpCGLtTM2lgkPxM1qA8AHZYOOYFNzJw3r1McgxM+7G&#10;O7ruQyliCPsMFVQhtJmUXldk0SeuJY7c0XUWQ4RdKU2HtxhuGzlJ07m0WHNsqLClTUX6vL9YBcVx&#10;673dHfS9mE8u+t9NT8PFr1Jfn/33EkSgPrzFL/efifNnU3g+Ey+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rHAwgAAANwAAAAPAAAAAAAAAAAAAAAAAJgCAABkcnMvZG93&#10;bnJldi54bWxQSwUGAAAAAAQABAD1AAAAhwMAAAAA&#10;" fillcolor="black [3213]" strokecolor="black [3213]" strokeweight="2pt">
                  <v:textbox>
                    <w:txbxContent>
                      <w:p w:rsidR="0018446A" w:rsidRDefault="0018446A" w:rsidP="005419C6"/>
                    </w:txbxContent>
                  </v:textbox>
                </v:oval>
                <v:oval id="Oval 144" o:spid="_x0000_s1122" style="position:absolute;left:43270;top:24007;width:3986;height:3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IFsQA&#10;AADcAAAADwAAAGRycy9kb3ducmV2LnhtbERPTWvCQBC9F/wPywi9lLrRSK3RNYggpl6K1noesmMS&#10;zM6G7DZJ/323UOhtHu9z1ulgatFR6yrLCqaTCARxbnXFhYLLx/75FYTzyBpry6Tgmxykm9HDGhNt&#10;ez5Rd/aFCCHsElRQet8kUrq8JINuYhviwN1sa9AH2BZSt9iHcFPLWRS9SIMVh4YSG9qVlN/PX0bB&#10;Mvu8HOVtMTzFh/vy7UpxZd5jpR7Hw3YFwtPg/8V/7kyH+fM5/D4TL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aCBbEAAAA3AAAAA8AAAAAAAAAAAAAAAAAmAIAAGRycy9k&#10;b3ducmV2LnhtbFBLBQYAAAAABAAEAPUAAACJAwAAAAA=&#10;" filled="f" strokecolor="black [3213]" strokeweight="2pt">
                  <v:textbox>
                    <w:txbxContent>
                      <w:p w:rsidR="0018446A" w:rsidRDefault="0018446A"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2SMMA&#10;AADcAAAADwAAAGRycy9kb3ducmV2LnhtbERPTWvCQBC9F/wPywi91U2kSomuQYKlRfCgrdDjmJ1u&#10;QrOzMbs16b/vCoK3ebzPWeaDbcSFOl87VpBOEhDEpdM1GwWfH69PLyB8QNbYOCYFf+QhX40elphp&#10;1/OeLodgRAxhn6GCKoQ2k9KXFVn0E9cSR+7bdRZDhJ2RusM+httGTpNkLi3WHBsqbKmoqPw5/FoF&#10;b8aczr45HrdDX+y+9q7YpKZW6nE8rBcgAg3hLr6533Wc/zyD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2SMMAAADcAAAADwAAAAAAAAAAAAAAAACYAgAAZHJzL2Rv&#10;d25yZXYueG1sUEsFBgAAAAAEAAQA9QAAAIgDAAAAAA==&#10;" filled="f" strokecolor="#7f7f7f [1612]" strokeweight="2pt">
                  <v:textbox>
                    <w:txbxContent>
                      <w:p w:rsidR="0018446A" w:rsidRDefault="0018446A"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oP8IA&#10;AADcAAAADwAAAGRycy9kb3ducmV2LnhtbERPS4vCMBC+C/6HMIK3NXURWapRpLisLOzBF3gcmzEt&#10;NpNuE233328Ewdt8fM+ZLztbiTs1vnSsYDxKQBDnTpdsFBz2n28fIHxA1lg5JgV/5GG56PfmmGrX&#10;8pbuu2BEDGGfooIihDqV0ucFWfQjVxNH7uIaiyHCxkjdYBvDbSXfk2QqLZYcGwqsKSsov+5uVsGX&#10;MedfXx2P312b/Zy2LluPTanUcNCtZiACdeElfro3Os6fTO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qg/wgAAANwAAAAPAAAAAAAAAAAAAAAAAJgCAABkcnMvZG93&#10;bnJldi54bWxQSwUGAAAAAAQABAD1AAAAhwMAAAAA&#10;" filled="f" strokecolor="#7f7f7f [1612]" strokeweight="2pt">
                  <v:textbox>
                    <w:txbxContent>
                      <w:p w:rsidR="0018446A" w:rsidRDefault="0018446A"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768EAAADcAAAADwAAAGRycy9kb3ducmV2LnhtbERPTWvDMAy9F/YfjAa7tU6T0Yysbhjb&#10;CmO3pqVnEatJSCwH20vTf18PBrvp8T61LWcziImc7ywrWK8SEMS11R03Ck7H/fIFhA/IGgfLpOBG&#10;Hsrdw2KLhbZXPtBUhUbEEPYFKmhDGAspfd2SQb+yI3HkLtYZDBG6RmqH1xhuBpkmyUYa7Dg2tDjS&#10;e0t1X/0YBR1ngdOPbE/fn73Lm3M/2eyk1NPj/PYKItAc/sV/7i8d5z/n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vrwQAAANwAAAAPAAAAAAAAAAAAAAAA&#10;AKECAABkcnMvZG93bnJldi54bWxQSwUGAAAAAAQABAD5AAAAjwMAAAAA&#10;" strokecolor="black [3213]">
                  <v:stroke endarrow="open"/>
                </v:shape>
                <v:shape id="Straight Arrow Connector 148" o:spid="_x0000_s1126" type="#_x0000_t32" style="position:absolute;left:29816;top:25939;width:13454;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3VcEAAADcAAAADwAAAGRycy9kb3ducmV2LnhtbESPzU4CMRDH7ya+QzMm3qSLEWNWCiEq&#10;CTcRfIBxO2wL2+mmLbC8vXMg4TaT+X/8ZjofQqdOlLKPbGA8qkARN9F6bg38bpdPb6ByQbbYRSYD&#10;F8own93fTbG28cw/dNqUVkkI5xoNuFL6WuvcOAqYR7EnltsupoBF1tRqm/As4aHTz1X1qgN6lgaH&#10;PX04ag6bY5Dehd9PPpPl5utv79fJ4feuQ2MeH4bFO6hCQ7mJr+6VFfwX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vdVwQAAANwAAAAPAAAAAAAAAAAAAAAA&#10;AKECAABkcnMvZG93bnJldi54bWxQSwUGAAAAAAQABAD5AAAAjwMAAAAA&#10;" strokecolor="black [3213]">
                  <v:stroke endarrow="open"/>
                </v:shape>
                <v:shape id="Straight Arrow Connector 149" o:spid="_x0000_s1127" type="#_x0000_t32" style="position:absolute;left:6379;top:5130;width:9429;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SzsMAAADcAAAADwAAAGRycy9kb3ducmV2LnhtbESP0WoCMRBF3wX/IYzQN81WWtGtUcS2&#10;0Lfq6gdMN+MmdjNZklS3f98UBN9muHfuubNc964VFwrRelbwOClAENdeW24UHA/v4zmImJA1tp5J&#10;wS9FWK+GgyWW2l95T5cqNSKHcCxRgUmpK6WMtSGHceI74qydfHCY8hoaqQNec7hr5bQoZtKh5Uww&#10;2NHWUP1d/bjM3djz82vQXL99ne0uGPw8tajUw6jfvIBI1Ke7+Xb9oXP9pwX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qUs7DAAAA3AAAAA8AAAAAAAAAAAAA&#10;AAAAoQIAAGRycy9kb3ducmV2LnhtbFBLBQYAAAAABAAEAPkAAACRAwAAAAA=&#10;" strokecolor="black [3213]">
                  <v:stroke endarrow="open"/>
                </v:shape>
                <v:roundrect id="Rounded Rectangle 150" o:spid="_x0000_s1128" style="position:absolute;left:3083;top:13933;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7AsUA&#10;AADcAAAADwAAAGRycy9kb3ducmV2LnhtbESPQUsDMRCF74L/IUzBm81WUOvatIggLUgPrV56Gzaz&#10;m6XJJG7SdvvvnYPgbYb35r1vFqsxeHWmIfeRDcymFSjiJtqeOwPfXx/3c1C5IFv0kcnAlTKslrc3&#10;C6xtvPCOzvvSKQnhXKMBV0qqtc6No4B5GhOxaG0cAhZZh07bAS8SHrx+qKonHbBnaXCY6N1Rc9yf&#10;goG2HHdt2n6m+c+zPWzzi1+7gzfmbjK+vYIqNJZ/89/1xgr+o+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XsCxQAAANwAAAAPAAAAAAAAAAAAAAAAAJgCAABkcnMv&#10;ZG93bnJldi54bWxQSwUGAAAAAAQABAD1AAAAigMAAAAA&#10;" filled="f" stroked="f" strokeweight="2pt">
                  <v:textbox>
                    <w:txbxContent>
                      <w:p w:rsidR="0018446A" w:rsidRPr="004158C8"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emcIA&#10;AADcAAAADwAAAGRycy9kb3ducmV2LnhtbERPTWsCMRC9C/0PYQreNKtga7dGEUEUigdtL96Gzexm&#10;MZnETdTtv28Khd7m8T5nseqdFXfqYutZwWRcgCCuvG65UfD1uR3NQcSErNF6JgXfFGG1fBossNT+&#10;wUe6n1IjcgjHEhWYlEIpZawMOYxjH4gzV/vOYcqwa6Tu8JHDnZXToniRDlvODQYDbQxVl9PNKajT&#10;5ViHw0eYX1/1+RDf7M6crVLD5379DiJRn/7Ff+69zvNnE/h9Jl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d6ZwgAAANwAAAAPAAAAAAAAAAAAAAAAAJgCAABkcnMvZG93&#10;bnJldi54bWxQSwUGAAAAAAQABAD1AAAAhwMAAAAA&#10;" filled="f" stroked="f" strokeweight="2pt">
                  <v:textbox>
                    <w:txbxContent>
                      <w:p w:rsidR="0018446A" w:rsidRPr="005656F9"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rNcEAAADcAAAADwAAAGRycy9kb3ducmV2LnhtbERPyWrDMBC9F/oPYgq5NXJsuuBGCaVJ&#10;oPRWx/Q8WBPb2BoZSbGdv48Cgd7m8dZZb2fTi5Gcby0rWC0TEMSV1S3XCsrj4fkdhA/IGnvLpOBC&#10;Hrabx4c15tpO/EtjEWoRQ9jnqKAJYcil9FVDBv3SDsSRO1lnMEToaqkdTjHc9DJNkldpsOXY0OBA&#10;Xw1VXXE2ClrOAqe77EA/+8691X/daLNSqcXT/PkBItAc/sV397eO818yuD0TL5C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ys1wQAAANwAAAAPAAAAAAAAAAAAAAAA&#10;AKECAABkcnMvZG93bnJldi54bWxQSwUGAAAAAAQABAD5AAAAjwMAAAAA&#10;" strokecolor="black [3213]">
                  <v:stroke endarrow="open"/>
                </v:shape>
                <v:roundrect id="Rounded Rectangle 154" o:spid="_x0000_s1131" style="position:absolute;left:4226;top:4086;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9AcIA&#10;AADcAAAADwAAAGRycy9kb3ducmV2LnhtbERPTWsCMRC9C/0PYQreNNuird0apQhiQTxoe/E2bGY3&#10;i8kk3UTd/nsjFHqbx/uc+bJ3Vlyoi61nBU/jAgRx5XXLjYLvr/VoBiImZI3WMyn4pQjLxcNgjqX2&#10;V97T5ZAakUM4lqjApBRKKWNlyGEc+0Ccudp3DlOGXSN1h9cc7qx8LooX6bDl3GAw0MpQdTqcnYI6&#10;nfZ12G3D7OdVH3fxzW7M0So1fOw/3kEk6tO/+M/9qfP86QTuz+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n0BwgAAANwAAAAPAAAAAAAAAAAAAAAAAJgCAABkcnMvZG93&#10;bnJldi54bWxQSwUGAAAAAAQABAD1AAAAhwMAAAAA&#10;" filled="f" stroked="f" strokeweight="2pt">
                  <v:textbox>
                    <w:txbxContent>
                      <w:p w:rsidR="0018446A" w:rsidRPr="004158C8" w:rsidRDefault="0018446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mB8EA&#10;AADcAAAADwAAAGRycy9kb3ducmV2LnhtbERPS4vCMBC+L/gfwgje1kQRWapRqlARvPhY2OvYjG2x&#10;mZQmat1fvxGEvc3H95z5srO1uFPrK8caRkMFgjh3puJCw/cp+/wC4QOywdoxaXiSh+Wi9zHHxLgH&#10;H+h+DIWIIewT1FCG0CRS+rwki37oGuLIXVxrMUTYFtK0+IjhtpZjpabSYsWxocSG1iXl1+PNakiz&#10;n/U5q0b79IToVnKyU7+bs9aDfpfOQATqwr/47d6aOF9N4fVMv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JgfBAAAA3AAAAA8AAAAAAAAAAAAAAAAAmAIAAGRycy9kb3du&#10;cmV2LnhtbFBLBQYAAAAABAAEAPUAAACGAwAAAAA=&#10;" filled="f" strokecolor="#d8d8d8 [2732]" strokeweight="2pt">
                  <v:textbox>
                    <w:txbxContent>
                      <w:p w:rsidR="0018446A" w:rsidRDefault="0018446A" w:rsidP="004B3359"/>
                    </w:txbxContent>
                  </v:textbox>
                </v:roundrect>
                <v:roundrect id="Rounded Rectangle 107" o:spid="_x0000_s1135" style="position:absolute;left:7689;top:3591;width:12250;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0ZMIA&#10;AADcAAAADwAAAGRycy9kb3ducmV2LnhtbERPTWvCQBC9F/oflil40409qKSuIsGiCD1oG+hxzI6b&#10;YHY2ZleT/ntXEHqbx/uc+bK3tbhR6yvHCsajBARx4XTFRsHP9+dwBsIHZI21Y1LwRx6Wi9eXOaba&#10;dbyn2yEYEUPYp6igDKFJpfRFSRb9yDXEkTu51mKIsDVSt9jFcFvL9ySZSIsVx4YSG8pKKs6Hq1Ww&#10;MeZ48XWe7/ou+/rdu2w9NpVSg7d+9QEiUB/+xU/3Vsf5yRQ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LRkwgAAANwAAAAPAAAAAAAAAAAAAAAAAJgCAABkcnMvZG93&#10;bnJldi54bWxQSwUGAAAAAAQABAD1AAAAhwMAAAAA&#10;" filled="f" strokecolor="#7f7f7f [1612]" strokeweight="2pt">
                  <v:textbo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1Nn8MA&#10;AADcAAAADwAAAGRycy9kb3ducmV2LnhtbERPTWvCQBC9F/wPywi91Y05hBJdRYLSUughVsHjmB03&#10;wexsmt0m6b/vFgq9zeN9zno72VYM1PvGsYLlIgFBXDndsFFw+jg8PYPwAVlj65gUfJOH7Wb2sMZc&#10;u5FLGo7BiBjCPkcFdQhdLqWvarLoF64jjtzN9RZDhL2RuscxhttWpkmSSYsNx4YaOypqqu7HL6vg&#10;xZjrp2/P57dpLN4vpSv2S9Mo9TifdisQgabwL/5zv+o4P8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1Nn8MAAADcAAAADwAAAAAAAAAAAAAAAACYAgAAZHJzL2Rv&#10;d25yZXYueG1sUEsFBgAAAAAEAAQA9QAAAIgDAAAAAA==&#10;" filled="f" strokecolor="#7f7f7f [1612]" strokeweight="2pt">
                  <v:textbo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oBMMA&#10;AADcAAAADwAAAGRycy9kb3ducmV2LnhtbERPTWvCQBC9C/0PyxS86UYPraRuQgmVFsGD2kCP0+y4&#10;CWZnY3Zr4r/vFgre5vE+Z52PthVX6n3jWMFinoAgrpxu2Cj4PG5mKxA+IGtsHZOCG3nIs4fJGlPt&#10;Bt7T9RCMiCHsU1RQh9ClUvqqJot+7jriyJ1cbzFE2BupexxiuG3lMkmepMWGY0ONHRU1VefDj1Xw&#10;bsz3xbdluR2HYve1d8XbwjRKTR/H1xcQgcZwF/+7P3Scv3yGv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HoBMMAAADcAAAADwAAAAAAAAAAAAAAAACYAgAAZHJzL2Rv&#10;d25yZXYueG1sUEsFBgAAAAAEAAQA9QAAAIgDAAAAAA==&#10;" filled="f" strokecolor="#7f7f7f [1612]" strokeweight="2pt">
                  <v:textbox>
                    <w:txbxContent>
                      <w:p w:rsidR="0018446A" w:rsidRDefault="0018446A"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KOcMAAADcAAAADwAAAGRycy9kb3ducmV2LnhtbESPT2vDMAzF74N9B6PBbqvTBLaS1i1l&#10;a2Hs1j/0LGI1CYnlYLtp9u2nw6A3iff03k+rzeR6NVKIrWcD81kGirjytuXawPm0f1uAignZYu+Z&#10;DPxShM36+WmFpfV3PtB4TLWSEI4lGmhSGkqtY9WQwzjzA7FoVx8cJllDrW3Au4S7XudZ9q4dtiwN&#10;DQ702VDVHW/OQMtF4vyr2NPPrgsf9aUbfXE25vVl2i5BJZrSw/x//W0FPxdaeUYm0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5yjnDAAAA3AAAAA8AAAAAAAAAAAAA&#10;AAAAoQIAAGRycy9kb3ducmV2LnhtbFBLBQYAAAAABAAEAPkAAACRAwAAAAA=&#10;" strokecolor="black [3213]">
                  <v:stroke endarrow="open"/>
                </v:shape>
                <v:shape id="Straight Arrow Connector 130" o:spid="_x0000_s1139" type="#_x0000_t32" style="position:absolute;left:19938;top:14175;width:6722;height:75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ILsEAAADcAAAADwAAAGRycy9kb3ducmV2LnhtbESPzU4CMRDH7ya+QzMm3qSLBmNWCiEq&#10;CTcRfIBxO2wL2+mmLbC8vXMg4TaT+X/8ZjofQqdOlLKPbGA8qkARN9F6bg38bpdPb6ByQbbYRSYD&#10;F8own93fTbG28cw/dNqUVkkI5xoNuFL6WuvcOAqYR7EnltsupoBF1tRqm/As4aHTz1X1qgN6lgaH&#10;PX04ag6bY5Dehd9PPpPl5utv79fJ4feuQ2MeH4bFO6hCQ7mJr+6VFfwXwZd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guwQAAANwAAAAPAAAAAAAAAAAAAAAA&#10;AKECAABkcnMvZG93bnJldi54bWxQSwUGAAAAAAQABAD5AAAAjwMAAAAA&#10;" strokecolor="black [3213]">
                  <v:stroke endarrow="open"/>
                </v:shape>
                <v:roundrect id="Rounded Rectangle 131" o:spid="_x0000_s1140" style="position:absolute;left:26660;top:18785;width:12249;height:5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DNsIA&#10;AADcAAAADwAAAGRycy9kb3ducmV2LnhtbERPTWvCQBC9F/wPywi91U0UpERXkaAohR60FTyO2XET&#10;zM7G7GrSf+8WCr3N433OfNnbWjyo9ZVjBekoAUFcOF2xUfD9tXl7B+EDssbaMSn4IQ/LxeBljpl2&#10;He/pcQhGxBD2GSooQ2gyKX1RkkU/cg1x5C6utRgibI3ULXYx3NZynCRTabHi2FBiQ3lJxfVwtwq2&#10;xpxvvj4eP/ou/zztXb5OTaXU67BfzUAE6sO/+M+903H+JIX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UM2wgAAANwAAAAPAAAAAAAAAAAAAAAAAJgCAABkcnMvZG93&#10;bnJldi54bWxQSwUGAAAAAAQABAD1AAAAhwMAAAAA&#10;" filled="f" strokecolor="#7f7f7f [1612]" strokeweight="2pt">
                  <v:textbox>
                    <w:txbxContent>
                      <w:p w:rsidR="0018446A" w:rsidRDefault="0018446A"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BD70A8"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BD70A8"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BD70A8"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18446A" w:rsidRPr="00C33409" w:rsidRDefault="0018446A">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18446A" w:rsidRPr="00C33409" w:rsidRDefault="0018446A">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18446A" w:rsidRPr="00C33409" w:rsidRDefault="0018446A"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18446A" w:rsidRPr="00C33409" w:rsidRDefault="0018446A"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18446A" w:rsidRPr="00402ABD" w:rsidRDefault="0018446A" w:rsidP="00402ABD">
                            <w:pPr>
                              <w:rPr>
                                <w:i/>
                              </w:rPr>
                            </w:pPr>
                            <w:r w:rsidRPr="00402ABD">
                              <w:rPr>
                                <w:i/>
                              </w:rPr>
                              <w:t>namespace Parser</w:t>
                            </w:r>
                          </w:p>
                          <w:p w:rsidR="0018446A" w:rsidRPr="00402ABD" w:rsidRDefault="0018446A" w:rsidP="00402ABD">
                            <w:pPr>
                              <w:rPr>
                                <w:i/>
                              </w:rPr>
                            </w:pPr>
                            <w:r w:rsidRPr="00402ABD">
                              <w:rPr>
                                <w:i/>
                              </w:rPr>
                              <w:t>{</w:t>
                            </w:r>
                          </w:p>
                          <w:p w:rsidR="0018446A" w:rsidRPr="00402ABD" w:rsidRDefault="0018446A" w:rsidP="00402ABD">
                            <w:pPr>
                              <w:rPr>
                                <w:i/>
                              </w:rPr>
                            </w:pPr>
                            <w:r w:rsidRPr="00402ABD">
                              <w:rPr>
                                <w:i/>
                              </w:rPr>
                              <w:tab/>
                              <w:t xml:space="preserve">public class Example </w:t>
                            </w:r>
                          </w:p>
                          <w:p w:rsidR="0018446A" w:rsidRPr="00402ABD" w:rsidRDefault="0018446A" w:rsidP="00402ABD">
                            <w:pPr>
                              <w:rPr>
                                <w:i/>
                              </w:rPr>
                            </w:pPr>
                            <w:r w:rsidRPr="00402ABD">
                              <w:rPr>
                                <w:i/>
                              </w:rPr>
                              <w:tab/>
                              <w:t>{</w:t>
                            </w:r>
                          </w:p>
                          <w:p w:rsidR="0018446A" w:rsidRPr="00402ABD" w:rsidRDefault="0018446A" w:rsidP="00402ABD">
                            <w:pPr>
                              <w:rPr>
                                <w:i/>
                              </w:rPr>
                            </w:pPr>
                            <w:r w:rsidRPr="00402ABD">
                              <w:rPr>
                                <w:i/>
                              </w:rPr>
                              <w:tab/>
                            </w:r>
                            <w:r w:rsidRPr="00402ABD">
                              <w:rPr>
                                <w:i/>
                              </w:rPr>
                              <w:tab/>
                              <w:t>public List&lt;Claim&gt; Process(XmlNode node) { }</w:t>
                            </w:r>
                          </w:p>
                          <w:p w:rsidR="0018446A" w:rsidRPr="00402ABD" w:rsidRDefault="0018446A" w:rsidP="00402ABD">
                            <w:pPr>
                              <w:rPr>
                                <w:i/>
                              </w:rPr>
                            </w:pPr>
                            <w:r w:rsidRPr="00402ABD">
                              <w:rPr>
                                <w:i/>
                              </w:rPr>
                              <w:tab/>
                              <w:t>}</w:t>
                            </w:r>
                          </w:p>
                          <w:p w:rsidR="0018446A" w:rsidRPr="00C33409" w:rsidRDefault="0018446A"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18446A" w:rsidRPr="00402ABD" w:rsidRDefault="0018446A" w:rsidP="00402ABD">
                      <w:pPr>
                        <w:rPr>
                          <w:i/>
                        </w:rPr>
                      </w:pPr>
                      <w:r w:rsidRPr="00402ABD">
                        <w:rPr>
                          <w:i/>
                        </w:rPr>
                        <w:t>namespace Parser</w:t>
                      </w:r>
                    </w:p>
                    <w:p w:rsidR="0018446A" w:rsidRPr="00402ABD" w:rsidRDefault="0018446A" w:rsidP="00402ABD">
                      <w:pPr>
                        <w:rPr>
                          <w:i/>
                        </w:rPr>
                      </w:pPr>
                      <w:r w:rsidRPr="00402ABD">
                        <w:rPr>
                          <w:i/>
                        </w:rPr>
                        <w:t>{</w:t>
                      </w:r>
                    </w:p>
                    <w:p w:rsidR="0018446A" w:rsidRPr="00402ABD" w:rsidRDefault="0018446A" w:rsidP="00402ABD">
                      <w:pPr>
                        <w:rPr>
                          <w:i/>
                        </w:rPr>
                      </w:pPr>
                      <w:r w:rsidRPr="00402ABD">
                        <w:rPr>
                          <w:i/>
                        </w:rPr>
                        <w:tab/>
                        <w:t xml:space="preserve">public class Example </w:t>
                      </w:r>
                    </w:p>
                    <w:p w:rsidR="0018446A" w:rsidRPr="00402ABD" w:rsidRDefault="0018446A" w:rsidP="00402ABD">
                      <w:pPr>
                        <w:rPr>
                          <w:i/>
                        </w:rPr>
                      </w:pPr>
                      <w:r w:rsidRPr="00402ABD">
                        <w:rPr>
                          <w:i/>
                        </w:rPr>
                        <w:tab/>
                        <w:t>{</w:t>
                      </w:r>
                    </w:p>
                    <w:p w:rsidR="0018446A" w:rsidRPr="00402ABD" w:rsidRDefault="0018446A"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18446A" w:rsidRPr="00402ABD" w:rsidRDefault="0018446A" w:rsidP="00402ABD">
                      <w:pPr>
                        <w:rPr>
                          <w:i/>
                        </w:rPr>
                      </w:pPr>
                      <w:r w:rsidRPr="00402ABD">
                        <w:rPr>
                          <w:i/>
                        </w:rPr>
                        <w:tab/>
                        <w:t>}</w:t>
                      </w:r>
                    </w:p>
                    <w:p w:rsidR="0018446A" w:rsidRPr="00C33409" w:rsidRDefault="0018446A"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r w:rsidR="00836CD8">
        <w:rPr>
          <w:lang w:val="fr-BE"/>
        </w:rPr>
        <w:t xml:space="preserve">Federation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VesMA&#10;AADcAAAADwAAAGRycy9kb3ducmV2LnhtbERPTWvCQBC9F/wPywi91Y1S0hJdJQZSCr1YLXgds2MS&#10;zM6G7DZJ++tdQfA2j/c5q81oGtFT52rLCuazCARxYXXNpYKfQ/7yDsJ5ZI2NZVLwRw4268nTChNt&#10;B/6mfu9LEULYJaig8r5NpHRFRQbdzLbEgTvbzqAPsCul7nAI4aaRiyiKpcGaQ0OFLWUVFZf9r1GQ&#10;5sfslNfzXXpAtFv5+hX9f5yUep6O6RKEp9E/xHf3pw7z32K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VesMAAADcAAAADwAAAAAAAAAAAAAAAACYAgAAZHJzL2Rv&#10;d25yZXYueG1sUEsFBgAAAAAEAAQA9QAAAIgDAAAAAA==&#10;" filled="f" strokecolor="#d8d8d8 [2732]" strokeweight="2pt">
                  <v:textbox>
                    <w:txbxContent>
                      <w:p w:rsidR="0018446A" w:rsidRDefault="0018446A" w:rsidP="00383159"/>
                    </w:txbxContent>
                  </v:textbox>
                </v:roundrect>
                <v:roundrect id="Rounded Rectangle 181" o:spid="_x0000_s1147"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K0cIA&#10;AADcAAAADwAAAGRycy9kb3ducmV2LnhtbERPS2vCQBC+C/6HZYTedBMPRaKrSGixFHrwEfA4ZsdN&#10;aHY2zW5N+u+7guBtPr7nrDaDbcSNOl87VpDOEhDEpdM1GwWn4/t0AcIHZI2NY1LwRx426/FohZl2&#10;Pe/pdghGxBD2GSqoQmgzKX1ZkUU/cy1x5K6usxgi7IzUHfYx3DZyniSv0mLNsaHClvKKyu/Dr1Ww&#10;M+by45ui+Bz6/Ou8d/lbamqlXibDdgki0BCe4of7Q8f5ixTuz8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orRwgAAANwAAAAPAAAAAAAAAAAAAAAAAJgCAABkcnMvZG93&#10;bnJldi54bWxQSwUGAAAAAAQABAD1AAAAhwM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UpsEA&#10;AADcAAAADwAAAGRycy9kb3ducmV2LnhtbERPTYvCMBC9L/gfwgh7W1M9LFKNIkVRFvagq+BxbMa0&#10;2ExqE23990YQ9jaP9znTeWcrcafGl44VDAcJCOLc6ZKNgv3f6msMwgdkjZVjUvAgD/NZ72OKqXYt&#10;b+m+C0bEEPYpKihCqFMpfV6QRT9wNXHkzq6xGCJsjNQNtjHcVnKUJN/SYsmxocCasoLyy+5mFayN&#10;OV19dTj8dG32e9y6bDk0pVKf/W4xARGoC//it3uj4/zxCF7Px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FKbBAAAA3AAAAA8AAAAAAAAAAAAAAAAAmAIAAGRycy9kb3du&#10;cmV2LnhtbFBLBQYAAAAABAAEAPUAAACGAw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cDMIA&#10;AADcAAAADwAAAGRycy9kb3ducmV2LnhtbERPTWvCQBC9F/wPywi91U08iI2uIkFRCj1oK3gcs+Mm&#10;mJ2N2dWk/94tFHqbx/uc+bK3tXhQ6yvHCtJRAoK4cLpio+D7a/M2BeEDssbaMSn4IQ/LxeBljpl2&#10;He/pcQhGxBD2GSooQ2gyKX1RkkU/cg1x5C6utRgibI3ULXYx3NZynCQTabHi2FBiQ3lJxfVwtwq2&#10;xpxvvj4eP/ou/zztXb5OTaXU67BfzUAE6sO/+M+903H+ew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xwMwgAAANwAAAAPAAAAAAAAAAAAAAAAAJgCAABkcnMvZG93&#10;bnJldi54bWxQSwUGAAAAAAQABAD1AAAAhwM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A8MAAADcAAAADwAAAGRycy9kb3ducmV2LnhtbESPT2vCQBDF7wW/wzKCt7qpgVZSVyn+&#10;AemtKp6H7DQJyc6G3TXGb+8cCr3N8N6895vVZnSdGijExrOBt3kGirj0tuHKwOV8eF2CignZYueZ&#10;DDwowmY9eVlhYf2df2g4pUpJCMcCDdQp9YXWsazJYZz7nli0Xx8cJllDpW3Au4S7Ti+y7F07bFga&#10;auxpW1PZnm7OQMN54sUuP9D3vg0f1bUdfH4xZjYdvz5BJRrTv/nv+mgFfym08ox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flQPDAAAA3AAAAA8AAAAAAAAAAAAA&#10;AAAAoQIAAGRycy9kb3ducmV2LnhtbFBLBQYAAAAABAAEAPkAAACRAw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18446A" w:rsidRDefault="0018446A" w:rsidP="009F282D"/>
                    </w:txbxContent>
                  </v:textbox>
                </v:roundrect>
                <v:roundrect id="Rounded Rectangle 259" o:spid="_x0000_s1154"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18446A" w:rsidRDefault="0018446A"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18446A" w:rsidRPr="00A62F63" w:rsidRDefault="0018446A"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18446A" w:rsidRPr="002B6E56" w:rsidRDefault="0018446A"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18446A" w:rsidRPr="00392B0F" w:rsidRDefault="0018446A"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18446A" w:rsidRPr="00057C5D" w:rsidRDefault="0018446A"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18446A" w:rsidRPr="00793257" w:rsidRDefault="0018446A"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18446A" w:rsidRPr="00F776A4" w:rsidRDefault="0018446A"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18446A" w:rsidRPr="00F776A4" w:rsidRDefault="0018446A"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18446A" w:rsidRPr="00F776A4" w:rsidRDefault="0018446A"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64"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65"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66"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 id="Zone de texte 16" o:spid="_x0000_s1167"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18446A" w:rsidRDefault="0018446A"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69"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 id="Connecteur en angle 65" o:spid="_x0000_s1170"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72" type="#_x0000_t202" style="position:absolute;left:8089;top:12772;width:10960;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18446A" w:rsidRPr="00A62F63" w:rsidRDefault="0018446A"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18446A" w:rsidRPr="00743622" w:rsidRDefault="0018446A"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75"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18446A" w:rsidRPr="002B6E56" w:rsidRDefault="0018446A"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77"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18446A" w:rsidRPr="00392B0F" w:rsidRDefault="0018446A"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179"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18446A" w:rsidRPr="00057C5D" w:rsidRDefault="0018446A"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181"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18446A" w:rsidRPr="00793257" w:rsidRDefault="0018446A"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45C7" w:rsidRDefault="0018446A"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18446A" w:rsidRPr="00CE7C7A" w:rsidRDefault="0018446A"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18446A" w:rsidRDefault="0018446A"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18446A" w:rsidRDefault="0018446A"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18446A" w:rsidRDefault="0018446A" w:rsidP="00D66FBB"/>
                    </w:txbxContent>
                  </v:textbox>
                </v:shape>
                <v:roundrect id="Rounded Rectangle 179" o:spid="_x0000_s119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18446A" w:rsidRDefault="0018446A"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18446A" w:rsidRDefault="0018446A"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18446A" w:rsidRDefault="0018446A"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18446A" w:rsidRDefault="0018446A"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18446A" w:rsidRPr="00F645C7" w:rsidRDefault="0018446A"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18446A" w:rsidRDefault="0018446A"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BD70A8"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18446A" w:rsidRDefault="0018446A"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18446A" w:rsidRPr="00A62F63" w:rsidRDefault="0018446A"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18446A" w:rsidRPr="002B6E56" w:rsidRDefault="0018446A"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18446A" w:rsidRPr="00392B0F" w:rsidRDefault="0018446A"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18446A" w:rsidRPr="00057C5D" w:rsidRDefault="0018446A"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18446A" w:rsidRPr="00793257" w:rsidRDefault="0018446A"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AE1405" w:rsidRDefault="0018446A"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18446A" w:rsidRDefault="0018446A"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18446A" w:rsidRPr="00F776A4" w:rsidRDefault="0018446A"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18446A" w:rsidRPr="00F776A4" w:rsidRDefault="0018446A"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18446A" w:rsidRPr="00F776A4" w:rsidRDefault="0018446A"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03"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04"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05"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06"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18446A" w:rsidRDefault="0018446A"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08"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09"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11"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18446A" w:rsidRPr="00A62F63" w:rsidRDefault="0018446A"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18446A" w:rsidRPr="00743622" w:rsidRDefault="0018446A"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14"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18446A" w:rsidRPr="002B6E56" w:rsidRDefault="0018446A"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16"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18446A" w:rsidRPr="00392B0F" w:rsidRDefault="0018446A"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18"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18446A" w:rsidRPr="00057C5D" w:rsidRDefault="0018446A"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20"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18446A" w:rsidRPr="00793257" w:rsidRDefault="0018446A"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22"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18446A" w:rsidRPr="00AE1405" w:rsidRDefault="0018446A"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BD70A8"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BD70A8"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BD70A8"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p>
    <w:p w:rsidR="009F1EAB" w:rsidRDefault="009F1EAB" w:rsidP="009F1EAB"/>
    <w:p w:rsidR="009F1EAB" w:rsidRPr="009F1EAB" w:rsidRDefault="00E41C5E" w:rsidP="009F1EAB">
      <w:pPr>
        <w:jc w:val="center"/>
      </w:pPr>
      <w:r>
        <w:rPr>
          <w:noProof/>
        </w:rPr>
        <w:drawing>
          <wp:inline distT="0" distB="0" distL="0" distR="0">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18446A" w:rsidRPr="00392B0F" w:rsidRDefault="0018446A"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ED2A95" w:rsidRDefault="0018446A"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18446A" w:rsidRPr="00793257" w:rsidRDefault="0018446A"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18446A" w:rsidRPr="00392B0F" w:rsidRDefault="0018446A"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18446A" w:rsidRPr="00ED2A95" w:rsidRDefault="0018446A"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18446A" w:rsidRPr="00F776A4" w:rsidRDefault="0018446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18446A" w:rsidRPr="00F776A4" w:rsidRDefault="0018446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33"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34"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3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18446A" w:rsidRPr="00743622" w:rsidRDefault="0018446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 id="Connecteur droit avec flèche 112" o:spid="_x0000_s1237"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40" type="#_x0000_t202" style="position:absolute;left:8016;top:14428;width:13754;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18446A" w:rsidRPr="00793257" w:rsidRDefault="0018446A"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18446A" w:rsidRPr="00CE7C7A" w:rsidRDefault="0018446A"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18446A" w:rsidRDefault="0018446A" w:rsidP="006F304E"/>
                    </w:txbxContent>
                  </v:textbox>
                </v:shape>
                <v:roundrect id="Rounded Rectangle 245" o:spid="_x0000_s1249"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18446A" w:rsidRDefault="0018446A"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18446A" w:rsidRDefault="0018446A"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E603C9" w:rsidP="00E603C9">
      <w:pPr>
        <w:pStyle w:val="ListParagraph"/>
        <w:numPr>
          <w:ilvl w:val="0"/>
          <w:numId w:val="3"/>
        </w:numPr>
        <w:rPr>
          <w:rFonts w:eastAsiaTheme="majorEastAsia"/>
          <w:lang w:val="fr-BE"/>
        </w:rPr>
      </w:pPr>
      <w:r>
        <w:rPr>
          <w:rFonts w:eastAsiaTheme="majorEastAsia"/>
          <w:lang w:val="fr-BE"/>
        </w:rPr>
        <w:t>Scopes : uma_authorization et uma_protection</w:t>
      </w:r>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rPr>
        <w:drawing>
          <wp:inline distT="0" distB="0" distL="0" distR="0">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18446A" w:rsidRDefault="0018446A"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18446A" w:rsidRPr="00793257" w:rsidRDefault="0018446A"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18446A" w:rsidRPr="00392B0F" w:rsidRDefault="0018446A"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ED2A95" w:rsidRDefault="0018446A"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Zc8UA&#10;AADcAAAADwAAAGRycy9kb3ducmV2LnhtbESPQWvCQBSE74X+h+UJvdWNKW1jdBURhBzqoWnF6yP7&#10;TILZt+nuqvHfu4LQ4zAz3zDz5WA6cSbnW8sKJuMEBHFldcu1gt+fzWsGwgdkjZ1lUnAlD8vF89Mc&#10;c20v/E3nMtQiQtjnqKAJoc+l9FVDBv3Y9sTRO1hnMETpaqkdXiLcdDJNkg9psOW40GBP64aqY3ky&#10;CrbraZkV6dXtp2/Fpsz+JvYr2yn1MhpWMxCBhvAffrQLrSD9fIf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plzxQAAANwAAAAPAAAAAAAAAAAAAAAAAJgCAABkcnMv&#10;ZG93bnJldi54bWxQSwUGAAAAAAQABAD1AAAAigMAAAAA&#10;" fillcolor="white [3201]" stroked="f" strokeweight=".5pt">
                  <v:textbox>
                    <w:txbxContent>
                      <w:p w:rsidR="0018446A" w:rsidRDefault="0018446A"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18446A" w:rsidRPr="00793257" w:rsidRDefault="0018446A"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T9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P1xQAAANwAAAAPAAAAAAAAAAAAAAAAAJgCAABkcnMv&#10;ZG93bnJldi54bWxQSwUGAAAAAAQABAD1AAAAigMAAAAA&#10;" fillcolor="white [3201]" stroked="f" strokeweight=".5pt">
                  <v:textbox>
                    <w:txbxContent>
                      <w:p w:rsidR="0018446A" w:rsidRPr="00392B0F" w:rsidRDefault="0018446A"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THsYA&#10;AADcAAAADwAAAGRycy9kb3ducmV2LnhtbESPT2sCMRTE74V+h/AKvYhmXWiRrVFEUJeCBf8dvD02&#10;z83SzUvYRN1+e1Mo9DjMzG+Y6by3rbhRFxrHCsajDARx5XTDtYLjYTWcgAgRWWPrmBT8UID57Plp&#10;ioV2d97RbR9rkSAcClRgYvSFlKEyZDGMnCdO3sV1FmOSXS11h/cEt63Ms+xdWmw4LRj0tDRUfe+v&#10;VsFqYwYL+bk9+TJ8XWxe+vVmcFbq9aVffICI1Mf/8F+71Ary/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THsYAAADcAAAADwAAAAAAAAAAAAAAAACYAgAAZHJz&#10;L2Rvd25yZXYueG1sUEsFBgAAAAAEAAQA9QAAAIsDAAAAAA==&#10;" filled="f" strokecolor="black [3213]" strokeweight="2pt">
                  <v:textbox>
                    <w:txbxContent>
                      <w:p w:rsidR="0018446A" w:rsidRPr="00ED2A95" w:rsidRDefault="0018446A"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NacYA&#10;AADcAAAADwAAAGRycy9kb3ducmV2LnhtbESPT2sCMRTE7wW/Q3gFL1Kz7kHK1ihSUBehhfrn4O2x&#10;eW4WNy9hE3X99qZQ6HGYmd8ws0VvW3GjLjSOFUzGGQjiyumGawWH/ertHUSIyBpbx6TgQQEW88HL&#10;DAvt7vxDt12sRYJwKFCBidEXUobKkMUwdp44eWfXWYxJdrXUHd4T3LYyz7KptNhwWjDo6dNQddld&#10;rYLVxoyWcvt19GX4Ptu89OvN6KTU8LVffoCI1Mf/8F+71AryfAq/Z9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nNacYAAADcAAAADwAAAAAAAAAAAAAAAACYAgAAZHJz&#10;L2Rvd25yZXYueG1sUEsFBgAAAAAEAAQA9QAAAIsDAAAAAA==&#10;" filled="f" strokecolor="black [3213]" strokeweight="2pt">
                  <v:textbox>
                    <w:txbxContent>
                      <w:p w:rsidR="0018446A" w:rsidRPr="00F776A4" w:rsidRDefault="0018446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o8sYA&#10;AADcAAAADwAAAGRycy9kb3ducmV2LnhtbESPT2sCMRTE74V+h/AKvYhm3UMrW6OIoC4FC/47eHts&#10;npulm5ewibr99qZQ6HGYmd8w03lvW3GjLjSOFYxHGQjiyumGawXHw2o4AREissbWMSn4oQDz2fPT&#10;FAvt7ryj2z7WIkE4FKjAxOgLKUNlyGIYOU+cvIvrLMYku1rqDu8JbluZZ9mbtNhwWjDoaWmo+t5f&#10;rYLVxgwW8nN78mX4uti89OvN4KzU60u/+AARqY//4b92qRXk+Tv8nk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o8sYAAADcAAAADwAAAAAAAAAAAAAAAACYAgAAZHJz&#10;L2Rvd25yZXYueG1sUEsFBgAAAAAEAAQA9QAAAIsDAAAAAA==&#10;" filled="f" strokecolor="black [3213]" strokeweight="2pt">
                  <v:textbox>
                    <w:txbxContent>
                      <w:p w:rsidR="0018446A" w:rsidRPr="00F776A4" w:rsidRDefault="0018446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Connecteur droit 106" o:spid="_x0000_s1264" style="position:absolute;visibility:visible;mso-wrap-style:square" from="26519,5671" to="2651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Connecteur droit 107" o:spid="_x0000_s1265" style="position:absolute;visibility:visible;mso-wrap-style:square" from="50628,5598" to="5086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rect id="Rectangle 231" o:spid="_x0000_s1266"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DwMYA&#10;AADcAAAADwAAAGRycy9kb3ducmV2LnhtbESPQWsCMRSE7wX/Q3hCL6JZt1DKahQR1KXQQm09eHts&#10;npvFzUvYRN3++0YQehxm5htmvuxtK67UhcaxgukkA0FcOd1wreDnezN+AxEissbWMSn4pQDLxeBp&#10;joV2N/6i6z7WIkE4FKjAxOgLKUNlyGKYOE+cvJPrLMYku1rqDm8JbluZZ9mrtNhwWjDoaW2oOu8v&#10;VsFmZ0Yr+f5x8GX4PNm89Nvd6KjU87BfzUBE6uN/+NEutYL8ZQr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DwMYAAADcAAAADwAAAAAAAAAAAAAAAACYAgAAZHJz&#10;L2Rvd25yZXYueG1sUEsFBgAAAAAEAAQA9QAAAIsDAAAAAA==&#10;" filled="f" strokecolor="black [3213]" strokeweight="2pt">
                  <v:textbox>
                    <w:txbxContent>
                      <w:p w:rsidR="0018446A" w:rsidRPr="00743622" w:rsidRDefault="0018446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Connecteur droit avec flèche 112" o:spid="_x0000_s1268" type="#_x0000_t32" style="position:absolute;left:6831;top:7638;width:31456;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spXsYAAADcAAAADwAAAGRycy9kb3ducmV2LnhtbESPQWsCMRSE7wX/Q3hCbzWrQi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KV7GAAAA3AAAAA8AAAAAAAAA&#10;AAAAAAAAoQIAAGRycy9kb3ducmV2LnhtbFBLBQYAAAAABAAEAPkAAACUAw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xsQAAADcAAAADwAAAGRycy9kb3ducmV2LnhtbESPQWvCQBSE74L/YXmF3nRTK2JTV7EF&#10;wR4qmJbi8ZF9JqHZtyH7TOK/7xYEj8PMfMOsNoOrVUdtqDwbeJomoIhzbysuDHx/7SZLUEGQLdae&#10;ycCVAmzW49EKU+t7PlKXSaEihEOKBkqRJtU65CU5DFPfEEfv7FuHEmVbaNtiH+Gu1rMkWWiHFceF&#10;Eht6Lyn/zS7OwOHtNN/3P1f55Bfh00fWhWDPxjw+DNtXUEKD3MO39t4amD3P4f9MPA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BNXGxAAAANwAAAAPAAAAAAAAAAAA&#10;AAAAAKECAABkcnMvZG93bnJldi54bWxQSwUGAAAAAAQABAD5AAAAkgM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4UscYAAADcAAAADwAAAGRycy9kb3ducmV2LnhtbESPQUsDMRSE70L/Q3iF3mzWiiLbpkUr&#10;QvGk25bS22PzulndvGyTdHf990YoeBxm5htmsRpsIzryoXas4G6agSAuna65UrDbvt0+gQgRWWPj&#10;mBT8UIDVcnSzwFy7nj+pK2IlEoRDjgpMjG0uZSgNWQxT1xIn7+S8xZikr6T22Ce4beQsyx6lxZrT&#10;gsGW1obK7+JiFTTde3/eX77O5vWj2xbrw9G8+FapyXh4noOINMT/8LW90Qpm9w/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eFLHGAAAA3AAAAA8AAAAAAAAA&#10;AAAAAAAAoQIAAGRycy9kb3ducmV2LnhtbFBLBQYAAAAABAAEAPkAAACUAw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LscUAAADcAAAADwAAAGRycy9kb3ducmV2LnhtbESPQWvCQBSE7wX/w/KE3nSjLa2mrmIL&#10;BT200FTE4yP7TEKzb0P2NYn/visIPQ4z8w2z2gyuVh21ofJsYDZNQBHn3lZcGDh8v08WoIIgW6w9&#10;k4ELBdisR3crTK3v+Yu6TAoVIRxSNFCKNKnWIS/JYZj6hjh6Z986lCjbQtsW+wh3tZ4nyZN2WHFc&#10;KLGht5Lyn+zXGfh8PT3u+uNFPngpfNpnXQj2bMz9eNi+gBIa5D98a++sgfnDM1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ZLscUAAADcAAAADwAAAAAAAAAA&#10;AAAAAAChAgAAZHJzL2Rvd25yZXYueG1sUEsFBgAAAAAEAAQA+QAAAJMDA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HjMQAAADcAAAADwAAAGRycy9kb3ducmV2LnhtbESP3WoCMRSE7wt9h3CE3pSarVKV1ShS&#10;KHgj+PcAp5vjZjE52W6iu/r0Rih4OczMN8xs0TkrLtSEyrOCz34GgrjwuuJSwWH/8zEBESKyRuuZ&#10;FFwpwGL++jLDXPuWt3TZxVIkCIccFZgY61zKUBhyGPq+Jk7e0TcOY5JNKXWDbYI7KwdZNpIOK04L&#10;Bmv6NlScdmenYDIe/v3imr7s7Z23V2OXm/OtVeqt1y2nICJ18Rn+b6+0gsF4BI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4eMxAAAANwAAAAPAAAAAAAAAAAA&#10;AAAAAKECAABkcnMvZG93bnJldi54bWxQSwUGAAAAAAQABAD5AAAAkgM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45C7" w:rsidRDefault="0018446A"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GaMQA&#10;AADcAAAADwAAAGRycy9kb3ducmV2LnhtbESPT4vCMBTE7wt+h/AEb5rq/tNqlKVLZQ8irOvB46N5&#10;tsXmpTSxrd/eCMIeh5n5DbPa9KYSLTWutKxgOolAEGdWl5wrOP6l4zkI55E1VpZJwY0cbNaDlxXG&#10;2nb8S+3B5yJA2MWooPC+jqV0WUEG3cTWxME728agD7LJpW6wC3BTyVkUfUiDJYeFAmtKCsouh6tR&#10;8JqdU294+/4pd3t3ivrqWyZTpUbD/msJwlPv/8PP9o9WMHtbwO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5RmjEAAAA3AAAAA8AAAAAAAAAAAAAAAAAmAIAAGRycy9k&#10;b3ducmV2LnhtbFBLBQYAAAAABAAEAPUAAACJAwAAAAA=&#10;" fillcolor="white [3212]" strokecolor="#a5a5a5 [2092]" strokeweight="2pt">
                  <v:textbox>
                    <w:txbxContent>
                      <w:p w:rsidR="0018446A" w:rsidRPr="00CE7C7A" w:rsidRDefault="0018446A"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5KL4A&#10;AADcAAAADwAAAGRycy9kb3ducmV2LnhtbERPuwrCMBTdBf8hXMFNUxUfVKOIojiIYHVwvDTXttjc&#10;lCZq/XszCI6H816sGlOKF9WusKxg0I9AEKdWF5wpuF52vRkI55E1lpZJwYccrJbt1gJjbd98plfi&#10;MxFC2MWoIPe+iqV0aU4GXd9WxIG729qgD7DOpK7xHcJNKYdRNJEGCw4NOVa0ySl9JE+jYJTed97w&#10;fjyVx5O7RU25lZuBUt1Os56D8NT4v/jnPmgFw3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aeSi+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GecMA&#10;AADcAAAADwAAAGRycy9kb3ducmV2LnhtbESPT4vCMBTE74LfITzBm023B5WuaVkKgujJPwt7fDTP&#10;tmzzUpKo9dubhQWPw8z8htmUo+nFnZzvLCv4SFIQxLXVHTcKLuftYg3CB2SNvWVS8CQPZTGdbDDX&#10;9sFHup9CIyKEfY4K2hCGXEpft2TQJ3Ygjt7VOoMhStdI7fAR4aaXWZoupcGO40KLA1Ut1b+nm1FQ&#10;fTu5C81xrLOrzSr8SfeH80Wp+Wz8+gQRaAzv8H97pxVkqxX8nYlH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1GecMAAADcAAAADwAAAAAAAAAAAAAAAACYAgAAZHJzL2Rv&#10;d25yZXYueG1sUEsFBgAAAAAEAAQA9QAAAIgD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pTr4A&#10;AADcAAAADwAAAGRycy9kb3ducmV2LnhtbERPuwrCMBTdBf8hXMFNUxWtVKOIojiI4GNwvDTXttjc&#10;lCZq/XszCI6H854vG1OKF9WusKxg0I9AEKdWF5wpuF62vSkI55E1lpZJwYccLBft1hwTbd98otfZ&#10;ZyKEsEtQQe59lUjp0pwMur6tiAN3t7VBH2CdSV3jO4SbUg6jaCINFhwacqxonVP6OD+NglF633rD&#10;u3EsD0d3i5pyI9cDpbqdZjUD4anxf/HPvdcKhn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ZKU6+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acYA&#10;AADcAAAADwAAAGRycy9kb3ducmV2LnhtbESPQWvCQBSE70L/w/IKvUjdGLDW6CaUVqGQi7USr4/s&#10;axKafRuyq4n/vlsQPA4z8w2zyUbTigv1rrGsYD6LQBCXVjdcKTh+755fQTiPrLG1TAqu5CBLHyYb&#10;TLQd+IsuB1+JAGGXoILa+y6R0pU1GXQz2xEH78f2Bn2QfSV1j0OAm1bGUfQiDTYcFmrs6L2m8vdw&#10;NgpyLuJlUZiPXJ+afHtdDMV0vlfq6XF8W4PwNPp7+Nb+1Ari5Q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acYAAADcAAAADwAAAAAAAAAAAAAAAACYAgAAZHJz&#10;L2Rvd25yZXYueG1sUEsFBgAAAAAEAAQA9QAAAIsDAAAAAA==&#10;" adj="10814" fillcolor="white [3212]" strokecolor="#a5a5a5 [2092]" strokeweight="2pt">
                  <v:textbox>
                    <w:txbxContent>
                      <w:p w:rsidR="0018446A" w:rsidRDefault="0018446A" w:rsidP="0053570A"/>
                    </w:txbxContent>
                  </v:textbox>
                </v:shape>
                <v:roundrect id="Rounded Rectangle 179" o:spid="_x0000_s128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b74A&#10;AADcAAAADwAAAGRycy9kb3ducmV2LnhtbERPuwrCMBTdBf8hXMFNUxUfVKOIojiIYHVwvDTXttjc&#10;lCZq/XszCI6H816sGlOKF9WusKxg0I9AEKdWF5wpuF52vRkI55E1lpZJwYccrJbt1gJjbd98plfi&#10;MxFC2MWoIPe+iqV0aU4GXd9WxIG729qgD7DOpK7xHcJNKYdRNJEGCw4NOVa0ySl9JE+jYJTed97w&#10;fjyVx5O7RU25lZuBUt1Os56D8NT4v/jnPmgFw1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6VW++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BacQA&#10;AADcAAAADwAAAGRycy9kb3ducmV2LnhtbESPQWvCQBSE74X+h+UJ3upGDyFGVxFF9OClsS309sg+&#10;k2D27ZLdJvHfu4VCj8PMfMOst6NpRU+dbywrmM8SEMSl1Q1XCj6ux7cMhA/IGlvLpOBBHrab15c1&#10;5toO/E59ESoRIexzVFCH4HIpfVmTQT+zjjh6N9sZDFF2ldQdDhFuWrlIklQabDgu1OhoX1N5L36M&#10;gs+UC31I9P10cHt//Kbl5ctppaaTcbcCEWgM/+G/9lkrWGRz+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AWn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ug8MA&#10;AADcAAAADwAAAGRycy9kb3ducmV2LnhtbESPT4vCMBTE78J+h/AW9qapFV2pjbK4uHgQwa4Hj4/m&#10;9Q82L6WJWr+9EQSPw8z8hklXvWnElTpXW1YwHkUgiHOray4VHP83wzkI55E1NpZJwZ0crJYfgxQT&#10;bW98oGvmSxEg7BJUUHnfJlK6vCKDbmRb4uAVtjPog+xKqTu8BbhpZBxFM2mw5rBQYUvrivJzdjEK&#10;Jnmx8Yb/pt9yt3enqG9+5Xqs1Ndn/7MA4an37/Crvd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Rug8MAAADcAAAADwAAAAAAAAAAAAAAAACYAgAAZHJzL2Rv&#10;d25yZXYueG1sUEsFBgAAAAAEAAQA9QAAAIgDA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VLMQA&#10;AADcAAAADwAAAGRycy9kb3ducmV2LnhtbESPzW7CMBCE70i8g7WVeoNNqUR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1Sz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TbMIA&#10;AADcAAAADwAAAGRycy9kb3ducmV2LnhtbESPzarCMBSE94LvEI7gTlP/pRpFvHhxIYLVhctDc2yL&#10;zUlpcrX37Y0guBxm5htmuW5MKR5Uu8KygkE/AkGcWl1wpuBy3vXmIJxH1lhaJgX/5GC9areWGGv7&#10;5BM9Ep+JAGEXo4Lc+yqW0qU5GXR9WxEH72Zrgz7IOpO6xmeAm1IOo2gqDRYcFnKsaJtTek/+jIJR&#10;ett5w7+TmTwc3TVqyh+5HSjV7TSbBQhPjf+GP+29VjCcj+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VNswgAAANwAAAAPAAAAAAAAAAAAAAAAAJgCAABkcnMvZG93&#10;bnJldi54bWxQSwUGAAAAAAQABAD1AAAAhwMAAAAA&#10;" fillcolor="white [3212]" strokecolor="#a5a5a5 [2092]" strokeweight="2pt">
                  <v:textbox>
                    <w:txbxContent>
                      <w:p w:rsidR="0018446A" w:rsidRPr="00F645C7" w:rsidRDefault="0018446A"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w8QA&#10;AADcAAAADwAAAGRycy9kb3ducmV2LnhtbESPzW7CMBCE70i8g7WVeoNNkUp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6MP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p>
    <w:p w:rsidR="00374E4A" w:rsidRPr="00F21551" w:rsidRDefault="00374E4A" w:rsidP="00E4681A"/>
    <w:p w:rsidR="008728B7" w:rsidRDefault="008728B7" w:rsidP="008728B7">
      <w:pPr>
        <w:jc w:val="center"/>
        <w:rPr>
          <w:lang w:val="fr-BE"/>
        </w:rPr>
      </w:pPr>
      <w:r>
        <w:rPr>
          <w:noProof/>
        </w:rPr>
        <w:drawing>
          <wp:inline distT="0" distB="0" distL="0" distR="0">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2" w:history="1">
        <w:r w:rsidRPr="0017789D">
          <w:rPr>
            <w:rStyle w:val="Hyperlink"/>
            <w:lang w:val="fr-BE"/>
          </w:rPr>
          <w:t>http://localhost:4200</w:t>
        </w:r>
      </w:hyperlink>
      <w:r>
        <w:rPr>
          <w:lang w:val="fr-BE"/>
        </w:rPr>
        <w:t>.</w:t>
      </w:r>
      <w:bookmarkStart w:id="81" w:name="_GoBack"/>
      <w:bookmarkEnd w:id="81"/>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2" w:name="_Toc460231427"/>
      <w:r>
        <w:rPr>
          <w:lang w:val="fr-BE"/>
        </w:rPr>
        <w:lastRenderedPageBreak/>
        <w:t>Documentation technique</w:t>
      </w:r>
      <w:bookmarkEnd w:id="82"/>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3" w:name="_Toc460231428"/>
      <w:r>
        <w:rPr>
          <w:lang w:val="fr-BE"/>
        </w:rPr>
        <w:t>Nuget packages</w:t>
      </w:r>
      <w:bookmarkEnd w:id="83"/>
    </w:p>
    <w:p w:rsidR="005779B4" w:rsidRDefault="005779B4" w:rsidP="00132053">
      <w:pPr>
        <w:rPr>
          <w:lang w:val="fr-BE"/>
        </w:rPr>
      </w:pPr>
    </w:p>
    <w:p w:rsidR="005779B4" w:rsidRDefault="005779B4" w:rsidP="005779B4">
      <w:pPr>
        <w:pStyle w:val="Heading3"/>
        <w:rPr>
          <w:lang w:val="fr-BE"/>
        </w:rPr>
      </w:pPr>
      <w:bookmarkStart w:id="84" w:name="_Toc460231429"/>
      <w:r>
        <w:rPr>
          <w:lang w:val="fr-BE"/>
        </w:rPr>
        <w:t>SimpleIdentityServer.Proxy</w:t>
      </w:r>
      <w:bookmarkEnd w:id="84"/>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5" w:name="_Toc460231430"/>
      <w:r>
        <w:rPr>
          <w:lang w:val="fr-BE"/>
        </w:rPr>
        <w:lastRenderedPageBreak/>
        <w:t>SimpleIdentityServer.UmaIntrospection.Authentication</w:t>
      </w:r>
      <w:bookmarkEnd w:id="85"/>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6" w:name="_Toc460231431"/>
      <w:r>
        <w:rPr>
          <w:lang w:val="fr-BE"/>
        </w:rPr>
        <w:t>SimpleIdentityServer.Uma.Authorization</w:t>
      </w:r>
      <w:bookmarkEnd w:id="86"/>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7" w:name="_Toc460231432"/>
      <w:r>
        <w:rPr>
          <w:lang w:val="fr-BE"/>
        </w:rPr>
        <w:t>Load balancing</w:t>
      </w:r>
      <w:bookmarkEnd w:id="87"/>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6A3716" w:rsidRDefault="0018446A"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ycAA&#10;AADcAAAADwAAAGRycy9kb3ducmV2LnhtbERPy4rCMBTdD/gP4QruxtQHMlSjVKEiuPEx4PbaXNti&#10;c1OaqNWvNwvB5eG8Z4vWVOJOjSstKxj0IxDEmdUl5wr+j+nvHwjnkTVWlknBkxws5p2fGcbaPnhP&#10;94PPRQhhF6OCwvs6ltJlBRl0fVsTB+5iG4M+wCaXusFHCDeVHEbRRBosOTQUWNOqoOx6uBkFSXpa&#10;ndNysEuOiHYpx9votT4r1eu2yRSEp9Z/xR/3RisYjcP8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MycAAAADcAAAADwAAAAAAAAAAAAAAAACYAgAAZHJzL2Rvd25y&#10;ZXYueG1sUEsFBgAAAAAEAAQA9QAAAIUDAAAAAA==&#10;" filled="f" strokecolor="#d8d8d8 [2732]" strokeweight="2pt">
                  <v:textbox>
                    <w:txbxContent>
                      <w:p w:rsidR="0018446A" w:rsidRPr="006A3716" w:rsidRDefault="0018446A"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pUsQA&#10;AADcAAAADwAAAGRycy9kb3ducmV2LnhtbESPT4vCMBTE78J+h/AW9qZpd0WkGqUrVBa8+A+8Pptn&#10;W2xeShO166c3guBxmJnfMNN5Z2pxpdZVlhXEgwgEcW51xYWC/S7rj0E4j6yxtkwK/snBfPbRm2Ki&#10;7Y03dN36QgQIuwQVlN43iZQuL8mgG9iGOHgn2xr0QbaF1C3eAtzU8juKRtJgxWGhxIYWJeXn7cUo&#10;SLPD4phV8TrdIdpfOVxF9+VRqa/PLp2A8NT5d/jV/tMKfoY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aVLEAAAA3AAAAA8AAAAAAAAAAAAAAAAAmAIAAGRycy9k&#10;b3ducmV2LnhtbFBLBQYAAAAABAAEAPUAAACJAwAAAAA=&#10;" filled="f" strokecolor="#d8d8d8 [2732]" strokeweight="2pt">
                  <v:textbox>
                    <w:txbxContent>
                      <w:p w:rsidR="0018446A" w:rsidRDefault="0018446A"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3JcQA&#10;AADcAAAADwAAAGRycy9kb3ducmV2LnhtbESPT4vCMBTE74LfITzBm6b+QZZqlCp0WfCiVvD6bJ5t&#10;sXkpTVa7fnqzsLDHYWZ+w6w2nanFg1pXWVYwGUcgiHOrKy4UnLN09AHCeWSNtWVS8EMONut+b4Wx&#10;tk8+0uPkCxEg7GJUUHrfxFK6vCSDbmwb4uDdbGvQB9kWUrf4DHBTy2kULaTBisNCiQ3tSsrvp2+j&#10;IEkvu2taTQ5Jhmi3cr6PXp9XpYaDLlmC8NT5//Bf+0srmM2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9yXEAAAA3AAAAA8AAAAAAAAAAAAAAAAAmAIAAGRycy9k&#10;b3ducmV2LnhtbFBLBQYAAAAABAAEAPUAAACJAwAAAAA=&#10;" filled="f" strokecolor="#d8d8d8 [2732]" strokeweight="2pt">
                  <v:textbox>
                    <w:txbxContent>
                      <w:p w:rsidR="0018446A" w:rsidRDefault="0018446A"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1SvsQA&#10;AADcAAAADwAAAGRycy9kb3ducmV2LnhtbESPQYvCMBSE74L/IbwFb5q6ikjXKFWoLHhRK3h9Nm/b&#10;ss1LabLa9dcbQfA4zMw3zGLVmVpcqXWVZQXjUQSCOLe64kLBKUuHcxDOI2usLZOCf3KwWvZ7C4y1&#10;vfGBrkdfiABhF6OC0vsmltLlJRl0I9sQB+/HtgZ9kG0hdYu3ADe1/IyimTRYcVgosaFNSfnv8c8o&#10;SNLz5pJW432SIdq1nO6i+/ai1OCjS75AeOr8O/xqf2sFk+k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9Ur7EAAAA3AAAAA8AAAAAAAAAAAAAAAAAmAIAAGRycy9k&#10;b3ducmV2LnhtbFBLBQYAAAAABAAEAPUAAACJAwAAAAA=&#10;" filled="f" strokecolor="#d8d8d8 [2732]" strokeweight="2pt">
                  <v:textbox>
                    <w:txbxContent>
                      <w:p w:rsidR="0018446A" w:rsidRDefault="0018446A"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ysMA&#10;AADcAAAADwAAAGRycy9kb3ducmV2LnhtbESPQYvCMBSE7wv+h/AEb2uqlkWqUapQEfbiquD12Tzb&#10;YvNSmqh1f71ZWPA4zMw3zHzZmVrcqXWVZQWjYQSCOLe64kLB8ZB9TkE4j6yxtkwKnuRgueh9zDHR&#10;9sE/dN/7QgQIuwQVlN43iZQuL8mgG9qGOHgX2xr0QbaF1C0+AtzUchxFX9JgxWGhxIbWJeXX/c0o&#10;SLPT+pxVo116QLQrGX9Hv5uzUoN+l85AeOr8O/zf3moFkziGv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TKysMAAADcAAAADwAAAAAAAAAAAAAAAACYAgAAZHJzL2Rv&#10;d25yZXYueG1sUEsFBgAAAAAEAAQA9QAAAIgDAAAAAA==&#10;" filled="f" strokecolor="#d8d8d8 [2732]" strokeweight="2pt">
                  <v:textbo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vUcUA&#10;AADcAAAADwAAAGRycy9kb3ducmV2LnhtbESPS4vCQBCE7wv+h6EFbzrxsSLRUaIQWdjL+gCvbaZN&#10;gpmekBk16693FoQ9FlX1FbVYtaYSd2pcaVnBcBCBIM6sLjlXcDyk/RkI55E1VpZJwS85WC07HwuM&#10;tX3wju57n4sAYRejgsL7OpbSZQUZdANbEwfvYhuDPsgml7rBR4CbSo6iaCoNlhwWCqxpU1B23d+M&#10;giQ9bc5pOfxJDoh2LSff0XN7VqrXbZM5CE+t/w+/219awXjyCX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G9RxQAAANwAAAAPAAAAAAAAAAAAAAAAAJgCAABkcnMv&#10;ZG93bnJldi54bWxQSwUGAAAAAAQABAD1AAAAigMAAAAA&#10;" filled="f" strokecolor="#d8d8d8 [2732]" strokeweight="2pt">
                  <v:textbo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eNsUAAADcAAAADwAAAGRycy9kb3ducmV2LnhtbESPzWrCQBSF90LfYbgFdzppK6FEJ6G1&#10;FHQjNYri7pK5TUIzd9LMGOPbO0Khy8P5+TiLbDCN6KlztWUFT9MIBHFhdc2lgv3uc/IKwnlkjY1l&#10;UnAlB1n6MFpgou2Ft9TnvhRhhF2CCirv20RKV1Rk0E1tSxy8b9sZ9EF2pdQdXsK4aeRzFMXSYM2B&#10;UGFLy4qKn/xsAuT3+hUv+8NHnx+1fDfn03qDa6XGj8PbHISnwf+H/9orreBlFsP9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EeNsUAAADcAAAADwAAAAAAAAAA&#10;AAAAAAChAgAAZHJzL2Rvd25yZXYueG1sUEsFBgAAAAAEAAQA+QAAAJMDAAAAAA==&#10;" strokecolor="black [3213]">
                  <v:stroke endarrow="open"/>
                </v:shape>
                <v:shape id="Straight Arrow Connector 347" o:spid="_x0000_s1295" type="#_x0000_t32" style="position:absolute;left:11650;top:6414;width:4957;height:3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xsIAAADcAAAADwAAAGRycy9kb3ducmV2LnhtbESP3WoCMRCF74W+QxihdzVrq23ZGkW0&#10;gnf+tA8w3Yyb2M1kSVJd394IBS8P5+fjTGada8SJQrSeFQwHBQjiymvLtYLvr9XTO4iYkDU2nknB&#10;hSLMpg+9CZban3lHp32qRR7hWKICk1JbShkrQw7jwLfE2Tv44DBlGWqpA57zuGvkc1G8SoeWM8Fg&#10;SwtD1e/+z2Xu3B7Hy6C5+vw52m0wuDk0qNRjv5t/gEjUpXv4v73WCl5Gb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NxsIAAADcAAAADwAAAAAAAAAAAAAA&#10;AAChAgAAZHJzL2Rvd25yZXYueG1sUEsFBgAAAAAEAAQA+QAAAJADAAAAAA==&#10;" strokecolor="black [3213]">
                  <v:stroke endarrow="open"/>
                </v:shape>
                <v:shape id="Straight Arrow Connector 348" o:spid="_x0000_s1296" type="#_x0000_t32" style="position:absolute;left:32135;top:5049;width:7227;height:27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v38IAAADcAAAADwAAAGRycy9kb3ducmV2LnhtbERPTWvCQBC9F/wPywi91U1bEYmu0loK&#10;9SI1iuJtyI5JMDubZtcY/33nUOjx8b7ny97VqqM2VJ4NPI8SUMS5txUXBva7z6cpqBCRLdaeycCd&#10;AiwXg4c5ptbfeEtdFgslIRxSNFDG2KRah7wkh2HkG2Lhzr51GAW2hbYt3iTc1folSSbaYcXSUGJD&#10;q5LyS3Z1UvJz/56susNHlx2tfnfX03qDa2Meh/3bDFSkPv6L/9xf1sDrWNbKGTk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Iv38IAAADcAAAADwAAAAAAAAAAAAAA&#10;AAChAgAAZHJzL2Rvd25yZXYueG1sUEsFBgAAAAAEAAQA+QAAAJADAAAAAA==&#10;" strokecolor="black [3213]">
                  <v:stroke endarrow="open"/>
                </v:shape>
                <v:shape id="Straight Arrow Connector 349" o:spid="_x0000_s1297" type="#_x0000_t32" style="position:absolute;left:39362;top:5049;width:6583;height:27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8L8IAAADcAAAADwAAAGRycy9kb3ducmV2LnhtbESP3WoCMRCF74W+QxihdzVrq6XdGkW0&#10;gnf+tA8w3Yyb2M1kSVJd394IBS8P5+fjTGada8SJQrSeFQwHBQjiymvLtYLvr9XTG4iYkDU2nknB&#10;hSLMpg+9CZban3lHp32qRR7hWKICk1JbShkrQw7jwLfE2Tv44DBlGWqpA57zuGvkc1G8SoeWM8Fg&#10;SwtD1e/+z2Xu3B7Hy6C5+vw52m0wuDk0qNRjv5t/gEjUpXv4v73WCl5G7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48L8IAAADcAAAADwAAAAAAAAAAAAAA&#10;AAChAgAAZHJzL2Rvd25yZXYueG1sUEsFBgAAAAAEAAQA+QAAAJADAAAAAA==&#10;" strokecolor="black [3213]">
                  <v:stroke endarrow="open"/>
                </v:shape>
                <v:roundrect id="Rounded Rectangle 350" o:spid="_x0000_s1298" style="position:absolute;left:79019;top:17825;width:9278;height:59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aFMIA&#10;AADcAAAADwAAAGRycy9kb3ducmV2LnhtbERPTWvCQBC9C/0PyxR6azaptkh0lTSQUujFGsHrmB2T&#10;YHY2ZFdN/fXdg+Dx8b6X69F04kKDay0rSKIYBHFldcu1gl1ZvM5BOI+ssbNMCv7IwXr1NFliqu2V&#10;f+my9bUIIexSVNB436dSuqohgy6yPXHgjnYw6AMcaqkHvIZw08m3OP6QBlsODQ32lDdUnbZnoyAr&#10;9vmhaJNNViLaTzn7iW9fB6VensdsAcLT6B/iu/tbK5i+h/n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loUwgAAANwAAAAPAAAAAAAAAAAAAAAAAJgCAABkcnMvZG93&#10;bnJldi54bWxQSwUGAAAAAAQABAD1AAAAhw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j8QA&#10;AADcAAAADwAAAGRycy9kb3ducmV2LnhtbESPQWvCQBSE74L/YXmF3nST1kqJrhKFFMFLjUKvz+wz&#10;Cc2+Ddmtpv56VxA8DjPzDTNf9qYRZ+pcbVlBPI5AEBdW11wqOOyz0ScI55E1NpZJwT85WC6Ggzkm&#10;2l54R+fclyJA2CWooPK+TaR0RUUG3di2xME72c6gD7Irpe7wEuCmkW9RNJUGaw4LFba0rqj4zf+M&#10;gjT7WR+zOv5O94h2JSfb6Pp1VOr1pU9nIDz1/hl+tDdawftH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6/4/EAAAA3AAAAA8AAAAAAAAAAAAAAAAAmAIAAGRycy9k&#10;b3ducmV2LnhtbFBLBQYAAAAABAAEAPUAAACJAw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v:textbox>
                </v:roundrect>
                <v:roundrect id="Rounded Rectangle 352" o:spid="_x0000_s1300" style="position:absolute;left:64424;top:11327;width:9144;height:64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h+MUA&#10;AADcAAAADwAAAGRycy9kb3ducmV2LnhtbESPQWvCQBSE74X+h+UVetON1haJrhKFFKGXNhG8PrPP&#10;JJh9G7JrkvbXdwtCj8PMfMOst6NpRE+dqy0rmE0jEMSF1TWXCo55OlmCcB5ZY2OZFHyTg+3m8WGN&#10;sbYDf1Gf+VIECLsYFVTet7GUrqjIoJvaljh4F9sZ9EF2pdQdDgFuGjmPojdpsOawUGFL+4qKa3Yz&#10;CpL0tD+n9ewzyRHtTi4+op/3s1LPT2OyAuFp9P/he/ugFby8zu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GH4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GMEAAADcAAAADwAAAGRycy9kb3ducmV2LnhtbESP3WoCMRCF7wu+Q5iCdzXbiqVsjSJW&#10;wTut9QHGzbiJ3UyWJOr69kYQvDycn48znnauEWcK0XpW8D4oQBBXXluuFez+lm9fIGJC1th4JgVX&#10;ijCd9F7GWGp/4V86b1Mt8gjHEhWYlNpSylgZchgHviXO3sEHhynLUEsd8JLHXSM/iuJTOrScCQZb&#10;mhuq/rcnl7kzexz9BM3VYn+0m2BwfWhQqf5rN/sGkahLz/CjvdIKhqMh3M/kIyA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X50YwQAAANwAAAAPAAAAAAAAAAAAAAAA&#10;AKECAABkcnMvZG93bnJldi54bWxQSwUGAAAAAAQABAD5AAAAjwMAAAAA&#10;" strokecolor="black [3213]">
                  <v:stroke endarrow="open"/>
                </v:shape>
                <v:shape id="Straight Arrow Connector 354" o:spid="_x0000_s1302" type="#_x0000_t32" style="position:absolute;left:73568;top:14576;width:5451;height:6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zB8UAAADcAAAADwAAAGRycy9kb3ducmV2LnhtbESPzWrCQBSF90LfYbgFdzpptSLRUWxK&#10;oW6KTUVxd8ncJsHMnTQzJvHtnULB5eH8fJzlujeVaKlxpWUFT+MIBHFmdcm5gv33+2gOwnlkjZVl&#10;UnAlB+vVw2CJsbYdf1Gb+lyEEXYxKii8r2MpXVaQQTe2NXHwfmxj0AfZ5FI32IVxU8nnKJpJgyUH&#10;QoE1JQVl5/RiAuT3upsl7eGtTY9avprLafuJW6WGj/1mAcJT7+/h//aHVjB5mcLfmXA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azB8UAAADcAAAADwAAAAAAAAAA&#10;AAAAAAChAgAAZHJzL2Rvd25yZXYueG1sUEsFBgAAAAAEAAQA+QAAAJMDAAAAAA==&#10;" strokecolor="black [3213]">
                  <v:stroke endarrow="open"/>
                </v:shape>
                <v:roundrect id="Rounded Rectangle 355" o:spid="_x0000_s1303" style="position:absolute;left:19677;top:23808;width:9277;height:5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jMUA&#10;AADcAAAADwAAAGRycy9kb3ducmV2LnhtbESPQWvCQBSE74X+h+UVetONtikSXSUKKYVebCJ4fWaf&#10;STD7NmS3Ju2v7wpCj8PMfMOsNqNpxZV611hWMJtGIIhLqxuuFByKbLIA4TyyxtYyKfghB5v148MK&#10;E20H/qJr7isRIOwSVFB73yVSurImg25qO+LgnW1v0AfZV1L3OAS4aeU8it6kwYbDQo0d7WoqL/m3&#10;UZBmx90pa2b7tEC0W/n6Gf2+n5R6fhrTJQhPo/8P39sfWsFLHM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mM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n+8UA&#10;AADcAAAADwAAAGRycy9kb3ducmV2LnhtbESPQWvCQBSE74X+h+UVeqsbbQ0SXSUKKYVebCJ4fWaf&#10;STD7NmS3Ju2v7wpCj8PMfMOsNqNpxZV611hWMJ1EIIhLqxuuFByK7GUBwnlkja1lUvBDDjbrx4cV&#10;JtoO/EXX3FciQNglqKD2vkukdGVNBt3EdsTBO9veoA+yr6TucQhw08pZFMXSYMNhocaOdjWVl/zb&#10;KEiz4+6UNdN9WiDarXz7jH7fT0o9P43pEoSn0f+H7+0PreB1Hs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2f7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YMUA&#10;AADcAAAADwAAAGRycy9kb3ducmV2LnhtbESPT2vCQBTE7wW/w/IEb3Wj1j9EV4lCROilVcHrM/tM&#10;gtm3Ibtq6qfvCoUeh5n5DbNYtaYSd2pcaVnBoB+BIM6sLjlXcDyk7zMQziNrrCyTgh9ysFp23hYY&#10;a/vgb7rvfS4ChF2MCgrv61hKlxVk0PVtTRy8i20M+iCbXOoGHwFuKjmMook0WHJYKLCmTUHZdX8z&#10;CpL0tDmn5eArOSDatfz4jJ7bs1K9bpvMQXhq/X/4r73TCkbjK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8Jg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pb8AAADcAAAADwAAAGRycy9kb3ducmV2LnhtbERPy4rCMBTdC/5DuAOz03QsPugYRXzA&#10;4M4qri/Nnba0uSlJrJ2/nywEl4fzXm8H04qenK8tK/iaJiCIC6trLhXcrqfJCoQPyBpby6Tgjzxs&#10;N+PRGjNtn3yhPg+liCHsM1RQhdBlUvqiIoN+ajviyP1aZzBE6EqpHT5juGnlLEkW0mDNsaHCjvYV&#10;FU3+MApqTgPPDumJzsfGLct709v0ptTnx7D7BhFoCG/xy/2jFaTzuDa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Xpb8AAADcAAAADwAAAAAAAAAAAAAAAACh&#10;AgAAZHJzL2Rvd25yZXYueG1sUEsFBgAAAAAEAAQA+QAAAI0DAAAAAA==&#10;" strokecolor="black [3213]">
                  <v:stroke endarrow="open"/>
                </v:shape>
                <v:shape id="Straight Arrow Connector 359" o:spid="_x0000_s1307" type="#_x0000_t32" style="position:absolute;left:13737;top:29217;width:10579;height:3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eq8sEAAADcAAAADwAAAGRycy9kb3ducmV2LnhtbESP3WoCMRCF7wXfIYzQO83aorSrUcRa&#10;8M7W9gGmm3ET3UyWJOr27Y1Q8PJwfj7OfNm5RlwoROtZwXhUgCCuvLZcK/j5/hi+gogJWWPjmRT8&#10;UYTlot+bY6n9lb/osk+1yCMcS1RgUmpLKWNlyGEc+ZY4ewcfHKYsQy11wGsed418LoqpdGg5Ewy2&#10;tDZUnfZnl7kre5y8B83V5vdoP4PB3aFBpZ4G3WoGIlGXHuH/9lYreJm8wf1MPgJy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t6rywQAAANwAAAAPAAAAAAAAAAAAAAAA&#10;AKECAABkcnMvZG93bnJldi54bWxQSwUGAAAAAAQABAD5AAAAjwMAAAAA&#10;" strokecolor="black [3213]">
                  <v:stroke endarrow="open"/>
                </v:shape>
                <v:roundrect id="Rounded Rectangle 360" o:spid="_x0000_s1308" style="position:absolute;left:41924;top:23807;width:11347;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QqcAA&#10;AADcAAAADwAAAGRycy9kb3ducmV2LnhtbERPy4rCMBTdC/5DuII7TX0gUo1ShQ4DbnyB22tzbYvN&#10;TWky2vHrzUJweTjv5bo1lXhQ40rLCkbDCARxZnXJuYLzKR3MQTiPrLGyTAr+ycF61e0sMdb2yQd6&#10;HH0uQgi7GBUU3texlC4ryKAb2po4cDfbGPQBNrnUDT5DuKnkOIpm0mDJoaHAmrYFZffjn1GQpJft&#10;NS1H++SEaDdyuoteP1el+r02WYDw1Pqv+OP+1QomszA/nA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qQqcAAAADcAAAADwAAAAAAAAAAAAAAAACYAgAAZHJzL2Rvd25y&#10;ZXYueG1sUEsFBgAAAAAEAAQA9QAAAIUDAAAAAA==&#10;" filled="f" strokecolor="#d8d8d8 [2732]" strokeweight="2pt">
                  <v:textbox>
                    <w:txbxContent>
                      <w:p w:rsidR="0018446A" w:rsidRDefault="0018446A"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1MsUA&#10;AADcAAAADwAAAGRycy9kb3ducmV2LnhtbESPQWvCQBSE70L/w/IKvekmrYSSukoaiBR6qVro9Zl9&#10;JsHs25Bdk7S/3i0IHoeZ+YZZbSbTioF611hWEC8iEMSl1Q1XCr4PxfwVhPPIGlvLpOCXHGzWD7MV&#10;ptqOvKNh7ysRIOxSVFB736VSurImg25hO+LgnWxv0AfZV1L3OAa4aeVzFCXSYMNhocaO8prK8/5i&#10;FGTFT34smvgrOyDad7n8jP62R6WeHqfsDYSnyd/Dt/aHVvCSxP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jUyxQAAANwAAAAPAAAAAAAAAAAAAAAAAJgCAABkcnMv&#10;ZG93bnJldi54bWxQSwUGAAAAAAQABAD1AAAAigMAAAAA&#10;" filled="f" strokecolor="#d8d8d8 [2732]" strokeweight="2pt">
                  <v:textbo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rRcMA&#10;AADcAAAADwAAAGRycy9kb3ducmV2LnhtbESPT4vCMBTE74LfITzBm6b+QaQapQpdhL24Knh9Ns+2&#10;2LyUJqt1P70RFjwOM/MbZrluTSXu1LjSsoLRMAJBnFldcq7gdEwHcxDOI2usLJOCJzlYr7qdJcba&#10;PviH7gefiwBhF6OCwvs6ltJlBRl0Q1sTB+9qG4M+yCaXusFHgJtKjqNoJg2WHBYKrGlbUHY7/BoF&#10;SXreXtJytE+OiHYjp9/R39dFqX6vTRYgPLX+E/5v77SCyWw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rRcMAAADcAAAADwAAAAAAAAAAAAAAAACYAgAAZHJzL2Rv&#10;d25yZXYueG1sUEsFBgAAAAAEAAQA9QAAAIgDAAAAAA==&#10;" filled="f" strokecolor="#d8d8d8 [2732]" strokeweight="2pt">
                  <v:textbo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PacIAAADcAAAADwAAAGRycy9kb3ducmV2LnhtbESPS2vDMBCE74X8B7GB3ho5ESTFjRJC&#10;HlByy4OeF2trG1srIymO+++rQCDHYWa+YZbrwbaiJx9qxxqmkwwEceFMzaWG6+Xw8QkiRGSDrWPS&#10;8EcB1qvR2xJz4+58ov4cS5EgHHLUUMXY5VKGoiKLYeI64uT9Om8xJulLaTzeE9y2cpZlc2mx5rRQ&#10;YUfbiormfLMaalaRZzt1oOO+8Yvyp+mdumr9Ph42XyAiDfEVfra/jQY1V/A4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OPacIAAADcAAAADwAAAAAAAAAAAAAA&#10;AAChAgAAZHJzL2Rvd25yZXYueG1sUEsFBgAAAAAEAAQA+QAAAJADAAAAAA==&#10;" strokecolor="black [3213]">
                  <v:stroke endarrow="open"/>
                </v:shape>
                <v:shape id="Straight Arrow Connector 364" o:spid="_x0000_s1312" type="#_x0000_t32" style="position:absolute;left:39761;top:28760;width:7837;height:3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P0cEAAADcAAAADwAAAGRycy9kb3ducmV2LnhtbESP3WoCMRCF7wt9hzAF72q22opsjSK1&#10;Qu+sPw8wbsZN7GayJKmub28EwcvD+fk4k1nnGnGiEK1nBW/9AgRx5bXlWsFuu3wdg4gJWWPjmRRc&#10;KMJs+vw0wVL7M6/ptEm1yCMcS1RgUmpLKWNlyGHs+5Y4ewcfHKYsQy11wHMed40cFMVIOrScCQZb&#10;+jJU/W3+XebO7fFjETRX3/uj/Q0GV4cGleq9dPNPEIm69Ajf2z9awXD0Drcz+QjI6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2s/RwQAAANwAAAAPAAAAAAAAAAAAAAAA&#10;AKECAABkcnMvZG93bnJldi54bWxQSwUGAAAAAAQABAD5AAAAjwM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J5cQAAADcAAAADwAAAGRycy9kb3ducmV2LnhtbESPQYvCMBSE78L+h/AWvBRNV7EsXaMs&#10;BdGLgtXDens0b9ti81KaqPXfG0HwOMzMN8x82ZtGXKlztWUFX+MYBHFhdc2lguNhNfoG4TyyxsYy&#10;KbiTg+XiYzDHVNsb7+ma+1IECLsUFVTet6mUrqjIoBvbljh4/7Yz6IPsSqk7vAW4aeQkjhNpsOaw&#10;UGFLWUXFOb8YBVG01tGf5j47rw7JdrurM3O6KzX87H9/QHjq/Tv8am+0gmkyg+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UnlxAAAANwAAAAPAAAAAAAAAAAA&#10;AAAAAKECAABkcnMvZG93bnJldi54bWxQSwUGAAAAAAQABAD5AAAAkgM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P3b8IAAADcAAAADwAAAGRycy9kb3ducmV2LnhtbESPT4vCMBTE78J+h/AW9mZTFctSTYsI&#10;hb0I/mPPj+bZVpuX0mRt99sbQfA4zMxvmHU+mlbcqXeNZQWzKAZBXFrdcKXgfCqm3yCcR9bYWiYF&#10;/+Qgzz4ma0y1HfhA96OvRICwS1FB7X2XSunKmgy6yHbEwbvY3qAPsq+k7nEIcNPKeRwn0mDDYaHG&#10;jrY1lbfjn1Gw2y6Ws4P91XtG3F3nxb6wl0Gpr89xswLhafTv8Kv9oxUskgSeZ8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P3b8IAAADcAAAADwAAAAAAAAAAAAAA&#10;AAChAgAAZHJzL2Rvd25yZXYueG1sUEsFBgAAAAAEAAQA+QAAAJADA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me8IAAADcAAAADwAAAGRycy9kb3ducmV2LnhtbERPTYvCMBC9C/sfwizspWi6KxSpxrIU&#10;intR0HrQ29CMbbGZlCZq/febg+Dx8b5X2Wg6cafBtZYVfM9iEMSV1S3XCo5lMV2AcB5ZY2eZFDzJ&#10;Qbb+mKww1fbBe7offC1CCLsUFTTe96mUrmrIoJvZnjhwFzsY9AEOtdQDPkK46eRPHCfSYMuhocGe&#10;8oaq6+FmFETRRkcnzWN+Lcpku921uTk/lfr6HH+XIDyN/i1+uf+0gnkS1oYz4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zme8IAAADcAAAADwAAAAAAAAAAAAAA&#10;AAChAgAAZHJzL2Rvd25yZXYueG1sUEsFBgAAAAAEAAQA+QAAAJADA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BD4MQAAADcAAAADwAAAGRycy9kb3ducmV2LnhtbESPQYvCMBSE7wv+h/CEvRRNXaFoNYoU&#10;ZPeisOpBb4/m2Rabl9JErf/eCILHYWa+YebLztTiRq2rLCsYDWMQxLnVFRcKDvv1YALCeWSNtWVS&#10;8CAHy0Xva46ptnf+p9vOFyJA2KWooPS+SaV0eUkG3dA2xME729agD7ItpG7xHuCmlj9xnEiDFYeF&#10;EhvKSsovu6tREEW/Ojpq7rLLep9sNtsqM6eHUt/9bjUD4anzn/C7/acVjJMp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EPgxAAAANwAAAAPAAAAAAAAAAAA&#10;AAAAAKECAABkcnMvZG93bnJldi54bWxQSwUGAAAAAAQABAD5AAAAkgM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9cXb0AAADcAAAADwAAAGRycy9kb3ducmV2LnhtbERPyQrCMBC9C/5DGMGbpiouVKOIUPAi&#10;uOF5aMa22kxKE239e3MQPD7evtq0phRvql1hWcFoGIEgTq0uOFNwvSSDBQjnkTWWlknBhxxs1t3O&#10;CmNtGz7R++wzEULYxagg976KpXRpTgbd0FbEgbvb2qAPsM6krrEJ4aaU4yiaSYMFh4YcK9rllD7P&#10;L6PgsJtMRyd700dGPDzGyTGx90apfq/dLkF4av1f/HPvtYLJPMwPZ8IR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0/XF29AAAA3AAAAA8AAAAAAAAAAAAAAAAAoQIA&#10;AGRycy9kb3ducmV2LnhtbFBLBQYAAAAABAAEAPkAAACLAw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8" w:name="_Toc460231433"/>
      <w:r>
        <w:rPr>
          <w:lang w:val="fr-BE"/>
        </w:rPr>
        <w:lastRenderedPageBreak/>
        <w:t>Reste à faire</w:t>
      </w:r>
      <w:bookmarkEnd w:id="88"/>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4B2190">
            <w:pPr>
              <w:rPr>
                <w:lang w:val="fr-BE"/>
              </w:rPr>
            </w:pPr>
            <w:r>
              <w:rPr>
                <w:lang w:val="fr-BE"/>
              </w:rPr>
              <w:t>Utiliser WS-Federation AUTH0</w:t>
            </w:r>
          </w:p>
        </w:tc>
        <w:tc>
          <w:tcPr>
            <w:tcW w:w="2629" w:type="dxa"/>
          </w:tcPr>
          <w:p w:rsidR="00466C7E" w:rsidRDefault="00466C7E" w:rsidP="004B2190">
            <w:pPr>
              <w:rPr>
                <w:lang w:val="fr-BE"/>
              </w:rPr>
            </w:pPr>
            <w:r>
              <w:rPr>
                <w:lang w:val="fr-BE"/>
              </w:rPr>
              <w:t>5</w:t>
            </w:r>
          </w:p>
        </w:tc>
        <w:tc>
          <w:tcPr>
            <w:tcW w:w="2475" w:type="dxa"/>
          </w:tcPr>
          <w:p w:rsidR="00466C7E" w:rsidRDefault="00824C02" w:rsidP="004B2190">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466C7E" w:rsidRPr="000F785D" w:rsidTr="00291EFB">
        <w:tc>
          <w:tcPr>
            <w:tcW w:w="3752" w:type="dxa"/>
          </w:tcPr>
          <w:p w:rsidR="00466C7E" w:rsidRDefault="00466C7E" w:rsidP="009A1CEC">
            <w:pPr>
              <w:rPr>
                <w:lang w:val="fr-BE"/>
              </w:rPr>
            </w:pPr>
            <w:r>
              <w:rPr>
                <w:lang w:val="fr-BE"/>
              </w:rPr>
              <w:t>Sécuriser l’API</w:t>
            </w:r>
          </w:p>
        </w:tc>
        <w:tc>
          <w:tcPr>
            <w:tcW w:w="2629" w:type="dxa"/>
          </w:tcPr>
          <w:p w:rsidR="00466C7E" w:rsidRDefault="00466C7E" w:rsidP="009A1CEC">
            <w:pPr>
              <w:rPr>
                <w:lang w:val="fr-BE"/>
              </w:rPr>
            </w:pPr>
            <w:r>
              <w:rPr>
                <w:lang w:val="fr-BE"/>
              </w:rPr>
              <w:t>5</w:t>
            </w:r>
          </w:p>
        </w:tc>
        <w:tc>
          <w:tcPr>
            <w:tcW w:w="2475" w:type="dxa"/>
          </w:tcPr>
          <w:p w:rsidR="00466C7E" w:rsidRDefault="00466C7E" w:rsidP="009A1CEC">
            <w:pPr>
              <w:rPr>
                <w:lang w:val="fr-BE"/>
              </w:rPr>
            </w:pPr>
            <w:r>
              <w:rPr>
                <w:lang w:val="fr-BE"/>
              </w:rPr>
              <w:t>TODO</w:t>
            </w:r>
          </w:p>
        </w:tc>
      </w:tr>
      <w:tr w:rsidR="00466C7E" w:rsidRPr="000F785D" w:rsidTr="00291EFB">
        <w:tc>
          <w:tcPr>
            <w:tcW w:w="3752" w:type="dxa"/>
          </w:tcPr>
          <w:p w:rsidR="00466C7E" w:rsidRDefault="00466C7E" w:rsidP="004B2190">
            <w:pPr>
              <w:rPr>
                <w:lang w:val="fr-BE"/>
              </w:rPr>
            </w:pPr>
            <w:r>
              <w:rPr>
                <w:lang w:val="fr-BE"/>
              </w:rPr>
              <w:t>Créer un site marketing</w:t>
            </w:r>
          </w:p>
        </w:tc>
        <w:tc>
          <w:tcPr>
            <w:tcW w:w="2629" w:type="dxa"/>
          </w:tcPr>
          <w:p w:rsidR="00466C7E" w:rsidRDefault="00466C7E" w:rsidP="004B2190">
            <w:pPr>
              <w:rPr>
                <w:lang w:val="fr-BE"/>
              </w:rPr>
            </w:pPr>
            <w:r>
              <w:rPr>
                <w:lang w:val="fr-BE"/>
              </w:rPr>
              <w:t>5</w:t>
            </w:r>
          </w:p>
        </w:tc>
        <w:tc>
          <w:tcPr>
            <w:tcW w:w="2475" w:type="dxa"/>
          </w:tcPr>
          <w:p w:rsidR="00466C7E" w:rsidRDefault="00466C7E" w:rsidP="004B2190">
            <w:pPr>
              <w:rPr>
                <w:lang w:val="fr-BE"/>
              </w:rPr>
            </w:pPr>
            <w:r>
              <w:rPr>
                <w:lang w:val="fr-BE"/>
              </w:rPr>
              <w:t>IN PROGRESS</w:t>
            </w:r>
          </w:p>
        </w:tc>
      </w:tr>
      <w:tr w:rsidR="007D3627" w:rsidRPr="007D3627" w:rsidTr="00291EFB">
        <w:tc>
          <w:tcPr>
            <w:tcW w:w="3752" w:type="dxa"/>
          </w:tcPr>
          <w:p w:rsidR="007D3627" w:rsidRDefault="007D3627" w:rsidP="004B2190">
            <w:pPr>
              <w:rPr>
                <w:lang w:val="fr-BE"/>
              </w:rPr>
            </w:pPr>
            <w:r>
              <w:rPr>
                <w:lang w:val="fr-BE"/>
              </w:rPr>
              <w:t>Ajouter la partie EASY DEPLOYMENT</w:t>
            </w:r>
          </w:p>
        </w:tc>
        <w:tc>
          <w:tcPr>
            <w:tcW w:w="2629" w:type="dxa"/>
          </w:tcPr>
          <w:p w:rsidR="007D3627" w:rsidRDefault="007D3627" w:rsidP="004B2190">
            <w:pPr>
              <w:rPr>
                <w:lang w:val="fr-BE"/>
              </w:rPr>
            </w:pPr>
            <w:r>
              <w:rPr>
                <w:lang w:val="fr-BE"/>
              </w:rPr>
              <w:t>5</w:t>
            </w:r>
          </w:p>
        </w:tc>
        <w:tc>
          <w:tcPr>
            <w:tcW w:w="2475" w:type="dxa"/>
          </w:tcPr>
          <w:p w:rsidR="007D3627" w:rsidRDefault="007D3627" w:rsidP="004B2190">
            <w:pPr>
              <w:rPr>
                <w:lang w:val="fr-BE"/>
              </w:rPr>
            </w:pPr>
            <w:r>
              <w:rPr>
                <w:lang w:val="fr-BE"/>
              </w:rPr>
              <w:t>TODO</w:t>
            </w:r>
          </w:p>
        </w:tc>
      </w:tr>
    </w:tbl>
    <w:p w:rsidR="00D56A98" w:rsidRDefault="00D56A98" w:rsidP="00466F9A">
      <w:pPr>
        <w:rPr>
          <w:lang w:val="fr-BE"/>
        </w:rPr>
      </w:pPr>
      <w:r>
        <w:rPr>
          <w:lang w:val="fr-BE"/>
        </w:rPr>
        <w:br w:type="page"/>
      </w:r>
    </w:p>
    <w:p w:rsidR="006C100E" w:rsidRPr="00753E6B"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sectPr w:rsidR="006C100E"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3E6" w:rsidRDefault="00D263E6" w:rsidP="00016880">
      <w:r>
        <w:separator/>
      </w:r>
    </w:p>
  </w:endnote>
  <w:endnote w:type="continuationSeparator" w:id="0">
    <w:p w:rsidR="00D263E6" w:rsidRDefault="00D263E6"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3E6" w:rsidRDefault="00D263E6" w:rsidP="00016880">
      <w:r>
        <w:separator/>
      </w:r>
    </w:p>
  </w:footnote>
  <w:footnote w:type="continuationSeparator" w:id="0">
    <w:p w:rsidR="00D263E6" w:rsidRDefault="00D263E6" w:rsidP="00016880">
      <w:r>
        <w:continuationSeparator/>
      </w:r>
    </w:p>
  </w:footnote>
  <w:footnote w:id="1">
    <w:p w:rsidR="0018446A" w:rsidRPr="00016880" w:rsidRDefault="0018446A">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18446A" w:rsidRPr="006C2785" w:rsidRDefault="0018446A">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18446A" w:rsidRPr="00475E10" w:rsidRDefault="0018446A">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18446A" w:rsidRPr="00260C8C" w:rsidRDefault="0018446A">
      <w:pPr>
        <w:pStyle w:val="FootnoteText"/>
      </w:pPr>
      <w:r>
        <w:rPr>
          <w:rStyle w:val="FootnoteReference"/>
        </w:rPr>
        <w:footnoteRef/>
      </w:r>
      <w:r w:rsidRPr="00260C8C">
        <w:t xml:space="preserve"> RFC OPENID : http://openid.net/specs/openid-connect-core-1_0.html</w:t>
      </w:r>
    </w:p>
  </w:footnote>
  <w:footnote w:id="5">
    <w:p w:rsidR="0018446A" w:rsidRPr="00260C8C" w:rsidRDefault="0018446A">
      <w:pPr>
        <w:pStyle w:val="FootnoteText"/>
      </w:pPr>
      <w:r>
        <w:rPr>
          <w:rStyle w:val="FootnoteReference"/>
        </w:rPr>
        <w:footnoteRef/>
      </w:r>
      <w:r w:rsidRPr="00260C8C">
        <w:t xml:space="preserve"> RFC UMA : https://docs.kantarainitiative.org/uma/rec-uma-core.html</w:t>
      </w:r>
    </w:p>
  </w:footnote>
  <w:footnote w:id="6">
    <w:p w:rsidR="0018446A" w:rsidRDefault="0018446A">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4" w:anchor="ClientMetadata" w:history="1">
        <w:r w:rsidRPr="00984682">
          <w:rPr>
            <w:rStyle w:val="Hyperlink"/>
            <w:lang w:val="fr-BE"/>
          </w:rPr>
          <w:t>https://openid.net/specs/openid-connect-registration-1_0.html#ClientMetadata</w:t>
        </w:r>
      </w:hyperlink>
    </w:p>
    <w:p w:rsidR="0018446A" w:rsidRPr="00FF1180" w:rsidRDefault="0018446A">
      <w:pPr>
        <w:pStyle w:val="FootnoteText"/>
        <w:rPr>
          <w:lang w:val="fr-BE"/>
        </w:rPr>
      </w:pPr>
    </w:p>
  </w:footnote>
  <w:footnote w:id="7">
    <w:p w:rsidR="0018446A" w:rsidRPr="001D00DA" w:rsidRDefault="0018446A">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18446A" w:rsidRPr="00AC314E" w:rsidRDefault="0018446A">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6" w:anchor="JWTRequests" w:history="1">
        <w:r w:rsidRPr="00984682">
          <w:rPr>
            <w:rStyle w:val="Hyperlink"/>
            <w:lang w:val="fr-BE"/>
          </w:rPr>
          <w:t>http://openid.net/specs/openid-connect-core-1_0.html#JWTRequests</w:t>
        </w:r>
      </w:hyperlink>
    </w:p>
  </w:footnote>
  <w:footnote w:id="9">
    <w:p w:rsidR="0018446A" w:rsidRPr="00732C09" w:rsidRDefault="0018446A">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7" w:history="1">
        <w:r w:rsidRPr="00984682">
          <w:rPr>
            <w:rStyle w:val="Hyperlink"/>
            <w:lang w:val="fr-BE"/>
          </w:rPr>
          <w:t>http://openid.net/specs/openid-connect-core-1_0.html</w:t>
        </w:r>
      </w:hyperlink>
    </w:p>
  </w:footnote>
  <w:footnote w:id="10">
    <w:p w:rsidR="0018446A" w:rsidRPr="00836CD8" w:rsidRDefault="0018446A">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18446A" w:rsidRPr="00536A72" w:rsidRDefault="0018446A">
      <w:pPr>
        <w:pStyle w:val="FootnoteText"/>
        <w:rPr>
          <w:lang w:val="fr-BE"/>
        </w:rPr>
      </w:pPr>
      <w:r>
        <w:rPr>
          <w:rStyle w:val="FootnoteReference"/>
        </w:rPr>
        <w:footnoteRef/>
      </w:r>
      <w:r w:rsidRPr="00536A72">
        <w:rPr>
          <w:lang w:val="fr-BE"/>
        </w:rPr>
        <w:t xml:space="preserve"> RFC 6749 OAUTH2.0 : https://tools.ietf.org/html/rfc6749</w:t>
      </w:r>
    </w:p>
  </w:footnote>
  <w:footnote w:id="12">
    <w:p w:rsidR="0018446A" w:rsidRPr="00836CD8" w:rsidRDefault="0018446A">
      <w:pPr>
        <w:pStyle w:val="FootnoteText"/>
      </w:pPr>
      <w:r>
        <w:rPr>
          <w:rStyle w:val="FootnoteReference"/>
        </w:rPr>
        <w:footnoteRef/>
      </w:r>
      <w:r>
        <w:t xml:space="preserve"> </w:t>
      </w:r>
      <w:r w:rsidRPr="00836CD8">
        <w:t>RFC WS-Federation : http://docs.oasis-open.org/wsfed/federation/v1.2/ws-federation.html</w:t>
      </w:r>
    </w:p>
  </w:footnote>
  <w:footnote w:id="13">
    <w:p w:rsidR="0018446A" w:rsidRPr="00794C5B" w:rsidRDefault="0018446A">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18446A" w:rsidRPr="000A5175" w:rsidRDefault="0018446A">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18446A" w:rsidRPr="007D7ED8" w:rsidRDefault="0018446A">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6">
    <w:p w:rsidR="0018446A" w:rsidRPr="008468DD" w:rsidRDefault="0018446A">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18446A" w:rsidRPr="00134E39" w:rsidRDefault="0018446A">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1032E"/>
    <w:rsid w:val="00010CD6"/>
    <w:rsid w:val="000132C7"/>
    <w:rsid w:val="00013BA3"/>
    <w:rsid w:val="000151E3"/>
    <w:rsid w:val="00016880"/>
    <w:rsid w:val="00016EFC"/>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394A"/>
    <w:rsid w:val="00337840"/>
    <w:rsid w:val="00341F85"/>
    <w:rsid w:val="00343BDF"/>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4C7F"/>
    <w:rsid w:val="004954FB"/>
    <w:rsid w:val="00496473"/>
    <w:rsid w:val="00496B59"/>
    <w:rsid w:val="00496DA1"/>
    <w:rsid w:val="00497D40"/>
    <w:rsid w:val="004A07B2"/>
    <w:rsid w:val="004A0C85"/>
    <w:rsid w:val="004A17E2"/>
    <w:rsid w:val="004A20B9"/>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73D8"/>
    <w:rsid w:val="005D1887"/>
    <w:rsid w:val="005D7EC6"/>
    <w:rsid w:val="005E014E"/>
    <w:rsid w:val="005E032A"/>
    <w:rsid w:val="005E2A18"/>
    <w:rsid w:val="005E38E6"/>
    <w:rsid w:val="005E481B"/>
    <w:rsid w:val="005E4C66"/>
    <w:rsid w:val="005E4FEB"/>
    <w:rsid w:val="005E6CCD"/>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05D"/>
    <w:rsid w:val="00646B08"/>
    <w:rsid w:val="00647167"/>
    <w:rsid w:val="00651984"/>
    <w:rsid w:val="00656A56"/>
    <w:rsid w:val="00663FE3"/>
    <w:rsid w:val="00665EFA"/>
    <w:rsid w:val="00666738"/>
    <w:rsid w:val="00666F5F"/>
    <w:rsid w:val="006675B1"/>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C02"/>
    <w:rsid w:val="00827FC2"/>
    <w:rsid w:val="008368A7"/>
    <w:rsid w:val="00836CD8"/>
    <w:rsid w:val="0084084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2C09"/>
    <w:rsid w:val="008D4AA2"/>
    <w:rsid w:val="008D5AB0"/>
    <w:rsid w:val="008E2369"/>
    <w:rsid w:val="008E313C"/>
    <w:rsid w:val="008E4CF7"/>
    <w:rsid w:val="008E5F2A"/>
    <w:rsid w:val="008E6355"/>
    <w:rsid w:val="008E68DD"/>
    <w:rsid w:val="008E7579"/>
    <w:rsid w:val="008F19CE"/>
    <w:rsid w:val="008F1B81"/>
    <w:rsid w:val="008F4E2D"/>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AC2"/>
    <w:rsid w:val="00A05F8F"/>
    <w:rsid w:val="00A06009"/>
    <w:rsid w:val="00A0766C"/>
    <w:rsid w:val="00A07829"/>
    <w:rsid w:val="00A10ED0"/>
    <w:rsid w:val="00A13D85"/>
    <w:rsid w:val="00A15699"/>
    <w:rsid w:val="00A17E95"/>
    <w:rsid w:val="00A21D0F"/>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70E2"/>
    <w:rsid w:val="00C64672"/>
    <w:rsid w:val="00C64CDD"/>
    <w:rsid w:val="00C6514D"/>
    <w:rsid w:val="00C66F99"/>
    <w:rsid w:val="00C677D9"/>
    <w:rsid w:val="00C67CED"/>
    <w:rsid w:val="00C7194D"/>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EF0"/>
    <w:rsid w:val="00F514CA"/>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Data" Target="diagrams/data1.xml"/><Relationship Id="rId89"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Colors" Target="diagrams/colors1.xml"/><Relationship Id="rId61" Type="http://schemas.openxmlformats.org/officeDocument/2006/relationships/image" Target="media/image45.png"/><Relationship Id="rId82" Type="http://schemas.openxmlformats.org/officeDocument/2006/relationships/hyperlink" Target="http://localhost:4200"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00383BC3-27CF-4D3B-A052-0F34C0E7FB8E}" type="presOf" srcId="{2561A44D-7949-4280-A80E-AE3A688F17A8}" destId="{431AE459-E737-4765-A338-1392D718650C}" srcOrd="0" destOrd="0" presId="urn:microsoft.com/office/officeart/2005/8/layout/cycle2"/>
    <dgm:cxn modelId="{DC382B79-032E-427B-8A07-7282F82D429D}" type="presOf" srcId="{7ABF5635-4CC4-4E2D-9830-32C7A783D185}" destId="{CA9336B9-6A33-41FB-B284-944E308E082A}" srcOrd="0" destOrd="0" presId="urn:microsoft.com/office/officeart/2005/8/layout/cycle2"/>
    <dgm:cxn modelId="{675600B7-B79A-4EAE-84DA-A69E147EB049}" type="presOf" srcId="{2561A44D-7949-4280-A80E-AE3A688F17A8}" destId="{DA62B19A-23A9-4F07-84A4-C44A22D8E6F0}" srcOrd="1" destOrd="0" presId="urn:microsoft.com/office/officeart/2005/8/layout/cycle2"/>
    <dgm:cxn modelId="{E7C7D191-ED31-41C9-9E7B-6BA41D09B978}" type="presOf" srcId="{B0064859-ADBD-48B0-AA50-4AA0465AF875}" destId="{FAD2110D-C4FE-44E0-9003-6B1E145C1E75}"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05E0ED10-531F-4871-B3B0-BA81F5A14491}" type="presOf" srcId="{66FD78DC-427D-4E15-B9EB-D14D42C940ED}" destId="{5B5443F9-5E18-4401-9C99-62E0E0E5AFAC}"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E74AE1D9-2687-4483-860F-31BFA1B8C8E1}" type="presOf" srcId="{3EF7103E-8851-4E42-984A-C100501347D8}" destId="{A40D3747-A723-4A95-8CE6-0957A0CF26C1}" srcOrd="0" destOrd="0" presId="urn:microsoft.com/office/officeart/2005/8/layout/cycle2"/>
    <dgm:cxn modelId="{0C35E9F2-179A-444B-9225-E9E0B2979313}" type="presOf" srcId="{3EF7103E-8851-4E42-984A-C100501347D8}" destId="{04DA779D-7449-4FF2-9F0D-4E67689998EB}" srcOrd="1" destOrd="0" presId="urn:microsoft.com/office/officeart/2005/8/layout/cycle2"/>
    <dgm:cxn modelId="{007319AC-7A72-4058-964D-1920206383CC}" type="presOf" srcId="{225D47BD-5468-4B8E-B7CC-6F435EB96D54}" destId="{60833936-A1F4-4745-A3A7-8E60787D044A}" srcOrd="0" destOrd="0" presId="urn:microsoft.com/office/officeart/2005/8/layout/cycle2"/>
    <dgm:cxn modelId="{7B41392E-98EF-4A00-AFDD-2E89AE07ABF3}" type="presOf" srcId="{E7754C38-1F59-4335-A1FD-41DC1C852ED4}" destId="{CD9778B1-B57A-42DC-B10D-D084270BB378}" srcOrd="0" destOrd="0" presId="urn:microsoft.com/office/officeart/2005/8/layout/cycle2"/>
    <dgm:cxn modelId="{2FC13322-0659-44FD-A907-58DF0847712E}" type="presOf" srcId="{7ABF5635-4CC4-4E2D-9830-32C7A783D185}" destId="{2E4A68CB-11BF-43BD-ADB9-819858781ED4}" srcOrd="1" destOrd="0" presId="urn:microsoft.com/office/officeart/2005/8/layout/cycle2"/>
    <dgm:cxn modelId="{A51EDA22-3CB7-4B9B-A0A2-D80281600735}" type="presOf" srcId="{B0064859-ADBD-48B0-AA50-4AA0465AF875}" destId="{E575AF6A-1B49-4F8A-8E80-86864EC030C1}" srcOrd="1" destOrd="0" presId="urn:microsoft.com/office/officeart/2005/8/layout/cycle2"/>
    <dgm:cxn modelId="{96C2BA0E-6D2A-467D-ADB1-780878A810C9}" type="presOf" srcId="{B5971491-DE59-41DB-BAE0-40591540DC07}" destId="{82CC4F9E-4E04-44F6-BF1A-96F5E0CC6C62}" srcOrd="0" destOrd="0" presId="urn:microsoft.com/office/officeart/2005/8/layout/cycle2"/>
    <dgm:cxn modelId="{D4C1140B-DE9A-422A-9E90-A844CD985FF5}" type="presOf" srcId="{1F4E0F9F-78E9-47E5-AEA0-E8DFBCCF303D}" destId="{8C2839B7-AFEE-4ADB-AE5F-D580F7581505}" srcOrd="0" destOrd="0" presId="urn:microsoft.com/office/officeart/2005/8/layout/cycle2"/>
    <dgm:cxn modelId="{7327AEA2-0F39-4982-837A-B4E236280D56}" type="presOf" srcId="{D57C9AB7-D3CD-443D-A6F4-38280C3192E0}" destId="{E99FC361-BEC2-4809-936F-46F4A1D1A075}" srcOrd="0" destOrd="0" presId="urn:microsoft.com/office/officeart/2005/8/layout/cycle2"/>
    <dgm:cxn modelId="{09C08F10-ACA8-436E-B071-970EE0400561}" type="presOf" srcId="{88D988A6-AF67-4ADA-A17D-2DDCE3B71EBD}" destId="{BC936293-7C2C-42B2-A825-930815E3958B}" srcOrd="0" destOrd="0" presId="urn:microsoft.com/office/officeart/2005/8/layout/cycle2"/>
    <dgm:cxn modelId="{A472679B-E19D-4720-ABF8-969F3DA63FEB}" type="presOf" srcId="{66FD78DC-427D-4E15-B9EB-D14D42C940ED}" destId="{F03B9FAD-38B5-4D7E-A804-21606C8CCC64}" srcOrd="0" destOrd="0" presId="urn:microsoft.com/office/officeart/2005/8/layout/cycle2"/>
    <dgm:cxn modelId="{E739B592-6AD0-44A4-9577-933CC1CAA7FE}" type="presParOf" srcId="{BC936293-7C2C-42B2-A825-930815E3958B}" destId="{8C2839B7-AFEE-4ADB-AE5F-D580F7581505}" srcOrd="0" destOrd="0" presId="urn:microsoft.com/office/officeart/2005/8/layout/cycle2"/>
    <dgm:cxn modelId="{C3F9856A-F738-4934-A6FD-3887FF599271}" type="presParOf" srcId="{BC936293-7C2C-42B2-A825-930815E3958B}" destId="{CA9336B9-6A33-41FB-B284-944E308E082A}" srcOrd="1" destOrd="0" presId="urn:microsoft.com/office/officeart/2005/8/layout/cycle2"/>
    <dgm:cxn modelId="{0BBFD299-C7BC-4197-8612-B8A384BD9FB2}" type="presParOf" srcId="{CA9336B9-6A33-41FB-B284-944E308E082A}" destId="{2E4A68CB-11BF-43BD-ADB9-819858781ED4}" srcOrd="0" destOrd="0" presId="urn:microsoft.com/office/officeart/2005/8/layout/cycle2"/>
    <dgm:cxn modelId="{D199AD1F-CBC2-49EE-9890-16C09ABC89B7}" type="presParOf" srcId="{BC936293-7C2C-42B2-A825-930815E3958B}" destId="{CD9778B1-B57A-42DC-B10D-D084270BB378}" srcOrd="2" destOrd="0" presId="urn:microsoft.com/office/officeart/2005/8/layout/cycle2"/>
    <dgm:cxn modelId="{6D1E8425-3915-4803-BF04-C853AC1F4726}" type="presParOf" srcId="{BC936293-7C2C-42B2-A825-930815E3958B}" destId="{431AE459-E737-4765-A338-1392D718650C}" srcOrd="3" destOrd="0" presId="urn:microsoft.com/office/officeart/2005/8/layout/cycle2"/>
    <dgm:cxn modelId="{45B9254B-781C-44CF-AF23-28990D1E1AED}" type="presParOf" srcId="{431AE459-E737-4765-A338-1392D718650C}" destId="{DA62B19A-23A9-4F07-84A4-C44A22D8E6F0}" srcOrd="0" destOrd="0" presId="urn:microsoft.com/office/officeart/2005/8/layout/cycle2"/>
    <dgm:cxn modelId="{0CE39893-06C2-4412-87E6-B8B853E4DF41}" type="presParOf" srcId="{BC936293-7C2C-42B2-A825-930815E3958B}" destId="{E99FC361-BEC2-4809-936F-46F4A1D1A075}" srcOrd="4" destOrd="0" presId="urn:microsoft.com/office/officeart/2005/8/layout/cycle2"/>
    <dgm:cxn modelId="{3B669CB4-2262-495B-84BE-9E569F6BF9A4}" type="presParOf" srcId="{BC936293-7C2C-42B2-A825-930815E3958B}" destId="{F03B9FAD-38B5-4D7E-A804-21606C8CCC64}" srcOrd="5" destOrd="0" presId="urn:microsoft.com/office/officeart/2005/8/layout/cycle2"/>
    <dgm:cxn modelId="{718F7EA0-AE12-4252-8C50-E180B6499C98}" type="presParOf" srcId="{F03B9FAD-38B5-4D7E-A804-21606C8CCC64}" destId="{5B5443F9-5E18-4401-9C99-62E0E0E5AFAC}" srcOrd="0" destOrd="0" presId="urn:microsoft.com/office/officeart/2005/8/layout/cycle2"/>
    <dgm:cxn modelId="{9B136A07-7729-4883-8783-7F0A8D266C71}" type="presParOf" srcId="{BC936293-7C2C-42B2-A825-930815E3958B}" destId="{82CC4F9E-4E04-44F6-BF1A-96F5E0CC6C62}" srcOrd="6" destOrd="0" presId="urn:microsoft.com/office/officeart/2005/8/layout/cycle2"/>
    <dgm:cxn modelId="{995E9B57-A7D4-44A7-8F07-B4A27C31D5C0}" type="presParOf" srcId="{BC936293-7C2C-42B2-A825-930815E3958B}" destId="{FAD2110D-C4FE-44E0-9003-6B1E145C1E75}" srcOrd="7" destOrd="0" presId="urn:microsoft.com/office/officeart/2005/8/layout/cycle2"/>
    <dgm:cxn modelId="{F4CAD85D-D17A-424F-9567-7A7BCCD31E41}" type="presParOf" srcId="{FAD2110D-C4FE-44E0-9003-6B1E145C1E75}" destId="{E575AF6A-1B49-4F8A-8E80-86864EC030C1}" srcOrd="0" destOrd="0" presId="urn:microsoft.com/office/officeart/2005/8/layout/cycle2"/>
    <dgm:cxn modelId="{390DE203-1C94-4731-851D-86D700FBA1CC}" type="presParOf" srcId="{BC936293-7C2C-42B2-A825-930815E3958B}" destId="{60833936-A1F4-4745-A3A7-8E60787D044A}" srcOrd="8" destOrd="0" presId="urn:microsoft.com/office/officeart/2005/8/layout/cycle2"/>
    <dgm:cxn modelId="{EFFCDFB9-CA70-4A08-A067-117E4D5B2CA4}" type="presParOf" srcId="{BC936293-7C2C-42B2-A825-930815E3958B}" destId="{A40D3747-A723-4A95-8CE6-0957A0CF26C1}" srcOrd="9" destOrd="0" presId="urn:microsoft.com/office/officeart/2005/8/layout/cycle2"/>
    <dgm:cxn modelId="{06BD5D92-0C7D-41D7-83CC-0B2982C3CAA0}"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F02C9-B529-4687-BE0B-47440CF7D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63D5DF5C</Template>
  <TotalTime>0</TotalTime>
  <Pages>57</Pages>
  <Words>7865</Words>
  <Characters>44835</Characters>
  <Application>Microsoft Office Word</Application>
  <DocSecurity>0</DocSecurity>
  <Lines>373</Lines>
  <Paragraphs>105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52595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33</cp:revision>
  <dcterms:created xsi:type="dcterms:W3CDTF">2016-08-16T11:29:00Z</dcterms:created>
  <dcterms:modified xsi:type="dcterms:W3CDTF">2016-08-30T12:35:00Z</dcterms:modified>
</cp:coreProperties>
</file>